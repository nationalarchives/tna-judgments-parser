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BDC9CD" w14:textId="0B7986C2" w:rsidR="005E2342" w:rsidRDefault="0076199E" w:rsidP="00C974F3">
      <w:pPr>
        <w:jc w:val="center"/>
      </w:pPr>
      <w:r>
        <w:rPr>
          <w:noProof/>
        </w:rPr>
        <w:drawing>
          <wp:inline distT="0" distB="0" distL="0" distR="0" wp14:anchorId="6CA05257" wp14:editId="124C6A67">
            <wp:extent cx="969010" cy="96202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0281" w14:textId="77777777" w:rsidR="00C974F3" w:rsidRDefault="00C974F3">
      <w:pPr>
        <w:jc w:val="center"/>
      </w:pPr>
    </w:p>
    <w:p w14:paraId="0AF37560" w14:textId="7D032F22" w:rsidR="005E2342" w:rsidRDefault="005E2342">
      <w:pPr>
        <w:pStyle w:val="CoverText"/>
        <w:jc w:val="left"/>
        <w:rPr>
          <w:bCs/>
          <w:sz w:val="20"/>
          <w:u w:val="none"/>
        </w:rPr>
      </w:pPr>
      <w:r>
        <w:rPr>
          <w:bCs/>
        </w:rPr>
        <w:t xml:space="preserve">Neutral Citation Number: </w:t>
      </w:r>
      <w:r w:rsidR="00843453">
        <w:rPr>
          <w:bCs/>
        </w:rPr>
        <w:t xml:space="preserve">[2026] EWHC </w:t>
      </w:r>
      <w:r w:rsidR="0076199E">
        <w:rPr>
          <w:bCs/>
        </w:rPr>
        <w:t>1234</w:t>
      </w:r>
      <w:r w:rsidR="00843453">
        <w:rPr>
          <w:bCs/>
        </w:rPr>
        <w:t xml:space="preserve"> (</w:t>
      </w:r>
      <w:proofErr w:type="spellStart"/>
      <w:r w:rsidR="00843453">
        <w:rPr>
          <w:bCs/>
        </w:rPr>
        <w:t>Adm</w:t>
      </w:r>
      <w:r w:rsidR="00C47E51">
        <w:rPr>
          <w:bCs/>
        </w:rPr>
        <w:t>lty</w:t>
      </w:r>
      <w:proofErr w:type="spellEnd"/>
      <w:r w:rsidR="00843453">
        <w:rPr>
          <w:bCs/>
        </w:rPr>
        <w:t>)</w:t>
      </w:r>
      <w:r>
        <w:rPr>
          <w:bCs/>
        </w:rPr>
        <w:br/>
      </w:r>
    </w:p>
    <w:p w14:paraId="38EA8FD2" w14:textId="3884EA7C" w:rsidR="005E2342" w:rsidRDefault="005E2342">
      <w:pPr>
        <w:pStyle w:val="CoverText"/>
        <w:rPr>
          <w:b/>
          <w:spacing w:val="-3"/>
        </w:rPr>
      </w:pPr>
      <w:r>
        <w:t xml:space="preserve">Case No: </w:t>
      </w:r>
      <w:r w:rsidR="00B957E7">
        <w:t>AC 2025 LON 0</w:t>
      </w:r>
      <w:r w:rsidR="0076199E">
        <w:t>12345</w:t>
      </w:r>
      <w:r w:rsidR="00786FAF">
        <w:t xml:space="preserve"> </w:t>
      </w:r>
    </w:p>
    <w:p w14:paraId="199C465E" w14:textId="77777777" w:rsidR="005E2342" w:rsidRDefault="005E2342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</w:pPr>
      <w:r>
        <w:t>IN THE HIGH COURT OF JUSTICE</w:t>
      </w:r>
    </w:p>
    <w:p w14:paraId="1B44427E" w14:textId="28AC16C2" w:rsidR="007863CE" w:rsidRDefault="0076199E">
      <w:pPr>
        <w:suppressAutoHyphens/>
        <w:rPr>
          <w:b/>
          <w:spacing w:val="-3"/>
          <w:u w:val="single"/>
        </w:rPr>
      </w:pPr>
      <w:r>
        <w:rPr>
          <w:b/>
          <w:spacing w:val="-3"/>
          <w:u w:val="single"/>
        </w:rPr>
        <w:t>BUSINESS AND PROPERTY</w:t>
      </w:r>
      <w:r w:rsidR="007863CE">
        <w:rPr>
          <w:b/>
          <w:spacing w:val="-3"/>
          <w:u w:val="single"/>
        </w:rPr>
        <w:t xml:space="preserve"> DIVISION</w:t>
      </w:r>
    </w:p>
    <w:p w14:paraId="24B7940C" w14:textId="0A4EF652" w:rsidR="005E2342" w:rsidRDefault="00C47E51">
      <w:pPr>
        <w:suppressAutoHyphens/>
        <w:rPr>
          <w:b/>
          <w:spacing w:val="-3"/>
          <w:u w:val="single"/>
        </w:rPr>
      </w:pPr>
      <w:r>
        <w:rPr>
          <w:rFonts w:ascii="PT Serif" w:hAnsi="PT Serif"/>
          <w:b/>
          <w:bCs/>
          <w:color w:val="343338"/>
          <w:u w:val="single"/>
          <w:shd w:val="clear" w:color="auto" w:fill="FFFFFF"/>
        </w:rPr>
        <w:t>ADMIRALTY</w:t>
      </w:r>
      <w:r>
        <w:rPr>
          <w:rFonts w:ascii="PT Serif" w:hAnsi="PT Serif"/>
          <w:b/>
          <w:bCs/>
          <w:color w:val="343338"/>
          <w:u w:val="single"/>
          <w:shd w:val="clear" w:color="auto" w:fill="FFFFFF"/>
        </w:rPr>
        <w:t xml:space="preserve"> </w:t>
      </w:r>
      <w:r w:rsidR="007863CE">
        <w:rPr>
          <w:b/>
          <w:spacing w:val="-3"/>
          <w:u w:val="single"/>
        </w:rPr>
        <w:t>COURT</w:t>
      </w:r>
    </w:p>
    <w:p w14:paraId="31B753A5" w14:textId="77777777" w:rsidR="005E2342" w:rsidRDefault="005E2342">
      <w:pPr>
        <w:suppressAutoHyphens/>
        <w:rPr>
          <w:b/>
          <w:spacing w:val="-3"/>
          <w:u w:val="single"/>
        </w:rPr>
      </w:pPr>
    </w:p>
    <w:p w14:paraId="6110BF20" w14:textId="77777777" w:rsidR="005E2342" w:rsidRDefault="005E2342">
      <w:pPr>
        <w:pStyle w:val="CoverText"/>
      </w:pPr>
      <w:r>
        <w:t>Royal Courts of Justice</w:t>
      </w:r>
    </w:p>
    <w:p w14:paraId="5A8114D3" w14:textId="77777777" w:rsidR="005E2342" w:rsidRDefault="005E2342">
      <w:pPr>
        <w:pStyle w:val="CoverText"/>
      </w:pPr>
      <w:r>
        <w:t>Strand, London, WC2A 2LL</w:t>
      </w:r>
    </w:p>
    <w:p w14:paraId="2508D991" w14:textId="77777777" w:rsidR="005E2342" w:rsidRDefault="005E2342">
      <w:pPr>
        <w:suppressAutoHyphens/>
        <w:jc w:val="right"/>
        <w:rPr>
          <w:spacing w:val="-3"/>
          <w:u w:val="single"/>
        </w:rPr>
      </w:pPr>
    </w:p>
    <w:p w14:paraId="5F8F4D44" w14:textId="2BC7F56F" w:rsidR="005E2342" w:rsidRDefault="005E2342">
      <w:pPr>
        <w:pStyle w:val="CoverText"/>
        <w:rPr>
          <w:b/>
        </w:rPr>
      </w:pPr>
      <w:r>
        <w:t xml:space="preserve">Date: </w:t>
      </w:r>
      <w:r w:rsidR="00C974F3">
        <w:t xml:space="preserve">30 </w:t>
      </w:r>
      <w:r w:rsidR="0076199E">
        <w:t>November</w:t>
      </w:r>
      <w:r w:rsidR="00C974F3">
        <w:t xml:space="preserve"> 2026</w:t>
      </w:r>
    </w:p>
    <w:p w14:paraId="17940F62" w14:textId="77777777" w:rsidR="005E2342" w:rsidRDefault="005E2342">
      <w:pPr>
        <w:suppressAutoHyphens/>
        <w:rPr>
          <w:spacing w:val="-3"/>
        </w:rPr>
      </w:pPr>
    </w:p>
    <w:p w14:paraId="261EE8BD" w14:textId="77777777" w:rsidR="005E2342" w:rsidRDefault="005E2342">
      <w:pPr>
        <w:suppressAutoHyphens/>
        <w:jc w:val="center"/>
        <w:rPr>
          <w:spacing w:val="-3"/>
        </w:rPr>
      </w:pPr>
      <w:proofErr w:type="gramStart"/>
      <w:r>
        <w:rPr>
          <w:b/>
          <w:spacing w:val="-3"/>
        </w:rPr>
        <w:t>Before</w:t>
      </w:r>
      <w:r>
        <w:rPr>
          <w:spacing w:val="-3"/>
        </w:rPr>
        <w:t xml:space="preserve"> :</w:t>
      </w:r>
      <w:proofErr w:type="gramEnd"/>
    </w:p>
    <w:p w14:paraId="0AD34EBD" w14:textId="77777777" w:rsidR="005E2342" w:rsidRDefault="005E2342">
      <w:pPr>
        <w:suppressAutoHyphens/>
        <w:jc w:val="center"/>
        <w:rPr>
          <w:spacing w:val="-3"/>
        </w:rPr>
      </w:pPr>
    </w:p>
    <w:p w14:paraId="6780655A" w14:textId="0F7FAA98" w:rsidR="005E2342" w:rsidRDefault="0086201F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center"/>
      </w:pPr>
      <w:r>
        <w:t>THE HONOURABLE MR</w:t>
      </w:r>
      <w:r w:rsidR="0076199E">
        <w:t>S</w:t>
      </w:r>
      <w:r>
        <w:t xml:space="preserve"> JUSTICE </w:t>
      </w:r>
      <w:r w:rsidR="0076199E">
        <w:t>BORIS</w:t>
      </w:r>
    </w:p>
    <w:p w14:paraId="43BD0C7B" w14:textId="77777777" w:rsidR="005E2342" w:rsidRDefault="005E2342">
      <w:pPr>
        <w:suppressAutoHyphens/>
        <w:jc w:val="center"/>
        <w:rPr>
          <w:spacing w:val="-3"/>
        </w:rPr>
      </w:pPr>
      <w:r>
        <w:rPr>
          <w:spacing w:val="-3"/>
        </w:rPr>
        <w:t>- - - - - - - - - - - - - - - - - - - - -</w:t>
      </w:r>
    </w:p>
    <w:p w14:paraId="46949BE8" w14:textId="77777777" w:rsidR="005E2342" w:rsidRDefault="005E2342">
      <w:pPr>
        <w:suppressAutoHyphens/>
        <w:jc w:val="center"/>
        <w:rPr>
          <w:b/>
          <w:spacing w:val="-3"/>
        </w:rPr>
      </w:pPr>
      <w:proofErr w:type="gramStart"/>
      <w:r>
        <w:rPr>
          <w:b/>
          <w:spacing w:val="-3"/>
        </w:rPr>
        <w:t>Between :</w:t>
      </w:r>
      <w:proofErr w:type="gramEnd"/>
    </w:p>
    <w:p w14:paraId="4E2DE939" w14:textId="77777777" w:rsidR="005E2342" w:rsidRDefault="005E2342">
      <w:pPr>
        <w:suppressAutoHyphens/>
        <w:rPr>
          <w:b/>
          <w:spacing w:val="-3"/>
        </w:rPr>
      </w:pPr>
    </w:p>
    <w:tbl>
      <w:tblPr>
        <w:tblW w:w="9126" w:type="dxa"/>
        <w:jc w:val="center"/>
        <w:tblLayout w:type="fixed"/>
        <w:tblLook w:val="0000" w:firstRow="0" w:lastRow="0" w:firstColumn="0" w:lastColumn="0" w:noHBand="0" w:noVBand="0"/>
      </w:tblPr>
      <w:tblGrid>
        <w:gridCol w:w="1776"/>
        <w:gridCol w:w="5568"/>
        <w:gridCol w:w="1782"/>
      </w:tblGrid>
      <w:tr w:rsidR="005E2342" w14:paraId="30EE9ED2" w14:textId="77777777">
        <w:trPr>
          <w:jc w:val="center"/>
        </w:trPr>
        <w:tc>
          <w:tcPr>
            <w:tcW w:w="1701" w:type="dxa"/>
          </w:tcPr>
          <w:p w14:paraId="525916A8" w14:textId="77777777" w:rsidR="005E2342" w:rsidRDefault="005E2342">
            <w:pPr>
              <w:suppressAutoHyphens/>
              <w:rPr>
                <w:b/>
                <w:spacing w:val="-3"/>
              </w:rPr>
            </w:pPr>
          </w:p>
        </w:tc>
        <w:tc>
          <w:tcPr>
            <w:tcW w:w="5333" w:type="dxa"/>
          </w:tcPr>
          <w:p w14:paraId="3EC71AE6" w14:textId="5E3AF347" w:rsidR="005E2342" w:rsidRDefault="0076199E">
            <w:pPr>
              <w:suppressAutoHyphens/>
              <w:jc w:val="center"/>
              <w:rPr>
                <w:b/>
                <w:spacing w:val="-3"/>
              </w:rPr>
            </w:pPr>
            <w:r>
              <w:rPr>
                <w:b/>
                <w:spacing w:val="-3"/>
              </w:rPr>
              <w:t>Party One</w:t>
            </w:r>
          </w:p>
        </w:tc>
        <w:tc>
          <w:tcPr>
            <w:tcW w:w="1707" w:type="dxa"/>
          </w:tcPr>
          <w:p w14:paraId="775FCAA9" w14:textId="77777777" w:rsidR="005E2342" w:rsidRDefault="00CC012B">
            <w:pPr>
              <w:pStyle w:val="CoverMain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</w:tabs>
              <w:jc w:val="right"/>
            </w:pPr>
            <w:r>
              <w:t>Respondent</w:t>
            </w:r>
          </w:p>
        </w:tc>
      </w:tr>
      <w:tr w:rsidR="005E2342" w14:paraId="4AEE2823" w14:textId="77777777">
        <w:trPr>
          <w:jc w:val="center"/>
        </w:trPr>
        <w:tc>
          <w:tcPr>
            <w:tcW w:w="1701" w:type="dxa"/>
          </w:tcPr>
          <w:p w14:paraId="4D4FA7A5" w14:textId="77777777" w:rsidR="005E2342" w:rsidRDefault="005E2342">
            <w:pPr>
              <w:suppressAutoHyphens/>
              <w:rPr>
                <w:b/>
                <w:spacing w:val="-3"/>
              </w:rPr>
            </w:pPr>
          </w:p>
        </w:tc>
        <w:tc>
          <w:tcPr>
            <w:tcW w:w="5333" w:type="dxa"/>
          </w:tcPr>
          <w:p w14:paraId="03DF381E" w14:textId="77777777" w:rsidR="00040E4D" w:rsidRDefault="00040E4D">
            <w:pPr>
              <w:suppressAutoHyphens/>
              <w:jc w:val="center"/>
              <w:rPr>
                <w:b/>
                <w:spacing w:val="-3"/>
              </w:rPr>
            </w:pPr>
          </w:p>
          <w:p w14:paraId="25787BD7" w14:textId="77777777" w:rsidR="005E2342" w:rsidRDefault="005E2342">
            <w:pPr>
              <w:suppressAutoHyphens/>
              <w:jc w:val="center"/>
              <w:rPr>
                <w:b/>
                <w:spacing w:val="-3"/>
              </w:rPr>
            </w:pPr>
            <w:r>
              <w:rPr>
                <w:b/>
                <w:spacing w:val="-3"/>
              </w:rPr>
              <w:t xml:space="preserve">- and </w:t>
            </w:r>
            <w:r w:rsidR="00040E4D">
              <w:rPr>
                <w:b/>
                <w:spacing w:val="-3"/>
              </w:rPr>
              <w:t>–</w:t>
            </w:r>
          </w:p>
          <w:p w14:paraId="1A33AFA4" w14:textId="77777777" w:rsidR="00040E4D" w:rsidRDefault="00040E4D">
            <w:pPr>
              <w:suppressAutoHyphens/>
              <w:jc w:val="center"/>
              <w:rPr>
                <w:b/>
                <w:spacing w:val="-3"/>
              </w:rPr>
            </w:pPr>
          </w:p>
        </w:tc>
        <w:tc>
          <w:tcPr>
            <w:tcW w:w="1707" w:type="dxa"/>
          </w:tcPr>
          <w:p w14:paraId="4BE5D376" w14:textId="77777777" w:rsidR="005E2342" w:rsidRDefault="005E2342">
            <w:pPr>
              <w:pStyle w:val="CoverMain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</w:tabs>
              <w:jc w:val="right"/>
            </w:pPr>
          </w:p>
        </w:tc>
      </w:tr>
      <w:tr w:rsidR="005E2342" w14:paraId="7894A604" w14:textId="77777777">
        <w:trPr>
          <w:jc w:val="center"/>
        </w:trPr>
        <w:tc>
          <w:tcPr>
            <w:tcW w:w="1701" w:type="dxa"/>
          </w:tcPr>
          <w:p w14:paraId="2D86B17D" w14:textId="77777777" w:rsidR="005E2342" w:rsidRDefault="005E2342">
            <w:pPr>
              <w:suppressAutoHyphens/>
              <w:rPr>
                <w:b/>
                <w:spacing w:val="-3"/>
              </w:rPr>
            </w:pPr>
          </w:p>
          <w:p w14:paraId="2353DC08" w14:textId="77777777" w:rsidR="00040E4D" w:rsidRDefault="00040E4D">
            <w:pPr>
              <w:suppressAutoHyphens/>
              <w:rPr>
                <w:b/>
                <w:spacing w:val="-3"/>
              </w:rPr>
            </w:pPr>
          </w:p>
        </w:tc>
        <w:tc>
          <w:tcPr>
            <w:tcW w:w="5333" w:type="dxa"/>
          </w:tcPr>
          <w:p w14:paraId="632CEDA7" w14:textId="3744E7F3" w:rsidR="005E2342" w:rsidRDefault="0076199E">
            <w:pPr>
              <w:suppressAutoHyphens/>
              <w:jc w:val="center"/>
              <w:rPr>
                <w:b/>
                <w:spacing w:val="-3"/>
              </w:rPr>
            </w:pPr>
            <w:r>
              <w:rPr>
                <w:b/>
                <w:spacing w:val="-3"/>
              </w:rPr>
              <w:t>P2</w:t>
            </w:r>
          </w:p>
        </w:tc>
        <w:tc>
          <w:tcPr>
            <w:tcW w:w="1707" w:type="dxa"/>
          </w:tcPr>
          <w:p w14:paraId="4DA61C33" w14:textId="77777777" w:rsidR="005E2342" w:rsidRDefault="00040E4D">
            <w:pPr>
              <w:pStyle w:val="CoverMain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</w:tabs>
              <w:jc w:val="right"/>
            </w:pPr>
            <w:r>
              <w:t>Respondent</w:t>
            </w:r>
          </w:p>
        </w:tc>
      </w:tr>
    </w:tbl>
    <w:p w14:paraId="79B1F151" w14:textId="77777777" w:rsidR="005E2342" w:rsidRDefault="005E2342">
      <w:pPr>
        <w:suppressAutoHyphens/>
        <w:jc w:val="center"/>
        <w:rPr>
          <w:spacing w:val="-3"/>
        </w:rPr>
      </w:pPr>
      <w:r>
        <w:rPr>
          <w:spacing w:val="-3"/>
        </w:rPr>
        <w:t>- - - - - - - - - - - - - - - - - - - - -</w:t>
      </w:r>
    </w:p>
    <w:p w14:paraId="3A83B905" w14:textId="77777777" w:rsidR="005E2342" w:rsidRDefault="005E2342">
      <w:pPr>
        <w:suppressAutoHyphens/>
        <w:jc w:val="center"/>
        <w:rPr>
          <w:spacing w:val="-3"/>
        </w:rPr>
      </w:pPr>
      <w:r>
        <w:rPr>
          <w:spacing w:val="-3"/>
        </w:rPr>
        <w:t>- - - - - - - - - - - - - - - - - - - - -</w:t>
      </w:r>
    </w:p>
    <w:p w14:paraId="6A5DD3C0" w14:textId="77777777" w:rsidR="005E2342" w:rsidRDefault="005E2342">
      <w:pPr>
        <w:suppressAutoHyphens/>
        <w:jc w:val="center"/>
        <w:rPr>
          <w:spacing w:val="-3"/>
        </w:rPr>
      </w:pPr>
    </w:p>
    <w:p w14:paraId="2C914BE9" w14:textId="0DEF04A4" w:rsidR="005E2342" w:rsidRDefault="0076199E">
      <w:pPr>
        <w:suppressAutoHyphens/>
        <w:jc w:val="center"/>
        <w:rPr>
          <w:b/>
          <w:spacing w:val="-3"/>
        </w:rPr>
      </w:pPr>
      <w:r>
        <w:rPr>
          <w:b/>
          <w:spacing w:val="-3"/>
        </w:rPr>
        <w:t>Boris</w:t>
      </w:r>
      <w:r w:rsidR="00C974F3">
        <w:rPr>
          <w:b/>
          <w:spacing w:val="-3"/>
        </w:rPr>
        <w:t xml:space="preserve"> </w:t>
      </w:r>
      <w:r>
        <w:rPr>
          <w:b/>
          <w:spacing w:val="-3"/>
        </w:rPr>
        <w:t>Smith</w:t>
      </w:r>
      <w:r w:rsidR="00C974F3">
        <w:rPr>
          <w:b/>
          <w:spacing w:val="-3"/>
        </w:rPr>
        <w:t xml:space="preserve"> KC</w:t>
      </w:r>
      <w:r w:rsidR="005E2342">
        <w:rPr>
          <w:b/>
          <w:spacing w:val="-3"/>
        </w:rPr>
        <w:t xml:space="preserve"> </w:t>
      </w:r>
      <w:r w:rsidR="005E2342">
        <w:rPr>
          <w:bCs/>
          <w:spacing w:val="-3"/>
        </w:rPr>
        <w:t>(instructed by</w:t>
      </w:r>
      <w:r w:rsidR="005E2342">
        <w:rPr>
          <w:b/>
          <w:spacing w:val="-3"/>
        </w:rPr>
        <w:t xml:space="preserve"> </w:t>
      </w:r>
      <w:r>
        <w:rPr>
          <w:b/>
          <w:spacing w:val="-3"/>
        </w:rPr>
        <w:t>Party One</w:t>
      </w:r>
      <w:r w:rsidR="005E2342">
        <w:rPr>
          <w:bCs/>
          <w:spacing w:val="-3"/>
        </w:rPr>
        <w:t>) for the</w:t>
      </w:r>
      <w:r w:rsidR="005E2342">
        <w:rPr>
          <w:spacing w:val="-3"/>
        </w:rPr>
        <w:t xml:space="preserve"> </w:t>
      </w:r>
      <w:r w:rsidR="00C974F3">
        <w:rPr>
          <w:b/>
          <w:bCs/>
          <w:spacing w:val="-3"/>
        </w:rPr>
        <w:t>Appellant</w:t>
      </w:r>
    </w:p>
    <w:p w14:paraId="5D19F758" w14:textId="7B496C2B" w:rsidR="005E2342" w:rsidRDefault="0076199E">
      <w:pPr>
        <w:suppressAutoHyphens/>
        <w:jc w:val="center"/>
        <w:rPr>
          <w:bCs/>
          <w:spacing w:val="-3"/>
        </w:rPr>
      </w:pPr>
      <w:r>
        <w:rPr>
          <w:b/>
          <w:spacing w:val="-3"/>
        </w:rPr>
        <w:t>Horace</w:t>
      </w:r>
      <w:r w:rsidR="00C974F3">
        <w:rPr>
          <w:b/>
          <w:spacing w:val="-3"/>
        </w:rPr>
        <w:t xml:space="preserve"> </w:t>
      </w:r>
      <w:r>
        <w:rPr>
          <w:b/>
          <w:spacing w:val="-3"/>
        </w:rPr>
        <w:t>Doe</w:t>
      </w:r>
      <w:r w:rsidR="00C974F3">
        <w:rPr>
          <w:b/>
          <w:spacing w:val="-3"/>
        </w:rPr>
        <w:t xml:space="preserve"> KC and </w:t>
      </w:r>
      <w:r>
        <w:rPr>
          <w:b/>
          <w:spacing w:val="-3"/>
        </w:rPr>
        <w:t>Toni</w:t>
      </w:r>
      <w:r w:rsidR="00C974F3">
        <w:rPr>
          <w:b/>
          <w:spacing w:val="-3"/>
        </w:rPr>
        <w:t xml:space="preserve"> </w:t>
      </w:r>
      <w:r>
        <w:rPr>
          <w:b/>
          <w:spacing w:val="-3"/>
        </w:rPr>
        <w:t>Singh</w:t>
      </w:r>
      <w:r w:rsidR="005E2342">
        <w:rPr>
          <w:bCs/>
          <w:spacing w:val="-3"/>
        </w:rPr>
        <w:t xml:space="preserve"> (instructed by </w:t>
      </w:r>
      <w:r>
        <w:rPr>
          <w:b/>
          <w:spacing w:val="-3"/>
        </w:rPr>
        <w:t>A</w:t>
      </w:r>
      <w:r w:rsidR="00C974F3">
        <w:rPr>
          <w:b/>
          <w:spacing w:val="-3"/>
        </w:rPr>
        <w:t xml:space="preserve"> Society</w:t>
      </w:r>
      <w:r w:rsidR="005E2342">
        <w:rPr>
          <w:bCs/>
          <w:spacing w:val="-3"/>
        </w:rPr>
        <w:t xml:space="preserve">) for the </w:t>
      </w:r>
      <w:r w:rsidR="00C974F3">
        <w:rPr>
          <w:b/>
          <w:spacing w:val="-3"/>
        </w:rPr>
        <w:t>Respondent</w:t>
      </w:r>
    </w:p>
    <w:p w14:paraId="4832D2AB" w14:textId="77777777" w:rsidR="005E2342" w:rsidRDefault="005E2342">
      <w:pPr>
        <w:suppressAutoHyphens/>
        <w:jc w:val="center"/>
        <w:rPr>
          <w:b/>
          <w:spacing w:val="-3"/>
        </w:rPr>
      </w:pPr>
    </w:p>
    <w:p w14:paraId="60C8D2F2" w14:textId="3973DA3B" w:rsidR="005E2342" w:rsidRDefault="005E2342">
      <w:pPr>
        <w:suppressAutoHyphens/>
        <w:jc w:val="center"/>
        <w:rPr>
          <w:spacing w:val="-3"/>
        </w:rPr>
      </w:pPr>
      <w:r>
        <w:rPr>
          <w:spacing w:val="-3"/>
        </w:rPr>
        <w:t xml:space="preserve">Hearing dates: </w:t>
      </w:r>
      <w:r w:rsidR="0076199E">
        <w:rPr>
          <w:spacing w:val="-3"/>
        </w:rPr>
        <w:t>05</w:t>
      </w:r>
      <w:r w:rsidR="00C974F3">
        <w:rPr>
          <w:spacing w:val="-3"/>
        </w:rPr>
        <w:t xml:space="preserve"> </w:t>
      </w:r>
      <w:r w:rsidR="0076199E">
        <w:rPr>
          <w:spacing w:val="-3"/>
        </w:rPr>
        <w:t>October</w:t>
      </w:r>
      <w:r w:rsidR="00C974F3">
        <w:rPr>
          <w:spacing w:val="-3"/>
        </w:rPr>
        <w:t xml:space="preserve"> 2026</w:t>
      </w:r>
    </w:p>
    <w:p w14:paraId="13516C2D" w14:textId="0D1E7180" w:rsidR="00412EE2" w:rsidRDefault="00412EE2">
      <w:pPr>
        <w:suppressAutoHyphens/>
        <w:jc w:val="center"/>
        <w:rPr>
          <w:spacing w:val="-3"/>
        </w:rPr>
      </w:pPr>
      <w:r>
        <w:rPr>
          <w:spacing w:val="-3"/>
        </w:rPr>
        <w:t>Further written submission</w:t>
      </w:r>
      <w:r w:rsidR="0005104E">
        <w:rPr>
          <w:spacing w:val="-3"/>
        </w:rPr>
        <w:t>s</w:t>
      </w:r>
      <w:r w:rsidR="00553FE7">
        <w:rPr>
          <w:spacing w:val="-3"/>
        </w:rPr>
        <w:t>:</w:t>
      </w:r>
      <w:r w:rsidR="0005104E">
        <w:rPr>
          <w:spacing w:val="-3"/>
        </w:rPr>
        <w:t xml:space="preserve">  </w:t>
      </w:r>
      <w:r w:rsidR="0076199E">
        <w:rPr>
          <w:spacing w:val="-3"/>
        </w:rPr>
        <w:t>13</w:t>
      </w:r>
      <w:r w:rsidR="00CB5937">
        <w:rPr>
          <w:spacing w:val="-3"/>
        </w:rPr>
        <w:t xml:space="preserve"> </w:t>
      </w:r>
      <w:r w:rsidR="0076199E">
        <w:rPr>
          <w:spacing w:val="-3"/>
        </w:rPr>
        <w:t>November</w:t>
      </w:r>
      <w:r w:rsidR="0005104E">
        <w:rPr>
          <w:spacing w:val="-3"/>
        </w:rPr>
        <w:t xml:space="preserve"> 202</w:t>
      </w:r>
      <w:r w:rsidR="00CB5937">
        <w:rPr>
          <w:spacing w:val="-3"/>
        </w:rPr>
        <w:t>6</w:t>
      </w:r>
    </w:p>
    <w:p w14:paraId="35AFC128" w14:textId="77777777" w:rsidR="005E2342" w:rsidRDefault="005E2342">
      <w:pPr>
        <w:suppressAutoHyphens/>
        <w:jc w:val="center"/>
        <w:rPr>
          <w:spacing w:val="-3"/>
        </w:rPr>
      </w:pPr>
      <w:r>
        <w:rPr>
          <w:spacing w:val="-3"/>
        </w:rPr>
        <w:t>- - - - - - - - - - - - - - - - - - - - -</w:t>
      </w:r>
    </w:p>
    <w:p w14:paraId="3291E7F6" w14:textId="7DA183B9" w:rsidR="005E2342" w:rsidRDefault="00C974F3" w:rsidP="00C974F3">
      <w:pPr>
        <w:pStyle w:val="CoverDesc"/>
      </w:pPr>
      <w:r>
        <w:t>Approved Judgment</w:t>
      </w:r>
    </w:p>
    <w:p w14:paraId="4F0E4FC3" w14:textId="77777777" w:rsidR="00C974F3" w:rsidRDefault="00C974F3" w:rsidP="00C974F3">
      <w:pPr>
        <w:jc w:val="center"/>
      </w:pPr>
      <w:r>
        <w:t xml:space="preserve"> </w:t>
      </w:r>
    </w:p>
    <w:p w14:paraId="4D624218" w14:textId="6CB21576" w:rsidR="00C974F3" w:rsidRDefault="00C974F3" w:rsidP="00C974F3">
      <w:pPr>
        <w:jc w:val="center"/>
      </w:pPr>
      <w:r>
        <w:t>This judgment was handed down remotely at 1</w:t>
      </w:r>
      <w:r w:rsidR="0076199E">
        <w:t>1</w:t>
      </w:r>
      <w:r>
        <w:t>.</w:t>
      </w:r>
      <w:r w:rsidR="0076199E">
        <w:t>15</w:t>
      </w:r>
      <w:r>
        <w:t xml:space="preserve">am on </w:t>
      </w:r>
      <w:r w:rsidR="00D30928">
        <w:t>30</w:t>
      </w:r>
      <w:r w:rsidR="00D30928" w:rsidRPr="00D30928">
        <w:rPr>
          <w:vertAlign w:val="superscript"/>
        </w:rPr>
        <w:t>th</w:t>
      </w:r>
      <w:r w:rsidR="00D30928">
        <w:t xml:space="preserve"> </w:t>
      </w:r>
      <w:r w:rsidR="0076199E">
        <w:t>November</w:t>
      </w:r>
      <w:r w:rsidR="00D30928">
        <w:t xml:space="preserve"> 2026</w:t>
      </w:r>
      <w:r>
        <w:t xml:space="preserve"> by circulation to the parties or their representatives by e-mail and by release to the National Archives.</w:t>
      </w:r>
    </w:p>
    <w:p w14:paraId="6F17D6E4" w14:textId="77777777" w:rsidR="00C974F3" w:rsidRDefault="00C974F3" w:rsidP="00C974F3">
      <w:pPr>
        <w:jc w:val="center"/>
      </w:pPr>
    </w:p>
    <w:p w14:paraId="754B0C0D" w14:textId="77777777" w:rsidR="00C974F3" w:rsidRDefault="00C974F3" w:rsidP="00C974F3">
      <w:pPr>
        <w:jc w:val="center"/>
      </w:pPr>
      <w:r>
        <w:t>.............................</w:t>
      </w:r>
    </w:p>
    <w:p w14:paraId="19DA2841" w14:textId="77777777" w:rsidR="00C974F3" w:rsidRDefault="00C974F3" w:rsidP="00C974F3">
      <w:pPr>
        <w:jc w:val="center"/>
      </w:pPr>
    </w:p>
    <w:p w14:paraId="23CA938C" w14:textId="5B1A451C" w:rsidR="00C974F3" w:rsidRPr="00C974F3" w:rsidRDefault="00C974F3" w:rsidP="00C974F3">
      <w:pPr>
        <w:jc w:val="center"/>
      </w:pPr>
    </w:p>
    <w:p w14:paraId="227C8656" w14:textId="77777777" w:rsidR="005E2342" w:rsidRDefault="005E2342">
      <w:pPr>
        <w:pStyle w:val="CoverDesc"/>
        <w:rPr>
          <w:sz w:val="24"/>
        </w:rPr>
      </w:pPr>
    </w:p>
    <w:p w14:paraId="3DAA2A29" w14:textId="77777777" w:rsidR="005E2342" w:rsidRDefault="005E2342"/>
    <w:p w14:paraId="44204335" w14:textId="77777777" w:rsidR="005E2342" w:rsidRDefault="005E2342">
      <w:pPr>
        <w:sectPr w:rsidR="005E2342">
          <w:footerReference w:type="default" r:id="rId11"/>
          <w:pgSz w:w="11909" w:h="16834" w:code="9"/>
          <w:pgMar w:top="720" w:right="1440" w:bottom="720" w:left="1440" w:header="720" w:footer="720" w:gutter="0"/>
          <w:pgNumType w:start="1"/>
          <w:cols w:space="720"/>
        </w:sectPr>
      </w:pPr>
    </w:p>
    <w:p w14:paraId="24BF19B4" w14:textId="2F3E5516" w:rsidR="005E2342" w:rsidRDefault="00C974F3">
      <w:pPr>
        <w:spacing w:after="240"/>
      </w:pPr>
      <w:r>
        <w:rPr>
          <w:b/>
        </w:rPr>
        <w:lastRenderedPageBreak/>
        <w:t>Mr</w:t>
      </w:r>
      <w:r w:rsidR="0076199E">
        <w:rPr>
          <w:b/>
        </w:rPr>
        <w:t>s</w:t>
      </w:r>
      <w:r>
        <w:rPr>
          <w:b/>
        </w:rPr>
        <w:t xml:space="preserve"> Justice </w:t>
      </w:r>
      <w:proofErr w:type="gramStart"/>
      <w:r w:rsidR="0076199E">
        <w:rPr>
          <w:b/>
        </w:rPr>
        <w:t>Boris</w:t>
      </w:r>
      <w:r w:rsidR="005E2342">
        <w:rPr>
          <w:b/>
        </w:rPr>
        <w:t xml:space="preserve"> :</w:t>
      </w:r>
      <w:proofErr w:type="gramEnd"/>
      <w:r w:rsidR="005E2342">
        <w:t xml:space="preserve"> </w:t>
      </w:r>
    </w:p>
    <w:p w14:paraId="5249D2E0" w14:textId="77777777" w:rsidR="005E2342" w:rsidRDefault="005E2342">
      <w:pPr>
        <w:pStyle w:val="ParaHeading"/>
        <w:sectPr w:rsidR="005E2342">
          <w:headerReference w:type="default" r:id="rId12"/>
          <w:footerReference w:type="default" r:id="rId13"/>
          <w:pgSz w:w="11909" w:h="16834" w:code="9"/>
          <w:pgMar w:top="1440" w:right="1440" w:bottom="1440" w:left="1440" w:header="709" w:footer="709" w:gutter="0"/>
          <w:cols w:space="720"/>
          <w:formProt w:val="0"/>
        </w:sectPr>
      </w:pPr>
    </w:p>
    <w:p w14:paraId="752BB5F6" w14:textId="77777777" w:rsidR="00B25CDF" w:rsidRPr="00B25CDF" w:rsidRDefault="00B25CDF" w:rsidP="00C974F3">
      <w:pPr>
        <w:jc w:val="both"/>
        <w:rPr>
          <w:rFonts w:eastAsia="Calibri"/>
          <w:b/>
          <w:bCs/>
          <w:u w:val="single"/>
        </w:rPr>
      </w:pPr>
      <w:r w:rsidRPr="00B25CDF">
        <w:rPr>
          <w:rFonts w:eastAsia="Calibri"/>
          <w:b/>
          <w:bCs/>
          <w:u w:val="single"/>
        </w:rPr>
        <w:t>Introduction</w:t>
      </w:r>
    </w:p>
    <w:p w14:paraId="2FB892F7" w14:textId="36D5EEF9" w:rsidR="00B25CDF" w:rsidRPr="00B25CDF" w:rsidRDefault="00B25CDF" w:rsidP="00C974F3">
      <w:pPr>
        <w:pStyle w:val="ParaLevel1"/>
      </w:pPr>
      <w:r w:rsidRPr="00B25CDF">
        <w:t>This is an</w:t>
      </w:r>
      <w:r w:rsidR="0076199E">
        <w:t xml:space="preserve"> appeal</w:t>
      </w:r>
      <w:r w:rsidRPr="00B25CDF">
        <w:t xml:space="preserve">. </w:t>
      </w:r>
    </w:p>
    <w:p w14:paraId="56EADFB3" w14:textId="77777777" w:rsidR="00B25CDF" w:rsidRDefault="00B25CDF" w:rsidP="00C974F3">
      <w:pPr>
        <w:jc w:val="both"/>
        <w:rPr>
          <w:bCs/>
        </w:rPr>
      </w:pPr>
      <w:r>
        <w:rPr>
          <w:b/>
          <w:bCs/>
        </w:rPr>
        <w:t>Some factual background</w:t>
      </w:r>
    </w:p>
    <w:p w14:paraId="68B6EC29" w14:textId="0C697D98" w:rsidR="00B25CDF" w:rsidRPr="0076199E" w:rsidRDefault="00B25CDF" w:rsidP="00C974F3">
      <w:pPr>
        <w:pStyle w:val="ParaLevel1"/>
        <w:rPr>
          <w:bCs/>
        </w:rPr>
      </w:pPr>
      <w:r w:rsidRPr="0076199E">
        <w:rPr>
          <w:bCs/>
        </w:rPr>
        <w:t xml:space="preserve">The </w:t>
      </w:r>
      <w:r w:rsidR="00495314" w:rsidRPr="0076199E">
        <w:rPr>
          <w:bCs/>
        </w:rPr>
        <w:t>Respondent is a</w:t>
      </w:r>
      <w:r w:rsidR="0076199E" w:rsidRPr="0076199E">
        <w:rPr>
          <w:bCs/>
        </w:rPr>
        <w:t xml:space="preserve"> person</w:t>
      </w:r>
      <w:r w:rsidR="009F7E61" w:rsidRPr="0076199E">
        <w:rPr>
          <w:bCs/>
        </w:rPr>
        <w:t xml:space="preserve">. </w:t>
      </w:r>
    </w:p>
    <w:p w14:paraId="4C8EC526" w14:textId="77777777" w:rsidR="00B25CDF" w:rsidRDefault="00B25CDF" w:rsidP="00C974F3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The Legislative Framework and relevant legal principles</w:t>
      </w:r>
    </w:p>
    <w:p w14:paraId="1C2E1DFF" w14:textId="18F0FB48" w:rsidR="00B25CDF" w:rsidRPr="00B25CDF" w:rsidRDefault="00B25CDF" w:rsidP="00C974F3">
      <w:pPr>
        <w:pStyle w:val="ParaLevel1"/>
        <w:rPr>
          <w:bCs/>
        </w:rPr>
      </w:pPr>
      <w:r w:rsidRPr="00B25CDF">
        <w:rPr>
          <w:bCs/>
        </w:rPr>
        <w:t>The</w:t>
      </w:r>
      <w:r w:rsidR="0076199E">
        <w:rPr>
          <w:bCs/>
        </w:rPr>
        <w:t xml:space="preserve">re is </w:t>
      </w:r>
      <w:r w:rsidRPr="00B25CDF">
        <w:rPr>
          <w:bCs/>
        </w:rPr>
        <w:t xml:space="preserve">certain case law. </w:t>
      </w:r>
    </w:p>
    <w:p w14:paraId="636B35C2" w14:textId="37B57FC2" w:rsidR="000D4DD7" w:rsidRPr="005B3F0B" w:rsidRDefault="004B45FA" w:rsidP="00C974F3">
      <w:pPr>
        <w:pStyle w:val="ParaLevel1"/>
        <w:rPr>
          <w:bCs/>
          <w:iCs/>
        </w:rPr>
      </w:pPr>
      <w:r>
        <w:rPr>
          <w:bCs/>
          <w:iCs/>
        </w:rPr>
        <w:t>For the</w:t>
      </w:r>
      <w:r w:rsidR="005D674B">
        <w:rPr>
          <w:bCs/>
          <w:iCs/>
        </w:rPr>
        <w:t xml:space="preserve">se reasons, had it arisen, </w:t>
      </w:r>
      <w:r w:rsidR="0076199E">
        <w:rPr>
          <w:bCs/>
          <w:iCs/>
        </w:rPr>
        <w:t xml:space="preserve">it </w:t>
      </w:r>
      <w:r w:rsidR="005D674B">
        <w:rPr>
          <w:bCs/>
          <w:iCs/>
        </w:rPr>
        <w:t xml:space="preserve">would have failed. </w:t>
      </w:r>
    </w:p>
    <w:p w14:paraId="7A02D99E" w14:textId="77777777" w:rsidR="006750D1" w:rsidRDefault="006750D1" w:rsidP="00C974F3">
      <w:pPr>
        <w:jc w:val="both"/>
        <w:rPr>
          <w:b/>
          <w:bCs/>
          <w:iCs/>
          <w:u w:val="single"/>
        </w:rPr>
      </w:pPr>
      <w:r>
        <w:rPr>
          <w:b/>
          <w:bCs/>
          <w:iCs/>
          <w:u w:val="single"/>
        </w:rPr>
        <w:t>Conclusions</w:t>
      </w:r>
    </w:p>
    <w:p w14:paraId="34E9E66A" w14:textId="64F8B007" w:rsidR="00FA7334" w:rsidRDefault="00FF1095" w:rsidP="0076199E">
      <w:pPr>
        <w:pStyle w:val="ParaLevel1"/>
      </w:pPr>
      <w:r w:rsidRPr="00EA0DD7">
        <w:t xml:space="preserve">In the light of my conclusions </w:t>
      </w:r>
      <w:r w:rsidR="0076199E">
        <w:t>t</w:t>
      </w:r>
      <w:r w:rsidR="006132C0">
        <w:t>he appeal is therefore allowed</w:t>
      </w:r>
    </w:p>
    <w:p w14:paraId="1E1CA1E3" w14:textId="3385DBB4" w:rsidR="00FF1095" w:rsidRDefault="00FF1095" w:rsidP="00C974F3">
      <w:pPr>
        <w:pStyle w:val="ParaLevel1"/>
      </w:pPr>
      <w:proofErr w:type="gramStart"/>
      <w:r w:rsidRPr="00AC5C34">
        <w:t>Finally</w:t>
      </w:r>
      <w:proofErr w:type="gramEnd"/>
      <w:r w:rsidRPr="00AC5C34">
        <w:t xml:space="preserve"> </w:t>
      </w:r>
      <w:r w:rsidRPr="006B048D">
        <w:t>I am grateful</w:t>
      </w:r>
      <w:r>
        <w:t>.</w:t>
      </w:r>
    </w:p>
    <w:p w14:paraId="7202C2A0" w14:textId="77777777" w:rsidR="00252BF9" w:rsidRPr="00070BF4" w:rsidRDefault="00252BF9" w:rsidP="00C974F3">
      <w:pPr>
        <w:pStyle w:val="ParaLevel1"/>
        <w:numPr>
          <w:ilvl w:val="0"/>
          <w:numId w:val="0"/>
        </w:numPr>
        <w:rPr>
          <w:iCs/>
        </w:rPr>
      </w:pPr>
    </w:p>
    <w:sectPr w:rsidR="00252BF9" w:rsidRPr="00070BF4" w:rsidSect="00C974F3">
      <w:type w:val="continuous"/>
      <w:pgSz w:w="11909" w:h="16834"/>
      <w:pgMar w:top="1440" w:right="1440" w:bottom="1440" w:left="1440" w:header="709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E8BFD6" w14:textId="77777777" w:rsidR="0091249D" w:rsidRDefault="0091249D">
      <w:r>
        <w:separator/>
      </w:r>
    </w:p>
  </w:endnote>
  <w:endnote w:type="continuationSeparator" w:id="0">
    <w:p w14:paraId="4B38F543" w14:textId="77777777" w:rsidR="0091249D" w:rsidRDefault="0091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(W1)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C86616" w14:textId="77777777" w:rsidR="009964CF" w:rsidRDefault="009964CF">
    <w:pPr>
      <w:pStyle w:val="Footer"/>
      <w:jc w:val="center"/>
      <w:rPr>
        <w:rFonts w:ascii="Times New Roman" w:hAnsi="Times New Roman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6E4FE" w14:textId="46D28DC1" w:rsidR="009964CF" w:rsidRPr="00C974F3" w:rsidRDefault="009964CF" w:rsidP="00C97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90F71E" w14:textId="77777777" w:rsidR="0091249D" w:rsidRDefault="0091249D">
      <w:r>
        <w:separator/>
      </w:r>
    </w:p>
  </w:footnote>
  <w:footnote w:type="continuationSeparator" w:id="0">
    <w:p w14:paraId="4E1D3B09" w14:textId="77777777" w:rsidR="0091249D" w:rsidRDefault="00912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000" w:type="dxa"/>
      <w:tblInd w:w="108" w:type="dxa"/>
      <w:tblLayout w:type="fixed"/>
      <w:tblLook w:val="0000" w:firstRow="0" w:lastRow="0" w:firstColumn="0" w:lastColumn="0" w:noHBand="0" w:noVBand="0"/>
    </w:tblPr>
    <w:tblGrid>
      <w:gridCol w:w="4680"/>
      <w:gridCol w:w="4320"/>
    </w:tblGrid>
    <w:tr w:rsidR="009964CF" w14:paraId="68AC17F1" w14:textId="77777777">
      <w:tc>
        <w:tcPr>
          <w:tcW w:w="4680" w:type="dxa"/>
        </w:tcPr>
        <w:p w14:paraId="14E97C92" w14:textId="77A35E71" w:rsidR="009964CF" w:rsidRPr="00C974F3" w:rsidRDefault="00C974F3">
          <w:pPr>
            <w:pStyle w:val="Header"/>
            <w:rPr>
              <w:rFonts w:ascii="Times New Roman" w:hAnsi="Times New Roman"/>
              <w:b/>
              <w:sz w:val="16"/>
              <w:u w:val="single"/>
            </w:rPr>
          </w:pPr>
          <w:r>
            <w:rPr>
              <w:rFonts w:ascii="Times New Roman" w:hAnsi="Times New Roman"/>
              <w:b/>
              <w:sz w:val="16"/>
              <w:u w:val="single"/>
            </w:rPr>
            <w:t>Judgment Approved by the court for handing down.</w:t>
          </w:r>
        </w:p>
      </w:tc>
      <w:tc>
        <w:tcPr>
          <w:tcW w:w="4320" w:type="dxa"/>
        </w:tcPr>
        <w:p w14:paraId="5C5CA17D" w14:textId="633D1F59" w:rsidR="009964CF" w:rsidRDefault="00045639">
          <w:pPr>
            <w:pStyle w:val="Header"/>
            <w:jc w:val="right"/>
            <w:rPr>
              <w:rFonts w:ascii="Times New Roman" w:hAnsi="Times New Roman"/>
              <w:sz w:val="16"/>
            </w:rPr>
          </w:pPr>
          <w:r>
            <w:rPr>
              <w:rFonts w:ascii="Times New Roman" w:hAnsi="Times New Roman"/>
              <w:sz w:val="16"/>
            </w:rPr>
            <w:t xml:space="preserve"> </w:t>
          </w:r>
          <w:r w:rsidR="0076199E">
            <w:rPr>
              <w:rFonts w:ascii="Times New Roman" w:hAnsi="Times New Roman"/>
              <w:sz w:val="16"/>
            </w:rPr>
            <w:t>Party One</w:t>
          </w:r>
          <w:r w:rsidR="00041D14">
            <w:rPr>
              <w:rFonts w:ascii="Times New Roman" w:hAnsi="Times New Roman"/>
              <w:sz w:val="16"/>
            </w:rPr>
            <w:t xml:space="preserve"> v </w:t>
          </w:r>
          <w:r w:rsidR="0076199E">
            <w:rPr>
              <w:rFonts w:ascii="Times New Roman" w:hAnsi="Times New Roman"/>
              <w:sz w:val="16"/>
            </w:rPr>
            <w:t>P2</w:t>
          </w:r>
          <w:r>
            <w:rPr>
              <w:rFonts w:ascii="Times New Roman" w:hAnsi="Times New Roman"/>
              <w:sz w:val="16"/>
            </w:rPr>
            <w:t xml:space="preserve"> </w:t>
          </w:r>
        </w:p>
      </w:tc>
    </w:tr>
  </w:tbl>
  <w:p w14:paraId="2D1F6918" w14:textId="77777777" w:rsidR="009964CF" w:rsidRDefault="009964CF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A30D3"/>
    <w:multiLevelType w:val="hybridMultilevel"/>
    <w:tmpl w:val="D994A230"/>
    <w:lvl w:ilvl="0" w:tplc="CC26510E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2B3C73"/>
    <w:multiLevelType w:val="multilevel"/>
    <w:tmpl w:val="D776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u w:val="none"/>
      </w:rPr>
    </w:lvl>
    <w:lvl w:ilvl="1">
      <w:start w:val="1"/>
      <w:numFmt w:val="lowerRoman"/>
      <w:lvlText w:val="%2)"/>
      <w:lvlJc w:val="left"/>
      <w:pPr>
        <w:tabs>
          <w:tab w:val="num" w:pos="1418"/>
        </w:tabs>
        <w:ind w:left="1418" w:hanging="709"/>
      </w:pPr>
      <w:rPr>
        <w:rFonts w:hint="default"/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2127"/>
        </w:tabs>
        <w:ind w:left="2127" w:hanging="709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3207"/>
        </w:tabs>
        <w:ind w:left="2836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3545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625"/>
        </w:tabs>
        <w:ind w:left="4254" w:hanging="709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4963"/>
        </w:tabs>
        <w:ind w:left="4963" w:hanging="709"/>
      </w:pPr>
      <w:rPr>
        <w:rFonts w:hint="default"/>
      </w:rPr>
    </w:lvl>
    <w:lvl w:ilvl="7">
      <w:start w:val="1"/>
      <w:numFmt w:val="lowerRoman"/>
      <w:lvlText w:val="(%8)"/>
      <w:lvlJc w:val="left"/>
      <w:pPr>
        <w:tabs>
          <w:tab w:val="num" w:pos="6043"/>
        </w:tabs>
        <w:ind w:left="5672" w:hanging="709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6381"/>
        </w:tabs>
        <w:ind w:left="6381" w:hanging="709"/>
      </w:pPr>
      <w:rPr>
        <w:rFonts w:hint="default"/>
      </w:rPr>
    </w:lvl>
  </w:abstractNum>
  <w:abstractNum w:abstractNumId="2" w15:restartNumberingAfterBreak="0">
    <w:nsid w:val="62FE01AD"/>
    <w:multiLevelType w:val="hybridMultilevel"/>
    <w:tmpl w:val="685C1CB4"/>
    <w:lvl w:ilvl="0" w:tplc="26E0BFE6">
      <w:start w:val="1"/>
      <w:numFmt w:val="decimal"/>
      <w:lvlText w:val="(%1)"/>
      <w:lvlJc w:val="left"/>
      <w:pPr>
        <w:ind w:left="1130" w:hanging="4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AD6E27"/>
    <w:multiLevelType w:val="hybridMultilevel"/>
    <w:tmpl w:val="9670E57A"/>
    <w:lvl w:ilvl="0" w:tplc="355C7BE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D70B9F"/>
    <w:multiLevelType w:val="multilevel"/>
    <w:tmpl w:val="4D52C604"/>
    <w:lvl w:ilvl="0">
      <w:start w:val="1"/>
      <w:numFmt w:val="decimal"/>
      <w:pStyle w:val="ParaLevel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u w:val="none"/>
      </w:rPr>
    </w:lvl>
    <w:lvl w:ilvl="1">
      <w:start w:val="1"/>
      <w:numFmt w:val="lowerRoman"/>
      <w:pStyle w:val="ParaLevel2"/>
      <w:lvlText w:val="%2)"/>
      <w:lvlJc w:val="left"/>
      <w:pPr>
        <w:tabs>
          <w:tab w:val="num" w:pos="1418"/>
        </w:tabs>
        <w:ind w:left="1418" w:hanging="709"/>
      </w:pPr>
      <w:rPr>
        <w:rFonts w:hint="default"/>
        <w:b w:val="0"/>
        <w:i w:val="0"/>
      </w:rPr>
    </w:lvl>
    <w:lvl w:ilvl="2">
      <w:start w:val="1"/>
      <w:numFmt w:val="lowerLetter"/>
      <w:pStyle w:val="ParaLevel3"/>
      <w:lvlText w:val="%3)"/>
      <w:lvlJc w:val="left"/>
      <w:pPr>
        <w:tabs>
          <w:tab w:val="num" w:pos="2127"/>
        </w:tabs>
        <w:ind w:left="2127" w:hanging="709"/>
      </w:pPr>
      <w:rPr>
        <w:rFonts w:hint="default"/>
      </w:rPr>
    </w:lvl>
    <w:lvl w:ilvl="3">
      <w:start w:val="1"/>
      <w:numFmt w:val="lowerRoman"/>
      <w:pStyle w:val="ParaLevel4"/>
      <w:lvlText w:val="%4)"/>
      <w:lvlJc w:val="left"/>
      <w:pPr>
        <w:tabs>
          <w:tab w:val="num" w:pos="3207"/>
        </w:tabs>
        <w:ind w:left="2836" w:hanging="709"/>
      </w:pPr>
      <w:rPr>
        <w:rFonts w:hint="default"/>
      </w:rPr>
    </w:lvl>
    <w:lvl w:ilvl="4">
      <w:start w:val="1"/>
      <w:numFmt w:val="lowerLetter"/>
      <w:pStyle w:val="ParaLevel5"/>
      <w:lvlText w:val="(%5)"/>
      <w:lvlJc w:val="left"/>
      <w:pPr>
        <w:tabs>
          <w:tab w:val="num" w:pos="3545"/>
        </w:tabs>
        <w:ind w:left="3545" w:hanging="709"/>
      </w:pPr>
      <w:rPr>
        <w:rFonts w:hint="default"/>
      </w:rPr>
    </w:lvl>
    <w:lvl w:ilvl="5">
      <w:start w:val="1"/>
      <w:numFmt w:val="lowerRoman"/>
      <w:pStyle w:val="ParaLevel6"/>
      <w:lvlText w:val="(%6)"/>
      <w:lvlJc w:val="left"/>
      <w:pPr>
        <w:tabs>
          <w:tab w:val="num" w:pos="4625"/>
        </w:tabs>
        <w:ind w:left="4254" w:hanging="709"/>
      </w:pPr>
      <w:rPr>
        <w:rFonts w:hint="default"/>
      </w:rPr>
    </w:lvl>
    <w:lvl w:ilvl="6">
      <w:start w:val="1"/>
      <w:numFmt w:val="lowerLetter"/>
      <w:pStyle w:val="ParaLevel7"/>
      <w:lvlText w:val="(%7)"/>
      <w:lvlJc w:val="left"/>
      <w:pPr>
        <w:tabs>
          <w:tab w:val="num" w:pos="4963"/>
        </w:tabs>
        <w:ind w:left="4963" w:hanging="709"/>
      </w:pPr>
      <w:rPr>
        <w:rFonts w:hint="default"/>
      </w:rPr>
    </w:lvl>
    <w:lvl w:ilvl="7">
      <w:start w:val="1"/>
      <w:numFmt w:val="lowerRoman"/>
      <w:pStyle w:val="ParaLevel8"/>
      <w:lvlText w:val="(%8)"/>
      <w:lvlJc w:val="left"/>
      <w:pPr>
        <w:tabs>
          <w:tab w:val="num" w:pos="6043"/>
        </w:tabs>
        <w:ind w:left="5672" w:hanging="709"/>
      </w:pPr>
      <w:rPr>
        <w:rFonts w:hint="default"/>
      </w:rPr>
    </w:lvl>
    <w:lvl w:ilvl="8">
      <w:start w:val="1"/>
      <w:numFmt w:val="lowerLetter"/>
      <w:pStyle w:val="ParaLevel9"/>
      <w:lvlText w:val="(%9)"/>
      <w:lvlJc w:val="left"/>
      <w:pPr>
        <w:tabs>
          <w:tab w:val="num" w:pos="6381"/>
        </w:tabs>
        <w:ind w:left="6381" w:hanging="709"/>
      </w:pPr>
      <w:rPr>
        <w:rFonts w:hint="default"/>
      </w:rPr>
    </w:lvl>
  </w:abstractNum>
  <w:abstractNum w:abstractNumId="5" w15:restartNumberingAfterBreak="0">
    <w:nsid w:val="7BBF30F2"/>
    <w:multiLevelType w:val="hybridMultilevel"/>
    <w:tmpl w:val="B60A0C8A"/>
    <w:lvl w:ilvl="0" w:tplc="3EF46F2E">
      <w:start w:val="8"/>
      <w:numFmt w:val="decimal"/>
      <w:lvlText w:val="%1."/>
      <w:lvlJc w:val="left"/>
      <w:pPr>
        <w:ind w:left="743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50218E">
      <w:start w:val="1"/>
      <w:numFmt w:val="decimal"/>
      <w:lvlText w:val="%2."/>
      <w:lvlJc w:val="left"/>
      <w:pPr>
        <w:ind w:left="1823" w:hanging="360"/>
      </w:pPr>
      <w:rPr>
        <w:rFonts w:ascii="Times New Roman" w:eastAsia="Calibri Ligh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947488">
      <w:start w:val="1"/>
      <w:numFmt w:val="lowerLetter"/>
      <w:lvlText w:val="%3."/>
      <w:lvlJc w:val="left"/>
      <w:pPr>
        <w:ind w:left="2389" w:hanging="20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85D0E92E">
      <w:start w:val="1"/>
      <w:numFmt w:val="lowerRoman"/>
      <w:lvlText w:val="%4."/>
      <w:lvlJc w:val="left"/>
      <w:pPr>
        <w:ind w:left="2694" w:hanging="15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FC0286A4">
      <w:numFmt w:val="bullet"/>
      <w:lvlText w:val="•"/>
      <w:lvlJc w:val="left"/>
      <w:pPr>
        <w:ind w:left="3731" w:hanging="152"/>
      </w:pPr>
      <w:rPr>
        <w:rFonts w:hint="default"/>
        <w:lang w:val="en-US" w:eastAsia="en-US" w:bidi="ar-SA"/>
      </w:rPr>
    </w:lvl>
    <w:lvl w:ilvl="5" w:tplc="DF64ABA8">
      <w:numFmt w:val="bullet"/>
      <w:lvlText w:val="•"/>
      <w:lvlJc w:val="left"/>
      <w:pPr>
        <w:ind w:left="4763" w:hanging="152"/>
      </w:pPr>
      <w:rPr>
        <w:rFonts w:hint="default"/>
        <w:lang w:val="en-US" w:eastAsia="en-US" w:bidi="ar-SA"/>
      </w:rPr>
    </w:lvl>
    <w:lvl w:ilvl="6" w:tplc="EAE03480">
      <w:numFmt w:val="bullet"/>
      <w:lvlText w:val="•"/>
      <w:lvlJc w:val="left"/>
      <w:pPr>
        <w:ind w:left="5795" w:hanging="152"/>
      </w:pPr>
      <w:rPr>
        <w:rFonts w:hint="default"/>
        <w:lang w:val="en-US" w:eastAsia="en-US" w:bidi="ar-SA"/>
      </w:rPr>
    </w:lvl>
    <w:lvl w:ilvl="7" w:tplc="5E8C9702">
      <w:numFmt w:val="bullet"/>
      <w:lvlText w:val="•"/>
      <w:lvlJc w:val="left"/>
      <w:pPr>
        <w:ind w:left="6827" w:hanging="152"/>
      </w:pPr>
      <w:rPr>
        <w:rFonts w:hint="default"/>
        <w:lang w:val="en-US" w:eastAsia="en-US" w:bidi="ar-SA"/>
      </w:rPr>
    </w:lvl>
    <w:lvl w:ilvl="8" w:tplc="9F2015FE">
      <w:numFmt w:val="bullet"/>
      <w:lvlText w:val="•"/>
      <w:lvlJc w:val="left"/>
      <w:pPr>
        <w:ind w:left="7859" w:hanging="152"/>
      </w:pPr>
      <w:rPr>
        <w:rFonts w:hint="default"/>
        <w:lang w:val="en-US" w:eastAsia="en-US" w:bidi="ar-SA"/>
      </w:rPr>
    </w:lvl>
  </w:abstractNum>
  <w:num w:numId="1" w16cid:durableId="204952179">
    <w:abstractNumId w:val="4"/>
  </w:num>
  <w:num w:numId="2" w16cid:durableId="1263101604">
    <w:abstractNumId w:val="4"/>
  </w:num>
  <w:num w:numId="3" w16cid:durableId="2067289717">
    <w:abstractNumId w:val="4"/>
  </w:num>
  <w:num w:numId="4" w16cid:durableId="172888745">
    <w:abstractNumId w:val="4"/>
  </w:num>
  <w:num w:numId="5" w16cid:durableId="421996450">
    <w:abstractNumId w:val="4"/>
  </w:num>
  <w:num w:numId="6" w16cid:durableId="660932870">
    <w:abstractNumId w:val="4"/>
  </w:num>
  <w:num w:numId="7" w16cid:durableId="1474442122">
    <w:abstractNumId w:val="4"/>
  </w:num>
  <w:num w:numId="8" w16cid:durableId="2103183921">
    <w:abstractNumId w:val="4"/>
  </w:num>
  <w:num w:numId="9" w16cid:durableId="507672078">
    <w:abstractNumId w:val="4"/>
  </w:num>
  <w:num w:numId="10" w16cid:durableId="1366129521">
    <w:abstractNumId w:val="1"/>
  </w:num>
  <w:num w:numId="11" w16cid:durableId="1888908180">
    <w:abstractNumId w:val="2"/>
  </w:num>
  <w:num w:numId="12" w16cid:durableId="1152872550">
    <w:abstractNumId w:val="5"/>
  </w:num>
  <w:num w:numId="13" w16cid:durableId="1177766375">
    <w:abstractNumId w:val="0"/>
  </w:num>
  <w:num w:numId="14" w16cid:durableId="29888890">
    <w:abstractNumId w:val="3"/>
  </w:num>
  <w:num w:numId="15" w16cid:durableId="857232931">
    <w:abstractNumId w:val="4"/>
  </w:num>
  <w:num w:numId="16" w16cid:durableId="134520860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C13E28FD-A9C3-48EA-80D2-DF0CAA8E1A21}"/>
    <w:docVar w:name="dgnword-eventsink" w:val="2195255405616"/>
  </w:docVars>
  <w:rsids>
    <w:rsidRoot w:val="007863CE"/>
    <w:rsid w:val="00001070"/>
    <w:rsid w:val="000018EC"/>
    <w:rsid w:val="00011417"/>
    <w:rsid w:val="0001278E"/>
    <w:rsid w:val="00013466"/>
    <w:rsid w:val="0001392A"/>
    <w:rsid w:val="00017213"/>
    <w:rsid w:val="00021C24"/>
    <w:rsid w:val="000252F3"/>
    <w:rsid w:val="00026E23"/>
    <w:rsid w:val="00030FC7"/>
    <w:rsid w:val="00031BB6"/>
    <w:rsid w:val="00033FC3"/>
    <w:rsid w:val="000352BC"/>
    <w:rsid w:val="0003655C"/>
    <w:rsid w:val="00037829"/>
    <w:rsid w:val="0003793E"/>
    <w:rsid w:val="00040703"/>
    <w:rsid w:val="00040E4D"/>
    <w:rsid w:val="00041B75"/>
    <w:rsid w:val="00041D14"/>
    <w:rsid w:val="00041F0F"/>
    <w:rsid w:val="0004303E"/>
    <w:rsid w:val="00045639"/>
    <w:rsid w:val="0004604D"/>
    <w:rsid w:val="0004646F"/>
    <w:rsid w:val="0005104E"/>
    <w:rsid w:val="0005179B"/>
    <w:rsid w:val="00051979"/>
    <w:rsid w:val="00052A4C"/>
    <w:rsid w:val="0005327E"/>
    <w:rsid w:val="00060062"/>
    <w:rsid w:val="00061124"/>
    <w:rsid w:val="00061C2F"/>
    <w:rsid w:val="0006200E"/>
    <w:rsid w:val="00064AC7"/>
    <w:rsid w:val="00067406"/>
    <w:rsid w:val="00070BF4"/>
    <w:rsid w:val="000717D6"/>
    <w:rsid w:val="000723D9"/>
    <w:rsid w:val="00073BCE"/>
    <w:rsid w:val="000769FD"/>
    <w:rsid w:val="00085CB9"/>
    <w:rsid w:val="00087A0D"/>
    <w:rsid w:val="00090CB0"/>
    <w:rsid w:val="0009104F"/>
    <w:rsid w:val="00091118"/>
    <w:rsid w:val="00094431"/>
    <w:rsid w:val="000961F8"/>
    <w:rsid w:val="000977D3"/>
    <w:rsid w:val="000A02A9"/>
    <w:rsid w:val="000A2B33"/>
    <w:rsid w:val="000A3B12"/>
    <w:rsid w:val="000A3C9F"/>
    <w:rsid w:val="000A55AD"/>
    <w:rsid w:val="000A6825"/>
    <w:rsid w:val="000B05D3"/>
    <w:rsid w:val="000B06FC"/>
    <w:rsid w:val="000B0CF6"/>
    <w:rsid w:val="000B0D8B"/>
    <w:rsid w:val="000B7488"/>
    <w:rsid w:val="000C0D63"/>
    <w:rsid w:val="000C4374"/>
    <w:rsid w:val="000C6AA5"/>
    <w:rsid w:val="000D397E"/>
    <w:rsid w:val="000D42B3"/>
    <w:rsid w:val="000D4DD7"/>
    <w:rsid w:val="000E00E3"/>
    <w:rsid w:val="000E065E"/>
    <w:rsid w:val="000E2077"/>
    <w:rsid w:val="000E46D0"/>
    <w:rsid w:val="000E492A"/>
    <w:rsid w:val="000E61A0"/>
    <w:rsid w:val="000F61C1"/>
    <w:rsid w:val="001029BD"/>
    <w:rsid w:val="001035FC"/>
    <w:rsid w:val="00103DE6"/>
    <w:rsid w:val="001040CB"/>
    <w:rsid w:val="00107BFA"/>
    <w:rsid w:val="0011239C"/>
    <w:rsid w:val="00114CD1"/>
    <w:rsid w:val="00115DF1"/>
    <w:rsid w:val="00116A88"/>
    <w:rsid w:val="001221D7"/>
    <w:rsid w:val="00124528"/>
    <w:rsid w:val="00124836"/>
    <w:rsid w:val="00125A13"/>
    <w:rsid w:val="00131571"/>
    <w:rsid w:val="00132546"/>
    <w:rsid w:val="00132F19"/>
    <w:rsid w:val="00133FCB"/>
    <w:rsid w:val="00135E8F"/>
    <w:rsid w:val="00151829"/>
    <w:rsid w:val="001524DA"/>
    <w:rsid w:val="001532A9"/>
    <w:rsid w:val="00166F1D"/>
    <w:rsid w:val="001670B9"/>
    <w:rsid w:val="00167973"/>
    <w:rsid w:val="00167B38"/>
    <w:rsid w:val="00167BDE"/>
    <w:rsid w:val="00181C2B"/>
    <w:rsid w:val="00183927"/>
    <w:rsid w:val="00183B8C"/>
    <w:rsid w:val="00185687"/>
    <w:rsid w:val="0018751A"/>
    <w:rsid w:val="0018752E"/>
    <w:rsid w:val="00191132"/>
    <w:rsid w:val="00191B9D"/>
    <w:rsid w:val="0019620B"/>
    <w:rsid w:val="00197677"/>
    <w:rsid w:val="001A1765"/>
    <w:rsid w:val="001A3128"/>
    <w:rsid w:val="001A3AB5"/>
    <w:rsid w:val="001A48CB"/>
    <w:rsid w:val="001A7498"/>
    <w:rsid w:val="001B0FF7"/>
    <w:rsid w:val="001B58F0"/>
    <w:rsid w:val="001C055B"/>
    <w:rsid w:val="001C1A87"/>
    <w:rsid w:val="001C3E9C"/>
    <w:rsid w:val="001C5E0C"/>
    <w:rsid w:val="001C680D"/>
    <w:rsid w:val="001C70DF"/>
    <w:rsid w:val="001D0487"/>
    <w:rsid w:val="001D36EF"/>
    <w:rsid w:val="001D773B"/>
    <w:rsid w:val="001E21B0"/>
    <w:rsid w:val="001E3A1D"/>
    <w:rsid w:val="001E3E12"/>
    <w:rsid w:val="001F069A"/>
    <w:rsid w:val="001F0B1D"/>
    <w:rsid w:val="001F5377"/>
    <w:rsid w:val="001F5D4B"/>
    <w:rsid w:val="001F6BE3"/>
    <w:rsid w:val="002008CC"/>
    <w:rsid w:val="0020197B"/>
    <w:rsid w:val="002027AB"/>
    <w:rsid w:val="00203B96"/>
    <w:rsid w:val="00204FF9"/>
    <w:rsid w:val="002054A7"/>
    <w:rsid w:val="00205735"/>
    <w:rsid w:val="00206EED"/>
    <w:rsid w:val="0021180C"/>
    <w:rsid w:val="002120FA"/>
    <w:rsid w:val="00212962"/>
    <w:rsid w:val="002144B4"/>
    <w:rsid w:val="00215045"/>
    <w:rsid w:val="00223002"/>
    <w:rsid w:val="002238C8"/>
    <w:rsid w:val="0022446F"/>
    <w:rsid w:val="002257E8"/>
    <w:rsid w:val="00226EAE"/>
    <w:rsid w:val="002311D4"/>
    <w:rsid w:val="00234065"/>
    <w:rsid w:val="002341CB"/>
    <w:rsid w:val="002347E1"/>
    <w:rsid w:val="00234970"/>
    <w:rsid w:val="00236E87"/>
    <w:rsid w:val="0024090B"/>
    <w:rsid w:val="00241879"/>
    <w:rsid w:val="002448D5"/>
    <w:rsid w:val="0024624B"/>
    <w:rsid w:val="0025013F"/>
    <w:rsid w:val="00252BF9"/>
    <w:rsid w:val="00253C6E"/>
    <w:rsid w:val="00253F04"/>
    <w:rsid w:val="00255620"/>
    <w:rsid w:val="00257F5F"/>
    <w:rsid w:val="0026019D"/>
    <w:rsid w:val="00260620"/>
    <w:rsid w:val="002620BC"/>
    <w:rsid w:val="00262CF3"/>
    <w:rsid w:val="002632AE"/>
    <w:rsid w:val="00263F66"/>
    <w:rsid w:val="002670FA"/>
    <w:rsid w:val="00271CA9"/>
    <w:rsid w:val="00272852"/>
    <w:rsid w:val="00273DB5"/>
    <w:rsid w:val="00276A65"/>
    <w:rsid w:val="002779F0"/>
    <w:rsid w:val="00283390"/>
    <w:rsid w:val="00284260"/>
    <w:rsid w:val="00284CC1"/>
    <w:rsid w:val="00284E3E"/>
    <w:rsid w:val="00287BFE"/>
    <w:rsid w:val="00287C50"/>
    <w:rsid w:val="002908B7"/>
    <w:rsid w:val="00291DDF"/>
    <w:rsid w:val="00292798"/>
    <w:rsid w:val="00294022"/>
    <w:rsid w:val="0029660A"/>
    <w:rsid w:val="002A18CB"/>
    <w:rsid w:val="002A6015"/>
    <w:rsid w:val="002B045C"/>
    <w:rsid w:val="002B17E9"/>
    <w:rsid w:val="002B37B8"/>
    <w:rsid w:val="002B701D"/>
    <w:rsid w:val="002B7183"/>
    <w:rsid w:val="002B7F47"/>
    <w:rsid w:val="002C0922"/>
    <w:rsid w:val="002C23E0"/>
    <w:rsid w:val="002C3451"/>
    <w:rsid w:val="002C5F9D"/>
    <w:rsid w:val="002C68EC"/>
    <w:rsid w:val="002D3516"/>
    <w:rsid w:val="002D4B30"/>
    <w:rsid w:val="002D54D4"/>
    <w:rsid w:val="002D581C"/>
    <w:rsid w:val="002E14B5"/>
    <w:rsid w:val="002E1F04"/>
    <w:rsid w:val="002E261B"/>
    <w:rsid w:val="002E4067"/>
    <w:rsid w:val="002E4984"/>
    <w:rsid w:val="002E5C59"/>
    <w:rsid w:val="002E5E8D"/>
    <w:rsid w:val="002E74FA"/>
    <w:rsid w:val="002F158D"/>
    <w:rsid w:val="002F15BA"/>
    <w:rsid w:val="002F2AF7"/>
    <w:rsid w:val="002F3304"/>
    <w:rsid w:val="002F4BF8"/>
    <w:rsid w:val="003013FB"/>
    <w:rsid w:val="00301879"/>
    <w:rsid w:val="00303D0C"/>
    <w:rsid w:val="003052C1"/>
    <w:rsid w:val="00307C14"/>
    <w:rsid w:val="00307D92"/>
    <w:rsid w:val="003109E6"/>
    <w:rsid w:val="0031495E"/>
    <w:rsid w:val="00320FBE"/>
    <w:rsid w:val="003222BF"/>
    <w:rsid w:val="003222C0"/>
    <w:rsid w:val="00322541"/>
    <w:rsid w:val="003242F4"/>
    <w:rsid w:val="0032601F"/>
    <w:rsid w:val="00326C81"/>
    <w:rsid w:val="00327CDB"/>
    <w:rsid w:val="00334420"/>
    <w:rsid w:val="00334718"/>
    <w:rsid w:val="003354A2"/>
    <w:rsid w:val="00335575"/>
    <w:rsid w:val="00337662"/>
    <w:rsid w:val="00337F68"/>
    <w:rsid w:val="00343926"/>
    <w:rsid w:val="00343FE1"/>
    <w:rsid w:val="00347B3A"/>
    <w:rsid w:val="00347DA3"/>
    <w:rsid w:val="00352934"/>
    <w:rsid w:val="00352955"/>
    <w:rsid w:val="00352E54"/>
    <w:rsid w:val="00355790"/>
    <w:rsid w:val="003565C2"/>
    <w:rsid w:val="00357A1E"/>
    <w:rsid w:val="00366472"/>
    <w:rsid w:val="003743A7"/>
    <w:rsid w:val="00376040"/>
    <w:rsid w:val="003824B2"/>
    <w:rsid w:val="003826E4"/>
    <w:rsid w:val="0038535E"/>
    <w:rsid w:val="00386FD2"/>
    <w:rsid w:val="0038761A"/>
    <w:rsid w:val="00390559"/>
    <w:rsid w:val="00396A61"/>
    <w:rsid w:val="00396FDE"/>
    <w:rsid w:val="003A0553"/>
    <w:rsid w:val="003A2D0A"/>
    <w:rsid w:val="003A5A0D"/>
    <w:rsid w:val="003A6EF9"/>
    <w:rsid w:val="003A72D4"/>
    <w:rsid w:val="003A7B28"/>
    <w:rsid w:val="003A7EE3"/>
    <w:rsid w:val="003B0E78"/>
    <w:rsid w:val="003B275A"/>
    <w:rsid w:val="003B286A"/>
    <w:rsid w:val="003B7A11"/>
    <w:rsid w:val="003B7D05"/>
    <w:rsid w:val="003C2A3A"/>
    <w:rsid w:val="003C55F4"/>
    <w:rsid w:val="003C59A6"/>
    <w:rsid w:val="003D1E93"/>
    <w:rsid w:val="003D209A"/>
    <w:rsid w:val="003D411F"/>
    <w:rsid w:val="003D4C4F"/>
    <w:rsid w:val="003D5FC7"/>
    <w:rsid w:val="003E0712"/>
    <w:rsid w:val="003E10AD"/>
    <w:rsid w:val="003E1D03"/>
    <w:rsid w:val="003E35D8"/>
    <w:rsid w:val="003E694B"/>
    <w:rsid w:val="003E7527"/>
    <w:rsid w:val="003F0857"/>
    <w:rsid w:val="003F1A7E"/>
    <w:rsid w:val="003F4701"/>
    <w:rsid w:val="003F6A57"/>
    <w:rsid w:val="0040185B"/>
    <w:rsid w:val="00402248"/>
    <w:rsid w:val="0040337C"/>
    <w:rsid w:val="004039FF"/>
    <w:rsid w:val="00410CE4"/>
    <w:rsid w:val="00412EE2"/>
    <w:rsid w:val="00426969"/>
    <w:rsid w:val="004279D1"/>
    <w:rsid w:val="004306D0"/>
    <w:rsid w:val="00431F7D"/>
    <w:rsid w:val="00432E26"/>
    <w:rsid w:val="00433DE0"/>
    <w:rsid w:val="00435410"/>
    <w:rsid w:val="00435F7E"/>
    <w:rsid w:val="00440886"/>
    <w:rsid w:val="00441F8D"/>
    <w:rsid w:val="00442CE9"/>
    <w:rsid w:val="0044689D"/>
    <w:rsid w:val="00450F13"/>
    <w:rsid w:val="004512C1"/>
    <w:rsid w:val="00460CE3"/>
    <w:rsid w:val="00466116"/>
    <w:rsid w:val="004677C5"/>
    <w:rsid w:val="00470F5F"/>
    <w:rsid w:val="0047469F"/>
    <w:rsid w:val="004779A1"/>
    <w:rsid w:val="00480609"/>
    <w:rsid w:val="00482F21"/>
    <w:rsid w:val="004837FB"/>
    <w:rsid w:val="00483EA7"/>
    <w:rsid w:val="00487944"/>
    <w:rsid w:val="00492CC8"/>
    <w:rsid w:val="00493A12"/>
    <w:rsid w:val="00493F4F"/>
    <w:rsid w:val="00494747"/>
    <w:rsid w:val="00495314"/>
    <w:rsid w:val="004975FD"/>
    <w:rsid w:val="0049776B"/>
    <w:rsid w:val="004A542E"/>
    <w:rsid w:val="004A6935"/>
    <w:rsid w:val="004A70EB"/>
    <w:rsid w:val="004A7BC3"/>
    <w:rsid w:val="004B092D"/>
    <w:rsid w:val="004B45FA"/>
    <w:rsid w:val="004B5305"/>
    <w:rsid w:val="004B5C85"/>
    <w:rsid w:val="004B71F4"/>
    <w:rsid w:val="004C0A1F"/>
    <w:rsid w:val="004C15E0"/>
    <w:rsid w:val="004C3BF8"/>
    <w:rsid w:val="004C6A21"/>
    <w:rsid w:val="004D0463"/>
    <w:rsid w:val="004D0951"/>
    <w:rsid w:val="004D20AC"/>
    <w:rsid w:val="004D5CCB"/>
    <w:rsid w:val="004D672A"/>
    <w:rsid w:val="004D6748"/>
    <w:rsid w:val="004D6A62"/>
    <w:rsid w:val="004D715B"/>
    <w:rsid w:val="004D7B26"/>
    <w:rsid w:val="004E1517"/>
    <w:rsid w:val="004E6497"/>
    <w:rsid w:val="004F0436"/>
    <w:rsid w:val="004F2522"/>
    <w:rsid w:val="004F680F"/>
    <w:rsid w:val="004F7164"/>
    <w:rsid w:val="004F7FE3"/>
    <w:rsid w:val="00500996"/>
    <w:rsid w:val="00500F65"/>
    <w:rsid w:val="005020D5"/>
    <w:rsid w:val="005038F9"/>
    <w:rsid w:val="00504EA8"/>
    <w:rsid w:val="00505B8A"/>
    <w:rsid w:val="005079EC"/>
    <w:rsid w:val="005100A1"/>
    <w:rsid w:val="005109F0"/>
    <w:rsid w:val="00510E8F"/>
    <w:rsid w:val="00513752"/>
    <w:rsid w:val="005144CD"/>
    <w:rsid w:val="00516F22"/>
    <w:rsid w:val="005207EB"/>
    <w:rsid w:val="00520BF0"/>
    <w:rsid w:val="00520E26"/>
    <w:rsid w:val="005235A8"/>
    <w:rsid w:val="005243EB"/>
    <w:rsid w:val="00526FE0"/>
    <w:rsid w:val="00533E7F"/>
    <w:rsid w:val="00540A44"/>
    <w:rsid w:val="00541E0B"/>
    <w:rsid w:val="0054584A"/>
    <w:rsid w:val="00545A9B"/>
    <w:rsid w:val="005503CB"/>
    <w:rsid w:val="005506D0"/>
    <w:rsid w:val="00552DC8"/>
    <w:rsid w:val="00553FE7"/>
    <w:rsid w:val="00555729"/>
    <w:rsid w:val="00556437"/>
    <w:rsid w:val="00562E21"/>
    <w:rsid w:val="00566AB3"/>
    <w:rsid w:val="00572B5A"/>
    <w:rsid w:val="005767CB"/>
    <w:rsid w:val="005772B6"/>
    <w:rsid w:val="00582F0F"/>
    <w:rsid w:val="00582F2C"/>
    <w:rsid w:val="0058339A"/>
    <w:rsid w:val="00584C1D"/>
    <w:rsid w:val="00585250"/>
    <w:rsid w:val="00586555"/>
    <w:rsid w:val="005873CA"/>
    <w:rsid w:val="0059217B"/>
    <w:rsid w:val="00593B8F"/>
    <w:rsid w:val="0059407D"/>
    <w:rsid w:val="0059457F"/>
    <w:rsid w:val="00597280"/>
    <w:rsid w:val="005A07C3"/>
    <w:rsid w:val="005A1F5B"/>
    <w:rsid w:val="005A4C6E"/>
    <w:rsid w:val="005B0240"/>
    <w:rsid w:val="005B0956"/>
    <w:rsid w:val="005B1A56"/>
    <w:rsid w:val="005B2FAB"/>
    <w:rsid w:val="005B3F0B"/>
    <w:rsid w:val="005B50F2"/>
    <w:rsid w:val="005B57B9"/>
    <w:rsid w:val="005B71A2"/>
    <w:rsid w:val="005C541C"/>
    <w:rsid w:val="005C6910"/>
    <w:rsid w:val="005C7132"/>
    <w:rsid w:val="005D3007"/>
    <w:rsid w:val="005D42CC"/>
    <w:rsid w:val="005D674B"/>
    <w:rsid w:val="005D6D11"/>
    <w:rsid w:val="005E1D7D"/>
    <w:rsid w:val="005E2342"/>
    <w:rsid w:val="005E3E2B"/>
    <w:rsid w:val="005E4131"/>
    <w:rsid w:val="005E42A5"/>
    <w:rsid w:val="005E4462"/>
    <w:rsid w:val="005E7023"/>
    <w:rsid w:val="005E7581"/>
    <w:rsid w:val="005E7ED5"/>
    <w:rsid w:val="005F09CD"/>
    <w:rsid w:val="005F20F6"/>
    <w:rsid w:val="005F2555"/>
    <w:rsid w:val="005F6B42"/>
    <w:rsid w:val="00601282"/>
    <w:rsid w:val="006077E6"/>
    <w:rsid w:val="006104FD"/>
    <w:rsid w:val="00610D40"/>
    <w:rsid w:val="00612AF5"/>
    <w:rsid w:val="00612C53"/>
    <w:rsid w:val="006132C0"/>
    <w:rsid w:val="00614182"/>
    <w:rsid w:val="00614290"/>
    <w:rsid w:val="00614A48"/>
    <w:rsid w:val="00616DC5"/>
    <w:rsid w:val="00617236"/>
    <w:rsid w:val="00620662"/>
    <w:rsid w:val="00622D4E"/>
    <w:rsid w:val="006303A4"/>
    <w:rsid w:val="0063243D"/>
    <w:rsid w:val="00632A61"/>
    <w:rsid w:val="00634079"/>
    <w:rsid w:val="00634DE1"/>
    <w:rsid w:val="006352C3"/>
    <w:rsid w:val="00636E6D"/>
    <w:rsid w:val="00637A46"/>
    <w:rsid w:val="006405F6"/>
    <w:rsid w:val="006434F3"/>
    <w:rsid w:val="006459D9"/>
    <w:rsid w:val="00645EBD"/>
    <w:rsid w:val="006468E4"/>
    <w:rsid w:val="00646A76"/>
    <w:rsid w:val="0064725C"/>
    <w:rsid w:val="00650D93"/>
    <w:rsid w:val="00654F9C"/>
    <w:rsid w:val="006555E6"/>
    <w:rsid w:val="00655685"/>
    <w:rsid w:val="0066609F"/>
    <w:rsid w:val="0067179F"/>
    <w:rsid w:val="006718E5"/>
    <w:rsid w:val="00672B17"/>
    <w:rsid w:val="00674F3F"/>
    <w:rsid w:val="006750D1"/>
    <w:rsid w:val="0067559A"/>
    <w:rsid w:val="00675623"/>
    <w:rsid w:val="00676CAE"/>
    <w:rsid w:val="00676F0A"/>
    <w:rsid w:val="00680567"/>
    <w:rsid w:val="0068098A"/>
    <w:rsid w:val="00681B32"/>
    <w:rsid w:val="00686E27"/>
    <w:rsid w:val="006874E7"/>
    <w:rsid w:val="006913C5"/>
    <w:rsid w:val="006922AA"/>
    <w:rsid w:val="0069298C"/>
    <w:rsid w:val="00696264"/>
    <w:rsid w:val="00696456"/>
    <w:rsid w:val="006A4EDB"/>
    <w:rsid w:val="006A53FD"/>
    <w:rsid w:val="006A5BD8"/>
    <w:rsid w:val="006A5E82"/>
    <w:rsid w:val="006A6A67"/>
    <w:rsid w:val="006A6BD6"/>
    <w:rsid w:val="006B037D"/>
    <w:rsid w:val="006B27EF"/>
    <w:rsid w:val="006B7639"/>
    <w:rsid w:val="006B7B04"/>
    <w:rsid w:val="006C094C"/>
    <w:rsid w:val="006D0C9B"/>
    <w:rsid w:val="006D1041"/>
    <w:rsid w:val="006D36B9"/>
    <w:rsid w:val="006D37C2"/>
    <w:rsid w:val="006D3C47"/>
    <w:rsid w:val="006E0328"/>
    <w:rsid w:val="006E0AAE"/>
    <w:rsid w:val="006E16E4"/>
    <w:rsid w:val="006E35F6"/>
    <w:rsid w:val="006E57A8"/>
    <w:rsid w:val="006E6621"/>
    <w:rsid w:val="006F0A99"/>
    <w:rsid w:val="006F17F8"/>
    <w:rsid w:val="006F2D58"/>
    <w:rsid w:val="00700274"/>
    <w:rsid w:val="00702039"/>
    <w:rsid w:val="00706ECC"/>
    <w:rsid w:val="007103F2"/>
    <w:rsid w:val="007128CC"/>
    <w:rsid w:val="007131D8"/>
    <w:rsid w:val="00713FBE"/>
    <w:rsid w:val="00716F83"/>
    <w:rsid w:val="00721B55"/>
    <w:rsid w:val="007226F5"/>
    <w:rsid w:val="00723C0F"/>
    <w:rsid w:val="0072425F"/>
    <w:rsid w:val="00724674"/>
    <w:rsid w:val="00727D0F"/>
    <w:rsid w:val="00730BE8"/>
    <w:rsid w:val="007310C0"/>
    <w:rsid w:val="007345CD"/>
    <w:rsid w:val="007379DF"/>
    <w:rsid w:val="00740242"/>
    <w:rsid w:val="00745A02"/>
    <w:rsid w:val="00746454"/>
    <w:rsid w:val="00747A7F"/>
    <w:rsid w:val="0075048A"/>
    <w:rsid w:val="0075672C"/>
    <w:rsid w:val="00757243"/>
    <w:rsid w:val="0076199E"/>
    <w:rsid w:val="007649A5"/>
    <w:rsid w:val="007653F9"/>
    <w:rsid w:val="007663A1"/>
    <w:rsid w:val="0076787D"/>
    <w:rsid w:val="00767E38"/>
    <w:rsid w:val="0077512B"/>
    <w:rsid w:val="007773CE"/>
    <w:rsid w:val="00780328"/>
    <w:rsid w:val="00783D48"/>
    <w:rsid w:val="0078426E"/>
    <w:rsid w:val="0078553A"/>
    <w:rsid w:val="0078597C"/>
    <w:rsid w:val="007863CE"/>
    <w:rsid w:val="00786909"/>
    <w:rsid w:val="00786FAF"/>
    <w:rsid w:val="00792DE0"/>
    <w:rsid w:val="00793231"/>
    <w:rsid w:val="007965B0"/>
    <w:rsid w:val="007972CB"/>
    <w:rsid w:val="00797F92"/>
    <w:rsid w:val="007A11C3"/>
    <w:rsid w:val="007A28B6"/>
    <w:rsid w:val="007A64F5"/>
    <w:rsid w:val="007A727C"/>
    <w:rsid w:val="007B03DF"/>
    <w:rsid w:val="007B3431"/>
    <w:rsid w:val="007B55F8"/>
    <w:rsid w:val="007C22F8"/>
    <w:rsid w:val="007C34AF"/>
    <w:rsid w:val="007C44DD"/>
    <w:rsid w:val="007D0C6C"/>
    <w:rsid w:val="007D4770"/>
    <w:rsid w:val="007D4A2C"/>
    <w:rsid w:val="007D51D4"/>
    <w:rsid w:val="007D60D2"/>
    <w:rsid w:val="007D7C6C"/>
    <w:rsid w:val="007E01BE"/>
    <w:rsid w:val="007E11AF"/>
    <w:rsid w:val="007E2657"/>
    <w:rsid w:val="007E41B9"/>
    <w:rsid w:val="007E42F1"/>
    <w:rsid w:val="007E4CBD"/>
    <w:rsid w:val="007E55A6"/>
    <w:rsid w:val="007E73AF"/>
    <w:rsid w:val="007F2DE5"/>
    <w:rsid w:val="007F355C"/>
    <w:rsid w:val="007F3CC8"/>
    <w:rsid w:val="007F62CC"/>
    <w:rsid w:val="007F6C30"/>
    <w:rsid w:val="00800AF7"/>
    <w:rsid w:val="008100AA"/>
    <w:rsid w:val="008102B8"/>
    <w:rsid w:val="0081077A"/>
    <w:rsid w:val="008128DB"/>
    <w:rsid w:val="00814DD3"/>
    <w:rsid w:val="00817834"/>
    <w:rsid w:val="00817B7B"/>
    <w:rsid w:val="008228CE"/>
    <w:rsid w:val="008234BB"/>
    <w:rsid w:val="008235AF"/>
    <w:rsid w:val="00826370"/>
    <w:rsid w:val="0082685D"/>
    <w:rsid w:val="00830A64"/>
    <w:rsid w:val="00830F60"/>
    <w:rsid w:val="008327DD"/>
    <w:rsid w:val="008331DE"/>
    <w:rsid w:val="008350C8"/>
    <w:rsid w:val="0083514A"/>
    <w:rsid w:val="00835A82"/>
    <w:rsid w:val="008361A0"/>
    <w:rsid w:val="008369EB"/>
    <w:rsid w:val="00841C91"/>
    <w:rsid w:val="00841D1D"/>
    <w:rsid w:val="00842102"/>
    <w:rsid w:val="008426FA"/>
    <w:rsid w:val="008428C0"/>
    <w:rsid w:val="00843453"/>
    <w:rsid w:val="00845267"/>
    <w:rsid w:val="008460DD"/>
    <w:rsid w:val="00846B2C"/>
    <w:rsid w:val="00847F0E"/>
    <w:rsid w:val="00850392"/>
    <w:rsid w:val="008579CF"/>
    <w:rsid w:val="008609A8"/>
    <w:rsid w:val="00860D4C"/>
    <w:rsid w:val="0086201F"/>
    <w:rsid w:val="008622C0"/>
    <w:rsid w:val="0086342E"/>
    <w:rsid w:val="008650BE"/>
    <w:rsid w:val="00867E8E"/>
    <w:rsid w:val="00870FF7"/>
    <w:rsid w:val="008714C6"/>
    <w:rsid w:val="00872654"/>
    <w:rsid w:val="00873549"/>
    <w:rsid w:val="0088173E"/>
    <w:rsid w:val="008849B7"/>
    <w:rsid w:val="00885559"/>
    <w:rsid w:val="00885D77"/>
    <w:rsid w:val="00886059"/>
    <w:rsid w:val="008871DA"/>
    <w:rsid w:val="008901E3"/>
    <w:rsid w:val="008919F0"/>
    <w:rsid w:val="0089564A"/>
    <w:rsid w:val="008A1664"/>
    <w:rsid w:val="008A290A"/>
    <w:rsid w:val="008A381D"/>
    <w:rsid w:val="008A3F5F"/>
    <w:rsid w:val="008A5A46"/>
    <w:rsid w:val="008A5F29"/>
    <w:rsid w:val="008B1A8C"/>
    <w:rsid w:val="008B245B"/>
    <w:rsid w:val="008B3844"/>
    <w:rsid w:val="008B3975"/>
    <w:rsid w:val="008B4D94"/>
    <w:rsid w:val="008B582E"/>
    <w:rsid w:val="008C2E8E"/>
    <w:rsid w:val="008C412A"/>
    <w:rsid w:val="008C7A18"/>
    <w:rsid w:val="008D2024"/>
    <w:rsid w:val="008D3652"/>
    <w:rsid w:val="008D46BC"/>
    <w:rsid w:val="008D5782"/>
    <w:rsid w:val="008D77B8"/>
    <w:rsid w:val="008E66F5"/>
    <w:rsid w:val="008F2042"/>
    <w:rsid w:val="008F41AC"/>
    <w:rsid w:val="008F7A07"/>
    <w:rsid w:val="0090241A"/>
    <w:rsid w:val="00904408"/>
    <w:rsid w:val="0090528B"/>
    <w:rsid w:val="00905337"/>
    <w:rsid w:val="0091032C"/>
    <w:rsid w:val="0091249D"/>
    <w:rsid w:val="009130B0"/>
    <w:rsid w:val="009137BB"/>
    <w:rsid w:val="00917474"/>
    <w:rsid w:val="00920792"/>
    <w:rsid w:val="00923AD9"/>
    <w:rsid w:val="0092497C"/>
    <w:rsid w:val="00924A95"/>
    <w:rsid w:val="00925A19"/>
    <w:rsid w:val="00926ECC"/>
    <w:rsid w:val="0093035E"/>
    <w:rsid w:val="00931DE6"/>
    <w:rsid w:val="00934D8D"/>
    <w:rsid w:val="00935003"/>
    <w:rsid w:val="00936CCD"/>
    <w:rsid w:val="009406F8"/>
    <w:rsid w:val="00941BB6"/>
    <w:rsid w:val="009426B3"/>
    <w:rsid w:val="0094433E"/>
    <w:rsid w:val="00946BF3"/>
    <w:rsid w:val="00950D06"/>
    <w:rsid w:val="009545FB"/>
    <w:rsid w:val="009615B9"/>
    <w:rsid w:val="00962B98"/>
    <w:rsid w:val="009639E0"/>
    <w:rsid w:val="00963B75"/>
    <w:rsid w:val="00966512"/>
    <w:rsid w:val="009677AD"/>
    <w:rsid w:val="00970A43"/>
    <w:rsid w:val="00971E63"/>
    <w:rsid w:val="0097442C"/>
    <w:rsid w:val="009751B1"/>
    <w:rsid w:val="00980669"/>
    <w:rsid w:val="009807C0"/>
    <w:rsid w:val="00980829"/>
    <w:rsid w:val="0098196E"/>
    <w:rsid w:val="00982547"/>
    <w:rsid w:val="00991DBD"/>
    <w:rsid w:val="009956AD"/>
    <w:rsid w:val="009964CF"/>
    <w:rsid w:val="00997952"/>
    <w:rsid w:val="009A0AEE"/>
    <w:rsid w:val="009A3178"/>
    <w:rsid w:val="009A3370"/>
    <w:rsid w:val="009A3765"/>
    <w:rsid w:val="009A5B4C"/>
    <w:rsid w:val="009A6081"/>
    <w:rsid w:val="009A71BC"/>
    <w:rsid w:val="009B0285"/>
    <w:rsid w:val="009B12D3"/>
    <w:rsid w:val="009B2B6F"/>
    <w:rsid w:val="009B2C4B"/>
    <w:rsid w:val="009B38E0"/>
    <w:rsid w:val="009B4798"/>
    <w:rsid w:val="009C0FA0"/>
    <w:rsid w:val="009C0FFA"/>
    <w:rsid w:val="009C21AC"/>
    <w:rsid w:val="009C2CF5"/>
    <w:rsid w:val="009C3A3F"/>
    <w:rsid w:val="009C53D4"/>
    <w:rsid w:val="009C74D0"/>
    <w:rsid w:val="009D097E"/>
    <w:rsid w:val="009D1942"/>
    <w:rsid w:val="009D2CD8"/>
    <w:rsid w:val="009E406F"/>
    <w:rsid w:val="009E4377"/>
    <w:rsid w:val="009E4E78"/>
    <w:rsid w:val="009E5287"/>
    <w:rsid w:val="009E6B37"/>
    <w:rsid w:val="009E6D63"/>
    <w:rsid w:val="009F3936"/>
    <w:rsid w:val="009F7E61"/>
    <w:rsid w:val="00A001AA"/>
    <w:rsid w:val="00A06032"/>
    <w:rsid w:val="00A12B59"/>
    <w:rsid w:val="00A12CBA"/>
    <w:rsid w:val="00A1307C"/>
    <w:rsid w:val="00A137F6"/>
    <w:rsid w:val="00A14B87"/>
    <w:rsid w:val="00A20881"/>
    <w:rsid w:val="00A23E8C"/>
    <w:rsid w:val="00A35FBD"/>
    <w:rsid w:val="00A37F57"/>
    <w:rsid w:val="00A410A4"/>
    <w:rsid w:val="00A4548E"/>
    <w:rsid w:val="00A46DC1"/>
    <w:rsid w:val="00A46F00"/>
    <w:rsid w:val="00A50C6D"/>
    <w:rsid w:val="00A56520"/>
    <w:rsid w:val="00A56C09"/>
    <w:rsid w:val="00A57197"/>
    <w:rsid w:val="00A636D0"/>
    <w:rsid w:val="00A640F0"/>
    <w:rsid w:val="00A64DA8"/>
    <w:rsid w:val="00A70CC6"/>
    <w:rsid w:val="00A71F51"/>
    <w:rsid w:val="00A724A9"/>
    <w:rsid w:val="00A7686E"/>
    <w:rsid w:val="00A80D1E"/>
    <w:rsid w:val="00A816B5"/>
    <w:rsid w:val="00A82CF3"/>
    <w:rsid w:val="00A853D3"/>
    <w:rsid w:val="00A864C0"/>
    <w:rsid w:val="00A86F27"/>
    <w:rsid w:val="00A87917"/>
    <w:rsid w:val="00A90FD4"/>
    <w:rsid w:val="00A922F0"/>
    <w:rsid w:val="00A923BA"/>
    <w:rsid w:val="00A941F1"/>
    <w:rsid w:val="00A958BB"/>
    <w:rsid w:val="00A97849"/>
    <w:rsid w:val="00A97B93"/>
    <w:rsid w:val="00AA1257"/>
    <w:rsid w:val="00AA2AEA"/>
    <w:rsid w:val="00AA4DC3"/>
    <w:rsid w:val="00AA5596"/>
    <w:rsid w:val="00AA5803"/>
    <w:rsid w:val="00AA7E80"/>
    <w:rsid w:val="00AB03F1"/>
    <w:rsid w:val="00AB234D"/>
    <w:rsid w:val="00AB6726"/>
    <w:rsid w:val="00AB71DD"/>
    <w:rsid w:val="00AB72EC"/>
    <w:rsid w:val="00AC01EB"/>
    <w:rsid w:val="00AC0D4E"/>
    <w:rsid w:val="00AC7202"/>
    <w:rsid w:val="00AD0452"/>
    <w:rsid w:val="00AD080C"/>
    <w:rsid w:val="00AD0B93"/>
    <w:rsid w:val="00AD1AFA"/>
    <w:rsid w:val="00AD6BE2"/>
    <w:rsid w:val="00AD7751"/>
    <w:rsid w:val="00AD799E"/>
    <w:rsid w:val="00AE1D2F"/>
    <w:rsid w:val="00AE31D6"/>
    <w:rsid w:val="00AF0798"/>
    <w:rsid w:val="00AF0805"/>
    <w:rsid w:val="00AF62B1"/>
    <w:rsid w:val="00AF68AF"/>
    <w:rsid w:val="00AF6C3A"/>
    <w:rsid w:val="00AF758C"/>
    <w:rsid w:val="00B0268F"/>
    <w:rsid w:val="00B05431"/>
    <w:rsid w:val="00B10A67"/>
    <w:rsid w:val="00B11445"/>
    <w:rsid w:val="00B11F1E"/>
    <w:rsid w:val="00B12E4E"/>
    <w:rsid w:val="00B14FC7"/>
    <w:rsid w:val="00B16208"/>
    <w:rsid w:val="00B224C0"/>
    <w:rsid w:val="00B24D7E"/>
    <w:rsid w:val="00B24EA7"/>
    <w:rsid w:val="00B25B7E"/>
    <w:rsid w:val="00B25CDF"/>
    <w:rsid w:val="00B33FAA"/>
    <w:rsid w:val="00B3678D"/>
    <w:rsid w:val="00B370AD"/>
    <w:rsid w:val="00B404B5"/>
    <w:rsid w:val="00B44839"/>
    <w:rsid w:val="00B462B3"/>
    <w:rsid w:val="00B51326"/>
    <w:rsid w:val="00B60C2A"/>
    <w:rsid w:val="00B61D68"/>
    <w:rsid w:val="00B6337E"/>
    <w:rsid w:val="00B6666C"/>
    <w:rsid w:val="00B66B41"/>
    <w:rsid w:val="00B7177B"/>
    <w:rsid w:val="00B76C06"/>
    <w:rsid w:val="00B77585"/>
    <w:rsid w:val="00B809FA"/>
    <w:rsid w:val="00B81236"/>
    <w:rsid w:val="00B83479"/>
    <w:rsid w:val="00B838D9"/>
    <w:rsid w:val="00B84BBE"/>
    <w:rsid w:val="00B854A0"/>
    <w:rsid w:val="00B90253"/>
    <w:rsid w:val="00B91234"/>
    <w:rsid w:val="00B914F5"/>
    <w:rsid w:val="00B92563"/>
    <w:rsid w:val="00B9288D"/>
    <w:rsid w:val="00B93A34"/>
    <w:rsid w:val="00B941C5"/>
    <w:rsid w:val="00B949BF"/>
    <w:rsid w:val="00B957E7"/>
    <w:rsid w:val="00B962A1"/>
    <w:rsid w:val="00B9769B"/>
    <w:rsid w:val="00BA178D"/>
    <w:rsid w:val="00BA23EE"/>
    <w:rsid w:val="00BA3E4E"/>
    <w:rsid w:val="00BA511D"/>
    <w:rsid w:val="00BA5D7A"/>
    <w:rsid w:val="00BB11A2"/>
    <w:rsid w:val="00BB4F89"/>
    <w:rsid w:val="00BB6E5B"/>
    <w:rsid w:val="00BB761D"/>
    <w:rsid w:val="00BC1927"/>
    <w:rsid w:val="00BC2680"/>
    <w:rsid w:val="00BC2719"/>
    <w:rsid w:val="00BC34F0"/>
    <w:rsid w:val="00BC36DD"/>
    <w:rsid w:val="00BC436E"/>
    <w:rsid w:val="00BE0FBC"/>
    <w:rsid w:val="00BE2556"/>
    <w:rsid w:val="00BE2B66"/>
    <w:rsid w:val="00BE4934"/>
    <w:rsid w:val="00BE5F6B"/>
    <w:rsid w:val="00BE7903"/>
    <w:rsid w:val="00BF02C9"/>
    <w:rsid w:val="00BF42D7"/>
    <w:rsid w:val="00BF7559"/>
    <w:rsid w:val="00BF7FB2"/>
    <w:rsid w:val="00C019E0"/>
    <w:rsid w:val="00C0343F"/>
    <w:rsid w:val="00C044C7"/>
    <w:rsid w:val="00C07A00"/>
    <w:rsid w:val="00C10D6E"/>
    <w:rsid w:val="00C11BC7"/>
    <w:rsid w:val="00C1684D"/>
    <w:rsid w:val="00C21251"/>
    <w:rsid w:val="00C24E15"/>
    <w:rsid w:val="00C26885"/>
    <w:rsid w:val="00C27A4E"/>
    <w:rsid w:val="00C306BE"/>
    <w:rsid w:val="00C30BA4"/>
    <w:rsid w:val="00C37595"/>
    <w:rsid w:val="00C405A4"/>
    <w:rsid w:val="00C46A8B"/>
    <w:rsid w:val="00C47E51"/>
    <w:rsid w:val="00C55D2C"/>
    <w:rsid w:val="00C573D7"/>
    <w:rsid w:val="00C60474"/>
    <w:rsid w:val="00C61384"/>
    <w:rsid w:val="00C62397"/>
    <w:rsid w:val="00C64F89"/>
    <w:rsid w:val="00C66D7A"/>
    <w:rsid w:val="00C70F9B"/>
    <w:rsid w:val="00C71A32"/>
    <w:rsid w:val="00C746FC"/>
    <w:rsid w:val="00C76145"/>
    <w:rsid w:val="00C76DF5"/>
    <w:rsid w:val="00C77837"/>
    <w:rsid w:val="00C80AF3"/>
    <w:rsid w:val="00C81185"/>
    <w:rsid w:val="00C813DC"/>
    <w:rsid w:val="00C83AF5"/>
    <w:rsid w:val="00C83EE8"/>
    <w:rsid w:val="00C85292"/>
    <w:rsid w:val="00C87CBB"/>
    <w:rsid w:val="00C91614"/>
    <w:rsid w:val="00C918AE"/>
    <w:rsid w:val="00C940C2"/>
    <w:rsid w:val="00C95B5B"/>
    <w:rsid w:val="00C95D5E"/>
    <w:rsid w:val="00C95DFE"/>
    <w:rsid w:val="00C96B6A"/>
    <w:rsid w:val="00C974F3"/>
    <w:rsid w:val="00CA0225"/>
    <w:rsid w:val="00CA23EC"/>
    <w:rsid w:val="00CA3ED4"/>
    <w:rsid w:val="00CA3FDE"/>
    <w:rsid w:val="00CA7C1E"/>
    <w:rsid w:val="00CB0EA8"/>
    <w:rsid w:val="00CB21A2"/>
    <w:rsid w:val="00CB5937"/>
    <w:rsid w:val="00CB5B3E"/>
    <w:rsid w:val="00CB66B3"/>
    <w:rsid w:val="00CB691F"/>
    <w:rsid w:val="00CC012B"/>
    <w:rsid w:val="00CC05D8"/>
    <w:rsid w:val="00CC0956"/>
    <w:rsid w:val="00CC1783"/>
    <w:rsid w:val="00CC21DE"/>
    <w:rsid w:val="00CC2B88"/>
    <w:rsid w:val="00CC343F"/>
    <w:rsid w:val="00CC4259"/>
    <w:rsid w:val="00CC559C"/>
    <w:rsid w:val="00CD00A4"/>
    <w:rsid w:val="00CD4361"/>
    <w:rsid w:val="00CD75F5"/>
    <w:rsid w:val="00CE4435"/>
    <w:rsid w:val="00CE6850"/>
    <w:rsid w:val="00CE7669"/>
    <w:rsid w:val="00CE7F20"/>
    <w:rsid w:val="00CF03C7"/>
    <w:rsid w:val="00CF0B68"/>
    <w:rsid w:val="00CF13F6"/>
    <w:rsid w:val="00CF514E"/>
    <w:rsid w:val="00CF5BE7"/>
    <w:rsid w:val="00CF5DC3"/>
    <w:rsid w:val="00D00327"/>
    <w:rsid w:val="00D072D1"/>
    <w:rsid w:val="00D11DE4"/>
    <w:rsid w:val="00D13873"/>
    <w:rsid w:val="00D16FC6"/>
    <w:rsid w:val="00D2191C"/>
    <w:rsid w:val="00D223FB"/>
    <w:rsid w:val="00D23018"/>
    <w:rsid w:val="00D30648"/>
    <w:rsid w:val="00D30928"/>
    <w:rsid w:val="00D31DCA"/>
    <w:rsid w:val="00D324F7"/>
    <w:rsid w:val="00D32710"/>
    <w:rsid w:val="00D33E8A"/>
    <w:rsid w:val="00D40A1A"/>
    <w:rsid w:val="00D42CC5"/>
    <w:rsid w:val="00D42EE6"/>
    <w:rsid w:val="00D4366C"/>
    <w:rsid w:val="00D445C8"/>
    <w:rsid w:val="00D50E18"/>
    <w:rsid w:val="00D50E91"/>
    <w:rsid w:val="00D52583"/>
    <w:rsid w:val="00D54678"/>
    <w:rsid w:val="00D5521F"/>
    <w:rsid w:val="00D55B34"/>
    <w:rsid w:val="00D57A89"/>
    <w:rsid w:val="00D63A79"/>
    <w:rsid w:val="00D64046"/>
    <w:rsid w:val="00D6549C"/>
    <w:rsid w:val="00D66A38"/>
    <w:rsid w:val="00D7088A"/>
    <w:rsid w:val="00D70EC8"/>
    <w:rsid w:val="00D75172"/>
    <w:rsid w:val="00D82EE1"/>
    <w:rsid w:val="00D83258"/>
    <w:rsid w:val="00D85327"/>
    <w:rsid w:val="00D85EAF"/>
    <w:rsid w:val="00D869F7"/>
    <w:rsid w:val="00D97CBA"/>
    <w:rsid w:val="00DA7319"/>
    <w:rsid w:val="00DA75F1"/>
    <w:rsid w:val="00DB09E0"/>
    <w:rsid w:val="00DB0E60"/>
    <w:rsid w:val="00DB1B33"/>
    <w:rsid w:val="00DB2B0C"/>
    <w:rsid w:val="00DB3642"/>
    <w:rsid w:val="00DB408A"/>
    <w:rsid w:val="00DB7BBF"/>
    <w:rsid w:val="00DC1F5F"/>
    <w:rsid w:val="00DC2297"/>
    <w:rsid w:val="00DC42D4"/>
    <w:rsid w:val="00DC5FA4"/>
    <w:rsid w:val="00DC6F4A"/>
    <w:rsid w:val="00DC74FC"/>
    <w:rsid w:val="00DD071C"/>
    <w:rsid w:val="00DD0D7D"/>
    <w:rsid w:val="00DD4CF7"/>
    <w:rsid w:val="00DD5B3A"/>
    <w:rsid w:val="00DD7022"/>
    <w:rsid w:val="00DE12F9"/>
    <w:rsid w:val="00DE1617"/>
    <w:rsid w:val="00DE2FB4"/>
    <w:rsid w:val="00DE38C5"/>
    <w:rsid w:val="00DE4D79"/>
    <w:rsid w:val="00DF08B5"/>
    <w:rsid w:val="00DF528E"/>
    <w:rsid w:val="00E0199C"/>
    <w:rsid w:val="00E03645"/>
    <w:rsid w:val="00E06E56"/>
    <w:rsid w:val="00E116E8"/>
    <w:rsid w:val="00E119FA"/>
    <w:rsid w:val="00E11D8F"/>
    <w:rsid w:val="00E1283B"/>
    <w:rsid w:val="00E133DD"/>
    <w:rsid w:val="00E14093"/>
    <w:rsid w:val="00E14F14"/>
    <w:rsid w:val="00E155BF"/>
    <w:rsid w:val="00E20532"/>
    <w:rsid w:val="00E22BEE"/>
    <w:rsid w:val="00E2491C"/>
    <w:rsid w:val="00E257F0"/>
    <w:rsid w:val="00E2716B"/>
    <w:rsid w:val="00E31B7E"/>
    <w:rsid w:val="00E3249E"/>
    <w:rsid w:val="00E419BC"/>
    <w:rsid w:val="00E426A2"/>
    <w:rsid w:val="00E430A3"/>
    <w:rsid w:val="00E4595C"/>
    <w:rsid w:val="00E46567"/>
    <w:rsid w:val="00E4700F"/>
    <w:rsid w:val="00E47438"/>
    <w:rsid w:val="00E50F49"/>
    <w:rsid w:val="00E52066"/>
    <w:rsid w:val="00E5420F"/>
    <w:rsid w:val="00E55331"/>
    <w:rsid w:val="00E5568A"/>
    <w:rsid w:val="00E562F1"/>
    <w:rsid w:val="00E6101D"/>
    <w:rsid w:val="00E61249"/>
    <w:rsid w:val="00E65FE0"/>
    <w:rsid w:val="00E70671"/>
    <w:rsid w:val="00E7492A"/>
    <w:rsid w:val="00E80512"/>
    <w:rsid w:val="00E80DB6"/>
    <w:rsid w:val="00E8165E"/>
    <w:rsid w:val="00E86FB0"/>
    <w:rsid w:val="00E91A54"/>
    <w:rsid w:val="00E91CA8"/>
    <w:rsid w:val="00E91FEE"/>
    <w:rsid w:val="00E96448"/>
    <w:rsid w:val="00EA0F21"/>
    <w:rsid w:val="00EA0FA1"/>
    <w:rsid w:val="00EA1DF7"/>
    <w:rsid w:val="00EA2262"/>
    <w:rsid w:val="00EA2C1B"/>
    <w:rsid w:val="00EA651A"/>
    <w:rsid w:val="00EA73F7"/>
    <w:rsid w:val="00EB06D8"/>
    <w:rsid w:val="00EB1B0F"/>
    <w:rsid w:val="00EC2297"/>
    <w:rsid w:val="00EC2C4E"/>
    <w:rsid w:val="00EC5411"/>
    <w:rsid w:val="00EC6342"/>
    <w:rsid w:val="00EC686D"/>
    <w:rsid w:val="00EC6EF8"/>
    <w:rsid w:val="00ED19BD"/>
    <w:rsid w:val="00ED3E2C"/>
    <w:rsid w:val="00ED5E4A"/>
    <w:rsid w:val="00EE1856"/>
    <w:rsid w:val="00EE4410"/>
    <w:rsid w:val="00EE728A"/>
    <w:rsid w:val="00EE7DB9"/>
    <w:rsid w:val="00EF0738"/>
    <w:rsid w:val="00EF509C"/>
    <w:rsid w:val="00F00972"/>
    <w:rsid w:val="00F019BF"/>
    <w:rsid w:val="00F02166"/>
    <w:rsid w:val="00F0477F"/>
    <w:rsid w:val="00F06EC2"/>
    <w:rsid w:val="00F128C5"/>
    <w:rsid w:val="00F12F0F"/>
    <w:rsid w:val="00F14470"/>
    <w:rsid w:val="00F1570D"/>
    <w:rsid w:val="00F2092E"/>
    <w:rsid w:val="00F20961"/>
    <w:rsid w:val="00F21176"/>
    <w:rsid w:val="00F21660"/>
    <w:rsid w:val="00F253D0"/>
    <w:rsid w:val="00F2780D"/>
    <w:rsid w:val="00F3079C"/>
    <w:rsid w:val="00F31F0B"/>
    <w:rsid w:val="00F3755D"/>
    <w:rsid w:val="00F37BB8"/>
    <w:rsid w:val="00F4047C"/>
    <w:rsid w:val="00F4252F"/>
    <w:rsid w:val="00F42B2C"/>
    <w:rsid w:val="00F42E68"/>
    <w:rsid w:val="00F42E70"/>
    <w:rsid w:val="00F42E8F"/>
    <w:rsid w:val="00F4327F"/>
    <w:rsid w:val="00F43E52"/>
    <w:rsid w:val="00F442F0"/>
    <w:rsid w:val="00F47538"/>
    <w:rsid w:val="00F50569"/>
    <w:rsid w:val="00F50C27"/>
    <w:rsid w:val="00F54533"/>
    <w:rsid w:val="00F55F67"/>
    <w:rsid w:val="00F5669B"/>
    <w:rsid w:val="00F611BF"/>
    <w:rsid w:val="00F6427D"/>
    <w:rsid w:val="00F645A8"/>
    <w:rsid w:val="00F65CEB"/>
    <w:rsid w:val="00F665A9"/>
    <w:rsid w:val="00F67969"/>
    <w:rsid w:val="00F7199F"/>
    <w:rsid w:val="00F71E4E"/>
    <w:rsid w:val="00F7234F"/>
    <w:rsid w:val="00F75594"/>
    <w:rsid w:val="00F844AD"/>
    <w:rsid w:val="00F87CE3"/>
    <w:rsid w:val="00F90AAE"/>
    <w:rsid w:val="00F92D64"/>
    <w:rsid w:val="00F9332F"/>
    <w:rsid w:val="00F9435F"/>
    <w:rsid w:val="00F94480"/>
    <w:rsid w:val="00F96BAD"/>
    <w:rsid w:val="00F975C5"/>
    <w:rsid w:val="00F97EF8"/>
    <w:rsid w:val="00FA472D"/>
    <w:rsid w:val="00FA4D48"/>
    <w:rsid w:val="00FA4DAE"/>
    <w:rsid w:val="00FA6AA2"/>
    <w:rsid w:val="00FA7334"/>
    <w:rsid w:val="00FB08E9"/>
    <w:rsid w:val="00FB4999"/>
    <w:rsid w:val="00FB7195"/>
    <w:rsid w:val="00FC20B9"/>
    <w:rsid w:val="00FC245A"/>
    <w:rsid w:val="00FC2881"/>
    <w:rsid w:val="00FC4A4D"/>
    <w:rsid w:val="00FD1014"/>
    <w:rsid w:val="00FD1489"/>
    <w:rsid w:val="00FD244E"/>
    <w:rsid w:val="00FD6857"/>
    <w:rsid w:val="00FD7C3E"/>
    <w:rsid w:val="00FE0824"/>
    <w:rsid w:val="00FE09C1"/>
    <w:rsid w:val="00FE2188"/>
    <w:rsid w:val="00FE2352"/>
    <w:rsid w:val="00FE6022"/>
    <w:rsid w:val="00FF1095"/>
    <w:rsid w:val="00FF1E54"/>
    <w:rsid w:val="00FF2822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7F38D"/>
  <w15:chartTrackingRefBased/>
  <w15:docId w15:val="{7D9D3834-077C-4CC6-8484-E7784DF6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Desc">
    <w:name w:val="CoverDesc"/>
    <w:basedOn w:val="Normal"/>
    <w:pPr>
      <w:jc w:val="center"/>
    </w:pPr>
    <w:rPr>
      <w:b/>
      <w:sz w:val="36"/>
      <w:szCs w:val="20"/>
    </w:rPr>
  </w:style>
  <w:style w:type="paragraph" w:customStyle="1" w:styleId="CoverMain">
    <w:name w:val="CoverMain"/>
    <w:basedOn w:val="Norma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</w:pPr>
    <w:rPr>
      <w:b/>
      <w:spacing w:val="-3"/>
      <w:szCs w:val="20"/>
      <w:u w:val="single"/>
    </w:rPr>
  </w:style>
  <w:style w:type="paragraph" w:customStyle="1" w:styleId="CoverText">
    <w:name w:val="CoverText"/>
    <w:basedOn w:val="Normal"/>
    <w:pPr>
      <w:jc w:val="right"/>
    </w:pPr>
    <w:rPr>
      <w:szCs w:val="20"/>
      <w:u w:val="single"/>
    </w:rPr>
  </w:style>
  <w:style w:type="paragraph" w:customStyle="1" w:styleId="ParaHeading">
    <w:name w:val="ParaHeading"/>
    <w:basedOn w:val="Normal"/>
    <w:next w:val="ParaLevel1"/>
    <w:pPr>
      <w:keepNext/>
      <w:spacing w:before="240" w:after="240"/>
    </w:pPr>
    <w:rPr>
      <w:szCs w:val="20"/>
    </w:rPr>
  </w:style>
  <w:style w:type="paragraph" w:customStyle="1" w:styleId="ParaLevel1">
    <w:name w:val="ParaLevel1"/>
    <w:basedOn w:val="Normal"/>
    <w:pPr>
      <w:numPr>
        <w:numId w:val="1"/>
      </w:numPr>
      <w:suppressAutoHyphens/>
      <w:spacing w:before="240" w:after="240"/>
      <w:jc w:val="both"/>
      <w:outlineLvl w:val="0"/>
    </w:pPr>
    <w:rPr>
      <w:szCs w:val="20"/>
    </w:rPr>
  </w:style>
  <w:style w:type="paragraph" w:customStyle="1" w:styleId="ParaLevel2">
    <w:name w:val="ParaLevel2"/>
    <w:basedOn w:val="Normal"/>
    <w:pPr>
      <w:numPr>
        <w:ilvl w:val="1"/>
        <w:numId w:val="1"/>
      </w:numPr>
      <w:suppressAutoHyphens/>
      <w:spacing w:before="240" w:after="240"/>
      <w:jc w:val="both"/>
      <w:outlineLvl w:val="1"/>
    </w:pPr>
    <w:rPr>
      <w:szCs w:val="20"/>
    </w:rPr>
  </w:style>
  <w:style w:type="paragraph" w:customStyle="1" w:styleId="ParaLevel3">
    <w:name w:val="ParaLevel3"/>
    <w:basedOn w:val="Normal"/>
    <w:pPr>
      <w:numPr>
        <w:ilvl w:val="2"/>
        <w:numId w:val="1"/>
      </w:numPr>
      <w:suppressAutoHyphens/>
      <w:spacing w:before="240" w:after="240"/>
      <w:jc w:val="both"/>
      <w:outlineLvl w:val="2"/>
    </w:pPr>
    <w:rPr>
      <w:szCs w:val="20"/>
    </w:rPr>
  </w:style>
  <w:style w:type="paragraph" w:customStyle="1" w:styleId="ParaLevel4">
    <w:name w:val="ParaLevel4"/>
    <w:basedOn w:val="Normal"/>
    <w:pPr>
      <w:numPr>
        <w:ilvl w:val="3"/>
        <w:numId w:val="1"/>
      </w:numPr>
      <w:suppressAutoHyphens/>
      <w:spacing w:before="240" w:after="240"/>
      <w:jc w:val="both"/>
      <w:outlineLvl w:val="3"/>
    </w:pPr>
    <w:rPr>
      <w:szCs w:val="20"/>
    </w:rPr>
  </w:style>
  <w:style w:type="paragraph" w:customStyle="1" w:styleId="ParaLevel5">
    <w:name w:val="ParaLevel5"/>
    <w:basedOn w:val="Normal"/>
    <w:pPr>
      <w:numPr>
        <w:ilvl w:val="4"/>
        <w:numId w:val="1"/>
      </w:numPr>
      <w:suppressAutoHyphens/>
      <w:spacing w:before="240" w:after="240"/>
      <w:jc w:val="both"/>
      <w:outlineLvl w:val="4"/>
    </w:pPr>
    <w:rPr>
      <w:szCs w:val="20"/>
    </w:rPr>
  </w:style>
  <w:style w:type="paragraph" w:customStyle="1" w:styleId="ParaLevel6">
    <w:name w:val="ParaLevel6"/>
    <w:basedOn w:val="Normal"/>
    <w:pPr>
      <w:numPr>
        <w:ilvl w:val="5"/>
        <w:numId w:val="1"/>
      </w:numPr>
      <w:suppressAutoHyphens/>
      <w:spacing w:before="240" w:after="240"/>
      <w:jc w:val="both"/>
      <w:outlineLvl w:val="5"/>
    </w:pPr>
    <w:rPr>
      <w:szCs w:val="20"/>
    </w:rPr>
  </w:style>
  <w:style w:type="paragraph" w:customStyle="1" w:styleId="ParaLevel7">
    <w:name w:val="ParaLevel7"/>
    <w:basedOn w:val="Normal"/>
    <w:pPr>
      <w:numPr>
        <w:ilvl w:val="6"/>
        <w:numId w:val="1"/>
      </w:numPr>
      <w:suppressAutoHyphens/>
      <w:spacing w:before="240" w:after="240"/>
      <w:jc w:val="both"/>
      <w:outlineLvl w:val="6"/>
    </w:pPr>
    <w:rPr>
      <w:szCs w:val="20"/>
    </w:rPr>
  </w:style>
  <w:style w:type="paragraph" w:customStyle="1" w:styleId="ParaLevel8">
    <w:name w:val="ParaLevel8"/>
    <w:basedOn w:val="Normal"/>
    <w:pPr>
      <w:numPr>
        <w:ilvl w:val="7"/>
        <w:numId w:val="1"/>
      </w:numPr>
      <w:suppressAutoHyphens/>
      <w:spacing w:before="240" w:after="240"/>
      <w:jc w:val="both"/>
      <w:outlineLvl w:val="7"/>
    </w:pPr>
    <w:rPr>
      <w:szCs w:val="20"/>
    </w:rPr>
  </w:style>
  <w:style w:type="paragraph" w:customStyle="1" w:styleId="ParaLevel9">
    <w:name w:val="ParaLevel9"/>
    <w:basedOn w:val="Normal"/>
    <w:pPr>
      <w:numPr>
        <w:ilvl w:val="8"/>
        <w:numId w:val="1"/>
      </w:numPr>
      <w:suppressAutoHyphens/>
      <w:spacing w:before="240" w:after="240"/>
      <w:jc w:val="both"/>
      <w:outlineLvl w:val="8"/>
    </w:pPr>
    <w:rPr>
      <w:szCs w:val="20"/>
    </w:rPr>
  </w:style>
  <w:style w:type="paragraph" w:customStyle="1" w:styleId="ParaNoNumber">
    <w:name w:val="ParaNoNumber"/>
    <w:basedOn w:val="Normal"/>
    <w:next w:val="ParaLevel1"/>
    <w:pPr>
      <w:spacing w:before="240" w:after="240"/>
      <w:jc w:val="both"/>
    </w:pPr>
    <w:rPr>
      <w:szCs w:val="20"/>
    </w:rPr>
  </w:style>
  <w:style w:type="paragraph" w:styleId="Quote">
    <w:name w:val="Quote"/>
    <w:basedOn w:val="Normal"/>
    <w:next w:val="ParaLevel1"/>
    <w:qFormat/>
    <w:pPr>
      <w:spacing w:after="240"/>
      <w:ind w:left="1440" w:right="1440"/>
      <w:jc w:val="both"/>
    </w:pPr>
    <w:rPr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Univers (W1)" w:hAnsi="Univers (W1)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ascii="Univers (W1)" w:hAnsi="Univers (W1)"/>
      <w:szCs w:val="20"/>
    </w:rPr>
  </w:style>
  <w:style w:type="paragraph" w:customStyle="1" w:styleId="Heading">
    <w:name w:val="Heading"/>
    <w:basedOn w:val="Normal"/>
    <w:next w:val="Heading1"/>
    <w:pPr>
      <w:keepNext/>
      <w:spacing w:before="240" w:after="240" w:line="480" w:lineRule="auto"/>
    </w:pPr>
    <w:rPr>
      <w:szCs w:val="20"/>
    </w:rPr>
  </w:style>
  <w:style w:type="paragraph" w:styleId="Title">
    <w:name w:val="Title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</w:pPr>
    <w:rPr>
      <w:b/>
      <w:sz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F0738"/>
    <w:rPr>
      <w:rFonts w:ascii="Calibri" w:eastAsia="Calibri" w:hAnsi="Calibri"/>
      <w:sz w:val="20"/>
      <w:szCs w:val="20"/>
    </w:rPr>
  </w:style>
  <w:style w:type="paragraph" w:customStyle="1" w:styleId="eMailBlock">
    <w:name w:val="eMailBlock"/>
    <w:basedOn w:val="Title"/>
    <w:rPr>
      <w:sz w:val="26"/>
    </w:rPr>
  </w:style>
  <w:style w:type="character" w:customStyle="1" w:styleId="FootnoteTextChar">
    <w:name w:val="Footnote Text Char"/>
    <w:link w:val="FootnoteText"/>
    <w:uiPriority w:val="99"/>
    <w:rsid w:val="00EF0738"/>
    <w:rPr>
      <w:rFonts w:ascii="Calibri" w:eastAsia="Calibri" w:hAnsi="Calibri"/>
      <w:lang w:eastAsia="en-US"/>
    </w:rPr>
  </w:style>
  <w:style w:type="character" w:styleId="FootnoteReference">
    <w:name w:val="footnote reference"/>
    <w:uiPriority w:val="99"/>
    <w:unhideWhenUsed/>
    <w:rsid w:val="00EF0738"/>
    <w:rPr>
      <w:vertAlign w:val="superscript"/>
    </w:rPr>
  </w:style>
  <w:style w:type="paragraph" w:styleId="ListParagraph">
    <w:name w:val="List Paragraph"/>
    <w:basedOn w:val="Normal"/>
    <w:uiPriority w:val="34"/>
    <w:qFormat/>
    <w:rsid w:val="00A922F0"/>
    <w:pPr>
      <w:ind w:left="720"/>
    </w:pPr>
  </w:style>
  <w:style w:type="character" w:styleId="Hyperlink">
    <w:name w:val="Hyperlink"/>
    <w:uiPriority w:val="99"/>
    <w:rsid w:val="00713F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Judgment%20Template\hc_judg2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7250DE007D84B9D5A7ED68E948161" ma:contentTypeVersion="13" ma:contentTypeDescription="Create a new document." ma:contentTypeScope="" ma:versionID="63c99ced1eb00b7ae7bfe8af8532c015">
  <xsd:schema xmlns:xsd="http://www.w3.org/2001/XMLSchema" xmlns:xs="http://www.w3.org/2001/XMLSchema" xmlns:p="http://schemas.microsoft.com/office/2006/metadata/properties" xmlns:ns3="2f7c7973-e82a-46b2-b7c8-1596931a724b" xmlns:ns4="a67dfdf9-d666-4cd9-bfde-8f143d1c671f" targetNamespace="http://schemas.microsoft.com/office/2006/metadata/properties" ma:root="true" ma:fieldsID="18dfb22e979cf7462e0ddd09d3d7314a" ns3:_="" ns4:_="">
    <xsd:import namespace="2f7c7973-e82a-46b2-b7c8-1596931a724b"/>
    <xsd:import namespace="a67dfdf9-d666-4cd9-bfde-8f143d1c67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c7973-e82a-46b2-b7c8-1596931a72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dfdf9-d666-4cd9-bfde-8f143d1c67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E3DDA6-B45D-4A94-8BF6-FCDDB15712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590AE-A343-4855-9357-785583E5B6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7c7973-e82a-46b2-b7c8-1596931a724b"/>
    <ds:schemaRef ds:uri="a67dfdf9-d666-4cd9-bfde-8f143d1c6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C14A79-989B-4926-9564-07727A82DE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C:\Users\User\AppData\Roaming\Judgment Template\hc_judg2k.dot</Template>
  <TotalTime>1</TotalTime>
  <Pages>2</Pages>
  <Words>267</Words>
  <Characters>1038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Gowen</dc:creator>
  <cp:keywords/>
  <dc:description/>
  <cp:lastModifiedBy>Sara Gowen</cp:lastModifiedBy>
  <cp:revision>3</cp:revision>
  <cp:lastPrinted>2026-09-29T15:03:00Z</cp:lastPrinted>
  <dcterms:created xsi:type="dcterms:W3CDTF">2026-09-30T16:06:00Z</dcterms:created>
  <dcterms:modified xsi:type="dcterms:W3CDTF">2026-10-01T15:27:00Z</dcterms:modified>
  <cp:category/>
</cp:coreProperties>
</file>