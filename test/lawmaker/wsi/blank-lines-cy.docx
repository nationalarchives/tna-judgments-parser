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899F" w14:textId="77777777" w:rsidR="00BD29C0" w:rsidRPr="009B4AEC" w:rsidRDefault="0057266E" w:rsidP="00E07C0F">
      <w:pPr>
        <w:pStyle w:val="Draft"/>
      </w:pPr>
      <w:r w:rsidRPr="009B4AEC">
        <w:t xml:space="preserve">Rheoliadau </w:t>
      </w:r>
      <w:r w:rsidR="00881711" w:rsidRPr="009B4AEC">
        <w:t>d</w:t>
      </w:r>
      <w:r w:rsidR="00BD29C0" w:rsidRPr="009B4AEC">
        <w:t xml:space="preserve">rafft a osodwyd gerbron </w:t>
      </w:r>
      <w:r w:rsidR="00EA4F1E" w:rsidRPr="009B4AEC">
        <w:t>Senedd</w:t>
      </w:r>
      <w:r w:rsidR="00BD29C0" w:rsidRPr="009B4AEC">
        <w:t xml:space="preserve"> Cymru</w:t>
      </w:r>
      <w:r w:rsidR="00DC0790">
        <w:t xml:space="preserve"> yn unol â gweithdrefn gymeradwyo’r Senedd</w:t>
      </w:r>
      <w:r w:rsidR="00BD29C0" w:rsidRPr="009B4AEC">
        <w:t xml:space="preserve"> o dan adran 150(2) o Fes</w:t>
      </w:r>
      <w:r w:rsidR="00413A19" w:rsidRPr="009B4AEC">
        <w:t>ur y Gymraeg (Cymru) 2011</w:t>
      </w:r>
      <w:r w:rsidR="00DC0790">
        <w:t xml:space="preserve"> (mccc 1)</w:t>
      </w:r>
      <w:r w:rsidR="00BD29C0" w:rsidRPr="009B4AEC">
        <w:t>.</w:t>
      </w:r>
    </w:p>
    <w:p w14:paraId="40527C1E" w14:textId="77777777" w:rsidR="007D3A1E" w:rsidRPr="009B4AEC" w:rsidRDefault="007F04E1" w:rsidP="007F04E1">
      <w:pPr>
        <w:pStyle w:val="Banner"/>
        <w:rPr>
          <w:lang w:val="cy-GB"/>
        </w:rPr>
      </w:pPr>
      <w:r w:rsidRPr="009B4AEC">
        <w:rPr>
          <w:lang w:val="cy-GB"/>
        </w:rPr>
        <w:t>OFFERYNNAU STATUDOL CYMRU</w:t>
      </w:r>
      <w:r w:rsidR="00EA4F1E" w:rsidRPr="009B4AEC">
        <w:rPr>
          <w:lang w:val="cy-GB"/>
        </w:rPr>
        <w:t xml:space="preserve"> drafft</w:t>
      </w:r>
    </w:p>
    <w:p w14:paraId="37705F32" w14:textId="77777777" w:rsidR="007F04E1" w:rsidRPr="009B4AEC" w:rsidRDefault="00EA4F1E" w:rsidP="007F04E1">
      <w:pPr>
        <w:pStyle w:val="Number"/>
      </w:pPr>
      <w:r w:rsidRPr="009B4AEC">
        <w:t>202</w:t>
      </w:r>
      <w:r w:rsidR="00DC0790">
        <w:t>6</w:t>
      </w:r>
      <w:r w:rsidRPr="009B4AEC">
        <w:t xml:space="preserve"> </w:t>
      </w:r>
      <w:r w:rsidR="007F04E1" w:rsidRPr="009B4AEC">
        <w:t>Rhif (Cy. )</w:t>
      </w:r>
    </w:p>
    <w:p w14:paraId="6D00C1E6" w14:textId="77777777" w:rsidR="007F04E1" w:rsidRPr="009B4AEC" w:rsidRDefault="007F04E1" w:rsidP="007F04E1">
      <w:pPr>
        <w:pStyle w:val="subject"/>
      </w:pPr>
      <w:r w:rsidRPr="009B4AEC">
        <w:t>Y GYMRAEG</w:t>
      </w:r>
    </w:p>
    <w:p w14:paraId="511B925C" w14:textId="77777777" w:rsidR="007F04E1" w:rsidRPr="009B4AEC" w:rsidRDefault="007F04E1" w:rsidP="007F04E1">
      <w:pPr>
        <w:pStyle w:val="Title"/>
      </w:pPr>
      <w:r w:rsidRPr="009B4AEC">
        <w:t>Rheoliadau Safonau</w:t>
      </w:r>
      <w:r w:rsidR="00402A77">
        <w:t>’</w:t>
      </w:r>
      <w:r w:rsidRPr="009B4AEC">
        <w:t xml:space="preserve">r Gymraeg </w:t>
      </w:r>
      <w:r w:rsidR="00EA4F1E" w:rsidRPr="009B4AEC">
        <w:t>(</w:t>
      </w:r>
      <w:r w:rsidR="00DC0790">
        <w:t>Rhif 10</w:t>
      </w:r>
      <w:r w:rsidR="00EA4F1E" w:rsidRPr="009B4AEC">
        <w:t>) 202</w:t>
      </w:r>
      <w:r w:rsidR="00DC0790">
        <w:t>6</w:t>
      </w:r>
    </w:p>
    <w:p w14:paraId="29CAAC5D" w14:textId="77777777" w:rsidR="007F04E1" w:rsidRPr="009B4AEC" w:rsidRDefault="007F04E1" w:rsidP="007F04E1">
      <w:pPr>
        <w:pStyle w:val="XNote"/>
      </w:pPr>
      <w:r w:rsidRPr="009B4AEC">
        <w:t>NODYN ESBONIADOL</w:t>
      </w:r>
    </w:p>
    <w:p w14:paraId="5F433690" w14:textId="77777777" w:rsidR="007F04E1" w:rsidRPr="009B4AEC" w:rsidRDefault="007F04E1" w:rsidP="007F04E1">
      <w:pPr>
        <w:pStyle w:val="XNotenote"/>
      </w:pPr>
      <w:r w:rsidRPr="009B4AEC">
        <w:t>(Nid yw</w:t>
      </w:r>
      <w:r w:rsidR="00402A77">
        <w:t>’</w:t>
      </w:r>
      <w:r w:rsidRPr="009B4AEC">
        <w:t>r nodyn hwn yn rhan o</w:t>
      </w:r>
      <w:r w:rsidR="00402A77">
        <w:t>’</w:t>
      </w:r>
      <w:r w:rsidRPr="009B4AEC">
        <w:t>r Rheoliadau)</w:t>
      </w:r>
    </w:p>
    <w:p w14:paraId="309116CB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Mae Mesur y Gymraeg (Cymru) 2011 (mccc 1) (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Mesur 2011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>) yn gwneud darpariae</w:t>
      </w:r>
      <w:r w:rsidRPr="009B4AEC">
        <w:rPr>
          <w:rFonts w:ascii="Book Antiqua" w:eastAsia="BookAntiqua" w:hAnsi="Book Antiqua"/>
        </w:rPr>
        <w:t xml:space="preserve">th </w:t>
      </w:r>
      <w:r w:rsidRPr="009B4AEC">
        <w:rPr>
          <w:rFonts w:eastAsia="BookAntiqua"/>
        </w:rPr>
        <w:t>ar gyfer pennu safonau ymddygiad mewn perthynas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 (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safonau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>). Mae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rhain yn disodli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system o gynlluniau iaith Gymraeg y darperir ar eu cyfer yn Neddf yr Iaith Gymraeg 1993 (p. 38).</w:t>
      </w:r>
    </w:p>
    <w:p w14:paraId="4924337A" w14:textId="77777777" w:rsidR="004E63D8" w:rsidRPr="009B4AEC" w:rsidRDefault="004E63D8" w:rsidP="004E63D8">
      <w:pPr>
        <w:pStyle w:val="T1Indent"/>
        <w:rPr>
          <w:rFonts w:eastAsia="BookAntiqua"/>
          <w:szCs w:val="21"/>
        </w:rPr>
      </w:pPr>
      <w:r w:rsidRPr="009B4AEC">
        <w:rPr>
          <w:rFonts w:eastAsia="BookAntiqua"/>
          <w:szCs w:val="21"/>
        </w:rPr>
        <w:t>Mae adran 26 o Fesur 2011 yn galluogi Gweinidogion Cymru i bennu safonau, ac mae adran 39 yn eu galluogi i ddarparu bod safon yn benodol gymwys i berson drwy awdurdodi Comisiynydd y Gymraeg (</w:t>
      </w:r>
      <w:r w:rsidR="00402A77">
        <w:rPr>
          <w:rFonts w:eastAsia="BookAntiqua"/>
          <w:szCs w:val="21"/>
        </w:rPr>
        <w:t>“</w:t>
      </w:r>
      <w:r w:rsidRPr="009B4AEC">
        <w:rPr>
          <w:rFonts w:eastAsia="BookAntiqua"/>
          <w:szCs w:val="21"/>
        </w:rPr>
        <w:t>y Comisiynydd</w:t>
      </w:r>
      <w:r w:rsidR="00402A77">
        <w:rPr>
          <w:rFonts w:eastAsia="BookAntiqua"/>
          <w:szCs w:val="21"/>
        </w:rPr>
        <w:t>”</w:t>
      </w:r>
      <w:r w:rsidRPr="009B4AEC">
        <w:rPr>
          <w:rFonts w:eastAsia="BookAntiqua"/>
          <w:szCs w:val="21"/>
        </w:rPr>
        <w:t>) i roi hysbysiad i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>r person hwnnw sy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>n ei gwneud yn ofynnol iddo gydymffurfio â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>r safon (</w:t>
      </w:r>
      <w:r w:rsidR="00402A77">
        <w:rPr>
          <w:rFonts w:eastAsia="BookAntiqua"/>
          <w:szCs w:val="21"/>
        </w:rPr>
        <w:t>“</w:t>
      </w:r>
      <w:r w:rsidRPr="009B4AEC">
        <w:rPr>
          <w:rFonts w:eastAsia="BookAntiqua"/>
          <w:szCs w:val="21"/>
        </w:rPr>
        <w:t>hysbysiad cydymffurfio</w:t>
      </w:r>
      <w:r w:rsidR="00402A77">
        <w:rPr>
          <w:rFonts w:eastAsia="BookAntiqua"/>
          <w:szCs w:val="21"/>
        </w:rPr>
        <w:t>”</w:t>
      </w:r>
      <w:r w:rsidRPr="009B4AEC">
        <w:rPr>
          <w:rFonts w:eastAsia="BookAntiqua"/>
          <w:szCs w:val="21"/>
        </w:rPr>
        <w:t>).</w:t>
      </w:r>
    </w:p>
    <w:p w14:paraId="0CD79EF9" w14:textId="77777777" w:rsidR="00BD29C0" w:rsidRPr="009B4AEC" w:rsidRDefault="004E63D8" w:rsidP="004E63D8">
      <w:pPr>
        <w:pStyle w:val="T1Indent"/>
        <w:rPr>
          <w:rFonts w:eastAsia="BookAntiqua"/>
          <w:szCs w:val="21"/>
        </w:rPr>
      </w:pPr>
      <w:r w:rsidRPr="009B4AEC">
        <w:rPr>
          <w:rFonts w:eastAsia="BookAntiqua"/>
          <w:szCs w:val="21"/>
        </w:rPr>
        <w:t>Mae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 xml:space="preserve">r Rheoliadau hyn yn pennu safonau mewn perthynas ag ymddygiad </w:t>
      </w:r>
      <w:r w:rsidR="0028154F">
        <w:rPr>
          <w:rFonts w:eastAsia="BookAntiqua"/>
          <w:szCs w:val="21"/>
        </w:rPr>
        <w:t>l</w:t>
      </w:r>
      <w:r w:rsidR="00EA4F1E" w:rsidRPr="009B4AEC">
        <w:rPr>
          <w:rFonts w:eastAsia="BookAntiqua"/>
          <w:szCs w:val="21"/>
        </w:rPr>
        <w:t xml:space="preserve">andlordiaid </w:t>
      </w:r>
      <w:r w:rsidR="0028154F">
        <w:rPr>
          <w:rFonts w:eastAsia="BookAntiqua"/>
          <w:szCs w:val="21"/>
        </w:rPr>
        <w:t>c</w:t>
      </w:r>
      <w:r w:rsidR="00EA4F1E" w:rsidRPr="009B4AEC">
        <w:rPr>
          <w:rFonts w:eastAsia="BookAntiqua"/>
          <w:szCs w:val="21"/>
        </w:rPr>
        <w:t xml:space="preserve">ymdeithasol </w:t>
      </w:r>
      <w:r w:rsidR="0028154F">
        <w:rPr>
          <w:rFonts w:eastAsia="BookAntiqua"/>
          <w:szCs w:val="21"/>
        </w:rPr>
        <w:t>c</w:t>
      </w:r>
      <w:r w:rsidR="00EA4F1E" w:rsidRPr="009B4AEC">
        <w:rPr>
          <w:rFonts w:eastAsia="BookAntiqua"/>
          <w:szCs w:val="21"/>
        </w:rPr>
        <w:t>ofrestredig yng Nghymru</w:t>
      </w:r>
      <w:r w:rsidRPr="0011713A">
        <w:rPr>
          <w:rFonts w:eastAsia="BookAntiqua"/>
          <w:bCs/>
          <w:sz w:val="23"/>
          <w:szCs w:val="21"/>
        </w:rPr>
        <w:t xml:space="preserve"> </w:t>
      </w:r>
      <w:r w:rsidRPr="009B4AEC">
        <w:rPr>
          <w:rFonts w:eastAsia="BookAntiqua"/>
          <w:szCs w:val="21"/>
        </w:rPr>
        <w:t>(y cyfeirir aty</w:t>
      </w:r>
      <w:r w:rsidR="00413A19" w:rsidRPr="009B4AEC">
        <w:rPr>
          <w:rFonts w:eastAsia="BookAntiqua"/>
          <w:szCs w:val="21"/>
        </w:rPr>
        <w:t xml:space="preserve">nt yn y Rheoliadau fel </w:t>
      </w:r>
      <w:r w:rsidR="00402A77">
        <w:rPr>
          <w:rFonts w:eastAsia="BookAntiqua"/>
          <w:szCs w:val="21"/>
        </w:rPr>
        <w:t>“</w:t>
      </w:r>
      <w:r w:rsidR="00413A19" w:rsidRPr="009B4AEC">
        <w:rPr>
          <w:rFonts w:eastAsia="BookAntiqua"/>
          <w:szCs w:val="21"/>
        </w:rPr>
        <w:t>cyrff</w:t>
      </w:r>
      <w:r w:rsidR="00402A77">
        <w:rPr>
          <w:rFonts w:eastAsia="BookAntiqua"/>
          <w:szCs w:val="21"/>
        </w:rPr>
        <w:t>”</w:t>
      </w:r>
      <w:r w:rsidR="00413A19" w:rsidRPr="009B4AEC">
        <w:rPr>
          <w:rFonts w:eastAsia="BookAntiqua"/>
          <w:szCs w:val="21"/>
        </w:rPr>
        <w:t>)</w:t>
      </w:r>
      <w:r w:rsidR="00FF3E37" w:rsidRPr="009B4AEC">
        <w:rPr>
          <w:rFonts w:eastAsia="BookAntiqua"/>
          <w:szCs w:val="21"/>
        </w:rPr>
        <w:t>.</w:t>
      </w:r>
    </w:p>
    <w:p w14:paraId="46FA6D28" w14:textId="77777777" w:rsidR="002B7324" w:rsidRDefault="004E63D8" w:rsidP="002B7324">
      <w:pPr>
        <w:pStyle w:val="T1Indent"/>
        <w:rPr>
          <w:rFonts w:eastAsia="BookAntiqua"/>
          <w:szCs w:val="21"/>
        </w:rPr>
      </w:pPr>
      <w:r w:rsidRPr="009B4AEC">
        <w:rPr>
          <w:rFonts w:eastAsia="BookAntiqua"/>
          <w:szCs w:val="21"/>
        </w:rPr>
        <w:t>Mae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>r Rheoliadau hefyd yn awdurdodi</w:t>
      </w:r>
      <w:r w:rsidR="00402A77">
        <w:rPr>
          <w:rFonts w:eastAsia="BookAntiqua"/>
          <w:szCs w:val="21"/>
        </w:rPr>
        <w:t>’</w:t>
      </w:r>
      <w:r w:rsidRPr="009B4AEC">
        <w:rPr>
          <w:rFonts w:eastAsia="BookAntiqua"/>
          <w:szCs w:val="21"/>
        </w:rPr>
        <w:t>r Comisiynydd</w:t>
      </w:r>
      <w:r w:rsidR="003A05E5" w:rsidRPr="009B4AEC">
        <w:rPr>
          <w:rFonts w:eastAsia="BookAntiqua"/>
          <w:szCs w:val="21"/>
        </w:rPr>
        <w:t xml:space="preserve"> i roi hysbysiad cydymffurfio</w:t>
      </w:r>
      <w:r w:rsidR="00FF3E37" w:rsidRPr="009B4AEC">
        <w:rPr>
          <w:rFonts w:eastAsia="BookAntiqua"/>
          <w:szCs w:val="21"/>
        </w:rPr>
        <w:t xml:space="preserve"> i</w:t>
      </w:r>
      <w:r w:rsidR="00402A77">
        <w:rPr>
          <w:rFonts w:eastAsia="BookAntiqua"/>
          <w:szCs w:val="21"/>
        </w:rPr>
        <w:t>’</w:t>
      </w:r>
      <w:r w:rsidR="00FF3E37" w:rsidRPr="009B4AEC">
        <w:rPr>
          <w:rFonts w:eastAsia="BookAntiqua"/>
          <w:szCs w:val="21"/>
        </w:rPr>
        <w:t>r cyrff hynny</w:t>
      </w:r>
      <w:r w:rsidR="004D06FC" w:rsidRPr="009B4AEC">
        <w:rPr>
          <w:rFonts w:eastAsia="BookAntiqua"/>
          <w:szCs w:val="21"/>
        </w:rPr>
        <w:t>,</w:t>
      </w:r>
      <w:r w:rsidRPr="009B4AEC">
        <w:rPr>
          <w:rFonts w:eastAsia="BookAntiqua"/>
          <w:szCs w:val="21"/>
        </w:rPr>
        <w:t xml:space="preserve"> mewn perthynas â safonau a bennir gan y Rheoliadau.</w:t>
      </w:r>
    </w:p>
    <w:p w14:paraId="103A61F0" w14:textId="77777777" w:rsidR="002B7324" w:rsidRPr="00CB6291" w:rsidRDefault="002B7324" w:rsidP="002B7324">
      <w:pPr>
        <w:pStyle w:val="T1Indent"/>
        <w:rPr>
          <w:rFonts w:eastAsia="BookAntiqua"/>
          <w:szCs w:val="21"/>
        </w:rPr>
      </w:pPr>
      <w:r w:rsidRPr="0044769C">
        <w:rPr>
          <w:rFonts w:eastAsia="BookAntiqua"/>
          <w:szCs w:val="21"/>
        </w:rPr>
        <w:t>Mae’r Rheoliada</w:t>
      </w:r>
      <w:r w:rsidR="00B85206" w:rsidRPr="0044769C">
        <w:rPr>
          <w:rFonts w:eastAsia="BookAntiqua"/>
          <w:szCs w:val="21"/>
        </w:rPr>
        <w:t>u</w:t>
      </w:r>
      <w:r w:rsidRPr="0044769C">
        <w:rPr>
          <w:rFonts w:eastAsia="BookAntiqua"/>
          <w:szCs w:val="21"/>
        </w:rPr>
        <w:t xml:space="preserve"> hyn yn </w:t>
      </w:r>
      <w:r w:rsidR="00B85206" w:rsidRPr="0044769C">
        <w:rPr>
          <w:rFonts w:eastAsia="BookAntiqua"/>
          <w:szCs w:val="21"/>
        </w:rPr>
        <w:t>diwygio</w:t>
      </w:r>
      <w:r w:rsidRPr="0044769C">
        <w:rPr>
          <w:rFonts w:eastAsia="BookAntiqua"/>
          <w:szCs w:val="21"/>
        </w:rPr>
        <w:t xml:space="preserve"> Rheoliadau Safonau’r Gymraeg (Rhif 2) 2016 </w:t>
      </w:r>
      <w:r w:rsidR="00B85206" w:rsidRPr="0044769C">
        <w:rPr>
          <w:rFonts w:eastAsia="BookAntiqua"/>
          <w:szCs w:val="21"/>
        </w:rPr>
        <w:t xml:space="preserve">drwy </w:t>
      </w:r>
      <w:r w:rsidR="003C1885" w:rsidRPr="0044769C">
        <w:rPr>
          <w:rFonts w:eastAsia="BookAntiqua"/>
          <w:szCs w:val="21"/>
        </w:rPr>
        <w:t xml:space="preserve">ychwanegu </w:t>
      </w:r>
      <w:r w:rsidR="00B85206" w:rsidRPr="0044769C">
        <w:rPr>
          <w:rFonts w:eastAsia="BookAntiqua"/>
          <w:szCs w:val="21"/>
        </w:rPr>
        <w:t xml:space="preserve">Cartrefi Cymunedol Cymru </w:t>
      </w:r>
      <w:r w:rsidR="003C1885" w:rsidRPr="0044769C">
        <w:rPr>
          <w:rFonts w:eastAsia="BookAntiqua"/>
          <w:szCs w:val="21"/>
        </w:rPr>
        <w:t>at</w:t>
      </w:r>
      <w:r w:rsidR="00B85206" w:rsidRPr="0044769C">
        <w:rPr>
          <w:rFonts w:eastAsia="BookAntiqua"/>
          <w:szCs w:val="21"/>
        </w:rPr>
        <w:t xml:space="preserve"> Atodlen 6 i’r Rheoliadau hynny.</w:t>
      </w:r>
    </w:p>
    <w:p w14:paraId="2ACBF5D4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Yn unol ag adran 44 o F</w:t>
      </w:r>
      <w:r w:rsidR="003A05E5" w:rsidRPr="009B4AEC">
        <w:rPr>
          <w:rFonts w:eastAsia="BookAntiqua"/>
        </w:rPr>
        <w:t xml:space="preserve">esur 2011, caiff y Comisiynydd </w:t>
      </w:r>
      <w:r w:rsidR="00EA4F1E" w:rsidRPr="009B4AEC">
        <w:rPr>
          <w:rFonts w:eastAsia="BookAntiqua"/>
        </w:rPr>
        <w:t>(</w:t>
      </w:r>
      <w:r w:rsidRPr="009B4AEC">
        <w:rPr>
          <w:rFonts w:eastAsia="BookAntiqua"/>
        </w:rPr>
        <w:t>drwy hysbysiad cydymffurfio</w:t>
      </w:r>
      <w:r w:rsidR="00EA4F1E" w:rsidRPr="009B4AEC">
        <w:rPr>
          <w:rFonts w:eastAsia="BookAntiqua"/>
        </w:rPr>
        <w:t>)</w:t>
      </w:r>
      <w:r w:rsidRPr="009B4AEC">
        <w:rPr>
          <w:rFonts w:eastAsia="BookAntiqua"/>
        </w:rPr>
        <w:t xml:space="preserve"> ei gwneud yn ofynnol i gorff gydymffurfio ag un neu ragor 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safonau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n benodol gymwys iddo. I </w:t>
      </w:r>
      <w:r w:rsidRPr="009B4AEC">
        <w:rPr>
          <w:rFonts w:eastAsia="BookAntiqua"/>
        </w:rPr>
        <w:lastRenderedPageBreak/>
        <w:t>adlewyrchu hynny, mae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safonau a bennir </w:t>
      </w:r>
      <w:r w:rsidR="000F105A">
        <w:rPr>
          <w:rFonts w:eastAsia="BookAntiqua"/>
        </w:rPr>
        <w:t>gan</w:t>
      </w:r>
      <w:r w:rsidR="000F105A" w:rsidRPr="009B4AEC">
        <w:rPr>
          <w:rFonts w:eastAsia="BookAntiqua"/>
        </w:rPr>
        <w:t xml:space="preserve"> </w:t>
      </w:r>
      <w:r w:rsidRPr="009B4AEC">
        <w:rPr>
          <w:rFonts w:eastAsia="BookAntiqua"/>
        </w:rPr>
        <w:t xml:space="preserve">y Rheoliadau wedi eu geirio ar ffurf naratif ail berson, hynny yw ar ffurf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rhaid ichi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(ac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chi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corff perthnasol ym mhob achos).</w:t>
      </w:r>
    </w:p>
    <w:p w14:paraId="6DA27DFC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Gan ddefnyddio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hyblygrwydd a ddarperir gan adran 44 o Fesur 2011, caiff y Comisiynydd (os yw hynny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rhesymol ac yn gymesur</w:t>
      </w:r>
      <w:r w:rsidR="003A05E5" w:rsidRPr="009B4AEC">
        <w:rPr>
          <w:rFonts w:eastAsia="BookAntiqua"/>
        </w:rPr>
        <w:t xml:space="preserve"> a </w:t>
      </w:r>
      <w:r w:rsidR="004969EF">
        <w:rPr>
          <w:rFonts w:eastAsia="BookAntiqua"/>
        </w:rPr>
        <w:t>b</w:t>
      </w:r>
      <w:r w:rsidR="003A05E5" w:rsidRPr="009B4AEC">
        <w:rPr>
          <w:rFonts w:eastAsia="BookAntiqua"/>
        </w:rPr>
        <w:t xml:space="preserve">od </w:t>
      </w:r>
      <w:r w:rsidR="004969EF">
        <w:rPr>
          <w:rFonts w:eastAsia="BookAntiqua"/>
        </w:rPr>
        <w:t xml:space="preserve">y Comisiynydd </w:t>
      </w:r>
      <w:r w:rsidR="003A05E5" w:rsidRPr="009B4AEC">
        <w:rPr>
          <w:rFonts w:eastAsia="BookAntiqua"/>
        </w:rPr>
        <w:t>yn dymuno gwneud hynny</w:t>
      </w:r>
      <w:r w:rsidRPr="009B4AEC">
        <w:rPr>
          <w:rFonts w:eastAsia="BookAntiqua"/>
        </w:rPr>
        <w:t>) ei gwneud yn ofynnol i gorff gydymffurfio ag un safon o dan rai amgylchiadau, a safon arall o dan amgylchiadau eraill. Er enghraifft, os yw un safon yn benodol gymwys i gorff, caiff y Comisiynydd ei gwneud yn ofynnol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corff gydymffurfio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safon honno o dan rai amgylchiadau, ond nid o dan amgylchiadau eraill, neu ei gwneud yn ofynnol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corff gydymffurfio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safon honno mewn rhai ardaloedd yn unig. Yn yr un modd os oes dwy neu ragor o safonau yn ymwneud ag ymddygiad penodol (er enghraifft, safonau 8 i 11 mewn perthynas ag ateb galwadau ffôn), caiff y Comisiynydd </w:t>
      </w:r>
      <w:r w:rsidR="00D6510B" w:rsidRPr="009B4AEC">
        <w:rPr>
          <w:rFonts w:eastAsia="BookAntiqua"/>
        </w:rPr>
        <w:t>(</w:t>
      </w:r>
      <w:r w:rsidRPr="009B4AEC">
        <w:rPr>
          <w:rFonts w:eastAsia="BookAntiqua"/>
        </w:rPr>
        <w:t>drwy</w:t>
      </w:r>
      <w:r w:rsidR="003A05E5" w:rsidRPr="009B4AEC">
        <w:rPr>
          <w:rFonts w:eastAsia="BookAntiqua"/>
        </w:rPr>
        <w:t xml:space="preserve"> gyfrwng hysbysiad cydymffurfio</w:t>
      </w:r>
      <w:r w:rsidR="00D6510B" w:rsidRPr="009B4AEC">
        <w:rPr>
          <w:rFonts w:eastAsia="BookAntiqua"/>
        </w:rPr>
        <w:t>)</w:t>
      </w:r>
      <w:r w:rsidRPr="009B4AEC">
        <w:rPr>
          <w:rFonts w:eastAsia="BookAntiqua"/>
        </w:rPr>
        <w:t xml:space="preserve"> ei gwneud yn ofynnol i gorff gydymffurfio ag un 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safonau hynny</w:t>
      </w:r>
      <w:r w:rsidR="004969EF">
        <w:rPr>
          <w:rFonts w:eastAsia="BookAntiqua"/>
        </w:rPr>
        <w:t xml:space="preserve"> y</w:t>
      </w:r>
      <w:r w:rsidRPr="009B4AEC">
        <w:rPr>
          <w:rFonts w:eastAsia="BookAntiqua"/>
        </w:rPr>
        <w:t>n unig, neu â safonau gwahanol ar adegau gwahanol, o dan amgylchiadau gwahanol, neu mewn ardaloedd gwahanol, fel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briodol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corff. Nid oes </w:t>
      </w:r>
      <w:r w:rsidR="008C2D1D">
        <w:rPr>
          <w:rFonts w:eastAsia="BookAntiqua"/>
        </w:rPr>
        <w:t>rhwymedigaeth</w:t>
      </w:r>
      <w:r w:rsidR="008C2D1D" w:rsidRPr="009B4AEC">
        <w:rPr>
          <w:rFonts w:eastAsia="BookAntiqua"/>
        </w:rPr>
        <w:t xml:space="preserve"> </w:t>
      </w:r>
      <w:r w:rsidRPr="009B4AEC">
        <w:rPr>
          <w:rFonts w:eastAsia="BookAntiqua"/>
        </w:rPr>
        <w:t>ar y Comisiynydd felly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w gwneud yn ofynnol i bob corff gydymffurfio â phob safon.</w:t>
      </w:r>
    </w:p>
    <w:p w14:paraId="0DC820B0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Yn unol ag adran 46 o Fesur 2011, rhaid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hysbysiad cydymffurfio a roddir i gorff ddatgan y diwrnod gosod, neu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diwrnodau gosod; hynny yw, y diwrnod neu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diwrnodau y daw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ofynnol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corff gydymffurfio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safon (neu gydymffurfio â safon mewn modd penodol). Gan ddefnyddio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hyblygrwydd </w:t>
      </w:r>
      <w:r w:rsidR="00443B20">
        <w:rPr>
          <w:rFonts w:eastAsia="BookAntiqua"/>
        </w:rPr>
        <w:t>y</w:t>
      </w:r>
      <w:r w:rsidR="00443B20" w:rsidRPr="009B4AEC">
        <w:rPr>
          <w:rFonts w:eastAsia="BookAntiqua"/>
        </w:rPr>
        <w:t xml:space="preserve"> </w:t>
      </w:r>
      <w:r w:rsidRPr="009B4AEC">
        <w:rPr>
          <w:rFonts w:eastAsia="BookAntiqua"/>
        </w:rPr>
        <w:t>darperir</w:t>
      </w:r>
      <w:r w:rsidR="00443B20">
        <w:rPr>
          <w:rFonts w:eastAsia="BookAntiqua"/>
        </w:rPr>
        <w:t xml:space="preserve"> ar ei gyfer</w:t>
      </w:r>
      <w:r w:rsidRPr="009B4AEC">
        <w:rPr>
          <w:rFonts w:eastAsia="BookAntiqua"/>
        </w:rPr>
        <w:t xml:space="preserve"> gan adran 46, caiff y Comisiynydd osod diwrnod gosod buan i gorff gydymffurfio â safon (cyn belled </w:t>
      </w:r>
      <w:r w:rsidR="004969EF">
        <w:rPr>
          <w:rFonts w:eastAsia="BookAntiqua"/>
        </w:rPr>
        <w:t>ag y</w:t>
      </w:r>
      <w:r w:rsidRPr="009B4AEC">
        <w:rPr>
          <w:rFonts w:eastAsia="BookAntiqua"/>
        </w:rPr>
        <w:t xml:space="preserve"> bo hynny o leiaf 6 mis ar ôl dyddiad rhoi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hysbysiad cydymffurfio perthnasol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corff), neu osod diwrnod gosod ymhellach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dyfodol (er enghraifft</w:t>
      </w:r>
      <w:r w:rsidR="00ED0B38">
        <w:rPr>
          <w:rFonts w:eastAsia="BookAntiqua"/>
        </w:rPr>
        <w:t>,</w:t>
      </w:r>
      <w:r w:rsidRPr="009B4AEC">
        <w:rPr>
          <w:rFonts w:eastAsia="BookAntiqua"/>
        </w:rPr>
        <w:t xml:space="preserve"> mewn perthynas â safonau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fwy heriol).</w:t>
      </w:r>
    </w:p>
    <w:p w14:paraId="519AC864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Pan fo safon a bennir yn y Rheoliadau hyn yn ei gwneud yn ofynnol i ddeunydd ysgrifenedig gael ei arddangos neu ei ddarparu yn Gymraeg, neu i wasanaeth gael ei ddarparu yn Gymraeg, nid yw hyn yn golygu bod rhaid arddangos neu ddarparu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deunydd yn Gymraeg yn unig, na bod rhaid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gwasanaeth gael ei ddarparu yn Gymraeg yn unig (oni bai bod hynny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cael ei nodi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benodol).</w:t>
      </w:r>
    </w:p>
    <w:p w14:paraId="3A0696F8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 xml:space="preserve">Mae </w:t>
      </w:r>
      <w:r w:rsidRPr="009B4AEC">
        <w:rPr>
          <w:rFonts w:eastAsia="BookAntiqua"/>
          <w:b/>
          <w:bCs/>
        </w:rPr>
        <w:t>Atodlen 1</w:t>
      </w:r>
      <w:r w:rsidRPr="009B4AEC">
        <w:rPr>
          <w:rFonts w:eastAsia="BookAntiqua"/>
        </w:rPr>
        <w:t xml:space="preserve">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Rheoliadau yn pennu </w:t>
      </w:r>
      <w:r w:rsidRPr="009B4AEC">
        <w:rPr>
          <w:rFonts w:eastAsia="BookAntiqua"/>
          <w:b/>
          <w:bCs/>
        </w:rPr>
        <w:t>safonau cyflenwi gwasanaethau</w:t>
      </w:r>
      <w:r w:rsidRPr="009B4AEC">
        <w:rPr>
          <w:rFonts w:eastAsia="BookAntiqua"/>
        </w:rPr>
        <w:t xml:space="preserve">. Mae adran 28 o Fesur 2011 yn darparu mai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safon cyflenwi gwasanaethau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 safon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ymwneud â gweithgaredd cyflenwi gwasanaethau, ac y bwriedir iddi hybu neu hwyluso 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Gymraeg, neu weithio tuag at sicrhau nad yw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 yn cael ei thrin yn llai ffafriol na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</w:t>
      </w:r>
      <w:r w:rsidRPr="009B4AEC">
        <w:rPr>
          <w:rFonts w:eastAsia="BookAntiqua"/>
        </w:rPr>
        <w:lastRenderedPageBreak/>
        <w:t xml:space="preserve">Saesneg, pan gyflawnir y gweithgaredd hwnnw.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gweithgaredd cyflenwi gwasanaethau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 bod person yn cyflenwi gwasanaethau i berson arall, neu yn delio ag unrhyw berson arall mewn cysylltiad â chyflenwi gwasanaethau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person hwnnw neu i drydydd person.</w:t>
      </w:r>
    </w:p>
    <w:p w14:paraId="29DA7E7D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 xml:space="preserve">Mae </w:t>
      </w:r>
      <w:r w:rsidRPr="009B4AEC">
        <w:rPr>
          <w:rFonts w:eastAsia="BookAntiqua"/>
          <w:b/>
          <w:bCs/>
        </w:rPr>
        <w:t>Atodlen 2</w:t>
      </w:r>
      <w:r w:rsidRPr="009B4AEC">
        <w:rPr>
          <w:rFonts w:eastAsia="BookAntiqua"/>
        </w:rPr>
        <w:t xml:space="preserve">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Rheoliadau yn pennu </w:t>
      </w:r>
      <w:r w:rsidRPr="009B4AEC">
        <w:rPr>
          <w:rFonts w:eastAsia="BookAntiqua"/>
          <w:b/>
          <w:bCs/>
        </w:rPr>
        <w:t>safonau llunio polisi</w:t>
      </w:r>
      <w:r w:rsidRPr="009B4AEC">
        <w:rPr>
          <w:rFonts w:eastAsia="BookAntiqua"/>
        </w:rPr>
        <w:t xml:space="preserve">. Mae adran 29 o Fesur 2011 yn darparu mai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safon llunio polisi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 safon </w:t>
      </w:r>
      <w:r w:rsidR="00402A77" w:rsidRPr="009B4AEC">
        <w:rPr>
          <w:rFonts w:eastAsia="BookAntiqua"/>
        </w:rPr>
        <w:t>sy</w:t>
      </w:r>
      <w:r w:rsidR="00402A77">
        <w:rPr>
          <w:rFonts w:eastAsia="BookAntiqua"/>
        </w:rPr>
        <w:t>’</w:t>
      </w:r>
      <w:r w:rsidR="00402A77" w:rsidRPr="009B4AEC">
        <w:rPr>
          <w:rFonts w:eastAsia="BookAntiqua"/>
        </w:rPr>
        <w:t xml:space="preserve">n </w:t>
      </w:r>
      <w:r w:rsidRPr="009B4AEC">
        <w:rPr>
          <w:rFonts w:eastAsia="BookAntiqua"/>
        </w:rPr>
        <w:t xml:space="preserve">ymwneud â phenderfyniad polisi ac y bwriedir iddi sicrhau, neu gyfrannu at sicrhau, bod y person </w:t>
      </w:r>
      <w:r w:rsidR="00402A77" w:rsidRPr="009B4AEC">
        <w:rPr>
          <w:rFonts w:eastAsia="BookAntiqua"/>
        </w:rPr>
        <w:t>sy</w:t>
      </w:r>
      <w:r w:rsidR="00402A77">
        <w:rPr>
          <w:rFonts w:eastAsia="BookAntiqua"/>
        </w:rPr>
        <w:t>’</w:t>
      </w:r>
      <w:r w:rsidR="00402A77" w:rsidRPr="009B4AEC">
        <w:rPr>
          <w:rFonts w:eastAsia="BookAntiqua"/>
        </w:rPr>
        <w:t xml:space="preserve">n </w:t>
      </w:r>
      <w:r w:rsidRPr="009B4AEC">
        <w:rPr>
          <w:rFonts w:eastAsia="BookAntiqua"/>
        </w:rPr>
        <w:t>gwneud y penderfyniad polisi yn ystyried un neu ragor 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canlynol—</w:t>
      </w:r>
    </w:p>
    <w:p w14:paraId="3E334572" w14:textId="77777777" w:rsidR="004E63D8" w:rsidRPr="009B4AEC" w:rsidRDefault="004E63D8" w:rsidP="004E63D8">
      <w:pPr>
        <w:pStyle w:val="N3"/>
      </w:pPr>
      <w:r w:rsidRPr="009B4AEC">
        <w:t>pa effeithiau, os o gwbl, (a pha un a yw</w:t>
      </w:r>
      <w:r w:rsidR="00402A77">
        <w:t>’</w:t>
      </w:r>
      <w:r w:rsidRPr="009B4AEC">
        <w:t>r</w:t>
      </w:r>
      <w:r w:rsidR="00402A77" w:rsidRPr="009B4AEC">
        <w:t xml:space="preserve"> </w:t>
      </w:r>
      <w:r w:rsidRPr="009B4AEC">
        <w:t>effeithiau</w:t>
      </w:r>
      <w:r w:rsidR="00402A77">
        <w:t>’</w:t>
      </w:r>
      <w:r w:rsidRPr="009B4AEC">
        <w:t xml:space="preserve">n bositif </w:t>
      </w:r>
      <w:r w:rsidR="00402A77" w:rsidRPr="009B4AEC">
        <w:t>neu</w:t>
      </w:r>
      <w:r w:rsidR="00402A77">
        <w:t>’</w:t>
      </w:r>
      <w:r w:rsidR="00402A77" w:rsidRPr="009B4AEC">
        <w:t xml:space="preserve">n </w:t>
      </w:r>
      <w:r w:rsidRPr="009B4AEC">
        <w:t xml:space="preserve">andwyol) y </w:t>
      </w:r>
      <w:r w:rsidR="00402A77" w:rsidRPr="009B4AEC">
        <w:t>byddai</w:t>
      </w:r>
      <w:r w:rsidR="00402A77">
        <w:t>’</w:t>
      </w:r>
      <w:r w:rsidR="00402A77" w:rsidRPr="009B4AEC">
        <w:t xml:space="preserve">r </w:t>
      </w:r>
      <w:r w:rsidRPr="009B4AEC">
        <w:t>penderfyniad polisi yn eu cael</w:t>
      </w:r>
      <w:r w:rsidRPr="009B4AEC">
        <w:rPr>
          <w:rFonts w:ascii="BookAntiqua" w:eastAsia="BookAntiqua" w:hAnsi="BookAntiqua" w:cs="BookAntiqua"/>
          <w:sz w:val="22"/>
          <w:szCs w:val="22"/>
        </w:rPr>
        <w:t xml:space="preserve"> </w:t>
      </w:r>
      <w:r w:rsidRPr="009B4AEC">
        <w:rPr>
          <w:rFonts w:eastAsia="BookAntiqua"/>
          <w:szCs w:val="21"/>
        </w:rPr>
        <w:t xml:space="preserve">ar gyfleoedd i bobl </w:t>
      </w:r>
      <w:r w:rsidR="00402A77" w:rsidRPr="009B4AEC">
        <w:rPr>
          <w:rFonts w:eastAsia="BookAntiqua"/>
          <w:szCs w:val="21"/>
        </w:rPr>
        <w:t>ddefnyddio</w:t>
      </w:r>
      <w:r w:rsidR="00402A77">
        <w:rPr>
          <w:rFonts w:eastAsia="BookAntiqua"/>
          <w:szCs w:val="21"/>
        </w:rPr>
        <w:t>’</w:t>
      </w:r>
      <w:r w:rsidR="00402A77" w:rsidRPr="009B4AEC">
        <w:rPr>
          <w:rFonts w:eastAsia="BookAntiqua"/>
          <w:szCs w:val="21"/>
        </w:rPr>
        <w:t xml:space="preserve">r </w:t>
      </w:r>
      <w:r w:rsidRPr="009B4AEC">
        <w:rPr>
          <w:rFonts w:eastAsia="BookAntiqua"/>
          <w:szCs w:val="21"/>
        </w:rPr>
        <w:t xml:space="preserve">Gymraeg, neu ar beidio â thrin y Gymraeg yn llai ffafriol </w:t>
      </w:r>
      <w:r w:rsidR="00402A77" w:rsidRPr="009B4AEC">
        <w:rPr>
          <w:rFonts w:eastAsia="BookAntiqua"/>
          <w:szCs w:val="21"/>
        </w:rPr>
        <w:t>na</w:t>
      </w:r>
      <w:r w:rsidR="00402A77">
        <w:rPr>
          <w:rFonts w:eastAsia="BookAntiqua"/>
          <w:szCs w:val="21"/>
        </w:rPr>
        <w:t>’</w:t>
      </w:r>
      <w:r w:rsidR="00402A77" w:rsidRPr="009B4AEC">
        <w:rPr>
          <w:rFonts w:eastAsia="BookAntiqua"/>
          <w:szCs w:val="21"/>
        </w:rPr>
        <w:t xml:space="preserve">r </w:t>
      </w:r>
      <w:r w:rsidRPr="009B4AEC">
        <w:rPr>
          <w:rFonts w:eastAsia="BookAntiqua"/>
          <w:szCs w:val="21"/>
        </w:rPr>
        <w:t>Saesneg</w:t>
      </w:r>
      <w:r w:rsidRPr="009B4AEC">
        <w:rPr>
          <w:rFonts w:ascii="BookAntiqua" w:eastAsia="BookAntiqua" w:hAnsi="BookAntiqua" w:cs="BookAntiqua"/>
          <w:sz w:val="22"/>
          <w:szCs w:val="22"/>
        </w:rPr>
        <w:t>;</w:t>
      </w:r>
    </w:p>
    <w:p w14:paraId="4FFBFD8E" w14:textId="77777777" w:rsidR="004E63D8" w:rsidRPr="009B4AEC" w:rsidRDefault="004E63D8" w:rsidP="004E63D8">
      <w:pPr>
        <w:pStyle w:val="N3"/>
      </w:pPr>
      <w:r w:rsidRPr="009B4AEC">
        <w:rPr>
          <w:rFonts w:eastAsia="BookAntiqua"/>
        </w:rPr>
        <w:t>sut y gellid gwneud y penderfyniad fel bod y penderfyniad yn cael effeithiau positif, neu effeithiau mwy positif, ar gyfleoedd i bobl ddefnyddio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Gymraeg, neu ar beidio â thrin y Gymraeg yn llai ffafriol na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Saesneg;</w:t>
      </w:r>
    </w:p>
    <w:p w14:paraId="113B13F2" w14:textId="77777777" w:rsidR="004E63D8" w:rsidRPr="009B4AEC" w:rsidRDefault="004E63D8" w:rsidP="004E63D8">
      <w:pPr>
        <w:pStyle w:val="N3"/>
      </w:pPr>
      <w:r w:rsidRPr="009B4AEC">
        <w:rPr>
          <w:rFonts w:eastAsia="BookAntiqua"/>
        </w:rPr>
        <w:t>sut y gellid gwneud y penderfyniad fel nad yw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penderfyniad yn cael effeithiau andwyol, neu fel bod y penderfyniad yn cael effeithiau llai andwyol, ar gyfleoedd i bobl ddefnyddio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Gymraeg, neu ar beidio â thrin y Gymraeg yn llai ffafriol na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Saesneg.</w:t>
      </w:r>
    </w:p>
    <w:p w14:paraId="2278D8D9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 xml:space="preserve">Mae </w:t>
      </w:r>
      <w:r w:rsidRPr="009B4AEC">
        <w:rPr>
          <w:rFonts w:eastAsia="BookAntiqua"/>
          <w:b/>
          <w:bCs/>
        </w:rPr>
        <w:t xml:space="preserve">Atodlen 3 </w:t>
      </w:r>
      <w:r w:rsidRPr="009B4AEC">
        <w:rPr>
          <w:rFonts w:eastAsia="BookAntiqua"/>
        </w:rPr>
        <w:t>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Rheoliadau yn pennu </w:t>
      </w:r>
      <w:r w:rsidRPr="009B4AEC">
        <w:rPr>
          <w:rFonts w:eastAsia="BookAntiqua"/>
          <w:b/>
          <w:bCs/>
        </w:rPr>
        <w:t>safonau gweithredu</w:t>
      </w:r>
      <w:r w:rsidRPr="009B4AEC">
        <w:rPr>
          <w:rFonts w:eastAsia="BookAntiqua"/>
        </w:rPr>
        <w:t xml:space="preserve">. Mae adran 30 o Fesur 2011 yn darparu mai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safon gweithredu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 safon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ymwneud â swyddogaethau, neu fusnes neu ymgymeriad arall (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gweithgareddau perthnasol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>) person (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A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>), ac y bwriedir iddi hybu neu hwyluso defnyddio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Gymraeg—</w:t>
      </w:r>
    </w:p>
    <w:p w14:paraId="1123BD93" w14:textId="77777777" w:rsidR="004E63D8" w:rsidRPr="009B4AEC" w:rsidRDefault="004E63D8">
      <w:pPr>
        <w:pStyle w:val="N3"/>
        <w:numPr>
          <w:ilvl w:val="2"/>
          <w:numId w:val="1"/>
        </w:numPr>
      </w:pPr>
      <w:r w:rsidRPr="009B4AEC">
        <w:t>gan A wrth i A wneud ei weithgareddau perthnasol,</w:t>
      </w:r>
    </w:p>
    <w:p w14:paraId="232C617C" w14:textId="77777777" w:rsidR="004E63D8" w:rsidRPr="009B4AEC" w:rsidRDefault="004E63D8" w:rsidP="004E63D8">
      <w:pPr>
        <w:pStyle w:val="N3"/>
      </w:pPr>
      <w:r w:rsidRPr="009B4AEC">
        <w:t>gan A a pherson arall wrth iddynt ddelio â</w:t>
      </w:r>
      <w:r w:rsidR="00402A77">
        <w:t>’</w:t>
      </w:r>
      <w:r w:rsidRPr="009B4AEC">
        <w:t>i gilydd mewn cysylltiad â gweithgareddau perthnasol A, neu</w:t>
      </w:r>
    </w:p>
    <w:p w14:paraId="78A4848C" w14:textId="77777777" w:rsidR="004E63D8" w:rsidRPr="009B4AEC" w:rsidRDefault="004E63D8" w:rsidP="004E63D8">
      <w:pPr>
        <w:pStyle w:val="N3"/>
      </w:pPr>
      <w:r w:rsidRPr="009B4AEC">
        <w:t>gan berson heblaw A wrth iddo wneud gweithgareddau at ddibenion gweithgareddau perthnasol A, neu mewn cysylltiad â hwy.</w:t>
      </w:r>
    </w:p>
    <w:p w14:paraId="5A7DD908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 xml:space="preserve">Mae </w:t>
      </w:r>
      <w:r w:rsidRPr="009B4AEC">
        <w:rPr>
          <w:rFonts w:eastAsia="BookAntiqua"/>
          <w:b/>
          <w:bCs/>
        </w:rPr>
        <w:t xml:space="preserve">Atodlen </w:t>
      </w:r>
      <w:r w:rsidR="00F82BDA" w:rsidRPr="009B4AEC">
        <w:rPr>
          <w:rFonts w:eastAsia="BookAntiqua"/>
          <w:b/>
          <w:bCs/>
        </w:rPr>
        <w:t>4</w:t>
      </w:r>
      <w:r w:rsidRPr="009B4AEC">
        <w:rPr>
          <w:rFonts w:eastAsia="BookAntiqua"/>
        </w:rPr>
        <w:t xml:space="preserve">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Rheoliadau yn pennu </w:t>
      </w:r>
      <w:r w:rsidRPr="009B4AEC">
        <w:rPr>
          <w:rFonts w:eastAsia="BookAntiqua"/>
          <w:b/>
          <w:bCs/>
        </w:rPr>
        <w:t>safonau cadw cofnodion</w:t>
      </w:r>
      <w:r w:rsidRPr="009B4AEC">
        <w:rPr>
          <w:rFonts w:eastAsia="BookAntiqua"/>
        </w:rPr>
        <w:t xml:space="preserve">. Mae adran 32 o Fesur 2011 yn darparu mai ystyr </w:t>
      </w:r>
      <w:r w:rsidR="00402A77">
        <w:rPr>
          <w:rFonts w:eastAsia="BookAntiqua"/>
        </w:rPr>
        <w:t>“</w:t>
      </w:r>
      <w:r w:rsidRPr="009B4AEC">
        <w:rPr>
          <w:rFonts w:eastAsia="BookAntiqua"/>
        </w:rPr>
        <w:t>safon cadw cofnodion</w:t>
      </w:r>
      <w:r w:rsidR="00402A77">
        <w:rPr>
          <w:rFonts w:eastAsia="BookAntiqua"/>
        </w:rPr>
        <w:t>”</w:t>
      </w:r>
      <w:r w:rsidRPr="009B4AEC">
        <w:rPr>
          <w:rFonts w:eastAsia="BookAntiqua"/>
        </w:rPr>
        <w:t xml:space="preserve"> yw safon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n ymwneud â chadw cofnodion ynghylch safonau penodedig eraill, cofnodion ynghylch cwynion </w:t>
      </w:r>
      <w:r w:rsidR="00402A77">
        <w:rPr>
          <w:rFonts w:eastAsia="BookAntiqua"/>
        </w:rPr>
        <w:t>sy’n ymwneud</w:t>
      </w:r>
      <w:r w:rsidRPr="009B4AEC">
        <w:rPr>
          <w:rFonts w:eastAsia="BookAntiqua"/>
        </w:rPr>
        <w:t xml:space="preserve"> â chydymffurfedd â safonau penodedig eraill, neu gofnodion ynghylch cwynion eraill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ymwneud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Gymraeg.</w:t>
      </w:r>
    </w:p>
    <w:p w14:paraId="28FBF095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t xml:space="preserve">Mae </w:t>
      </w:r>
      <w:r w:rsidRPr="009B4AEC">
        <w:rPr>
          <w:b/>
          <w:bCs/>
        </w:rPr>
        <w:t xml:space="preserve">Atodlen </w:t>
      </w:r>
      <w:r w:rsidR="00F82BDA" w:rsidRPr="009B4AEC">
        <w:rPr>
          <w:b/>
          <w:bCs/>
        </w:rPr>
        <w:t>5</w:t>
      </w:r>
      <w:r w:rsidRPr="009B4AEC">
        <w:t xml:space="preserve"> i</w:t>
      </w:r>
      <w:r w:rsidR="00402A77">
        <w:t>’</w:t>
      </w:r>
      <w:r w:rsidRPr="009B4AEC">
        <w:t>r Rh</w:t>
      </w:r>
      <w:r w:rsidRPr="009B4AEC">
        <w:rPr>
          <w:rFonts w:eastAsia="BookAntiqua"/>
        </w:rPr>
        <w:t xml:space="preserve">eoliadau yn pennu </w:t>
      </w:r>
      <w:r w:rsidRPr="009B4AEC">
        <w:rPr>
          <w:rFonts w:eastAsia="BookAntiqua"/>
          <w:b/>
          <w:bCs/>
        </w:rPr>
        <w:t>safonau sy</w:t>
      </w:r>
      <w:r w:rsidR="00402A77">
        <w:rPr>
          <w:rFonts w:eastAsia="BookAntiqua"/>
          <w:b/>
          <w:bCs/>
        </w:rPr>
        <w:t>’</w:t>
      </w:r>
      <w:r w:rsidRPr="009B4AEC">
        <w:rPr>
          <w:rFonts w:eastAsia="BookAntiqua"/>
          <w:b/>
          <w:bCs/>
        </w:rPr>
        <w:t>n ymdrin â materion atodol</w:t>
      </w:r>
      <w:r w:rsidRPr="009B4AEC">
        <w:rPr>
          <w:rFonts w:eastAsia="BookAntiqua"/>
        </w:rPr>
        <w:t>. Mae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rhain yn </w:t>
      </w:r>
      <w:r w:rsidRPr="009B4AEC">
        <w:rPr>
          <w:rFonts w:eastAsia="BookAntiqua"/>
        </w:rPr>
        <w:lastRenderedPageBreak/>
        <w:t>fathau penodol o safonau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ymdrin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materion y cyfeirir atynt yn adran 27(4) o Fesur 2011 (sy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atodol i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materion hynny yr ymdrinnir â hwy yn Atodlenni 1 i </w:t>
      </w:r>
      <w:r w:rsidR="00F82BDA" w:rsidRPr="009B4AEC">
        <w:rPr>
          <w:rFonts w:eastAsia="BookAntiqua"/>
        </w:rPr>
        <w:t>4</w:t>
      </w:r>
      <w:r w:rsidRPr="009B4AEC">
        <w:rPr>
          <w:rFonts w:eastAsia="BookAntiqua"/>
        </w:rPr>
        <w:t>).</w:t>
      </w:r>
    </w:p>
    <w:p w14:paraId="64495473" w14:textId="77777777" w:rsidR="004E63D8" w:rsidRPr="009B4AEC" w:rsidRDefault="004E63D8" w:rsidP="004E63D8">
      <w:pPr>
        <w:pStyle w:val="T1Indent"/>
        <w:rPr>
          <w:rFonts w:eastAsia="BookAntiqua"/>
        </w:rPr>
      </w:pPr>
      <w:r w:rsidRPr="009B4AEC">
        <w:rPr>
          <w:rFonts w:eastAsia="BookAntiqua"/>
        </w:rPr>
        <w:t>Ystyriwyd Cod Ymarfer Gweinidogion Cymru ar gynnal Asesiadau Effaith Rheoleiddiol mewn perthynas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Rheoliadau hyn. O ganlyniad, lluniwyd asesiad effaith rheoleiddiol o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costau a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r manteision sy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>n debygol o ddeillio o gydymffurfio â</w:t>
      </w:r>
      <w:r w:rsidR="00402A77">
        <w:rPr>
          <w:rFonts w:eastAsia="BookAntiqua"/>
        </w:rPr>
        <w:t>’</w:t>
      </w:r>
      <w:r w:rsidRPr="009B4AEC">
        <w:rPr>
          <w:rFonts w:eastAsia="BookAntiqua"/>
        </w:rPr>
        <w:t xml:space="preserve">r Rheoliadau hyn. Gellir cael copi oddi wrth: </w:t>
      </w:r>
      <w:r w:rsidR="00C61FA4">
        <w:rPr>
          <w:rFonts w:eastAsia="BookAntiqua"/>
        </w:rPr>
        <w:t>Is-adran</w:t>
      </w:r>
      <w:r w:rsidRPr="009B4AEC">
        <w:rPr>
          <w:rFonts w:eastAsia="BookAntiqua"/>
        </w:rPr>
        <w:t xml:space="preserve"> </w:t>
      </w:r>
      <w:r w:rsidR="00C61FA4">
        <w:rPr>
          <w:rFonts w:eastAsia="BookAntiqua"/>
        </w:rPr>
        <w:t>Cymraeg 2050</w:t>
      </w:r>
      <w:r w:rsidRPr="009B4AEC">
        <w:rPr>
          <w:rFonts w:eastAsia="BookAntiqua"/>
        </w:rPr>
        <w:t>, Llywodraeth Cymru, Parc Cathays, Caerdydd, CF10 3NQ.</w:t>
      </w:r>
    </w:p>
    <w:p w14:paraId="6C39B530" w14:textId="77777777" w:rsidR="00BD29C0" w:rsidRPr="009B4AEC" w:rsidRDefault="007F04E1" w:rsidP="00E07C0F">
      <w:pPr>
        <w:pStyle w:val="Draft"/>
      </w:pPr>
      <w:r w:rsidRPr="009B4AEC">
        <w:br w:type="page"/>
      </w:r>
      <w:r w:rsidR="0057266E" w:rsidRPr="009B4AEC">
        <w:lastRenderedPageBreak/>
        <w:t xml:space="preserve">Rheoliadau </w:t>
      </w:r>
      <w:r w:rsidR="00422DD2" w:rsidRPr="009B4AEC">
        <w:t>d</w:t>
      </w:r>
      <w:r w:rsidR="00BD29C0" w:rsidRPr="009B4AEC">
        <w:t xml:space="preserve">rafft a osodwyd gerbron </w:t>
      </w:r>
      <w:r w:rsidR="00D6510B" w:rsidRPr="009B4AEC">
        <w:t>Senedd</w:t>
      </w:r>
      <w:r w:rsidR="00BD29C0" w:rsidRPr="009B4AEC">
        <w:t xml:space="preserve"> </w:t>
      </w:r>
      <w:r w:rsidR="00DC0790">
        <w:t>Cymru yn unol â gweithdrefn gymeradwyo’r Senedd</w:t>
      </w:r>
      <w:r w:rsidR="00BD29C0" w:rsidRPr="009B4AEC">
        <w:t xml:space="preserve"> o dan adran </w:t>
      </w:r>
      <w:r w:rsidR="00F82BDA" w:rsidRPr="009B4AEC">
        <w:t>150(2)</w:t>
      </w:r>
      <w:r w:rsidR="00BD29C0" w:rsidRPr="009B4AEC">
        <w:t xml:space="preserve"> o </w:t>
      </w:r>
      <w:r w:rsidR="00F82BDA" w:rsidRPr="009B4AEC">
        <w:t>Fesur y Gymraeg (Cymru) 2011</w:t>
      </w:r>
      <w:r w:rsidR="00DC0790">
        <w:t xml:space="preserve"> (mccc 1)</w:t>
      </w:r>
      <w:r w:rsidR="00BD29C0" w:rsidRPr="009B4AEC">
        <w:t>.</w:t>
      </w:r>
    </w:p>
    <w:p w14:paraId="7CE8E47A" w14:textId="77777777" w:rsidR="007F04E1" w:rsidRPr="009B4AEC" w:rsidRDefault="007F04E1" w:rsidP="007F04E1">
      <w:pPr>
        <w:pStyle w:val="Banner"/>
        <w:rPr>
          <w:lang w:val="cy-GB"/>
        </w:rPr>
      </w:pPr>
      <w:r w:rsidRPr="009B4AEC">
        <w:rPr>
          <w:lang w:val="cy-GB"/>
        </w:rPr>
        <w:t>OFFERYNNAU STATUDOL CYMRU</w:t>
      </w:r>
      <w:r w:rsidR="00D6510B" w:rsidRPr="009B4AEC">
        <w:rPr>
          <w:lang w:val="cy-GB"/>
        </w:rPr>
        <w:t xml:space="preserve"> DRAFFT</w:t>
      </w:r>
    </w:p>
    <w:p w14:paraId="0D9207D9" w14:textId="77777777" w:rsidR="007F04E1" w:rsidRPr="009B4AEC" w:rsidRDefault="00D6510B" w:rsidP="007F04E1">
      <w:pPr>
        <w:pStyle w:val="Number"/>
      </w:pPr>
      <w:r w:rsidRPr="009B4AEC">
        <w:t>202</w:t>
      </w:r>
      <w:r w:rsidR="00DC0790">
        <w:t>6</w:t>
      </w:r>
      <w:r w:rsidRPr="009B4AEC">
        <w:t xml:space="preserve"> </w:t>
      </w:r>
      <w:r w:rsidR="007F04E1" w:rsidRPr="009B4AEC">
        <w:t>Rhif (Cy. )</w:t>
      </w:r>
    </w:p>
    <w:p w14:paraId="3643B61F" w14:textId="77777777" w:rsidR="007F04E1" w:rsidRPr="009B4AEC" w:rsidRDefault="007F04E1" w:rsidP="007F04E1">
      <w:pPr>
        <w:pStyle w:val="subject"/>
      </w:pPr>
      <w:r w:rsidRPr="009B4AEC">
        <w:t>Y GYMRAEG</w:t>
      </w:r>
    </w:p>
    <w:p w14:paraId="5EAE9622" w14:textId="77777777" w:rsidR="007F04E1" w:rsidRPr="009B4AEC" w:rsidRDefault="007F04E1" w:rsidP="007F04E1">
      <w:pPr>
        <w:pStyle w:val="Title"/>
      </w:pPr>
      <w:r w:rsidRPr="009B4AEC">
        <w:t>Rheoliadau Safonau</w:t>
      </w:r>
      <w:r w:rsidR="00402A77">
        <w:t>’</w:t>
      </w:r>
      <w:r w:rsidRPr="009B4AEC">
        <w:t>r Gymraeg (</w:t>
      </w:r>
      <w:r w:rsidR="00DC0790">
        <w:t>Rhif 10</w:t>
      </w:r>
      <w:r w:rsidRPr="009B4AEC">
        <w:t xml:space="preserve">) </w:t>
      </w:r>
      <w:r w:rsidR="00D6510B" w:rsidRPr="009B4AEC">
        <w:t>202</w:t>
      </w:r>
      <w:r w:rsidR="00DC0790">
        <w:t>6</w:t>
      </w:r>
    </w:p>
    <w:p w14:paraId="6AC26C24" w14:textId="77777777" w:rsidR="007F04E1" w:rsidRPr="009B4AEC" w:rsidRDefault="007F04E1" w:rsidP="007F04E1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 w:rsidRPr="009B4AEC">
        <w:t>Gwnaed</w:t>
      </w:r>
      <w:r w:rsidRPr="009B4AEC">
        <w:tab/>
        <w:t>***</w:t>
      </w:r>
    </w:p>
    <w:p w14:paraId="3FBBA075" w14:textId="77777777" w:rsidR="007F04E1" w:rsidRPr="009B4AEC" w:rsidRDefault="007F04E1" w:rsidP="007F04E1">
      <w:pPr>
        <w:pStyle w:val="Coming"/>
        <w:tabs>
          <w:tab w:val="clear" w:pos="3232"/>
          <w:tab w:val="clear" w:pos="3629"/>
          <w:tab w:val="clear" w:pos="6804"/>
          <w:tab w:val="right" w:pos="4309"/>
        </w:tabs>
        <w:ind w:left="510" w:right="340"/>
      </w:pPr>
      <w:r w:rsidRPr="009B4AEC">
        <w:t>Yn dod i rym</w:t>
      </w:r>
      <w:r w:rsidRPr="009B4AEC">
        <w:tab/>
      </w:r>
    </w:p>
    <w:p w14:paraId="1C077A41" w14:textId="77777777" w:rsidR="00A72D5F" w:rsidRPr="009B4AEC" w:rsidRDefault="007F04E1" w:rsidP="004E63D8">
      <w:pPr>
        <w:pStyle w:val="Pre"/>
      </w:pPr>
      <w:r w:rsidRPr="009B4AEC">
        <w:t xml:space="preserve">Mae </w:t>
      </w:r>
      <w:r w:rsidR="004E63D8" w:rsidRPr="009B4AEC">
        <w:t xml:space="preserve">Gweinidogion Cymru, drwy arfer y pwerau a </w:t>
      </w:r>
      <w:r w:rsidR="003018F7">
        <w:t>roddir</w:t>
      </w:r>
      <w:r w:rsidR="003018F7" w:rsidRPr="009B4AEC">
        <w:t xml:space="preserve"> </w:t>
      </w:r>
      <w:r w:rsidR="004E63D8" w:rsidRPr="009B4AEC">
        <w:t>iddynt gan adrannau 26, 27, 39 a 150(5) o Fesur y Gymraeg (Cymru) 2011(</w:t>
      </w:r>
      <w:r w:rsidR="004E63D8" w:rsidRPr="009B4AEC">
        <w:rPr>
          <w:b/>
        </w:rPr>
        <w:footnoteReference w:id="2"/>
      </w:r>
      <w:r w:rsidR="004E63D8" w:rsidRPr="009B4AEC">
        <w:t>), yn gwneud y Rheoliadau a ganlyn</w:t>
      </w:r>
      <w:r w:rsidR="00D6510B" w:rsidRPr="009B4AEC">
        <w:t>.</w:t>
      </w:r>
    </w:p>
    <w:p w14:paraId="65E9C99B" w14:textId="77777777" w:rsidR="00D6510B" w:rsidRPr="009B4AEC" w:rsidRDefault="00A72D5F" w:rsidP="004E63D8">
      <w:pPr>
        <w:pStyle w:val="Pre"/>
      </w:pPr>
      <w:r>
        <w:t>Mae’r Rheoliadau hyn wedi eu gosod gerbron Senedd Cymru yn unol â gweithdrefn gymeradwyo’r Senedd(</w:t>
      </w:r>
      <w:r>
        <w:rPr>
          <w:rStyle w:val="FootnoteReference"/>
        </w:rPr>
        <w:footnoteReference w:id="3"/>
      </w:r>
      <w:r>
        <w:t>) o dan</w:t>
      </w:r>
      <w:r w:rsidR="00D6510B" w:rsidRPr="009B4AEC">
        <w:t xml:space="preserve"> adran 150(2) o </w:t>
      </w:r>
      <w:r>
        <w:t>F</w:t>
      </w:r>
      <w:r w:rsidR="00D6510B" w:rsidRPr="009B4AEC">
        <w:t>esur</w:t>
      </w:r>
      <w:r>
        <w:t xml:space="preserve"> y Gymraeg (Cymru) 2011</w:t>
      </w:r>
      <w:r w:rsidR="00D6510B" w:rsidRPr="009B4AEC">
        <w:t>(</w:t>
      </w:r>
      <w:r w:rsidR="00D6510B" w:rsidRPr="009B4AEC">
        <w:rPr>
          <w:rStyle w:val="FootnoteReference"/>
        </w:rPr>
        <w:footnoteReference w:id="4"/>
      </w:r>
      <w:r w:rsidR="00D6510B" w:rsidRPr="009B4AEC">
        <w:t>).</w:t>
      </w:r>
    </w:p>
    <w:p w14:paraId="54E82FC6" w14:textId="77777777" w:rsidR="004E63D8" w:rsidRPr="009B4AEC" w:rsidRDefault="004E63D8" w:rsidP="004E63D8">
      <w:pPr>
        <w:pStyle w:val="H1"/>
      </w:pPr>
      <w:r w:rsidRPr="009B4AEC">
        <w:t>Enwi, cychwyn, cymhwyso a dehongli</w:t>
      </w:r>
    </w:p>
    <w:p w14:paraId="6A7DB16B" w14:textId="77777777" w:rsidR="004E63D8" w:rsidRPr="009B4AEC" w:rsidRDefault="005F2941">
      <w:pPr>
        <w:pStyle w:val="N1"/>
        <w:numPr>
          <w:ilvl w:val="0"/>
          <w:numId w:val="80"/>
        </w:numPr>
      </w:pPr>
      <w:r>
        <w:t>—</w:t>
      </w:r>
      <w:r>
        <w:fldChar w:fldCharType="begin"/>
      </w:r>
      <w:r>
        <w:instrText xml:space="preserve"> LISTNUM  \s 1 </w:instrText>
      </w:r>
      <w:r>
        <w:fldChar w:fldCharType="end">
          <w:numberingChange w:id="0" w:author="Morea, Simon (CSI - Legal Services Department)" w:date="2026-02-04T07:26:00Z" w:original="(1)"/>
        </w:fldChar>
      </w:r>
      <w:r>
        <w:t> </w:t>
      </w:r>
      <w:r w:rsidR="004E63D8" w:rsidRPr="009B4AEC">
        <w:t>Enw</w:t>
      </w:r>
      <w:r w:rsidR="00402A77">
        <w:t>’</w:t>
      </w:r>
      <w:r w:rsidR="004E63D8" w:rsidRPr="009B4AEC">
        <w:t>r Rheoliadau hyn yw Rheoliadau Safonau</w:t>
      </w:r>
      <w:r w:rsidR="00402A77">
        <w:t>’</w:t>
      </w:r>
      <w:r w:rsidR="004E63D8" w:rsidRPr="009B4AEC">
        <w:t>r Gymraeg (</w:t>
      </w:r>
      <w:r w:rsidR="00253459">
        <w:t>Rhif 10</w:t>
      </w:r>
      <w:r w:rsidR="004E63D8" w:rsidRPr="009B4AEC">
        <w:t xml:space="preserve">) </w:t>
      </w:r>
      <w:r w:rsidR="00D6510B" w:rsidRPr="009B4AEC">
        <w:t>202</w:t>
      </w:r>
      <w:r w:rsidR="00253459">
        <w:t>6</w:t>
      </w:r>
      <w:r w:rsidR="004E63D8" w:rsidRPr="009B4AEC">
        <w:t>.</w:t>
      </w:r>
    </w:p>
    <w:p w14:paraId="730C44B0" w14:textId="77777777" w:rsidR="002452D8" w:rsidRPr="009B4AEC" w:rsidRDefault="004E63D8" w:rsidP="002452D8">
      <w:pPr>
        <w:pStyle w:val="N2"/>
      </w:pPr>
      <w:r w:rsidRPr="009B4AEC">
        <w:t>Daw</w:t>
      </w:r>
      <w:r w:rsidR="00402A77">
        <w:t>’</w:t>
      </w:r>
      <w:r w:rsidRPr="009B4AEC">
        <w:t xml:space="preserve">r Rheoliadau hyn i rym ar </w:t>
      </w:r>
      <w:r w:rsidR="003719CA" w:rsidRPr="009B4AEC">
        <w:t>[  ]</w:t>
      </w:r>
      <w:r w:rsidR="002452D8" w:rsidRPr="009B4AEC">
        <w:t>.</w:t>
      </w:r>
    </w:p>
    <w:p w14:paraId="38B40694" w14:textId="77777777" w:rsidR="004E63D8" w:rsidRPr="009B4AEC" w:rsidRDefault="004E63D8" w:rsidP="002452D8">
      <w:pPr>
        <w:pStyle w:val="N2"/>
      </w:pPr>
      <w:r w:rsidRPr="009B4AEC">
        <w:t>Mae</w:t>
      </w:r>
      <w:r w:rsidR="00402A77">
        <w:t>’</w:t>
      </w:r>
      <w:r w:rsidRPr="009B4AEC">
        <w:t>r Rheoliadau hyn yn gymwys o ran Cymru.</w:t>
      </w:r>
    </w:p>
    <w:p w14:paraId="6D6D324E" w14:textId="77777777" w:rsidR="004E63D8" w:rsidRPr="009B4AEC" w:rsidRDefault="004E63D8" w:rsidP="004E63D8">
      <w:pPr>
        <w:pStyle w:val="N2"/>
      </w:pPr>
      <w:r w:rsidRPr="009B4AEC">
        <w:t>Yn y Rheoliadau hyn—</w:t>
      </w:r>
    </w:p>
    <w:p w14:paraId="112FD2AD" w14:textId="77777777" w:rsidR="004E63D8" w:rsidRPr="009B4AEC" w:rsidRDefault="004E63D8" w:rsidP="004E63D8">
      <w:pPr>
        <w:pStyle w:val="DefPara"/>
      </w:pPr>
      <w:r w:rsidRPr="009B4AEC">
        <w:t xml:space="preserve">ystyr </w:t>
      </w:r>
      <w:r w:rsidR="00402A77">
        <w:t>“</w:t>
      </w:r>
      <w:r w:rsidRPr="009B4AEC">
        <w:t>aelod o staff</w:t>
      </w:r>
      <w:r w:rsidR="00402A77">
        <w:t>”</w:t>
      </w:r>
      <w:r w:rsidRPr="009B4AEC">
        <w:t xml:space="preserve"> (</w:t>
      </w:r>
      <w:r w:rsidR="00402A77">
        <w:t>“</w:t>
      </w:r>
      <w:r w:rsidRPr="009B4AEC">
        <w:rPr>
          <w:i/>
        </w:rPr>
        <w:t>member of staff</w:t>
      </w:r>
      <w:r w:rsidR="00402A77">
        <w:t>”</w:t>
      </w:r>
      <w:r w:rsidRPr="009B4AEC">
        <w:t xml:space="preserve">) yw cyflogai i gorff neu </w:t>
      </w:r>
      <w:r w:rsidR="000D77EF" w:rsidRPr="009B4AEC">
        <w:t xml:space="preserve">berson naturiol </w:t>
      </w:r>
      <w:r w:rsidRPr="009B4AEC">
        <w:t>sy</w:t>
      </w:r>
      <w:r w:rsidR="00402A77">
        <w:t>’</w:t>
      </w:r>
      <w:r w:rsidRPr="009B4AEC">
        <w:t xml:space="preserve">n gweithio i gorff (a rhaid dehongli </w:t>
      </w:r>
      <w:r w:rsidR="00402A77">
        <w:t>“</w:t>
      </w:r>
      <w:r w:rsidRPr="009B4AEC">
        <w:t>staff</w:t>
      </w:r>
      <w:r w:rsidR="00402A77">
        <w:t>”</w:t>
      </w:r>
      <w:r w:rsidRPr="009B4AEC">
        <w:t xml:space="preserve"> (</w:t>
      </w:r>
      <w:r w:rsidR="00402A77">
        <w:t>“</w:t>
      </w:r>
      <w:r w:rsidRPr="009B4AEC">
        <w:rPr>
          <w:i/>
        </w:rPr>
        <w:t>staff</w:t>
      </w:r>
      <w:r w:rsidR="00402A77">
        <w:t>”</w:t>
      </w:r>
      <w:r w:rsidRPr="009B4AEC">
        <w:t>) yn unol â hynny);</w:t>
      </w:r>
    </w:p>
    <w:p w14:paraId="72B1DF88" w14:textId="77777777" w:rsidR="004E63D8" w:rsidRPr="009B4AEC" w:rsidRDefault="004E63D8" w:rsidP="004E63D8">
      <w:pPr>
        <w:pStyle w:val="DefPara"/>
      </w:pPr>
      <w:r w:rsidRPr="009B4AEC">
        <w:lastRenderedPageBreak/>
        <w:t xml:space="preserve">ystyr </w:t>
      </w:r>
      <w:r w:rsidR="00402A77">
        <w:t>“</w:t>
      </w:r>
      <w:r w:rsidRPr="009B4AEC">
        <w:t>corff</w:t>
      </w:r>
      <w:r w:rsidR="00402A77">
        <w:t>”</w:t>
      </w:r>
      <w:r w:rsidRPr="009B4AEC">
        <w:t xml:space="preserve"> (</w:t>
      </w:r>
      <w:r w:rsidR="00402A77">
        <w:t>“</w:t>
      </w:r>
      <w:r w:rsidRPr="009B4AEC">
        <w:rPr>
          <w:i/>
        </w:rPr>
        <w:t>body</w:t>
      </w:r>
      <w:r w:rsidR="00402A77">
        <w:t>”</w:t>
      </w:r>
      <w:r w:rsidRPr="009B4AEC">
        <w:t xml:space="preserve">) yw </w:t>
      </w:r>
      <w:r w:rsidR="00F82BDA" w:rsidRPr="009B4AEC">
        <w:t xml:space="preserve">person </w:t>
      </w:r>
      <w:r w:rsidR="003719CA" w:rsidRPr="009B4AEC">
        <w:t xml:space="preserve">sydd wedi ei gynnwys yn y </w:t>
      </w:r>
      <w:r w:rsidR="00B8031C">
        <w:t>gof</w:t>
      </w:r>
      <w:r w:rsidR="003719CA" w:rsidRPr="009B4AEC">
        <w:t xml:space="preserve">restr o landlordiaid </w:t>
      </w:r>
      <w:r w:rsidR="00B42538" w:rsidRPr="009B4AEC">
        <w:t>c</w:t>
      </w:r>
      <w:r w:rsidR="003719CA" w:rsidRPr="009B4AEC">
        <w:t>ymdeithasol a gynhelir</w:t>
      </w:r>
      <w:r w:rsidR="00F437C1" w:rsidRPr="009B4AEC">
        <w:t xml:space="preserve"> </w:t>
      </w:r>
      <w:r w:rsidR="003719CA" w:rsidRPr="009B4AEC">
        <w:t>gan Weinidogion Cymru o dan adran 1(1) o Ddeddf Tai 1996(</w:t>
      </w:r>
      <w:r w:rsidR="003719CA" w:rsidRPr="009B4AEC">
        <w:rPr>
          <w:rStyle w:val="FootnoteReference"/>
        </w:rPr>
        <w:footnoteReference w:id="5"/>
      </w:r>
      <w:r w:rsidR="003719CA" w:rsidRPr="009B4AEC">
        <w:t>)</w:t>
      </w:r>
      <w:r w:rsidRPr="009B4AEC">
        <w:t>;</w:t>
      </w:r>
    </w:p>
    <w:p w14:paraId="2CD95673" w14:textId="77777777" w:rsidR="004E63D8" w:rsidRPr="009B4AEC" w:rsidRDefault="004E63D8" w:rsidP="004E63D8">
      <w:pPr>
        <w:pStyle w:val="DefPara"/>
      </w:pPr>
      <w:r w:rsidRPr="009B4AEC">
        <w:t xml:space="preserve">ystyr </w:t>
      </w:r>
      <w:r w:rsidR="00402A77">
        <w:t>“</w:t>
      </w:r>
      <w:r w:rsidRPr="009B4AEC">
        <w:t>unigolyn</w:t>
      </w:r>
      <w:r w:rsidR="00402A77">
        <w:t>”</w:t>
      </w:r>
      <w:r w:rsidRPr="009B4AEC">
        <w:t xml:space="preserve"> (</w:t>
      </w:r>
      <w:r w:rsidR="00402A77">
        <w:t>“</w:t>
      </w:r>
      <w:r w:rsidRPr="009B4AEC">
        <w:rPr>
          <w:i/>
        </w:rPr>
        <w:t>individual</w:t>
      </w:r>
      <w:r w:rsidR="00402A77">
        <w:t>”</w:t>
      </w:r>
      <w:r w:rsidRPr="009B4AEC">
        <w:t xml:space="preserve">) yw </w:t>
      </w:r>
      <w:r w:rsidR="003719CA" w:rsidRPr="009B4AEC">
        <w:t>person naturiol</w:t>
      </w:r>
      <w:r w:rsidR="009574F6">
        <w:t xml:space="preserve"> </w:t>
      </w:r>
      <w:r w:rsidR="009574F6" w:rsidRPr="009B4AEC">
        <w:t>sy</w:t>
      </w:r>
      <w:r w:rsidR="009574F6">
        <w:t>’</w:t>
      </w:r>
      <w:r w:rsidR="009574F6" w:rsidRPr="009B4AEC">
        <w:t xml:space="preserve">n </w:t>
      </w:r>
      <w:r w:rsidR="003719CA" w:rsidRPr="009B4AEC">
        <w:t xml:space="preserve">preswylio fel arfer yng Nghymru ac yn gweithredu </w:t>
      </w:r>
      <w:r w:rsidR="003719CA" w:rsidRPr="00610182">
        <w:t>yn ei enw ei hun</w:t>
      </w:r>
      <w:r w:rsidR="003719CA" w:rsidRPr="009B4AEC">
        <w:t>; ond nid yw</w:t>
      </w:r>
      <w:r w:rsidR="00402A77">
        <w:t>’</w:t>
      </w:r>
      <w:r w:rsidR="003719CA" w:rsidRPr="009B4AEC">
        <w:t xml:space="preserve">n cynnwys </w:t>
      </w:r>
      <w:r w:rsidR="000D77EF" w:rsidRPr="009B4AEC">
        <w:t>unigolyn sy</w:t>
      </w:r>
      <w:r w:rsidR="00402A77">
        <w:t>’</w:t>
      </w:r>
      <w:r w:rsidR="000D77EF" w:rsidRPr="009B4AEC">
        <w:t>n gweithredu yn rhinwedd ei swydd fel gwirfoddolwr</w:t>
      </w:r>
      <w:r w:rsidRPr="009B4AEC">
        <w:t>.</w:t>
      </w:r>
    </w:p>
    <w:p w14:paraId="28D63EF0" w14:textId="77777777" w:rsidR="004E63D8" w:rsidRPr="009B4AEC" w:rsidRDefault="004E63D8" w:rsidP="004E63D8">
      <w:pPr>
        <w:pStyle w:val="N2"/>
      </w:pPr>
      <w:r w:rsidRPr="009B4AEC">
        <w:t>Yn y Rheoliadau hyn—</w:t>
      </w:r>
    </w:p>
    <w:p w14:paraId="3E3949C4" w14:textId="77777777" w:rsidR="004E63D8" w:rsidRPr="009B4AEC" w:rsidRDefault="004E63D8" w:rsidP="004E63D8">
      <w:pPr>
        <w:pStyle w:val="N3"/>
      </w:pPr>
      <w:r w:rsidRPr="009B4AEC">
        <w:t>mae cyfeiriadau at unrhyw weithgaredd sy</w:t>
      </w:r>
      <w:r w:rsidR="00402A77">
        <w:t>’</w:t>
      </w:r>
      <w:r w:rsidRPr="009B4AEC">
        <w:t>n cael ei gyflawni gan gorff, neu at unrhyw wasanaeth sy</w:t>
      </w:r>
      <w:r w:rsidR="00402A77">
        <w:t>’</w:t>
      </w:r>
      <w:r w:rsidRPr="009B4AEC">
        <w:t>n cael ei ddarparu gan gorff, i</w:t>
      </w:r>
      <w:r w:rsidR="00402A77">
        <w:t>’</w:t>
      </w:r>
      <w:r w:rsidRPr="009B4AEC">
        <w:t>w darllen fel pe baent yn cynnwys cyfeiriad at y gweithgaredd hwnnw yn cael ei gyflawni ar ran y corff, neu at y gwasanaeth hwnnw yn cael ei ddarparu ar ran y corff, gan drydydd parti o dan drefniadau a wneir rhwng y trydydd parti a</w:t>
      </w:r>
      <w:r w:rsidR="00402A77">
        <w:t>’</w:t>
      </w:r>
      <w:r w:rsidRPr="009B4AEC">
        <w:t>r corff;</w:t>
      </w:r>
    </w:p>
    <w:p w14:paraId="36CFB01B" w14:textId="77777777" w:rsidR="004E63D8" w:rsidRPr="009B4AEC" w:rsidRDefault="004E63D8" w:rsidP="004E63D8">
      <w:pPr>
        <w:pStyle w:val="N3"/>
      </w:pPr>
      <w:r w:rsidRPr="009B4AEC">
        <w:t>yn unol â hynny, oni bai bod hysbysiad cydymffurfio yn darparu i</w:t>
      </w:r>
      <w:r w:rsidR="00402A77">
        <w:t>’</w:t>
      </w:r>
      <w:r w:rsidRPr="009B4AEC">
        <w:t>r gwrthwyneb, bydd corff wedi methu â chydymffurfio â safon mewn cysylltiad â gweithgaredd y mae wedi trefnu iddo gael ei gyflawni, neu wasanaeth y mae wedi trefnu iddo gael ei ddarparu, gan drydydd parti os nad yw</w:t>
      </w:r>
      <w:r w:rsidR="00402A77">
        <w:t>’</w:t>
      </w:r>
      <w:r w:rsidRPr="009B4AEC">
        <w:t>r gweithgaredd hwnnw neu</w:t>
      </w:r>
      <w:r w:rsidR="00402A77">
        <w:t>’</w:t>
      </w:r>
      <w:r w:rsidRPr="009B4AEC">
        <w:t>r gwasanaeth hwnnw wedi ei gyflawni neu ei ddarparu yn unol â</w:t>
      </w:r>
      <w:r w:rsidR="00402A77">
        <w:t>’</w:t>
      </w:r>
      <w:r w:rsidRPr="009B4AEC">
        <w:t>r safon.</w:t>
      </w:r>
    </w:p>
    <w:p w14:paraId="58A3D5B9" w14:textId="77777777" w:rsidR="00B42538" w:rsidRPr="009B4AEC" w:rsidRDefault="00B42538" w:rsidP="00E44499">
      <w:pPr>
        <w:pStyle w:val="N2"/>
      </w:pPr>
      <w:r w:rsidRPr="009B4AEC">
        <w:t>Nid oes dim byd yn y Rheoliadau hyn sy</w:t>
      </w:r>
      <w:r w:rsidR="00402A77">
        <w:t>’</w:t>
      </w:r>
      <w:r w:rsidRPr="009B4AEC">
        <w:t>n ei gwneud yn ofynnol i gorff gydymffurfio â safon mewn perthynas â gweithgaredd a gyflawnir ganddo</w:t>
      </w:r>
      <w:r w:rsidR="00C96AC7">
        <w:t>,</w:t>
      </w:r>
      <w:r w:rsidRPr="009B4AEC">
        <w:t xml:space="preserve"> neu</w:t>
      </w:r>
      <w:r w:rsidR="00C96AC7">
        <w:t xml:space="preserve"> mewn perthynas â g</w:t>
      </w:r>
      <w:r w:rsidRPr="009B4AEC">
        <w:t>wasanaeth a ddarperir ganddo</w:t>
      </w:r>
      <w:r w:rsidR="00C96AC7">
        <w:t>,</w:t>
      </w:r>
      <w:r w:rsidRPr="009B4AEC">
        <w:t xml:space="preserve"> pan fo</w:t>
      </w:r>
      <w:r w:rsidR="00402A77">
        <w:t>’</w:t>
      </w:r>
      <w:r w:rsidRPr="009B4AEC">
        <w:t>n cyflawni</w:t>
      </w:r>
      <w:r w:rsidR="00402A77">
        <w:t>’</w:t>
      </w:r>
      <w:r w:rsidRPr="009B4AEC">
        <w:t>r gweithgaredd hwnnw neu</w:t>
      </w:r>
      <w:r w:rsidR="00402A77">
        <w:t>’</w:t>
      </w:r>
      <w:r w:rsidRPr="009B4AEC">
        <w:t>n darparu</w:t>
      </w:r>
      <w:r w:rsidR="00402A77">
        <w:t>’</w:t>
      </w:r>
      <w:r w:rsidRPr="009B4AEC">
        <w:t>r gwasanaeth h</w:t>
      </w:r>
      <w:r w:rsidR="00C96AC7">
        <w:t>wnnw</w:t>
      </w:r>
      <w:r w:rsidRPr="009B4AEC">
        <w:t xml:space="preserve"> ar ran trydydd parti o dan drefniadau a wneir rhyngddo ef a</w:t>
      </w:r>
      <w:r w:rsidR="00402A77">
        <w:t>’</w:t>
      </w:r>
      <w:r w:rsidRPr="009B4AEC">
        <w:t>r trydydd parti.</w:t>
      </w:r>
    </w:p>
    <w:p w14:paraId="204AF2D9" w14:textId="77777777" w:rsidR="004E63D8" w:rsidRPr="009B4AEC" w:rsidRDefault="004E63D8" w:rsidP="004E63D8">
      <w:pPr>
        <w:pStyle w:val="H1"/>
      </w:pPr>
      <w:r w:rsidRPr="009B4AEC">
        <w:t>Safonau a bennir</w:t>
      </w:r>
    </w:p>
    <w:p w14:paraId="76534419" w14:textId="77777777" w:rsidR="004E63D8" w:rsidRPr="009B4AEC" w:rsidRDefault="00E14955" w:rsidP="00E14955">
      <w:pPr>
        <w:pStyle w:val="N1"/>
      </w:pPr>
      <w:r>
        <w:t>—</w:t>
      </w:r>
      <w:r>
        <w:fldChar w:fldCharType="begin"/>
      </w:r>
      <w:r>
        <w:instrText xml:space="preserve"> LISTNUM  \s 1 </w:instrText>
      </w:r>
      <w:r>
        <w:fldChar w:fldCharType="end">
          <w:numberingChange w:id="1" w:author="Morea, Simon (CSI - Legal Services Department)" w:date="2026-02-04T07:26:00Z" w:original="(1)"/>
        </w:fldChar>
      </w:r>
      <w:r>
        <w:t> </w:t>
      </w:r>
      <w:r w:rsidR="004E63D8" w:rsidRPr="009B4AEC">
        <w:t>Yn Atodlen 1—</w:t>
      </w:r>
    </w:p>
    <w:p w14:paraId="7368680B" w14:textId="77777777" w:rsidR="004E63D8" w:rsidRPr="009B4AEC" w:rsidRDefault="004E63D8" w:rsidP="00905E8C">
      <w:pPr>
        <w:pStyle w:val="N3"/>
      </w:pPr>
      <w:r w:rsidRPr="009B4AEC">
        <w:t>mae Rhan 1 yn pennu safonau cyflenwi gwasanaethau;</w:t>
      </w:r>
    </w:p>
    <w:p w14:paraId="076C5CAB" w14:textId="77777777" w:rsidR="004E63D8" w:rsidRPr="009B4AEC" w:rsidRDefault="004E63D8" w:rsidP="00905E8C">
      <w:pPr>
        <w:pStyle w:val="N3"/>
      </w:pPr>
      <w:r w:rsidRPr="009B4AEC">
        <w:t>mae Rhan 2 yn darparu bod rhaid i hysbysiad cydymffurfio ei gwneud yn ofynnol i gorff gydymffurfio â safonau penodol a bennir yn Rhan 1 os yw wedi ei gwneud yn ofynnol i</w:t>
      </w:r>
      <w:r w:rsidR="00402A77">
        <w:t>’</w:t>
      </w:r>
      <w:r w:rsidRPr="009B4AEC">
        <w:t>r corff gydymffurfio â safonau penodol eraill;</w:t>
      </w:r>
    </w:p>
    <w:p w14:paraId="632BCA89" w14:textId="77777777" w:rsidR="004E63D8" w:rsidRPr="009B4AEC" w:rsidRDefault="004E63D8" w:rsidP="00905E8C">
      <w:pPr>
        <w:pStyle w:val="N3"/>
      </w:pPr>
      <w:r w:rsidRPr="009B4AEC">
        <w:t xml:space="preserve">mae Rhan 3 yn </w:t>
      </w:r>
      <w:r w:rsidR="00FB6B38">
        <w:t>gwneud darpariaeth ynghylch dehongli</w:t>
      </w:r>
      <w:r w:rsidRPr="009B4AEC">
        <w:t xml:space="preserve"> nifer o eiriau ac ymadroddion.</w:t>
      </w:r>
    </w:p>
    <w:p w14:paraId="2205CF60" w14:textId="77777777" w:rsidR="004E63D8" w:rsidRPr="009B4AEC" w:rsidRDefault="004E63D8">
      <w:pPr>
        <w:pStyle w:val="N2"/>
        <w:numPr>
          <w:ilvl w:val="1"/>
          <w:numId w:val="78"/>
        </w:numPr>
      </w:pPr>
      <w:r w:rsidRPr="009B4AEC">
        <w:t>Yn Atodlen 2—</w:t>
      </w:r>
    </w:p>
    <w:p w14:paraId="53F1550A" w14:textId="77777777" w:rsidR="004E63D8" w:rsidRPr="009B4AEC" w:rsidRDefault="004E63D8" w:rsidP="00905E8C">
      <w:pPr>
        <w:pStyle w:val="N3"/>
      </w:pPr>
      <w:r w:rsidRPr="009B4AEC">
        <w:lastRenderedPageBreak/>
        <w:t>mae Rhan 1 yn pennu safonau llunio polisi;</w:t>
      </w:r>
    </w:p>
    <w:p w14:paraId="6C583F31" w14:textId="77777777" w:rsidR="004E63D8" w:rsidRPr="009B4AEC" w:rsidRDefault="004E63D8" w:rsidP="00905E8C">
      <w:pPr>
        <w:pStyle w:val="N3"/>
      </w:pPr>
      <w:r w:rsidRPr="009B4AEC">
        <w:t>mae Rhan 2 yn</w:t>
      </w:r>
      <w:r w:rsidR="00FB6B38">
        <w:t xml:space="preserve"> gwneud darpariaeth ynghylch dehongli’r safonau llunio polisi</w:t>
      </w:r>
      <w:r w:rsidRPr="009B4AEC">
        <w:t>.</w:t>
      </w:r>
    </w:p>
    <w:p w14:paraId="107D1D7C" w14:textId="77777777" w:rsidR="004E63D8" w:rsidRPr="009B4AEC" w:rsidRDefault="004E63D8" w:rsidP="00905E8C">
      <w:pPr>
        <w:pStyle w:val="N2"/>
      </w:pPr>
      <w:r w:rsidRPr="009B4AEC">
        <w:t>Yn Atodlen 3—</w:t>
      </w:r>
    </w:p>
    <w:p w14:paraId="2AE0DA11" w14:textId="77777777" w:rsidR="004E63D8" w:rsidRPr="009B4AEC" w:rsidRDefault="004E63D8" w:rsidP="00905E8C">
      <w:pPr>
        <w:pStyle w:val="N3"/>
      </w:pPr>
      <w:r w:rsidRPr="009B4AEC">
        <w:t>mae Rhan 1 yn pennu safonau gweithredu;</w:t>
      </w:r>
    </w:p>
    <w:p w14:paraId="0F1A849D" w14:textId="77777777" w:rsidR="004E63D8" w:rsidRPr="009B4AEC" w:rsidRDefault="004E63D8" w:rsidP="00905E8C">
      <w:pPr>
        <w:pStyle w:val="N3"/>
      </w:pPr>
      <w:r w:rsidRPr="009B4AEC">
        <w:t>mae Rhan 2 yn darparu bod rhaid i hysbysiad cydymffurfio ei gwneud yn ofynnol i gorff gydymffurfio â safonau penodol a bennir yn Rhan 1 os yw wedi ei gwneud yn ofynnol i</w:t>
      </w:r>
      <w:r w:rsidR="00402A77">
        <w:t>’</w:t>
      </w:r>
      <w:r w:rsidRPr="009B4AEC">
        <w:t>r corff gydymffurfio â safonau penodol eraill;</w:t>
      </w:r>
    </w:p>
    <w:p w14:paraId="075E24A0" w14:textId="77777777" w:rsidR="004E63D8" w:rsidRPr="009B4AEC" w:rsidRDefault="004A58F9" w:rsidP="00FB6B38">
      <w:pPr>
        <w:pStyle w:val="N3"/>
      </w:pPr>
      <w:r w:rsidRPr="009B4AEC">
        <w:t xml:space="preserve">mae Rhan 3 yn </w:t>
      </w:r>
      <w:r w:rsidR="00FB6B38">
        <w:t>gwneud darpariaeth ynghylch dehongli’r safonau gweithredu</w:t>
      </w:r>
      <w:r w:rsidRPr="009B4AEC">
        <w:t>.</w:t>
      </w:r>
    </w:p>
    <w:p w14:paraId="41AFBA55" w14:textId="77777777" w:rsidR="004E63D8" w:rsidRPr="009B4AEC" w:rsidRDefault="004E63D8" w:rsidP="00905E8C">
      <w:pPr>
        <w:pStyle w:val="N2"/>
      </w:pPr>
      <w:r w:rsidRPr="009B4AEC">
        <w:t xml:space="preserve">Yn Atodlen </w:t>
      </w:r>
      <w:r w:rsidR="0065381C" w:rsidRPr="009B4AEC">
        <w:t>4</w:t>
      </w:r>
      <w:r w:rsidRPr="009B4AEC">
        <w:t>—</w:t>
      </w:r>
    </w:p>
    <w:p w14:paraId="0D8C2F2A" w14:textId="77777777" w:rsidR="004E63D8" w:rsidRPr="009B4AEC" w:rsidRDefault="004E63D8" w:rsidP="00905E8C">
      <w:pPr>
        <w:pStyle w:val="N3"/>
      </w:pPr>
      <w:r w:rsidRPr="009B4AEC">
        <w:t>mae Rhan 1 yn pennu safonau cadw cofnodion;</w:t>
      </w:r>
    </w:p>
    <w:p w14:paraId="55FA2164" w14:textId="77777777" w:rsidR="004E63D8" w:rsidRPr="009B4AEC" w:rsidRDefault="004E63D8" w:rsidP="00FB6B38">
      <w:pPr>
        <w:pStyle w:val="N3"/>
      </w:pPr>
      <w:r w:rsidRPr="009B4AEC">
        <w:t xml:space="preserve">mae Rhan 2 yn </w:t>
      </w:r>
      <w:r w:rsidR="00FB6B38">
        <w:t>gwneud darpariaeth ynghylch dehongli’r safonau cadw cofnodion</w:t>
      </w:r>
      <w:r w:rsidRPr="009B4AEC">
        <w:t>.</w:t>
      </w:r>
    </w:p>
    <w:p w14:paraId="77DFEFF0" w14:textId="77777777" w:rsidR="004E63D8" w:rsidRPr="009B4AEC" w:rsidRDefault="004E63D8" w:rsidP="00905E8C">
      <w:pPr>
        <w:pStyle w:val="N2"/>
      </w:pPr>
      <w:r w:rsidRPr="009B4AEC">
        <w:t xml:space="preserve">Mae Atodlen </w:t>
      </w:r>
      <w:r w:rsidR="0065381C" w:rsidRPr="009B4AEC">
        <w:t>5</w:t>
      </w:r>
      <w:r w:rsidRPr="009B4AEC">
        <w:t xml:space="preserve"> yn pennu safonau sy</w:t>
      </w:r>
      <w:r w:rsidR="00402A77">
        <w:t>’</w:t>
      </w:r>
      <w:r w:rsidRPr="009B4AEC">
        <w:t>n ymdrin â materion sy</w:t>
      </w:r>
      <w:r w:rsidR="00402A77">
        <w:t>’</w:t>
      </w:r>
      <w:r w:rsidRPr="009B4AEC">
        <w:t>n atodol i</w:t>
      </w:r>
      <w:r w:rsidR="00402A77">
        <w:t>’</w:t>
      </w:r>
      <w:r w:rsidRPr="009B4AEC">
        <w:t xml:space="preserve">r materion yr ymdrinnir â hwy yn y safonau a bennir yn Atodlenni 1 i </w:t>
      </w:r>
      <w:r w:rsidR="0065381C" w:rsidRPr="009B4AEC">
        <w:t>4</w:t>
      </w:r>
      <w:r w:rsidRPr="009B4AEC">
        <w:t xml:space="preserve"> ac, yn benodol—</w:t>
      </w:r>
    </w:p>
    <w:p w14:paraId="6504B8A1" w14:textId="77777777" w:rsidR="006C56EC" w:rsidRDefault="004E63D8">
      <w:pPr>
        <w:pStyle w:val="N3"/>
        <w:numPr>
          <w:ilvl w:val="2"/>
          <w:numId w:val="55"/>
        </w:numPr>
      </w:pPr>
      <w:r w:rsidRPr="009B4AEC">
        <w:t>mae Rhan 1 yn pennu safonau sy</w:t>
      </w:r>
      <w:r w:rsidR="00402A77">
        <w:t>’</w:t>
      </w:r>
      <w:r w:rsidRPr="009B4AEC">
        <w:t>n ymdrin â materion atodol;</w:t>
      </w:r>
    </w:p>
    <w:p w14:paraId="012BEECE" w14:textId="77777777" w:rsidR="004E63D8" w:rsidRPr="009B4AEC" w:rsidRDefault="004E63D8">
      <w:pPr>
        <w:pStyle w:val="N3"/>
        <w:numPr>
          <w:ilvl w:val="2"/>
          <w:numId w:val="55"/>
        </w:numPr>
      </w:pPr>
      <w:r w:rsidRPr="009B4AEC">
        <w:t xml:space="preserve">mae Rhan </w:t>
      </w:r>
      <w:r w:rsidR="00D92F58" w:rsidRPr="009B4AEC">
        <w:t>2</w:t>
      </w:r>
      <w:r w:rsidRPr="009B4AEC">
        <w:t xml:space="preserve"> yn gwneud darpariaeth ynghylch dehongli</w:t>
      </w:r>
      <w:r w:rsidR="00402A77">
        <w:t>’</w:t>
      </w:r>
      <w:r w:rsidRPr="009B4AEC">
        <w:t>r safonau atodol</w:t>
      </w:r>
      <w:r w:rsidR="00D92F58" w:rsidRPr="009B4AEC">
        <w:t>.</w:t>
      </w:r>
    </w:p>
    <w:p w14:paraId="0D75010C" w14:textId="77777777" w:rsidR="004E63D8" w:rsidRPr="009B4AEC" w:rsidRDefault="004E63D8" w:rsidP="00905E8C">
      <w:pPr>
        <w:pStyle w:val="H1"/>
      </w:pPr>
      <w:r w:rsidRPr="009B4AEC">
        <w:t>Safonau sy</w:t>
      </w:r>
      <w:r w:rsidR="00402A77">
        <w:t>’</w:t>
      </w:r>
      <w:r w:rsidRPr="009B4AEC">
        <w:t>n benodol gymwys</w:t>
      </w:r>
    </w:p>
    <w:p w14:paraId="5CB5E347" w14:textId="77777777" w:rsidR="004E63D8" w:rsidRPr="009B4AEC" w:rsidRDefault="00D84BFA" w:rsidP="00FB6B38">
      <w:pPr>
        <w:pStyle w:val="N1"/>
      </w:pPr>
      <w:r w:rsidRPr="009B4AEC">
        <w:t> </w:t>
      </w:r>
      <w:r w:rsidR="004E63D8" w:rsidRPr="009B4AEC">
        <w:t>Mae Gweinidogion Cymru yn awdurdodi</w:t>
      </w:r>
      <w:r w:rsidR="002C4348" w:rsidRPr="009B4AEC">
        <w:t>(</w:t>
      </w:r>
      <w:r w:rsidR="002C4348" w:rsidRPr="009B4AEC">
        <w:rPr>
          <w:rStyle w:val="FootnoteReference"/>
        </w:rPr>
        <w:footnoteReference w:id="6"/>
      </w:r>
      <w:r w:rsidR="002C4348" w:rsidRPr="009B4AEC">
        <w:t>)</w:t>
      </w:r>
      <w:r w:rsidR="004E63D8" w:rsidRPr="009B4AEC">
        <w:t xml:space="preserve"> Comisiynydd y Gymraeg i roi hysbysiad cydymffurfio</w:t>
      </w:r>
      <w:r w:rsidR="00FB6B38" w:rsidRPr="00D83108">
        <w:t>(</w:t>
      </w:r>
      <w:r w:rsidR="00FB6B38">
        <w:rPr>
          <w:rStyle w:val="FootnoteReference"/>
          <w:lang w:val="en-US"/>
        </w:rPr>
        <w:footnoteReference w:id="7"/>
      </w:r>
      <w:r w:rsidR="00FB6B38" w:rsidRPr="00D83108">
        <w:t>)</w:t>
      </w:r>
      <w:r w:rsidR="002C4348" w:rsidRPr="009B4AEC">
        <w:t xml:space="preserve"> </w:t>
      </w:r>
      <w:r w:rsidRPr="009B4AEC">
        <w:t>i gorff</w:t>
      </w:r>
      <w:r w:rsidR="00E775C8" w:rsidRPr="009B4AEC">
        <w:rPr>
          <w:b/>
        </w:rPr>
        <w:t xml:space="preserve"> </w:t>
      </w:r>
      <w:r w:rsidR="004E63D8" w:rsidRPr="009B4AEC">
        <w:t>sy</w:t>
      </w:r>
      <w:r w:rsidR="00402A77">
        <w:t>’</w:t>
      </w:r>
      <w:r w:rsidR="004E63D8" w:rsidRPr="009B4AEC">
        <w:t xml:space="preserve">n ei gwneud yn ofynnol </w:t>
      </w:r>
      <w:r w:rsidRPr="009B4AEC">
        <w:t xml:space="preserve">iddo </w:t>
      </w:r>
      <w:r w:rsidR="004E63D8" w:rsidRPr="009B4AEC">
        <w:t>gydymffurfio ag unrhyw un neu ragor o</w:t>
      </w:r>
      <w:r w:rsidR="00402A77">
        <w:t>’</w:t>
      </w:r>
      <w:r w:rsidR="004E63D8" w:rsidRPr="009B4AEC">
        <w:t>r safonau a bennir o dan reoliad 2</w:t>
      </w:r>
      <w:r w:rsidRPr="009B4AEC">
        <w:t xml:space="preserve"> ac Atodlenni 1 i 5</w:t>
      </w:r>
      <w:r w:rsidR="004E63D8" w:rsidRPr="009B4AEC">
        <w:t>.</w:t>
      </w:r>
    </w:p>
    <w:p w14:paraId="48DD0FCB" w14:textId="77777777" w:rsidR="00D84BFA" w:rsidRPr="0044769C" w:rsidRDefault="00D84BFA" w:rsidP="00D84BFA">
      <w:pPr>
        <w:pStyle w:val="H1"/>
      </w:pPr>
      <w:r w:rsidRPr="0044769C">
        <w:t>Diwygio Rheoliadau Safonau</w:t>
      </w:r>
      <w:r w:rsidR="00402A77" w:rsidRPr="0044769C">
        <w:t>’</w:t>
      </w:r>
      <w:r w:rsidRPr="0044769C">
        <w:t>r Gymraeg (Rhif 2) 2016</w:t>
      </w:r>
    </w:p>
    <w:p w14:paraId="63B3BD9A" w14:textId="77777777" w:rsidR="00D84BFA" w:rsidRPr="0044769C" w:rsidRDefault="00812284" w:rsidP="00812284">
      <w:pPr>
        <w:pStyle w:val="N1"/>
      </w:pPr>
      <w:r w:rsidRPr="0044769C">
        <w:t> </w:t>
      </w:r>
      <w:r w:rsidR="00D84BFA" w:rsidRPr="0044769C">
        <w:t>Yn Atodlen 6 i Reoliadau Safonau</w:t>
      </w:r>
      <w:r w:rsidR="00402A77" w:rsidRPr="0044769C">
        <w:t>’</w:t>
      </w:r>
      <w:r w:rsidR="00D84BFA" w:rsidRPr="0044769C">
        <w:t>r Gymraeg (Rhif 2) 2016(</w:t>
      </w:r>
      <w:r w:rsidR="00D84BFA" w:rsidRPr="0044769C">
        <w:rPr>
          <w:rStyle w:val="FootnoteReference"/>
        </w:rPr>
        <w:footnoteReference w:id="8"/>
      </w:r>
      <w:r w:rsidR="00D84BFA" w:rsidRPr="0044769C">
        <w:t xml:space="preserve">), </w:t>
      </w:r>
      <w:r w:rsidR="006E7D0B" w:rsidRPr="0044769C">
        <w:t>ar ôl y cofnod ar gyfer</w:t>
      </w:r>
      <w:r w:rsidR="006E7D0B" w:rsidRPr="0044769C" w:rsidDel="006E7D0B">
        <w:t xml:space="preserve"> </w:t>
      </w:r>
      <w:r w:rsidR="007354EF" w:rsidRPr="0044769C">
        <w:t xml:space="preserve">Canolfan Mileniwm Cymru </w:t>
      </w:r>
      <w:r w:rsidR="00D84BFA" w:rsidRPr="0044769C">
        <w:t xml:space="preserve">mewnosoder </w:t>
      </w:r>
      <w:r w:rsidR="00402A77" w:rsidRPr="0044769C">
        <w:t>“</w:t>
      </w:r>
      <w:r w:rsidR="00D84BFA" w:rsidRPr="0044769C">
        <w:t>Cartrefi Cymunedol Cymru (</w:t>
      </w:r>
      <w:r w:rsidR="00402A77" w:rsidRPr="0044769C">
        <w:t>“</w:t>
      </w:r>
      <w:r w:rsidR="00C7598C" w:rsidRPr="0044769C">
        <w:rPr>
          <w:i/>
          <w:iCs/>
        </w:rPr>
        <w:t>Community Housing Cymru</w:t>
      </w:r>
      <w:r w:rsidR="00402A77" w:rsidRPr="0044769C">
        <w:t>”</w:t>
      </w:r>
      <w:r w:rsidR="00D84BFA" w:rsidRPr="0044769C">
        <w:t>)</w:t>
      </w:r>
      <w:r w:rsidR="00402A77" w:rsidRPr="0044769C">
        <w:t>”</w:t>
      </w:r>
      <w:r w:rsidR="00D84BFA" w:rsidRPr="0044769C">
        <w:t>.</w:t>
      </w:r>
    </w:p>
    <w:p w14:paraId="017DBB81" w14:textId="77777777" w:rsidR="00905E8C" w:rsidRPr="009B4AEC" w:rsidRDefault="00905E8C" w:rsidP="00905E8C">
      <w:pPr>
        <w:pStyle w:val="N2"/>
        <w:numPr>
          <w:ilvl w:val="0"/>
          <w:numId w:val="0"/>
        </w:numPr>
        <w:ind w:left="170"/>
      </w:pPr>
    </w:p>
    <w:p w14:paraId="4F8EEF52" w14:textId="77777777" w:rsidR="00905E8C" w:rsidRPr="009B4AEC" w:rsidRDefault="00905E8C">
      <w:pPr>
        <w:pStyle w:val="SigBlock"/>
        <w:tabs>
          <w:tab w:val="right" w:pos="5040"/>
        </w:tabs>
      </w:pPr>
    </w:p>
    <w:p w14:paraId="3980041E" w14:textId="77777777" w:rsidR="00905E8C" w:rsidRPr="009B4AEC" w:rsidRDefault="00905E8C">
      <w:pPr>
        <w:pStyle w:val="SigBlock"/>
        <w:tabs>
          <w:tab w:val="right" w:pos="5040"/>
        </w:tabs>
        <w:rPr>
          <w:i/>
        </w:rPr>
      </w:pPr>
      <w:r w:rsidRPr="009B4AEC">
        <w:rPr>
          <w:i/>
        </w:rPr>
        <w:t>Enw</w:t>
      </w:r>
    </w:p>
    <w:p w14:paraId="7F2AC458" w14:textId="77777777" w:rsidR="00350EA5" w:rsidRPr="009B4AEC" w:rsidRDefault="00D84BFA">
      <w:pPr>
        <w:pStyle w:val="SigBlock"/>
        <w:tabs>
          <w:tab w:val="right" w:pos="5040"/>
        </w:tabs>
        <w:rPr>
          <w:rStyle w:val="Sigtitle"/>
        </w:rPr>
      </w:pPr>
      <w:r w:rsidRPr="009B4AEC">
        <w:rPr>
          <w:rStyle w:val="Sigtitle"/>
        </w:rPr>
        <w:t>Ysgrifennydd y Cabinet dros Gyllid a</w:t>
      </w:r>
      <w:r w:rsidR="00402A77">
        <w:rPr>
          <w:rStyle w:val="Sigtitle"/>
        </w:rPr>
        <w:t>’</w:t>
      </w:r>
      <w:r w:rsidRPr="009B4AEC">
        <w:rPr>
          <w:rStyle w:val="Sigtitle"/>
        </w:rPr>
        <w:t>r Gymraeg</w:t>
      </w:r>
    </w:p>
    <w:p w14:paraId="26BB4ED2" w14:textId="77777777" w:rsidR="00905E8C" w:rsidRPr="009B4AEC" w:rsidRDefault="00905E8C">
      <w:pPr>
        <w:pStyle w:val="SigBlock"/>
        <w:tabs>
          <w:tab w:val="right" w:pos="5040"/>
        </w:tabs>
        <w:rPr>
          <w:rStyle w:val="SigDate"/>
        </w:rPr>
      </w:pPr>
      <w:r w:rsidRPr="009B4AEC">
        <w:rPr>
          <w:rStyle w:val="SigDate"/>
        </w:rPr>
        <w:t>Dyddiad</w:t>
      </w:r>
    </w:p>
    <w:p w14:paraId="7ACB82A9" w14:textId="77777777" w:rsidR="00905E8C" w:rsidRPr="009B4AEC" w:rsidRDefault="00905E8C">
      <w:pPr>
        <w:pStyle w:val="SigBlock"/>
        <w:tabs>
          <w:tab w:val="right" w:pos="5040"/>
        </w:tabs>
        <w:sectPr w:rsidR="00905E8C" w:rsidRPr="009B4AEC" w:rsidSect="007F04E1">
          <w:footerReference w:type="even" r:id="rId11"/>
          <w:footerReference w:type="default" r:id="rId12"/>
          <w:footnotePr>
            <w:numRestart w:val="eachPage"/>
          </w:footnotePr>
          <w:pgSz w:w="11907" w:h="16840" w:code="9"/>
          <w:pgMar w:top="1440" w:right="6123" w:bottom="1440" w:left="1134" w:header="720" w:footer="720" w:gutter="0"/>
          <w:cols w:space="720"/>
          <w:titlePg/>
          <w:docGrid w:linePitch="360"/>
        </w:sectPr>
      </w:pPr>
    </w:p>
    <w:p w14:paraId="6C608C52" w14:textId="77777777" w:rsidR="00C21123" w:rsidRPr="009B4AEC" w:rsidRDefault="00C21123" w:rsidP="00C21123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left"/>
        <w:rPr>
          <w:rStyle w:val="Ref"/>
        </w:rPr>
      </w:pPr>
      <w:r w:rsidRPr="009B4AEC">
        <w:lastRenderedPageBreak/>
        <w:tab/>
        <w:t xml:space="preserve">ATODLEN </w:t>
      </w:r>
      <w:r w:rsidRPr="009B4AEC">
        <w:fldChar w:fldCharType="begin"/>
      </w:r>
      <w:r w:rsidRPr="009B4AEC">
        <w:instrText xml:space="preserve"> SEQ schedule\* arabic 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  <w:r w:rsidRPr="009B4AEC">
        <w:tab/>
      </w:r>
      <w:r w:rsidRPr="009B4AEC">
        <w:rPr>
          <w:rStyle w:val="Ref"/>
        </w:rPr>
        <w:t>Rheoliad 2(1)</w:t>
      </w:r>
    </w:p>
    <w:p w14:paraId="4EF41A9A" w14:textId="77777777" w:rsidR="002452D8" w:rsidRPr="009B4AEC" w:rsidRDefault="002452D8" w:rsidP="00C21123">
      <w:pPr>
        <w:pStyle w:val="ScheduleHead"/>
      </w:pPr>
      <w:r w:rsidRPr="009B4AEC">
        <w:t xml:space="preserve">Safonau </w:t>
      </w:r>
      <w:r w:rsidR="00531AC7" w:rsidRPr="009B4AEC">
        <w:t>C</w:t>
      </w:r>
      <w:r w:rsidRPr="009B4AEC">
        <w:t xml:space="preserve">yflenwi </w:t>
      </w:r>
      <w:r w:rsidR="00531AC7" w:rsidRPr="009B4AEC">
        <w:t>G</w:t>
      </w:r>
      <w:r w:rsidRPr="009B4AEC">
        <w:t>wasanaethau</w:t>
      </w:r>
    </w:p>
    <w:p w14:paraId="05AD66AE" w14:textId="77777777" w:rsidR="00C21123" w:rsidRPr="009B4AEC" w:rsidRDefault="00C21123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\r 1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</w:p>
    <w:p w14:paraId="6848E7CB" w14:textId="77777777" w:rsidR="002452D8" w:rsidRPr="009B4AEC" w:rsidRDefault="002452D8" w:rsidP="00C21123">
      <w:pPr>
        <w:pStyle w:val="PartHead"/>
      </w:pPr>
      <w:r w:rsidRPr="009B4AEC">
        <w:t>Y SAFONAU</w:t>
      </w:r>
    </w:p>
    <w:p w14:paraId="4FF134A1" w14:textId="77777777" w:rsidR="002452D8" w:rsidRPr="009B4AEC" w:rsidRDefault="002452D8" w:rsidP="00C21123">
      <w:pPr>
        <w:pStyle w:val="linespace"/>
        <w:rPr>
          <w:noProof w:val="0"/>
          <w:lang w:val="cy-GB"/>
        </w:rPr>
      </w:pPr>
    </w:p>
    <w:tbl>
      <w:tblPr>
        <w:tblW w:w="4810" w:type="dxa"/>
        <w:tblCellSpacing w:w="11" w:type="dxa"/>
        <w:tblLayout w:type="fixed"/>
        <w:tblLook w:val="0000" w:firstRow="0" w:lastRow="0" w:firstColumn="0" w:lastColumn="0" w:noHBand="0" w:noVBand="0"/>
      </w:tblPr>
      <w:tblGrid>
        <w:gridCol w:w="1634"/>
        <w:gridCol w:w="3176"/>
        <w:tblGridChange w:id="2">
          <w:tblGrid>
            <w:gridCol w:w="1634"/>
            <w:gridCol w:w="3176"/>
          </w:tblGrid>
        </w:tblGridChange>
      </w:tblGrid>
      <w:tr w:rsidR="002452D8" w:rsidRPr="009B4AEC" w14:paraId="4F209EB6" w14:textId="77777777" w:rsidTr="002452D8">
        <w:trPr>
          <w:tblCellSpacing w:w="11" w:type="dxa"/>
        </w:trPr>
        <w:tc>
          <w:tcPr>
            <w:tcW w:w="1601" w:type="dxa"/>
          </w:tcPr>
          <w:p w14:paraId="737CF52D" w14:textId="77777777" w:rsidR="002452D8" w:rsidRPr="009B4AEC" w:rsidRDefault="002452D8" w:rsidP="0017780D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</w:p>
          <w:p w14:paraId="1BD6C6BF" w14:textId="77777777" w:rsidR="002452D8" w:rsidRPr="009B4AEC" w:rsidRDefault="002452D8" w:rsidP="0017780D">
            <w:pPr>
              <w:pStyle w:val="TableText"/>
            </w:pPr>
          </w:p>
        </w:tc>
        <w:tc>
          <w:tcPr>
            <w:tcW w:w="3143" w:type="dxa"/>
          </w:tcPr>
          <w:p w14:paraId="1993498F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gohebiaeth a anfonir gan gorff</w:t>
            </w:r>
          </w:p>
          <w:p w14:paraId="4279A0F5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641FFFBE" w14:textId="77777777" w:rsidTr="002452D8">
        <w:trPr>
          <w:tblCellSpacing w:w="11" w:type="dxa"/>
        </w:trPr>
        <w:tc>
          <w:tcPr>
            <w:tcW w:w="1601" w:type="dxa"/>
          </w:tcPr>
          <w:p w14:paraId="31757F70" w14:textId="77777777" w:rsidR="002452D8" w:rsidRPr="009B4AEC" w:rsidRDefault="002452D8" w:rsidP="0017780D">
            <w:pPr>
              <w:pStyle w:val="TableText"/>
            </w:pPr>
          </w:p>
        </w:tc>
        <w:tc>
          <w:tcPr>
            <w:tcW w:w="3143" w:type="dxa"/>
          </w:tcPr>
          <w:p w14:paraId="03A6C4EE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(1) Pan </w:t>
            </w:r>
            <w:r w:rsidR="00257F25">
              <w:rPr>
                <w:b/>
                <w:i/>
              </w:rPr>
              <w:t>fydd</w:t>
            </w:r>
            <w:r w:rsidR="00257F25" w:rsidRPr="009B4AEC">
              <w:rPr>
                <w:b/>
                <w:i/>
              </w:rPr>
              <w:t xml:space="preserve"> </w:t>
            </w:r>
            <w:r w:rsidRPr="009B4AEC">
              <w:rPr>
                <w:b/>
                <w:i/>
              </w:rPr>
              <w:t>corff yn ateb gohebiaeth</w:t>
            </w:r>
          </w:p>
          <w:p w14:paraId="2FDD9EC0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62170131" w14:textId="77777777" w:rsidTr="002452D8">
        <w:trPr>
          <w:tblCellSpacing w:w="11" w:type="dxa"/>
        </w:trPr>
        <w:tc>
          <w:tcPr>
            <w:tcW w:w="1601" w:type="dxa"/>
          </w:tcPr>
          <w:p w14:paraId="3AA30D9E" w14:textId="77777777" w:rsidR="002452D8" w:rsidRPr="009B4AEC" w:rsidRDefault="002452D8" w:rsidP="0017780D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Safon 1:</w:t>
            </w:r>
          </w:p>
        </w:tc>
        <w:tc>
          <w:tcPr>
            <w:tcW w:w="3143" w:type="dxa"/>
          </w:tcPr>
          <w:p w14:paraId="1C4E27F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byddwch yn cael </w:t>
            </w:r>
            <w:r w:rsidR="00257F25">
              <w:t>g</w:t>
            </w:r>
            <w:r w:rsidRPr="009B4AEC">
              <w:t xml:space="preserve">ohebiaeth yn Gymraeg oddi wrth </w:t>
            </w:r>
            <w:r w:rsidR="00531AC7" w:rsidRPr="009B4AEC">
              <w:t>aelod o</w:t>
            </w:r>
            <w:r w:rsidR="00402A77">
              <w:t>’</w:t>
            </w:r>
            <w:r w:rsidR="00531AC7" w:rsidRPr="009B4AEC">
              <w:t>r cyhoedd yng Nghymru (</w:t>
            </w:r>
            <w:r w:rsidR="00402A77">
              <w:t>“</w:t>
            </w:r>
            <w:r w:rsidR="00531AC7" w:rsidRPr="009B4AEC">
              <w:t>P</w:t>
            </w:r>
            <w:r w:rsidR="00402A77">
              <w:t>”</w:t>
            </w:r>
            <w:r w:rsidR="00531AC7" w:rsidRPr="009B4AEC">
              <w:t>)</w:t>
            </w:r>
            <w:r w:rsidRPr="009B4AEC">
              <w:t xml:space="preserve">, rhaid ichi ateb yn Gymraeg (os oes angen ateb), oni bai bod </w:t>
            </w:r>
            <w:r w:rsidR="00531AC7" w:rsidRPr="009B4AEC">
              <w:t>P</w:t>
            </w:r>
            <w:r w:rsidRPr="009B4AEC">
              <w:t xml:space="preserve"> wedi dweud nad oes angen ateb yn Gymraeg.</w:t>
            </w:r>
          </w:p>
          <w:p w14:paraId="7D5FDFBB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3C62FC5D" w14:textId="77777777" w:rsidTr="002452D8">
        <w:trPr>
          <w:tblCellSpacing w:w="11" w:type="dxa"/>
        </w:trPr>
        <w:tc>
          <w:tcPr>
            <w:tcW w:w="1601" w:type="dxa"/>
          </w:tcPr>
          <w:p w14:paraId="2795A32C" w14:textId="77777777" w:rsidR="002452D8" w:rsidRPr="009B4AEC" w:rsidRDefault="002452D8" w:rsidP="0017780D">
            <w:pPr>
              <w:pStyle w:val="TableText"/>
            </w:pPr>
          </w:p>
        </w:tc>
        <w:tc>
          <w:tcPr>
            <w:tcW w:w="3143" w:type="dxa"/>
          </w:tcPr>
          <w:p w14:paraId="32A197D1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i/>
              </w:rPr>
              <w:t>(</w:t>
            </w:r>
            <w:r w:rsidRPr="009B4AEC">
              <w:rPr>
                <w:b/>
                <w:i/>
              </w:rPr>
              <w:t xml:space="preserve">2) Pan </w:t>
            </w:r>
            <w:r w:rsidR="00257F25">
              <w:rPr>
                <w:b/>
                <w:i/>
              </w:rPr>
              <w:t>fydd</w:t>
            </w:r>
            <w:r w:rsidR="00257F25" w:rsidRPr="009B4AEC">
              <w:rPr>
                <w:b/>
                <w:i/>
              </w:rPr>
              <w:t xml:space="preserve"> </w:t>
            </w:r>
            <w:r w:rsidRPr="009B4AEC">
              <w:rPr>
                <w:b/>
                <w:i/>
              </w:rPr>
              <w:t>corff yn gohebu</w:t>
            </w:r>
          </w:p>
          <w:p w14:paraId="7C49F5AE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33993245" w14:textId="77777777" w:rsidTr="002452D8">
        <w:trPr>
          <w:tblCellSpacing w:w="11" w:type="dxa"/>
        </w:trPr>
        <w:tc>
          <w:tcPr>
            <w:tcW w:w="1601" w:type="dxa"/>
          </w:tcPr>
          <w:p w14:paraId="3C7841D8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6C82CEF0" w14:textId="77777777" w:rsidR="002452D8" w:rsidRPr="009B4AEC" w:rsidRDefault="002452D8" w:rsidP="00E07C0F">
            <w:pPr>
              <w:pStyle w:val="TableText"/>
              <w:jc w:val="both"/>
              <w:rPr>
                <w:i/>
              </w:rPr>
            </w:pPr>
            <w:r w:rsidRPr="009B4AEC">
              <w:rPr>
                <w:i/>
              </w:rPr>
              <w:t>(a) Pa</w:t>
            </w:r>
            <w:r w:rsidR="003A05E5" w:rsidRPr="009B4AEC">
              <w:rPr>
                <w:i/>
              </w:rPr>
              <w:t xml:space="preserve">n </w:t>
            </w:r>
            <w:r w:rsidR="00257F25">
              <w:rPr>
                <w:i/>
              </w:rPr>
              <w:t>fydd</w:t>
            </w:r>
            <w:r w:rsidR="00257F25" w:rsidRPr="009B4AEC">
              <w:rPr>
                <w:i/>
              </w:rPr>
              <w:t xml:space="preserve"> </w:t>
            </w:r>
            <w:r w:rsidR="003A05E5" w:rsidRPr="009B4AEC">
              <w:rPr>
                <w:i/>
              </w:rPr>
              <w:t>corff yn gohebu ag unigolyn</w:t>
            </w:r>
          </w:p>
          <w:p w14:paraId="7149B45C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7667495A" w14:textId="77777777" w:rsidTr="002452D8">
        <w:trPr>
          <w:tblCellSpacing w:w="11" w:type="dxa"/>
        </w:trPr>
        <w:tc>
          <w:tcPr>
            <w:tcW w:w="1601" w:type="dxa"/>
          </w:tcPr>
          <w:p w14:paraId="172A5CDB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2:</w:t>
            </w:r>
          </w:p>
        </w:tc>
        <w:tc>
          <w:tcPr>
            <w:tcW w:w="3143" w:type="dxa"/>
          </w:tcPr>
          <w:p w14:paraId="4F39049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gohebu ag unigolyn (</w:t>
            </w:r>
            <w:r w:rsidR="00402A77">
              <w:t>“</w:t>
            </w:r>
            <w:r w:rsidRPr="009B4AEC">
              <w:t>A</w:t>
            </w:r>
            <w:r w:rsidR="00402A77">
              <w:t>”</w:t>
            </w:r>
            <w:r w:rsidRPr="009B4AEC">
              <w:t>) am y tro cyntaf, rhaid ichi ofyn i A a yw</w:t>
            </w:r>
            <w:r w:rsidR="00402A77">
              <w:t>’</w:t>
            </w:r>
            <w:r w:rsidRPr="009B4AEC">
              <w:t>n dymuno cael gohebiaeth oddi wrthych yn Gymraeg, ac os yw A yn ymateb i ddweud ei fod yn dymuno hynny</w:t>
            </w:r>
            <w:r w:rsidR="00284388">
              <w:t>,</w:t>
            </w:r>
            <w:r w:rsidRPr="009B4AEC">
              <w:t xml:space="preserve"> rhaid ichi—</w:t>
            </w:r>
          </w:p>
          <w:p w14:paraId="5971F630" w14:textId="77777777" w:rsidR="002452D8" w:rsidRPr="009B4AEC" w:rsidRDefault="002452D8">
            <w:pPr>
              <w:pStyle w:val="N3"/>
              <w:numPr>
                <w:ilvl w:val="2"/>
                <w:numId w:val="56"/>
              </w:numPr>
            </w:pPr>
            <w:r w:rsidRPr="009B4AEC">
              <w:t xml:space="preserve">cadw cofnod o ddymuniad A, </w:t>
            </w:r>
            <w:r w:rsidR="00531AC7" w:rsidRPr="009B4AEC">
              <w:t>a</w:t>
            </w:r>
          </w:p>
          <w:p w14:paraId="03FE6768" w14:textId="77777777" w:rsidR="002452D8" w:rsidRPr="009B4AEC" w:rsidRDefault="002452D8" w:rsidP="00531AC7">
            <w:pPr>
              <w:pStyle w:val="N3"/>
              <w:rPr>
                <w:i/>
              </w:rPr>
            </w:pPr>
            <w:r w:rsidRPr="009B4AEC">
              <w:t>gohebu yn Gymraeg ag A wrth ohebu ag A o hynny ymlaen.</w:t>
            </w:r>
          </w:p>
          <w:p w14:paraId="51D1BDB2" w14:textId="77777777" w:rsidR="00944D3F" w:rsidRPr="009B4AEC" w:rsidRDefault="00944D3F" w:rsidP="00AF1F17">
            <w:pPr>
              <w:pStyle w:val="N3"/>
              <w:numPr>
                <w:ilvl w:val="0"/>
                <w:numId w:val="0"/>
              </w:numPr>
              <w:ind w:left="737"/>
              <w:rPr>
                <w:i/>
              </w:rPr>
            </w:pPr>
          </w:p>
        </w:tc>
      </w:tr>
      <w:tr w:rsidR="002452D8" w:rsidRPr="009B4AEC" w14:paraId="745A8614" w14:textId="77777777" w:rsidTr="002452D8">
        <w:trPr>
          <w:tblCellSpacing w:w="11" w:type="dxa"/>
        </w:trPr>
        <w:tc>
          <w:tcPr>
            <w:tcW w:w="1601" w:type="dxa"/>
          </w:tcPr>
          <w:p w14:paraId="7375ECEA" w14:textId="77777777" w:rsidR="002452D8" w:rsidRPr="009B4AEC" w:rsidRDefault="002452D8" w:rsidP="0017780D">
            <w:pPr>
              <w:pStyle w:val="TableText"/>
              <w:rPr>
                <w:bCs/>
                <w:iCs/>
              </w:rPr>
            </w:pPr>
          </w:p>
        </w:tc>
        <w:tc>
          <w:tcPr>
            <w:tcW w:w="3143" w:type="dxa"/>
          </w:tcPr>
          <w:p w14:paraId="0E0ECA84" w14:textId="77777777" w:rsidR="002452D8" w:rsidRPr="009B4AEC" w:rsidRDefault="002452D8" w:rsidP="00E07C0F">
            <w:pPr>
              <w:pStyle w:val="TableText"/>
              <w:jc w:val="both"/>
              <w:rPr>
                <w:i/>
              </w:rPr>
            </w:pPr>
            <w:r w:rsidRPr="009B4AEC">
              <w:rPr>
                <w:i/>
              </w:rPr>
              <w:t xml:space="preserve">(b) Pan </w:t>
            </w:r>
            <w:r w:rsidR="00760B96">
              <w:rPr>
                <w:i/>
              </w:rPr>
              <w:t>fydd</w:t>
            </w:r>
            <w:r w:rsidR="00760B96" w:rsidRPr="009B4AEC">
              <w:rPr>
                <w:i/>
              </w:rPr>
              <w:t xml:space="preserve"> </w:t>
            </w:r>
            <w:r w:rsidRPr="009B4AEC">
              <w:rPr>
                <w:i/>
              </w:rPr>
              <w:t>corff yn gohebu â mwy nag un aelod o</w:t>
            </w:r>
            <w:r w:rsidR="00402A77">
              <w:rPr>
                <w:i/>
              </w:rPr>
              <w:t>’</w:t>
            </w:r>
            <w:r w:rsidRPr="009B4AEC">
              <w:rPr>
                <w:i/>
              </w:rPr>
              <w:t>r un aelwyd</w:t>
            </w:r>
          </w:p>
          <w:p w14:paraId="687BE704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08E596F6" w14:textId="77777777" w:rsidTr="002452D8">
        <w:trPr>
          <w:tblCellSpacing w:w="11" w:type="dxa"/>
        </w:trPr>
        <w:tc>
          <w:tcPr>
            <w:tcW w:w="1601" w:type="dxa"/>
          </w:tcPr>
          <w:p w14:paraId="4FD6903F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3:</w:t>
            </w:r>
          </w:p>
        </w:tc>
        <w:tc>
          <w:tcPr>
            <w:tcW w:w="3143" w:type="dxa"/>
          </w:tcPr>
          <w:p w14:paraId="756898C6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fyddwch yn anfon gohebiaeth a gyfeirir at </w:t>
            </w:r>
            <w:r w:rsidR="0044769C">
              <w:t>ddau</w:t>
            </w:r>
            <w:r w:rsidR="00F96AA9">
              <w:t xml:space="preserve"> neu ragor o unigolion</w:t>
            </w:r>
            <w:r w:rsidRPr="009B4AEC">
              <w:t xml:space="preserve"> sy</w:t>
            </w:r>
            <w:r w:rsidR="00402A77">
              <w:t>’</w:t>
            </w:r>
            <w:r w:rsidRPr="009B4AEC">
              <w:t>n aelodau o</w:t>
            </w:r>
            <w:r w:rsidR="00402A77">
              <w:t>’</w:t>
            </w:r>
            <w:r w:rsidRPr="009B4AEC">
              <w:t>r un aelwyd (er enghraifft, rhieni plentyn</w:t>
            </w:r>
            <w:r w:rsidR="00775894" w:rsidRPr="009B4AEC">
              <w:t xml:space="preserve"> neu gyd-ddeiliaid contract</w:t>
            </w:r>
            <w:r w:rsidRPr="009B4AEC">
              <w:t>) am y tro cyntaf, rhaid ichi ofyn i</w:t>
            </w:r>
            <w:r w:rsidR="00402A77">
              <w:t>’</w:t>
            </w:r>
            <w:r w:rsidRPr="009B4AEC">
              <w:t xml:space="preserve">r unigolion hynny a ydynt yn dymuno cael gohebiaeth </w:t>
            </w:r>
            <w:r w:rsidRPr="009B4AEC">
              <w:lastRenderedPageBreak/>
              <w:t>oddi wrthych yn Gymraeg, ac os—</w:t>
            </w:r>
          </w:p>
          <w:p w14:paraId="48B9E69B" w14:textId="77777777" w:rsidR="002452D8" w:rsidRPr="009B4AEC" w:rsidRDefault="002452D8">
            <w:pPr>
              <w:pStyle w:val="N3"/>
              <w:numPr>
                <w:ilvl w:val="2"/>
                <w:numId w:val="9"/>
              </w:numPr>
            </w:pPr>
            <w:r w:rsidRPr="009B4AEC">
              <w:t>yw</w:t>
            </w:r>
            <w:r w:rsidR="006D1F11">
              <w:t xml:space="preserve"> pob</w:t>
            </w:r>
            <w:r w:rsidRPr="009B4AEC">
              <w:t xml:space="preserve"> unigolyn yn ymateb i ddweud eu bod yn dymuno hynny, rhaid</w:t>
            </w:r>
            <w:r w:rsidR="00B62CC5">
              <w:t xml:space="preserve"> </w:t>
            </w:r>
            <w:r w:rsidRPr="009B4AEC">
              <w:t>ichi gadw cofnod o</w:t>
            </w:r>
            <w:r w:rsidR="00402A77">
              <w:t>’</w:t>
            </w:r>
            <w:r w:rsidR="00A0236D">
              <w:t>r</w:t>
            </w:r>
            <w:r w:rsidRPr="009B4AEC">
              <w:t xml:space="preserve"> dymuniad</w:t>
            </w:r>
            <w:r w:rsidR="00A0236D">
              <w:t xml:space="preserve"> hwnnw</w:t>
            </w:r>
            <w:r w:rsidRPr="009B4AEC">
              <w:t xml:space="preserve">, a gohebu yn Gymraeg o hynny ymlaen pan fyddwch yn anfon gohebiaeth a gyfeirir at </w:t>
            </w:r>
            <w:r w:rsidR="006D1F11">
              <w:t>bob un o’r</w:t>
            </w:r>
            <w:r w:rsidRPr="009B4AEC">
              <w:t xml:space="preserve"> unigol</w:t>
            </w:r>
            <w:r w:rsidR="00F96AA9">
              <w:t>ion</w:t>
            </w:r>
            <w:r w:rsidRPr="009B4AEC">
              <w:t xml:space="preserve"> hynny;</w:t>
            </w:r>
          </w:p>
          <w:p w14:paraId="1ED099C2" w14:textId="77777777" w:rsidR="002452D8" w:rsidRPr="009B4AEC" w:rsidRDefault="002452D8" w:rsidP="003E569A">
            <w:pPr>
              <w:pStyle w:val="N3"/>
            </w:pPr>
            <w:r w:rsidRPr="009B4AEC">
              <w:t>yw un</w:t>
            </w:r>
            <w:r w:rsidR="00F04895">
              <w:t xml:space="preserve"> neu ragor</w:t>
            </w:r>
            <w:r w:rsidRPr="009B4AEC">
              <w:t xml:space="preserve"> o</w:t>
            </w:r>
            <w:r w:rsidR="00402A77">
              <w:t>’</w:t>
            </w:r>
            <w:r w:rsidRPr="009B4AEC">
              <w:t xml:space="preserve">r unigolion yn ymateb i ddweud </w:t>
            </w:r>
            <w:r w:rsidR="008B609B" w:rsidRPr="009B4AEC">
              <w:t>bod yr unigolyn hwnnw</w:t>
            </w:r>
            <w:r w:rsidRPr="009B4AEC">
              <w:t xml:space="preserve"> yn dymuno hynny, rhaid</w:t>
            </w:r>
            <w:r w:rsidR="0056077B">
              <w:t xml:space="preserve"> </w:t>
            </w:r>
            <w:r w:rsidRPr="009B4AEC">
              <w:t>ichi gadw cofnod o</w:t>
            </w:r>
            <w:r w:rsidR="00402A77">
              <w:t>’</w:t>
            </w:r>
            <w:r w:rsidR="00A0236D">
              <w:t>r</w:t>
            </w:r>
            <w:r w:rsidRPr="009B4AEC">
              <w:t xml:space="preserve"> dymuniad</w:t>
            </w:r>
            <w:r w:rsidR="00A0236D">
              <w:t xml:space="preserve"> hwnnw</w:t>
            </w:r>
            <w:r w:rsidRPr="009B4AEC">
              <w:t xml:space="preserve">, a darparu fersiwn Gymraeg o ohebiaeth o hynny ymlaen pan fyddwch yn anfon gohebiaeth a gyfeirir at </w:t>
            </w:r>
            <w:r w:rsidR="006D1F11">
              <w:t>bob un o’r</w:t>
            </w:r>
            <w:r w:rsidRPr="009B4AEC">
              <w:t xml:space="preserve"> unigol</w:t>
            </w:r>
            <w:r w:rsidR="006D1F11">
              <w:t>ion</w:t>
            </w:r>
            <w:r w:rsidRPr="009B4AEC">
              <w:t xml:space="preserve"> hynny.</w:t>
            </w:r>
          </w:p>
          <w:p w14:paraId="43A76BF6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5E9E8C87" w14:textId="77777777" w:rsidTr="002452D8">
        <w:trPr>
          <w:tblCellSpacing w:w="11" w:type="dxa"/>
        </w:trPr>
        <w:tc>
          <w:tcPr>
            <w:tcW w:w="1601" w:type="dxa"/>
          </w:tcPr>
          <w:p w14:paraId="6ADCFFA1" w14:textId="77777777" w:rsidR="002452D8" w:rsidRPr="009B4AEC" w:rsidRDefault="002452D8" w:rsidP="0017780D">
            <w:pPr>
              <w:pStyle w:val="TableText"/>
              <w:rPr>
                <w:bCs/>
                <w:iCs/>
              </w:rPr>
            </w:pPr>
          </w:p>
        </w:tc>
        <w:tc>
          <w:tcPr>
            <w:tcW w:w="3143" w:type="dxa"/>
          </w:tcPr>
          <w:p w14:paraId="3B47C065" w14:textId="77777777" w:rsidR="002452D8" w:rsidRPr="009B4AEC" w:rsidRDefault="002452D8" w:rsidP="00E07C0F">
            <w:pPr>
              <w:pStyle w:val="TableText"/>
              <w:jc w:val="both"/>
              <w:rPr>
                <w:i/>
              </w:rPr>
            </w:pPr>
            <w:r w:rsidRPr="009B4AEC">
              <w:rPr>
                <w:i/>
              </w:rPr>
              <w:t xml:space="preserve">(c) Pan </w:t>
            </w:r>
            <w:r w:rsidR="00760B96">
              <w:rPr>
                <w:i/>
              </w:rPr>
              <w:t>fydd</w:t>
            </w:r>
            <w:r w:rsidR="00760B96" w:rsidRPr="009B4AEC">
              <w:rPr>
                <w:i/>
              </w:rPr>
              <w:t xml:space="preserve"> </w:t>
            </w:r>
            <w:r w:rsidRPr="009B4AEC">
              <w:rPr>
                <w:i/>
              </w:rPr>
              <w:t>corff yn gohebu â sawl person (er enghraifft, pan fydd yn anfon cylchlythyr, neu</w:t>
            </w:r>
            <w:r w:rsidR="00402A77">
              <w:rPr>
                <w:i/>
              </w:rPr>
              <w:t>’</w:t>
            </w:r>
            <w:r w:rsidRPr="009B4AEC">
              <w:rPr>
                <w:i/>
              </w:rPr>
              <w:t>n anfon yr un llythyr at nifer o gartrefi)</w:t>
            </w:r>
          </w:p>
          <w:p w14:paraId="4AACB4BD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1C9F30A5" w14:textId="77777777" w:rsidTr="002452D8">
        <w:trPr>
          <w:tblCellSpacing w:w="11" w:type="dxa"/>
        </w:trPr>
        <w:tc>
          <w:tcPr>
            <w:tcW w:w="1601" w:type="dxa"/>
          </w:tcPr>
          <w:p w14:paraId="0381F70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4:</w:t>
            </w:r>
          </w:p>
        </w:tc>
        <w:tc>
          <w:tcPr>
            <w:tcW w:w="3143" w:type="dxa"/>
          </w:tcPr>
          <w:p w14:paraId="2BEE952C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anfon yr un ohebiaeth at nifer o bersonau</w:t>
            </w:r>
            <w:r w:rsidR="008B609B" w:rsidRPr="009B4AEC">
              <w:t xml:space="preserve"> a bod o leiaf un o</w:t>
            </w:r>
            <w:r w:rsidR="00402A77">
              <w:t>’</w:t>
            </w:r>
            <w:r w:rsidR="008B609B" w:rsidRPr="009B4AEC">
              <w:t>r personau hynny yn aelod o</w:t>
            </w:r>
            <w:r w:rsidR="00402A77">
              <w:t>’</w:t>
            </w:r>
            <w:r w:rsidR="008B609B" w:rsidRPr="009B4AEC">
              <w:t>r cyhoedd yng Nghymru</w:t>
            </w:r>
            <w:r w:rsidRPr="009B4AEC">
              <w:t>, rhaid ichi anfon fersiwn Gymraeg o</w:t>
            </w:r>
            <w:r w:rsidR="00402A77">
              <w:t>’</w:t>
            </w:r>
            <w:r w:rsidRPr="009B4AEC">
              <w:t>r ohebiaeth ar yr un pryd ag y byddwch yn anfon unrhyw fersiwn Saesneg ohoni</w:t>
            </w:r>
            <w:r w:rsidR="0021393A">
              <w:t xml:space="preserve"> oni bai bod</w:t>
            </w:r>
            <w:r w:rsidR="00EC13E1">
              <w:t xml:space="preserve"> pob un o’r personau</w:t>
            </w:r>
            <w:r w:rsidR="00F04895">
              <w:t xml:space="preserve"> hynny</w:t>
            </w:r>
            <w:r w:rsidR="00EC13E1">
              <w:t xml:space="preserve"> sy’n aelodau o’r cyhoedd yng Nghymru wedi eich hysbysu nad ydynt yn dymuno cael gohebiaeth yn Gymraeg</w:t>
            </w:r>
            <w:r w:rsidRPr="009B4AEC">
              <w:t>.</w:t>
            </w:r>
          </w:p>
          <w:p w14:paraId="7ADD735A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718CB20B" w14:textId="77777777" w:rsidTr="002452D8">
        <w:trPr>
          <w:tblCellSpacing w:w="11" w:type="dxa"/>
        </w:trPr>
        <w:tc>
          <w:tcPr>
            <w:tcW w:w="1601" w:type="dxa"/>
          </w:tcPr>
          <w:p w14:paraId="2219E19E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55F11C4D" w14:textId="77777777" w:rsidR="00061C7D" w:rsidRPr="009B4AEC" w:rsidRDefault="00944D3F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(3) </w:t>
            </w:r>
            <w:r w:rsidR="002452D8" w:rsidRPr="009B4AEC">
              <w:rPr>
                <w:b/>
                <w:i/>
              </w:rPr>
              <w:t>Safonau cyffredinol ynghylch gohebu</w:t>
            </w:r>
          </w:p>
          <w:p w14:paraId="1DD78EC4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539799EB" w14:textId="77777777" w:rsidTr="002452D8">
        <w:trPr>
          <w:cantSplit/>
          <w:trHeight w:val="1134"/>
          <w:tblCellSpacing w:w="11" w:type="dxa"/>
        </w:trPr>
        <w:tc>
          <w:tcPr>
            <w:tcW w:w="1601" w:type="dxa"/>
          </w:tcPr>
          <w:p w14:paraId="3D973CB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Safon 5:</w:t>
            </w:r>
          </w:p>
        </w:tc>
        <w:tc>
          <w:tcPr>
            <w:tcW w:w="3143" w:type="dxa"/>
          </w:tcPr>
          <w:p w14:paraId="6E0127E5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nad ydych yn gwybod a yw </w:t>
            </w:r>
            <w:r w:rsidR="008B609B" w:rsidRPr="009B4AEC">
              <w:t>aelod o</w:t>
            </w:r>
            <w:r w:rsidR="00402A77">
              <w:t>’</w:t>
            </w:r>
            <w:r w:rsidR="008B609B" w:rsidRPr="009B4AEC">
              <w:t>r cyhoedd yng Nghymru (</w:t>
            </w:r>
            <w:r w:rsidR="00402A77">
              <w:t>“</w:t>
            </w:r>
            <w:r w:rsidR="008B609B" w:rsidRPr="009B4AEC">
              <w:t>P</w:t>
            </w:r>
            <w:r w:rsidR="00402A77">
              <w:t>”</w:t>
            </w:r>
            <w:r w:rsidR="008B609B" w:rsidRPr="009B4AEC">
              <w:t xml:space="preserve">) </w:t>
            </w:r>
            <w:r w:rsidRPr="009B4AEC">
              <w:t>yn dymuno cael gohebiaeth oddi wrthych yn Gymraeg</w:t>
            </w:r>
            <w:r w:rsidR="0056077B">
              <w:t>,</w:t>
            </w:r>
            <w:r w:rsidRPr="009B4AEC">
              <w:t xml:space="preserve"> rhaid ichi ddarparu fersiwn Gymraeg o</w:t>
            </w:r>
            <w:r w:rsidR="00402A77">
              <w:t>’</w:t>
            </w:r>
            <w:r w:rsidRPr="009B4AEC">
              <w:t>r ohebiaeth pan fyddwch yn gohebu â</w:t>
            </w:r>
            <w:r w:rsidR="00402A77">
              <w:t>’</w:t>
            </w:r>
            <w:r w:rsidRPr="009B4AEC">
              <w:t xml:space="preserve">r </w:t>
            </w:r>
            <w:r w:rsidR="008D66AC" w:rsidRPr="009B4AEC">
              <w:t>P</w:t>
            </w:r>
            <w:r w:rsidRPr="009B4AEC">
              <w:t xml:space="preserve"> hwnnw.</w:t>
            </w:r>
          </w:p>
          <w:p w14:paraId="3D648037" w14:textId="77777777" w:rsidR="00192661" w:rsidRPr="009B4AEC" w:rsidRDefault="00192661" w:rsidP="00E07C0F">
            <w:pPr>
              <w:pStyle w:val="TableText"/>
              <w:jc w:val="both"/>
            </w:pPr>
          </w:p>
        </w:tc>
      </w:tr>
      <w:tr w:rsidR="002452D8" w:rsidRPr="009B4AEC" w14:paraId="2A072D59" w14:textId="77777777" w:rsidTr="002452D8">
        <w:trPr>
          <w:tblCellSpacing w:w="11" w:type="dxa"/>
        </w:trPr>
        <w:tc>
          <w:tcPr>
            <w:tcW w:w="1601" w:type="dxa"/>
          </w:tcPr>
          <w:p w14:paraId="79F8A156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6:</w:t>
            </w:r>
          </w:p>
        </w:tc>
        <w:tc>
          <w:tcPr>
            <w:tcW w:w="3143" w:type="dxa"/>
          </w:tcPr>
          <w:p w14:paraId="52525FB2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llunio fersiwn Gymraeg a fersiwn Saesneg gyfatebol o ohebiaeth, rhaid ichi beidio â thrin y fersiwn Gymraeg yn llai ffafriol na</w:t>
            </w:r>
            <w:r w:rsidR="00402A77">
              <w:t>’</w:t>
            </w:r>
            <w:r w:rsidRPr="009B4AEC">
              <w:t>r fersiwn Saesneg (er enghraifft, os yw</w:t>
            </w:r>
            <w:r w:rsidR="00402A77">
              <w:t>’</w:t>
            </w:r>
            <w:r w:rsidRPr="009B4AEC">
              <w:t>r fersiwn Saesneg wedi ei llofnodi, neu os oes manylion cyswllt wedi eu darparu ar y fersiwn Saesneg, rhaid i</w:t>
            </w:r>
            <w:r w:rsidR="00402A77">
              <w:t>’</w:t>
            </w:r>
            <w:r w:rsidRPr="009B4AEC">
              <w:t>r fersiwn Gymraeg gael ei thrin yn yr un modd).</w:t>
            </w:r>
          </w:p>
          <w:p w14:paraId="3D2E0874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6509B41F" w14:textId="77777777" w:rsidTr="002452D8">
        <w:trPr>
          <w:tblCellSpacing w:w="11" w:type="dxa"/>
        </w:trPr>
        <w:tc>
          <w:tcPr>
            <w:tcW w:w="1601" w:type="dxa"/>
          </w:tcPr>
          <w:p w14:paraId="706375B0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7:</w:t>
            </w:r>
          </w:p>
        </w:tc>
        <w:tc>
          <w:tcPr>
            <w:tcW w:w="3143" w:type="dxa"/>
          </w:tcPr>
          <w:p w14:paraId="32A6D048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ichi ddatgan—</w:t>
            </w:r>
          </w:p>
          <w:p w14:paraId="44913100" w14:textId="77777777" w:rsidR="002452D8" w:rsidRPr="009B4AEC" w:rsidRDefault="002452D8">
            <w:pPr>
              <w:pStyle w:val="N3"/>
              <w:numPr>
                <w:ilvl w:val="2"/>
                <w:numId w:val="10"/>
              </w:numPr>
            </w:pPr>
            <w:r w:rsidRPr="009B4AEC">
              <w:t>mewn gohebiaeth</w:t>
            </w:r>
            <w:r w:rsidR="008B609B" w:rsidRPr="009B4AEC">
              <w:t xml:space="preserve"> at aelod o</w:t>
            </w:r>
            <w:r w:rsidR="00402A77">
              <w:t>’</w:t>
            </w:r>
            <w:r w:rsidR="008B609B" w:rsidRPr="009B4AEC">
              <w:t>r cyhoedd yng Nghymru</w:t>
            </w:r>
            <w:r w:rsidRPr="009B4AEC">
              <w:t>, a</w:t>
            </w:r>
          </w:p>
          <w:p w14:paraId="1111947C" w14:textId="77777777" w:rsidR="002452D8" w:rsidRPr="009B4AEC" w:rsidRDefault="002452D8" w:rsidP="003E569A">
            <w:pPr>
              <w:pStyle w:val="N3"/>
            </w:pPr>
            <w:r w:rsidRPr="009B4AEC">
              <w:t>mewn cyhoeddiadau a hysbysiadau sy</w:t>
            </w:r>
            <w:r w:rsidR="00402A77">
              <w:t>’</w:t>
            </w:r>
            <w:r w:rsidRPr="009B4AEC">
              <w:t xml:space="preserve">n gwahodd </w:t>
            </w:r>
            <w:r w:rsidR="008B609B" w:rsidRPr="009B4AEC">
              <w:t>aelodau o</w:t>
            </w:r>
            <w:r w:rsidR="00402A77">
              <w:t>’</w:t>
            </w:r>
            <w:r w:rsidR="008B609B" w:rsidRPr="009B4AEC">
              <w:t xml:space="preserve">r cyhoedd yng Nghymru </w:t>
            </w:r>
            <w:r w:rsidRPr="009B4AEC">
              <w:t>i anfon ymateb neu i anfon gohebiaeth atoch,</w:t>
            </w:r>
          </w:p>
          <w:p w14:paraId="6A7A1776" w14:textId="77777777" w:rsidR="002452D8" w:rsidRPr="009B4AEC" w:rsidRDefault="002452D8" w:rsidP="0056077B">
            <w:pPr>
              <w:pStyle w:val="TableText"/>
              <w:jc w:val="both"/>
            </w:pPr>
            <w:r w:rsidRPr="009B4AEC">
              <w:t>eich bod yn croesawu cael gohebiaeth yn Gymraeg, y byddwch yn ateb gohebiaeth yn Gymraeg, ac na fydd gohebu yn Gymraeg yn arwain at oedi.</w:t>
            </w:r>
          </w:p>
          <w:p w14:paraId="68E2EF78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375EB7E2" w14:textId="77777777" w:rsidTr="002452D8">
        <w:trPr>
          <w:tblCellSpacing w:w="11" w:type="dxa"/>
        </w:trPr>
        <w:tc>
          <w:tcPr>
            <w:tcW w:w="1601" w:type="dxa"/>
          </w:tcPr>
          <w:p w14:paraId="404FE7D2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2</w:t>
            </w:r>
          </w:p>
        </w:tc>
        <w:tc>
          <w:tcPr>
            <w:tcW w:w="3143" w:type="dxa"/>
          </w:tcPr>
          <w:p w14:paraId="547D45F8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galwadau ffôn i gorff ac oddi wrth gorff</w:t>
            </w:r>
          </w:p>
          <w:p w14:paraId="64F21D66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776E62B1" w14:textId="77777777" w:rsidTr="002452D8">
        <w:trPr>
          <w:tblCellSpacing w:w="11" w:type="dxa"/>
        </w:trPr>
        <w:tc>
          <w:tcPr>
            <w:tcW w:w="1601" w:type="dxa"/>
          </w:tcPr>
          <w:p w14:paraId="47C12D2C" w14:textId="77777777" w:rsidR="002452D8" w:rsidRPr="009B4AEC" w:rsidRDefault="002452D8" w:rsidP="0017780D">
            <w:pPr>
              <w:pStyle w:val="TableText"/>
              <w:rPr>
                <w:bCs/>
                <w:iCs/>
              </w:rPr>
            </w:pPr>
          </w:p>
        </w:tc>
        <w:tc>
          <w:tcPr>
            <w:tcW w:w="3143" w:type="dxa"/>
          </w:tcPr>
          <w:p w14:paraId="58EEC32E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>(1) Galwadau ffôn i brif rif ffôn y corff ac i unrhyw linellau cymorth neu ganolfannau galwadau</w:t>
            </w:r>
          </w:p>
          <w:p w14:paraId="5AC29F84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35D78AE1" w14:textId="77777777" w:rsidTr="002452D8">
        <w:trPr>
          <w:tblCellSpacing w:w="11" w:type="dxa"/>
        </w:trPr>
        <w:tc>
          <w:tcPr>
            <w:tcW w:w="1601" w:type="dxa"/>
          </w:tcPr>
          <w:p w14:paraId="60CD150A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8:</w:t>
            </w:r>
          </w:p>
        </w:tc>
        <w:tc>
          <w:tcPr>
            <w:tcW w:w="3143" w:type="dxa"/>
          </w:tcPr>
          <w:p w14:paraId="36ACFA79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 </w:t>
            </w:r>
            <w:r w:rsidR="008B609B" w:rsidRPr="009B4AEC">
              <w:t>aelod o</w:t>
            </w:r>
            <w:r w:rsidR="00402A77">
              <w:t>’</w:t>
            </w:r>
            <w:r w:rsidR="008B609B" w:rsidRPr="009B4AEC">
              <w:t xml:space="preserve">r cyhoedd yng Nghymru </w:t>
            </w:r>
            <w:r w:rsidR="00E60F5A">
              <w:t xml:space="preserve">(“P”) </w:t>
            </w:r>
            <w:r w:rsidRPr="009B4AEC">
              <w:t>yn cysylltu â chi ar eich prif rif ffôn (neu ar un o</w:t>
            </w:r>
            <w:r w:rsidR="00402A77">
              <w:t>’</w:t>
            </w:r>
            <w:r w:rsidRPr="009B4AEC">
              <w:t xml:space="preserve">ch prif rifau ffôn), neu ar unrhyw rifau llinell gymorth neu rifau canolfan alwadau, rhaid ichi gyfarch y </w:t>
            </w:r>
            <w:r w:rsidR="00E60F5A">
              <w:t>P</w:t>
            </w:r>
            <w:r w:rsidRPr="009B4AEC">
              <w:t xml:space="preserve"> yn Gymraeg.</w:t>
            </w:r>
          </w:p>
          <w:p w14:paraId="2511C5A1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1B16CE11" w14:textId="77777777" w:rsidTr="002452D8">
        <w:trPr>
          <w:tblCellSpacing w:w="11" w:type="dxa"/>
        </w:trPr>
        <w:tc>
          <w:tcPr>
            <w:tcW w:w="1601" w:type="dxa"/>
          </w:tcPr>
          <w:p w14:paraId="28F7A7F7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9:</w:t>
            </w:r>
          </w:p>
        </w:tc>
        <w:tc>
          <w:tcPr>
            <w:tcW w:w="3143" w:type="dxa"/>
          </w:tcPr>
          <w:p w14:paraId="3FF37A7C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 </w:t>
            </w:r>
            <w:r w:rsidR="006C0070" w:rsidRPr="009B4AEC">
              <w:t>aelod o</w:t>
            </w:r>
            <w:r w:rsidR="00402A77">
              <w:t>’</w:t>
            </w:r>
            <w:r w:rsidR="006C0070" w:rsidRPr="009B4AEC">
              <w:t xml:space="preserve">r cyhoedd yng Nghymru </w:t>
            </w:r>
            <w:r w:rsidR="00E60F5A">
              <w:t xml:space="preserve">(“P”) </w:t>
            </w:r>
            <w:r w:rsidRPr="009B4AEC">
              <w:t>yn cysylltu â chi ar eich prif rif ffôn (neu ar un o</w:t>
            </w:r>
            <w:r w:rsidR="00402A77">
              <w:t>’</w:t>
            </w:r>
            <w:r w:rsidRPr="009B4AEC">
              <w:t xml:space="preserve">ch </w:t>
            </w:r>
            <w:r w:rsidRPr="009B4AEC">
              <w:lastRenderedPageBreak/>
              <w:t>prif rifau ffôn), neu ar unrhyw rifau llinell gymorth neu rifau canolfan alwadau, rhaid ichi roi gwybod i</w:t>
            </w:r>
            <w:r w:rsidR="00402A77">
              <w:t>’</w:t>
            </w:r>
            <w:r w:rsidRPr="009B4AEC">
              <w:t xml:space="preserve">r </w:t>
            </w:r>
            <w:r w:rsidR="00E60F5A">
              <w:t>P</w:t>
            </w:r>
            <w:r w:rsidRPr="009B4AEC">
              <w:t xml:space="preserve"> </w:t>
            </w:r>
            <w:r w:rsidR="00272F6F">
              <w:t>f</w:t>
            </w:r>
            <w:r w:rsidR="00272F6F" w:rsidRPr="009B4AEC">
              <w:t xml:space="preserve">od </w:t>
            </w:r>
            <w:r w:rsidRPr="009B4AEC">
              <w:t>gwasanaeth Cymraeg ar gael.</w:t>
            </w:r>
          </w:p>
          <w:p w14:paraId="7AAEB305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357B31BE" w14:textId="77777777" w:rsidTr="002452D8">
        <w:trPr>
          <w:tblCellSpacing w:w="11" w:type="dxa"/>
        </w:trPr>
        <w:tc>
          <w:tcPr>
            <w:tcW w:w="1601" w:type="dxa"/>
          </w:tcPr>
          <w:p w14:paraId="54EC106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Safon 10:</w:t>
            </w:r>
          </w:p>
        </w:tc>
        <w:tc>
          <w:tcPr>
            <w:tcW w:w="3143" w:type="dxa"/>
          </w:tcPr>
          <w:p w14:paraId="7F3E4264" w14:textId="77777777" w:rsidR="00061C7D" w:rsidRPr="009B4AEC" w:rsidRDefault="002452D8" w:rsidP="00E07C0F">
            <w:pPr>
              <w:pStyle w:val="TableText"/>
              <w:jc w:val="both"/>
            </w:pPr>
            <w:r w:rsidRPr="009B4AEC">
              <w:t xml:space="preserve">Pan </w:t>
            </w:r>
            <w:r w:rsidR="006C0070" w:rsidRPr="009B4AEC">
              <w:t>fydd aelod o</w:t>
            </w:r>
            <w:r w:rsidR="00402A77">
              <w:t>’</w:t>
            </w:r>
            <w:r w:rsidR="006C0070" w:rsidRPr="009B4AEC">
              <w:t>r cyhoedd yng Nghymru (</w:t>
            </w:r>
            <w:r w:rsidR="00402A77">
              <w:t>“</w:t>
            </w:r>
            <w:r w:rsidR="006C0070" w:rsidRPr="009B4AEC">
              <w:t>P</w:t>
            </w:r>
            <w:r w:rsidR="00402A77">
              <w:t>”</w:t>
            </w:r>
            <w:r w:rsidR="006C0070" w:rsidRPr="009B4AEC">
              <w:t xml:space="preserve">) </w:t>
            </w:r>
            <w:r w:rsidRPr="009B4AEC">
              <w:t>yn cysylltu â chi ar eich prif rif ffôn (neu ar un o</w:t>
            </w:r>
            <w:r w:rsidR="00402A77">
              <w:t>’</w:t>
            </w:r>
            <w:r w:rsidRPr="009B4AEC">
              <w:t>ch prif rifau ffôn), neu ar unrhyw rifau llinell gymorth neu rifau canolfan alwadau, rhaid ichi ddelio â</w:t>
            </w:r>
            <w:r w:rsidR="00402A77">
              <w:t>’</w:t>
            </w:r>
            <w:r w:rsidRPr="009B4AEC">
              <w:t>r alwad yn Gymraeg yn ei chyfanrwydd os yw</w:t>
            </w:r>
            <w:r w:rsidR="00402A77">
              <w:t>’</w:t>
            </w:r>
            <w:r w:rsidRPr="009B4AEC">
              <w:t xml:space="preserve">r </w:t>
            </w:r>
            <w:r w:rsidR="006C0070" w:rsidRPr="009B4AEC">
              <w:t>P</w:t>
            </w:r>
            <w:r w:rsidRPr="009B4AEC">
              <w:t xml:space="preserve"> yn dymuno hynny (gan drosglwyddo</w:t>
            </w:r>
            <w:r w:rsidR="00402A77">
              <w:t>’</w:t>
            </w:r>
            <w:r w:rsidRPr="009B4AEC">
              <w:t>r alwad i aelod o staff sy</w:t>
            </w:r>
            <w:r w:rsidR="00402A77">
              <w:t>’</w:t>
            </w:r>
            <w:r w:rsidRPr="009B4AEC">
              <w:t>n gallu delio â</w:t>
            </w:r>
            <w:r w:rsidR="00402A77">
              <w:t>’</w:t>
            </w:r>
            <w:r w:rsidRPr="009B4AEC">
              <w:t>r alwad yn Gymraeg os yw hynny</w:t>
            </w:r>
            <w:r w:rsidR="00402A77">
              <w:t>’</w:t>
            </w:r>
            <w:r w:rsidRPr="009B4AEC">
              <w:t>n angenrheidiol).</w:t>
            </w:r>
          </w:p>
          <w:p w14:paraId="1285E3A7" w14:textId="77777777" w:rsidR="003A05E5" w:rsidRPr="009B4AEC" w:rsidRDefault="003A05E5" w:rsidP="00E07C0F">
            <w:pPr>
              <w:pStyle w:val="TableText"/>
              <w:jc w:val="both"/>
            </w:pPr>
          </w:p>
        </w:tc>
      </w:tr>
      <w:tr w:rsidR="002452D8" w:rsidRPr="009B4AEC" w14:paraId="59AAC5F7" w14:textId="77777777" w:rsidTr="002452D8">
        <w:trPr>
          <w:tblCellSpacing w:w="11" w:type="dxa"/>
        </w:trPr>
        <w:tc>
          <w:tcPr>
            <w:tcW w:w="1601" w:type="dxa"/>
          </w:tcPr>
          <w:p w14:paraId="52302914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11:</w:t>
            </w:r>
          </w:p>
        </w:tc>
        <w:tc>
          <w:tcPr>
            <w:tcW w:w="3143" w:type="dxa"/>
          </w:tcPr>
          <w:p w14:paraId="1CA4C30D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</w:t>
            </w:r>
            <w:r w:rsidR="006C0070" w:rsidRPr="009B4AEC">
              <w:t>fydd aelod o</w:t>
            </w:r>
            <w:r w:rsidR="00402A77">
              <w:t>’</w:t>
            </w:r>
            <w:r w:rsidR="006C0070" w:rsidRPr="009B4AEC">
              <w:t>r cyhoedd yng Nghymru (</w:t>
            </w:r>
            <w:r w:rsidR="00402A77">
              <w:t>“</w:t>
            </w:r>
            <w:r w:rsidR="006C0070" w:rsidRPr="009B4AEC">
              <w:t>P</w:t>
            </w:r>
            <w:r w:rsidR="00402A77">
              <w:t>”</w:t>
            </w:r>
            <w:r w:rsidR="006C0070" w:rsidRPr="009B4AEC">
              <w:t xml:space="preserve">) </w:t>
            </w:r>
            <w:r w:rsidRPr="009B4AEC">
              <w:t>yn cysylltu â chi ar eich prif rif ffôn (neu ar un o</w:t>
            </w:r>
            <w:r w:rsidR="00402A77">
              <w:t>’</w:t>
            </w:r>
            <w:r w:rsidRPr="009B4AEC">
              <w:t>ch prif rifau ffôn), neu ar unrhyw rifau llinell gymorth neu rifau canolfan alwadau, rhaid ichi ddelio â</w:t>
            </w:r>
            <w:r w:rsidR="00402A77">
              <w:t>’</w:t>
            </w:r>
            <w:r w:rsidRPr="009B4AEC">
              <w:t>r alwad yn Gymraeg os yw</w:t>
            </w:r>
            <w:r w:rsidR="00402A77">
              <w:t>’</w:t>
            </w:r>
            <w:r w:rsidRPr="009B4AEC">
              <w:t xml:space="preserve">r </w:t>
            </w:r>
            <w:r w:rsidR="006C0070" w:rsidRPr="009B4AEC">
              <w:t>P</w:t>
            </w:r>
            <w:r w:rsidRPr="009B4AEC">
              <w:t xml:space="preserve"> yn dymuno hynny—</w:t>
            </w:r>
          </w:p>
          <w:p w14:paraId="77DB9AF1" w14:textId="77777777" w:rsidR="002452D8" w:rsidRPr="009B4AEC" w:rsidRDefault="002452D8">
            <w:pPr>
              <w:pStyle w:val="N3"/>
              <w:numPr>
                <w:ilvl w:val="2"/>
                <w:numId w:val="11"/>
              </w:numPr>
            </w:pPr>
            <w:r w:rsidRPr="009B4AEC">
              <w:t>hyd nes ei bod yn angenrheidiol trosglwyddo</w:t>
            </w:r>
            <w:r w:rsidR="00402A77">
              <w:t>’</w:t>
            </w:r>
            <w:r w:rsidRPr="009B4AEC">
              <w:t>r alwad i aelod o staff nad yw</w:t>
            </w:r>
            <w:r w:rsidR="00402A77">
              <w:t>’</w:t>
            </w:r>
            <w:r w:rsidRPr="009B4AEC">
              <w:t>n siarad Cymraeg sy</w:t>
            </w:r>
            <w:r w:rsidR="00402A77">
              <w:t>’</w:t>
            </w:r>
            <w:r w:rsidRPr="009B4AEC">
              <w:t>n gallu darparu gwasanaeth ar bwnc penodol</w:t>
            </w:r>
            <w:r w:rsidR="0042581A">
              <w:t>,</w:t>
            </w:r>
            <w:r w:rsidRPr="009B4AEC">
              <w:t xml:space="preserve"> a</w:t>
            </w:r>
          </w:p>
          <w:p w14:paraId="3ED40BDB" w14:textId="77777777" w:rsidR="00061C7D" w:rsidRPr="009B4AEC" w:rsidRDefault="002452D8" w:rsidP="003E569A">
            <w:pPr>
              <w:pStyle w:val="N3"/>
            </w:pPr>
            <w:r w:rsidRPr="009B4AEC">
              <w:t>hyd nes nad oes aelod o staff sy</w:t>
            </w:r>
            <w:r w:rsidR="00402A77">
              <w:t>’</w:t>
            </w:r>
            <w:r w:rsidRPr="009B4AEC">
              <w:t>n siarad Cymraeg ar gael i ddarparu gwasanaeth ar y pwnc penodol hwnnw.</w:t>
            </w:r>
          </w:p>
          <w:p w14:paraId="67D7B795" w14:textId="77777777" w:rsidR="009D6C1F" w:rsidRPr="009B4AEC" w:rsidRDefault="009D6C1F" w:rsidP="00AF1F17">
            <w:pPr>
              <w:pStyle w:val="N3"/>
              <w:numPr>
                <w:ilvl w:val="0"/>
                <w:numId w:val="0"/>
              </w:numPr>
              <w:ind w:left="737"/>
            </w:pPr>
          </w:p>
        </w:tc>
      </w:tr>
      <w:tr w:rsidR="002452D8" w:rsidRPr="009B4AEC" w14:paraId="5EC99CF7" w14:textId="77777777" w:rsidTr="002452D8">
        <w:trPr>
          <w:tblCellSpacing w:w="11" w:type="dxa"/>
        </w:trPr>
        <w:tc>
          <w:tcPr>
            <w:tcW w:w="1601" w:type="dxa"/>
          </w:tcPr>
          <w:p w14:paraId="077971B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12:</w:t>
            </w:r>
          </w:p>
        </w:tc>
        <w:tc>
          <w:tcPr>
            <w:tcW w:w="3143" w:type="dxa"/>
          </w:tcPr>
          <w:p w14:paraId="590C634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fyddwch yn hysbysebu rhifau ffôn, </w:t>
            </w:r>
            <w:r w:rsidR="00BF5311">
              <w:t xml:space="preserve">rhifau </w:t>
            </w:r>
            <w:r w:rsidRPr="009B4AEC">
              <w:t>llinellau cymorth neu wasanaethau canolfannau galwadau</w:t>
            </w:r>
            <w:r w:rsidR="006C0070" w:rsidRPr="009B4AEC">
              <w:t xml:space="preserve"> a phan fo</w:t>
            </w:r>
            <w:r w:rsidR="00402A77">
              <w:t>’</w:t>
            </w:r>
            <w:r w:rsidR="006C0070" w:rsidRPr="009B4AEC">
              <w:t>r gynulleidfa a ragwelir yn cynnwys aelodau o</w:t>
            </w:r>
            <w:r w:rsidR="00402A77">
              <w:t>’</w:t>
            </w:r>
            <w:r w:rsidR="006C0070" w:rsidRPr="009B4AEC">
              <w:t>r cyhoedd yng Nghymru</w:t>
            </w:r>
            <w:r w:rsidRPr="009B4AEC">
              <w:t>, rhaid ichi beidio â thrin y Gymraeg yn llai ffafriol na</w:t>
            </w:r>
            <w:r w:rsidR="00402A77">
              <w:t>’</w:t>
            </w:r>
            <w:r w:rsidRPr="009B4AEC">
              <w:t>r Saesneg.</w:t>
            </w:r>
          </w:p>
          <w:p w14:paraId="4B4986EA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6B97AC27" w14:textId="77777777" w:rsidTr="002452D8">
        <w:trPr>
          <w:tblCellSpacing w:w="11" w:type="dxa"/>
        </w:trPr>
        <w:tc>
          <w:tcPr>
            <w:tcW w:w="1601" w:type="dxa"/>
          </w:tcPr>
          <w:p w14:paraId="7797A763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13:</w:t>
            </w:r>
          </w:p>
        </w:tc>
        <w:tc>
          <w:tcPr>
            <w:tcW w:w="3143" w:type="dxa"/>
          </w:tcPr>
          <w:p w14:paraId="0FFD843E" w14:textId="77777777" w:rsidR="00061C7D" w:rsidRPr="009B4AEC" w:rsidRDefault="002452D8" w:rsidP="00E07C0F">
            <w:pPr>
              <w:pStyle w:val="TableText"/>
              <w:jc w:val="both"/>
            </w:pPr>
            <w:r w:rsidRPr="009B4AEC">
              <w:t xml:space="preserve">Os byddwch yn cynnig gwasanaeth </w:t>
            </w:r>
            <w:r w:rsidR="006C0070" w:rsidRPr="009B4AEC">
              <w:t>Cymraeg i aelod</w:t>
            </w:r>
            <w:r w:rsidR="00A63090">
              <w:t>au</w:t>
            </w:r>
            <w:r w:rsidR="006C0070" w:rsidRPr="009B4AEC">
              <w:t xml:space="preserve"> o</w:t>
            </w:r>
            <w:r w:rsidR="00402A77">
              <w:t>’</w:t>
            </w:r>
            <w:r w:rsidR="006C0070" w:rsidRPr="009B4AEC">
              <w:t>r cyhoedd yng Nghymru</w:t>
            </w:r>
            <w:r w:rsidRPr="009B4AEC">
              <w:t xml:space="preserve"> ar eich prif rif ffôn (neu ar un o</w:t>
            </w:r>
            <w:r w:rsidR="00402A77">
              <w:t>’</w:t>
            </w:r>
            <w:r w:rsidRPr="009B4AEC">
              <w:t xml:space="preserve">ch prif rifau ffôn), </w:t>
            </w:r>
            <w:r w:rsidR="00E537BC">
              <w:t xml:space="preserve">neu </w:t>
            </w:r>
            <w:r w:rsidRPr="009B4AEC">
              <w:t xml:space="preserve">ar unrhyw rifau llinell </w:t>
            </w:r>
            <w:r w:rsidRPr="009B4AEC">
              <w:lastRenderedPageBreak/>
              <w:t xml:space="preserve">gymorth neu rifau canolfan alwadau, rhaid i rif ffôn y gwasanaeth Cymraeg fod yr un </w:t>
            </w:r>
            <w:r w:rsidR="00BF5311">
              <w:t>fath</w:t>
            </w:r>
            <w:r w:rsidR="00BF5311" w:rsidRPr="009B4AEC">
              <w:t xml:space="preserve"> </w:t>
            </w:r>
            <w:r w:rsidRPr="009B4AEC">
              <w:t>â rhif ffôn y gwasanaeth Saesneg cyfatebol.</w:t>
            </w:r>
          </w:p>
          <w:p w14:paraId="0BC6FAFE" w14:textId="77777777" w:rsidR="00473B1B" w:rsidRPr="009B4AEC" w:rsidRDefault="00473B1B" w:rsidP="00E07C0F">
            <w:pPr>
              <w:pStyle w:val="TableText"/>
              <w:jc w:val="both"/>
            </w:pPr>
          </w:p>
        </w:tc>
      </w:tr>
      <w:tr w:rsidR="002452D8" w:rsidRPr="009B4AEC" w14:paraId="3877C5AB" w14:textId="77777777" w:rsidTr="002452D8">
        <w:trPr>
          <w:tblCellSpacing w:w="11" w:type="dxa"/>
        </w:trPr>
        <w:tc>
          <w:tcPr>
            <w:tcW w:w="1601" w:type="dxa"/>
          </w:tcPr>
          <w:p w14:paraId="34B431C1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Safon 14:</w:t>
            </w:r>
          </w:p>
        </w:tc>
        <w:tc>
          <w:tcPr>
            <w:tcW w:w="3143" w:type="dxa"/>
          </w:tcPr>
          <w:p w14:paraId="7FE58E01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cyhoeddi eich prif rif ffôn, neu unrhyw rifau sydd gennych ar gyfer llinellau cymorth neu wasanaethau canolfannau galwadau</w:t>
            </w:r>
            <w:r w:rsidR="006C0070" w:rsidRPr="009B4AEC">
              <w:t xml:space="preserve"> a phan fo</w:t>
            </w:r>
            <w:r w:rsidR="00402A77">
              <w:t>’</w:t>
            </w:r>
            <w:r w:rsidR="006C0070" w:rsidRPr="009B4AEC">
              <w:t>r gynulleidfa a ragwelir yn cynnwys aelodau o</w:t>
            </w:r>
            <w:r w:rsidR="00402A77">
              <w:t>’</w:t>
            </w:r>
            <w:r w:rsidR="006C0070" w:rsidRPr="009B4AEC">
              <w:t>r cyhoedd yng Nghymru</w:t>
            </w:r>
            <w:r w:rsidRPr="009B4AEC">
              <w:t xml:space="preserve">, rhaid ichi </w:t>
            </w:r>
            <w:r w:rsidR="008D5D11">
              <w:t>ddatgan</w:t>
            </w:r>
            <w:r w:rsidR="008D5D11" w:rsidRPr="009B4AEC">
              <w:t xml:space="preserve"> </w:t>
            </w:r>
            <w:r w:rsidRPr="009B4AEC">
              <w:t>(yn Gymraeg) eich bod yn croesawu galwadau yn Gymraeg.</w:t>
            </w:r>
          </w:p>
          <w:p w14:paraId="2485B4DA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3E0F17E1" w14:textId="77777777" w:rsidTr="002452D8">
        <w:trPr>
          <w:tblCellSpacing w:w="11" w:type="dxa"/>
        </w:trPr>
        <w:tc>
          <w:tcPr>
            <w:tcW w:w="1601" w:type="dxa"/>
          </w:tcPr>
          <w:p w14:paraId="65E70CFB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15:</w:t>
            </w:r>
          </w:p>
        </w:tc>
        <w:tc>
          <w:tcPr>
            <w:tcW w:w="3143" w:type="dxa"/>
          </w:tcPr>
          <w:p w14:paraId="6BE9ED8B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oes gennych ddangosyddion perfformiad ar gyfer delio â galwadau ffôn, rhaid ichi sicrhau nad yw</w:t>
            </w:r>
            <w:r w:rsidR="00402A77">
              <w:t>’</w:t>
            </w:r>
            <w:r w:rsidRPr="009B4AEC">
              <w:t>r dangosyddion perfformiad hynny yn trin galwadau ffôn a wneir yn Gymraeg yn llai ffafriol na galwadau a wneir yn Saesneg.</w:t>
            </w:r>
          </w:p>
          <w:p w14:paraId="084AF113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4DED3A82" w14:textId="77777777" w:rsidTr="002452D8">
        <w:trPr>
          <w:tblCellSpacing w:w="11" w:type="dxa"/>
        </w:trPr>
        <w:tc>
          <w:tcPr>
            <w:tcW w:w="1601" w:type="dxa"/>
          </w:tcPr>
          <w:p w14:paraId="6413F27F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16:</w:t>
            </w:r>
          </w:p>
        </w:tc>
        <w:tc>
          <w:tcPr>
            <w:tcW w:w="3143" w:type="dxa"/>
          </w:tcPr>
          <w:p w14:paraId="6C4AD138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</w:t>
            </w:r>
            <w:r w:rsidR="00402A77">
              <w:t>’</w:t>
            </w:r>
            <w:r w:rsidRPr="009B4AEC">
              <w:t xml:space="preserve">ch prif wasanaeth (neu wasanaethau) ateb galwadau ffôn roi gwybod i </w:t>
            </w:r>
            <w:r w:rsidR="00541D96" w:rsidRPr="009B4AEC">
              <w:t>aelodau o</w:t>
            </w:r>
            <w:r w:rsidR="00402A77">
              <w:t>’</w:t>
            </w:r>
            <w:r w:rsidR="00541D96" w:rsidRPr="009B4AEC">
              <w:t xml:space="preserve">r cyhoedd yng Nghymru </w:t>
            </w:r>
            <w:r w:rsidRPr="009B4AEC">
              <w:t>sy</w:t>
            </w:r>
            <w:r w:rsidR="00402A77">
              <w:t>’</w:t>
            </w:r>
            <w:r w:rsidRPr="009B4AEC">
              <w:t>n galw, yn Gymraeg, fod modd gadael neges yn Gymraeg.</w:t>
            </w:r>
          </w:p>
          <w:p w14:paraId="0D493E71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5D6A9E78" w14:textId="77777777" w:rsidTr="002452D8">
        <w:trPr>
          <w:tblCellSpacing w:w="11" w:type="dxa"/>
        </w:trPr>
        <w:tc>
          <w:tcPr>
            <w:tcW w:w="1601" w:type="dxa"/>
          </w:tcPr>
          <w:p w14:paraId="20EA75AE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17:</w:t>
            </w:r>
          </w:p>
        </w:tc>
        <w:tc>
          <w:tcPr>
            <w:tcW w:w="3143" w:type="dxa"/>
          </w:tcPr>
          <w:p w14:paraId="5DB14FA1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</w:t>
            </w:r>
            <w:r w:rsidR="00E537BC">
              <w:t>nad oes</w:t>
            </w:r>
            <w:r w:rsidR="00E537BC" w:rsidRPr="009B4AEC">
              <w:t xml:space="preserve"> </w:t>
            </w:r>
            <w:r w:rsidRPr="009B4AEC">
              <w:t>gwasanaeth Cymraeg ar gael ar eich prif rif ffôn (neu ar un o</w:t>
            </w:r>
            <w:r w:rsidR="00402A77">
              <w:t>’</w:t>
            </w:r>
            <w:r w:rsidRPr="009B4AEC">
              <w:t xml:space="preserve">ch prif rifau ffôn), </w:t>
            </w:r>
            <w:r w:rsidR="00E537BC">
              <w:t xml:space="preserve">neu </w:t>
            </w:r>
            <w:r w:rsidRPr="009B4AEC">
              <w:t>ar unrhyw rifau llinell gymorth neu rifau canolfan alwadau, rhaid ichi roi gwybod i</w:t>
            </w:r>
            <w:r w:rsidR="00402A77">
              <w:t>’</w:t>
            </w:r>
            <w:r w:rsidRPr="009B4AEC">
              <w:t xml:space="preserve">r </w:t>
            </w:r>
            <w:r w:rsidR="00541D96" w:rsidRPr="009B4AEC">
              <w:t>aelodau o</w:t>
            </w:r>
            <w:r w:rsidR="00402A77">
              <w:t>’</w:t>
            </w:r>
            <w:r w:rsidR="00541D96" w:rsidRPr="009B4AEC">
              <w:t xml:space="preserve">r cyhoedd yng Nghymru </w:t>
            </w:r>
            <w:r w:rsidRPr="009B4AEC">
              <w:t>sy</w:t>
            </w:r>
            <w:r w:rsidR="00402A77">
              <w:t>’</w:t>
            </w:r>
            <w:r w:rsidRPr="009B4AEC">
              <w:t>n galw</w:t>
            </w:r>
            <w:r w:rsidR="00675A2C" w:rsidRPr="009B4AEC">
              <w:t>, yn Gymraeg</w:t>
            </w:r>
            <w:r w:rsidRPr="009B4AEC">
              <w:t xml:space="preserve"> (drwy gyfrwng neges wedi ei hawtomeiddio neu fel arall)</w:t>
            </w:r>
            <w:r w:rsidR="00862889">
              <w:t>,</w:t>
            </w:r>
            <w:r w:rsidRPr="009B4AEC">
              <w:t xml:space="preserve"> pryd y bydd gwasanaeth Cymraeg ar gael.</w:t>
            </w:r>
          </w:p>
          <w:p w14:paraId="7648AEE6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54B5E915" w14:textId="77777777" w:rsidTr="002452D8">
        <w:trPr>
          <w:tblCellSpacing w:w="11" w:type="dxa"/>
        </w:trPr>
        <w:tc>
          <w:tcPr>
            <w:tcW w:w="1601" w:type="dxa"/>
          </w:tcPr>
          <w:p w14:paraId="5E4E579B" w14:textId="77777777" w:rsidR="002452D8" w:rsidRPr="009B4AEC" w:rsidRDefault="002452D8" w:rsidP="0017780D">
            <w:pPr>
              <w:pStyle w:val="TableText"/>
              <w:rPr>
                <w:bCs/>
                <w:iCs/>
              </w:rPr>
            </w:pPr>
          </w:p>
        </w:tc>
        <w:tc>
          <w:tcPr>
            <w:tcW w:w="3143" w:type="dxa"/>
          </w:tcPr>
          <w:p w14:paraId="7E83B25E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(2) Galwadau ffôn i adrannau, ac i aelodau o staff </w:t>
            </w:r>
            <w:r w:rsidR="00061C7D" w:rsidRPr="009B4AEC">
              <w:rPr>
                <w:b/>
                <w:i/>
              </w:rPr>
              <w:t>corf</w:t>
            </w:r>
            <w:r w:rsidR="003A05E5" w:rsidRPr="009B4AEC">
              <w:rPr>
                <w:b/>
                <w:i/>
              </w:rPr>
              <w:t>f</w:t>
            </w:r>
          </w:p>
          <w:p w14:paraId="1D5EB0EB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7ED9211D" w14:textId="77777777" w:rsidTr="002452D8">
        <w:trPr>
          <w:tblCellSpacing w:w="11" w:type="dxa"/>
        </w:trPr>
        <w:tc>
          <w:tcPr>
            <w:tcW w:w="1601" w:type="dxa"/>
          </w:tcPr>
          <w:p w14:paraId="61BBAFEE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18:</w:t>
            </w:r>
          </w:p>
        </w:tc>
        <w:tc>
          <w:tcPr>
            <w:tcW w:w="3143" w:type="dxa"/>
          </w:tcPr>
          <w:p w14:paraId="78592D7A" w14:textId="77777777" w:rsidR="00061C7D" w:rsidRPr="009B4AEC" w:rsidRDefault="002452D8" w:rsidP="00E07C0F">
            <w:pPr>
              <w:pStyle w:val="TableText"/>
              <w:jc w:val="both"/>
            </w:pPr>
            <w:r w:rsidRPr="009B4AEC">
              <w:t xml:space="preserve">Os bydd </w:t>
            </w:r>
            <w:r w:rsidR="00037B49" w:rsidRPr="009B4AEC">
              <w:t>aelod o</w:t>
            </w:r>
            <w:r w:rsidR="00402A77">
              <w:t>’</w:t>
            </w:r>
            <w:r w:rsidR="00037B49" w:rsidRPr="009B4AEC">
              <w:t>r cyhoedd yng Nghymru (</w:t>
            </w:r>
            <w:r w:rsidR="00402A77">
              <w:t>“</w:t>
            </w:r>
            <w:r w:rsidR="00037B49" w:rsidRPr="009B4AEC">
              <w:t>P</w:t>
            </w:r>
            <w:r w:rsidR="00402A77">
              <w:t>”</w:t>
            </w:r>
            <w:r w:rsidR="00037B49" w:rsidRPr="009B4AEC">
              <w:t xml:space="preserve">) </w:t>
            </w:r>
            <w:r w:rsidRPr="009B4AEC">
              <w:t>yn cysylltu ag un o</w:t>
            </w:r>
            <w:r w:rsidR="00402A77">
              <w:t>’</w:t>
            </w:r>
            <w:r w:rsidRPr="009B4AEC">
              <w:t xml:space="preserve">ch adrannau ar rif ffôn llinell uniongyrchol (gan gynnwys ar rifau llinell uniongyrchol aelodau staff), a bod y </w:t>
            </w:r>
            <w:r w:rsidR="00037B49" w:rsidRPr="009B4AEC">
              <w:t xml:space="preserve">P </w:t>
            </w:r>
            <w:r w:rsidRPr="009B4AEC">
              <w:t>hwnnw</w:t>
            </w:r>
            <w:r w:rsidR="00402A77">
              <w:t>’</w:t>
            </w:r>
            <w:r w:rsidRPr="009B4AEC">
              <w:t xml:space="preserve">n dymuno cael gwasanaeth Cymraeg, rhaid ichi </w:t>
            </w:r>
            <w:r w:rsidR="00A7075C" w:rsidRPr="009B4AEC">
              <w:t>ddelio â</w:t>
            </w:r>
            <w:r w:rsidR="00402A77">
              <w:t>’</w:t>
            </w:r>
            <w:r w:rsidR="00A7075C" w:rsidRPr="009B4AEC">
              <w:t>r alwad</w:t>
            </w:r>
            <w:r w:rsidR="003A05E5" w:rsidRPr="009B4AEC">
              <w:t xml:space="preserve"> yn Gymraeg </w:t>
            </w:r>
            <w:r w:rsidR="003A05E5" w:rsidRPr="009B4AEC">
              <w:lastRenderedPageBreak/>
              <w:t>yn ei ch</w:t>
            </w:r>
            <w:r w:rsidRPr="009B4AEC">
              <w:t>yfanrwydd (os yw</w:t>
            </w:r>
            <w:r w:rsidR="00402A77">
              <w:t>’</w:t>
            </w:r>
            <w:r w:rsidRPr="009B4AEC">
              <w:t>n angenrheidiol drwy drosglwyddo</w:t>
            </w:r>
            <w:r w:rsidR="00402A77">
              <w:t>’</w:t>
            </w:r>
            <w:r w:rsidRPr="009B4AEC">
              <w:t>r alwad i aelod o staff sy</w:t>
            </w:r>
            <w:r w:rsidR="00402A77">
              <w:t>’</w:t>
            </w:r>
            <w:r w:rsidRPr="009B4AEC">
              <w:t>n gallu delio â</w:t>
            </w:r>
            <w:r w:rsidR="00402A77">
              <w:t>’</w:t>
            </w:r>
            <w:r w:rsidRPr="009B4AEC">
              <w:t>r alwad yn Gymraeg).</w:t>
            </w:r>
          </w:p>
          <w:p w14:paraId="1032905E" w14:textId="77777777" w:rsidR="00E80008" w:rsidRPr="009B4AEC" w:rsidRDefault="00E80008" w:rsidP="00E07C0F">
            <w:pPr>
              <w:pStyle w:val="TableText"/>
              <w:jc w:val="both"/>
            </w:pPr>
          </w:p>
        </w:tc>
      </w:tr>
      <w:tr w:rsidR="002452D8" w:rsidRPr="009B4AEC" w14:paraId="68A19742" w14:textId="77777777" w:rsidTr="002452D8">
        <w:trPr>
          <w:tblCellSpacing w:w="11" w:type="dxa"/>
        </w:trPr>
        <w:tc>
          <w:tcPr>
            <w:tcW w:w="1601" w:type="dxa"/>
          </w:tcPr>
          <w:p w14:paraId="6AD853DD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Safon 19:</w:t>
            </w:r>
          </w:p>
        </w:tc>
        <w:tc>
          <w:tcPr>
            <w:tcW w:w="3143" w:type="dxa"/>
          </w:tcPr>
          <w:p w14:paraId="081628B8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 </w:t>
            </w:r>
            <w:r w:rsidR="00037B49" w:rsidRPr="009B4AEC">
              <w:t>aelod o</w:t>
            </w:r>
            <w:r w:rsidR="00402A77">
              <w:t>’</w:t>
            </w:r>
            <w:r w:rsidR="00037B49" w:rsidRPr="009B4AEC">
              <w:t>r cyhoedd yng Nghymru (</w:t>
            </w:r>
            <w:r w:rsidR="00402A77">
              <w:t>“</w:t>
            </w:r>
            <w:r w:rsidR="00037B49" w:rsidRPr="009B4AEC">
              <w:t>P</w:t>
            </w:r>
            <w:r w:rsidR="00402A77">
              <w:t>”</w:t>
            </w:r>
            <w:r w:rsidR="00037B49" w:rsidRPr="009B4AEC">
              <w:t xml:space="preserve">) </w:t>
            </w:r>
            <w:r w:rsidRPr="009B4AEC">
              <w:t>yn cysylltu ag un o</w:t>
            </w:r>
            <w:r w:rsidR="00402A77">
              <w:t>’</w:t>
            </w:r>
            <w:r w:rsidRPr="009B4AEC">
              <w:t xml:space="preserve">ch adrannau ar rif ffôn llinell uniongyrchol (gan gynnwys ar rifau llinell uniongyrchol aelodau staff), a bod y </w:t>
            </w:r>
            <w:r w:rsidR="00037B49" w:rsidRPr="009B4AEC">
              <w:t xml:space="preserve">P </w:t>
            </w:r>
            <w:r w:rsidRPr="009B4AEC">
              <w:t>hwnnw</w:t>
            </w:r>
            <w:r w:rsidR="00402A77">
              <w:t>’</w:t>
            </w:r>
            <w:r w:rsidRPr="009B4AEC">
              <w:t>n dymuno cael gwasanaeth Cymraeg, rhaid ichi ddelio â</w:t>
            </w:r>
            <w:r w:rsidR="00402A77">
              <w:t>’</w:t>
            </w:r>
            <w:r w:rsidRPr="009B4AEC">
              <w:t>r alwad yn Gymraeg—</w:t>
            </w:r>
          </w:p>
          <w:p w14:paraId="5524CFD1" w14:textId="77777777" w:rsidR="002452D8" w:rsidRPr="009B4AEC" w:rsidRDefault="002452D8">
            <w:pPr>
              <w:pStyle w:val="N3"/>
              <w:numPr>
                <w:ilvl w:val="2"/>
                <w:numId w:val="12"/>
              </w:numPr>
            </w:pPr>
            <w:r w:rsidRPr="009B4AEC">
              <w:t>hyd nes ei bod yn angenrheidiol trosglwyddo</w:t>
            </w:r>
            <w:r w:rsidR="00402A77">
              <w:t>’</w:t>
            </w:r>
            <w:r w:rsidRPr="009B4AEC">
              <w:t>r alwad i aelod o staff nad yw</w:t>
            </w:r>
            <w:r w:rsidR="00402A77">
              <w:t>’</w:t>
            </w:r>
            <w:r w:rsidRPr="009B4AEC">
              <w:t>n siarad Cymraeg sy</w:t>
            </w:r>
            <w:r w:rsidR="00402A77">
              <w:t>’</w:t>
            </w:r>
            <w:r w:rsidRPr="009B4AEC">
              <w:t>n gallu darparu gwasanaeth ar bwnc penodol</w:t>
            </w:r>
            <w:r w:rsidR="00E537BC">
              <w:t>,</w:t>
            </w:r>
            <w:r w:rsidRPr="009B4AEC">
              <w:t xml:space="preserve"> a</w:t>
            </w:r>
          </w:p>
          <w:p w14:paraId="00456EE1" w14:textId="77777777" w:rsidR="002452D8" w:rsidRPr="009B4AEC" w:rsidRDefault="002452D8" w:rsidP="003E569A">
            <w:pPr>
              <w:pStyle w:val="N3"/>
            </w:pPr>
            <w:r w:rsidRPr="009B4AEC">
              <w:t>hyd nes nad oes aelod o staff sy</w:t>
            </w:r>
            <w:r w:rsidR="00402A77">
              <w:t>’</w:t>
            </w:r>
            <w:r w:rsidRPr="009B4AEC">
              <w:t>n siarad Cymraeg ar gael i ddarparu gwasanaeth ar y pwnc penodol hwnnw.</w:t>
            </w:r>
          </w:p>
          <w:p w14:paraId="02BB5B13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1AE12383" w14:textId="77777777" w:rsidTr="002452D8">
        <w:trPr>
          <w:tblCellSpacing w:w="11" w:type="dxa"/>
        </w:trPr>
        <w:tc>
          <w:tcPr>
            <w:tcW w:w="1601" w:type="dxa"/>
          </w:tcPr>
          <w:p w14:paraId="1A349F66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20:</w:t>
            </w:r>
          </w:p>
        </w:tc>
        <w:tc>
          <w:tcPr>
            <w:tcW w:w="3143" w:type="dxa"/>
          </w:tcPr>
          <w:p w14:paraId="6FD3DD3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 </w:t>
            </w:r>
            <w:r w:rsidR="00037B49" w:rsidRPr="009B4AEC">
              <w:t>aelod o</w:t>
            </w:r>
            <w:r w:rsidR="00402A77">
              <w:t>’</w:t>
            </w:r>
            <w:r w:rsidR="00037B49" w:rsidRPr="009B4AEC">
              <w:t>r cyhoedd yng Nghymru (</w:t>
            </w:r>
            <w:r w:rsidR="00402A77">
              <w:t>“</w:t>
            </w:r>
            <w:r w:rsidR="00037B49" w:rsidRPr="009B4AEC">
              <w:t>P</w:t>
            </w:r>
            <w:r w:rsidR="00402A77">
              <w:t>”</w:t>
            </w:r>
            <w:r w:rsidR="00037B49" w:rsidRPr="009B4AEC">
              <w:t xml:space="preserve">) </w:t>
            </w:r>
            <w:r w:rsidRPr="009B4AEC">
              <w:t>yn cysylltu â chi ar rif llinell uniongyrchol (pa un ai ar rif llinell uniongyrchol adran neu ar rif llinell uniongyrchol aelod o staff), rhaid ichi sicrhau 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 xml:space="preserve">r Saesneg wrth gyfarch y </w:t>
            </w:r>
            <w:r w:rsidR="00037B49" w:rsidRPr="009B4AEC">
              <w:t>P hwnnw</w:t>
            </w:r>
            <w:r w:rsidRPr="009B4AEC">
              <w:t>.</w:t>
            </w:r>
          </w:p>
          <w:p w14:paraId="2DD9E2DE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7622286D" w14:textId="77777777" w:rsidTr="002452D8">
        <w:trPr>
          <w:tblCellSpacing w:w="11" w:type="dxa"/>
        </w:trPr>
        <w:tc>
          <w:tcPr>
            <w:tcW w:w="1601" w:type="dxa"/>
          </w:tcPr>
          <w:p w14:paraId="4A1C094B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309D5EA2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>(3) Galwadau ffôn a wneir gan gorff</w:t>
            </w:r>
          </w:p>
          <w:p w14:paraId="20444545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5ABF3F6D" w14:textId="77777777" w:rsidTr="002452D8">
        <w:trPr>
          <w:tblCellSpacing w:w="11" w:type="dxa"/>
        </w:trPr>
        <w:tc>
          <w:tcPr>
            <w:tcW w:w="1601" w:type="dxa"/>
          </w:tcPr>
          <w:p w14:paraId="1775DEED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21:</w:t>
            </w:r>
          </w:p>
        </w:tc>
        <w:tc>
          <w:tcPr>
            <w:tcW w:w="3143" w:type="dxa"/>
          </w:tcPr>
          <w:p w14:paraId="1FF5F15B" w14:textId="77777777" w:rsidR="00061C7D" w:rsidRPr="009B4AEC" w:rsidRDefault="002452D8" w:rsidP="00E07C0F">
            <w:pPr>
              <w:pStyle w:val="TableText"/>
              <w:jc w:val="both"/>
            </w:pPr>
            <w:r w:rsidRPr="009B4AEC">
              <w:t>Pan fyddwch yn ffonio unigolyn (</w:t>
            </w:r>
            <w:r w:rsidR="00402A77">
              <w:t>“</w:t>
            </w:r>
            <w:r w:rsidRPr="009B4AEC">
              <w:t>A</w:t>
            </w:r>
            <w:r w:rsidR="00402A77">
              <w:t>”</w:t>
            </w:r>
            <w:r w:rsidRPr="009B4AEC">
              <w:t>) am y tro cyntaf, rhaid ichi ofyn i A a yw</w:t>
            </w:r>
            <w:r w:rsidR="00402A77">
              <w:t>’</w:t>
            </w:r>
            <w:r w:rsidRPr="009B4AEC">
              <w:t>n dymuno cael galwadau ffôn oddi wrthych yn Gymraeg</w:t>
            </w:r>
            <w:r w:rsidR="003A05E5" w:rsidRPr="009B4AEC">
              <w:t>,</w:t>
            </w:r>
            <w:r w:rsidRPr="009B4AEC">
              <w:t xml:space="preserve"> ac os yw A yn ymateb i ddweud ei fod yn dymuno hynny, rhaid ichi gadw cofnod o</w:t>
            </w:r>
            <w:r w:rsidR="00402A77">
              <w:t>’</w:t>
            </w:r>
            <w:r w:rsidRPr="009B4AEC">
              <w:t>i ddymuniad, a chynnal galwadau ffôn a wneir i A o hynny ymlaen yn Gymraeg.</w:t>
            </w:r>
          </w:p>
          <w:p w14:paraId="3938FFEF" w14:textId="77777777" w:rsidR="00E80008" w:rsidRPr="009B4AEC" w:rsidRDefault="00E80008" w:rsidP="00E07C0F">
            <w:pPr>
              <w:pStyle w:val="TableText"/>
              <w:jc w:val="both"/>
            </w:pPr>
          </w:p>
        </w:tc>
      </w:tr>
      <w:tr w:rsidR="002452D8" w:rsidRPr="009B4AEC" w14:paraId="3DA52440" w14:textId="77777777" w:rsidTr="002452D8">
        <w:trPr>
          <w:tblCellSpacing w:w="11" w:type="dxa"/>
        </w:trPr>
        <w:tc>
          <w:tcPr>
            <w:tcW w:w="1601" w:type="dxa"/>
          </w:tcPr>
          <w:p w14:paraId="75F11D00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3DF27220" w14:textId="77777777" w:rsidR="002452D8" w:rsidRPr="009B4AEC" w:rsidRDefault="0017780D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i/>
              </w:rPr>
              <w:t>(</w:t>
            </w:r>
            <w:r w:rsidRPr="009B4AEC">
              <w:rPr>
                <w:b/>
                <w:i/>
              </w:rPr>
              <w:t xml:space="preserve">4) </w:t>
            </w:r>
            <w:r w:rsidR="002452D8" w:rsidRPr="009B4AEC">
              <w:rPr>
                <w:b/>
                <w:i/>
              </w:rPr>
              <w:t>Corff yn delio â galwadau ffôn drwy system wedi ei hawtomeiddio</w:t>
            </w:r>
          </w:p>
          <w:p w14:paraId="19110979" w14:textId="77777777" w:rsidR="00473B1B" w:rsidRPr="009B4AEC" w:rsidRDefault="00473B1B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336FC1BC" w14:textId="77777777" w:rsidTr="002452D8">
        <w:trPr>
          <w:tblCellSpacing w:w="11" w:type="dxa"/>
        </w:trPr>
        <w:tc>
          <w:tcPr>
            <w:tcW w:w="1601" w:type="dxa"/>
          </w:tcPr>
          <w:p w14:paraId="036C750F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Safon 22:</w:t>
            </w:r>
          </w:p>
        </w:tc>
        <w:tc>
          <w:tcPr>
            <w:tcW w:w="3143" w:type="dxa"/>
          </w:tcPr>
          <w:p w14:paraId="72D370B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 unrhyw system</w:t>
            </w:r>
            <w:r w:rsidR="00E537BC">
              <w:t>au</w:t>
            </w:r>
            <w:r w:rsidRPr="009B4AEC">
              <w:t xml:space="preserve"> ffôn wedi </w:t>
            </w:r>
            <w:r w:rsidR="00E537BC" w:rsidRPr="009B4AEC">
              <w:t>e</w:t>
            </w:r>
            <w:r w:rsidR="00E537BC">
              <w:t>u</w:t>
            </w:r>
            <w:r w:rsidR="00E537BC" w:rsidRPr="009B4AEC">
              <w:t xml:space="preserve"> </w:t>
            </w:r>
            <w:r w:rsidRPr="009B4AEC">
              <w:t>hawtomeiddio sydd gennych ddarparu</w:t>
            </w:r>
            <w:r w:rsidR="00402A77">
              <w:t>’</w:t>
            </w:r>
            <w:r w:rsidRPr="009B4AEC">
              <w:t>r gwasanaeth cyfan wedi ei awtomeiddio yn Gymraeg</w:t>
            </w:r>
            <w:r w:rsidR="00C34492" w:rsidRPr="009B4AEC">
              <w:t xml:space="preserve"> pan fo</w:t>
            </w:r>
            <w:r w:rsidR="00402A77">
              <w:t>’</w:t>
            </w:r>
            <w:r w:rsidR="00C34492" w:rsidRPr="009B4AEC">
              <w:t>r gynulleidfa a ragwelir yn cynnwys aelodau o</w:t>
            </w:r>
            <w:r w:rsidR="00402A77">
              <w:t>’</w:t>
            </w:r>
            <w:r w:rsidR="00C34492" w:rsidRPr="009B4AEC">
              <w:t>r cyhoedd yng Nghymru</w:t>
            </w:r>
            <w:r w:rsidRPr="009B4AEC">
              <w:t>.</w:t>
            </w:r>
          </w:p>
          <w:p w14:paraId="34978255" w14:textId="77777777" w:rsidR="00473B1B" w:rsidRPr="009B4AEC" w:rsidRDefault="00473B1B" w:rsidP="00E07C0F">
            <w:pPr>
              <w:pStyle w:val="TableText"/>
              <w:jc w:val="both"/>
            </w:pPr>
          </w:p>
        </w:tc>
      </w:tr>
      <w:tr w:rsidR="002452D8" w:rsidRPr="009B4AEC" w14:paraId="20EF7B1F" w14:textId="77777777" w:rsidTr="002452D8">
        <w:trPr>
          <w:tblCellSpacing w:w="11" w:type="dxa"/>
        </w:trPr>
        <w:tc>
          <w:tcPr>
            <w:tcW w:w="1601" w:type="dxa"/>
          </w:tcPr>
          <w:p w14:paraId="61680E61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3</w:t>
            </w:r>
          </w:p>
        </w:tc>
        <w:tc>
          <w:tcPr>
            <w:tcW w:w="3143" w:type="dxa"/>
          </w:tcPr>
          <w:p w14:paraId="6FFC8B35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cyfarfodydd a gynhelir gan gorff nad ydynt yn agored i</w:t>
            </w:r>
            <w:r w:rsidR="00402A77">
              <w:rPr>
                <w:b/>
              </w:rPr>
              <w:t>’</w:t>
            </w:r>
            <w:r w:rsidRPr="009B4AEC">
              <w:rPr>
                <w:b/>
              </w:rPr>
              <w:t>r cyhoedd yn gyffredinol</w:t>
            </w:r>
          </w:p>
          <w:p w14:paraId="467566A4" w14:textId="77777777" w:rsidR="00061C7D" w:rsidRPr="009B4AEC" w:rsidRDefault="00061C7D" w:rsidP="00E07C0F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6EDCC093" w14:textId="77777777" w:rsidTr="002452D8">
        <w:trPr>
          <w:tblCellSpacing w:w="11" w:type="dxa"/>
        </w:trPr>
        <w:tc>
          <w:tcPr>
            <w:tcW w:w="1601" w:type="dxa"/>
          </w:tcPr>
          <w:p w14:paraId="1E530A10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72B5CB52" w14:textId="77777777" w:rsidR="002452D8" w:rsidRPr="009B4AEC" w:rsidRDefault="0017780D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(1) </w:t>
            </w:r>
            <w:r w:rsidR="002452D8" w:rsidRPr="009B4AEC">
              <w:rPr>
                <w:b/>
                <w:i/>
              </w:rPr>
              <w:t xml:space="preserve">Cyfarfodydd rhwng corff ac un </w:t>
            </w:r>
            <w:r w:rsidR="00091151" w:rsidRPr="009B4AEC">
              <w:rPr>
                <w:b/>
                <w:i/>
              </w:rPr>
              <w:t xml:space="preserve">aelod </w:t>
            </w:r>
            <w:r w:rsidR="002452D8" w:rsidRPr="009B4AEC">
              <w:rPr>
                <w:b/>
                <w:i/>
              </w:rPr>
              <w:t xml:space="preserve">gwahoddedig </w:t>
            </w:r>
            <w:r w:rsidR="00091151" w:rsidRPr="009B4AEC">
              <w:rPr>
                <w:b/>
                <w:i/>
              </w:rPr>
              <w:t>o</w:t>
            </w:r>
            <w:r w:rsidR="00402A77">
              <w:rPr>
                <w:b/>
                <w:i/>
              </w:rPr>
              <w:t>’</w:t>
            </w:r>
            <w:r w:rsidR="00091151" w:rsidRPr="009B4AEC">
              <w:rPr>
                <w:b/>
                <w:i/>
              </w:rPr>
              <w:t>r cyhoedd</w:t>
            </w:r>
          </w:p>
          <w:p w14:paraId="4345FBE1" w14:textId="77777777" w:rsidR="00061C7D" w:rsidRPr="009B4AEC" w:rsidRDefault="00061C7D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428C9938" w14:textId="77777777" w:rsidTr="002452D8">
        <w:trPr>
          <w:tblCellSpacing w:w="11" w:type="dxa"/>
        </w:trPr>
        <w:tc>
          <w:tcPr>
            <w:tcW w:w="1601" w:type="dxa"/>
          </w:tcPr>
          <w:p w14:paraId="25D4BF70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23:</w:t>
            </w:r>
          </w:p>
        </w:tc>
        <w:tc>
          <w:tcPr>
            <w:tcW w:w="3143" w:type="dxa"/>
          </w:tcPr>
          <w:p w14:paraId="6DC10539" w14:textId="77777777" w:rsidR="00091151" w:rsidRPr="009B4AEC" w:rsidRDefault="00091151" w:rsidP="00E07C0F">
            <w:pPr>
              <w:pStyle w:val="TableText"/>
              <w:jc w:val="both"/>
            </w:pPr>
            <w:r w:rsidRPr="009B4AEC">
              <w:t>Os byddwch yn gwahodd un aelod o</w:t>
            </w:r>
            <w:r w:rsidR="00402A77">
              <w:t>’</w:t>
            </w:r>
            <w:r w:rsidRPr="009B4AEC">
              <w:t>r cyhoedd yng Nghymru (</w:t>
            </w:r>
            <w:r w:rsidR="00402A77">
              <w:t>“</w:t>
            </w:r>
            <w:r w:rsidRPr="009B4AEC">
              <w:t>P</w:t>
            </w:r>
            <w:r w:rsidR="00402A77">
              <w:t>”</w:t>
            </w:r>
            <w:r w:rsidRPr="009B4AEC">
              <w:t>) yn unig i gyfarfod—</w:t>
            </w:r>
          </w:p>
          <w:p w14:paraId="20F25E3C" w14:textId="77777777" w:rsidR="00091151" w:rsidRPr="009B4AEC" w:rsidRDefault="00091151">
            <w:pPr>
              <w:pStyle w:val="N3"/>
              <w:numPr>
                <w:ilvl w:val="2"/>
                <w:numId w:val="81"/>
              </w:numPr>
            </w:pPr>
            <w:r w:rsidRPr="009B4AEC">
              <w:t>rhaid ichi ofyn i P a yw</w:t>
            </w:r>
            <w:r w:rsidR="00402A77">
              <w:t>’</w:t>
            </w:r>
            <w:r w:rsidRPr="009B4AEC">
              <w:t>n dymuno defnyddio</w:t>
            </w:r>
            <w:r w:rsidR="00402A77">
              <w:t>’</w:t>
            </w:r>
            <w:r w:rsidRPr="009B4AEC">
              <w:t xml:space="preserve">r Gymraeg yn y cyfarfod a rhoi gwybod i P y byddwch yn cynnal y cyfarfod yn </w:t>
            </w:r>
            <w:r w:rsidR="000D4792" w:rsidRPr="009B4AEC">
              <w:t>Gymraeg</w:t>
            </w:r>
            <w:r w:rsidRPr="009B4AEC">
              <w:t xml:space="preserve"> neu, </w:t>
            </w:r>
            <w:r w:rsidR="00DB002D">
              <w:t>os yw’n angenrheidiol</w:t>
            </w:r>
            <w:r w:rsidRPr="009B4AEC">
              <w:t>, yn darparu gwasanaeth cyfieithu 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at y diben hwnnw, a</w:t>
            </w:r>
          </w:p>
          <w:p w14:paraId="0D15E776" w14:textId="77777777" w:rsidR="002452D8" w:rsidRPr="009B4AEC" w:rsidRDefault="00091151" w:rsidP="0041223A">
            <w:pPr>
              <w:pStyle w:val="N3"/>
            </w:pPr>
            <w:r w:rsidRPr="009B4AEC">
              <w:t xml:space="preserve">os yw P wedi rhoi gwybod ichi </w:t>
            </w:r>
            <w:r w:rsidR="000D4792">
              <w:t>ei fod</w:t>
            </w:r>
            <w:r w:rsidRPr="009B4AEC">
              <w:t xml:space="preserve"> yn dymuno defnyddio</w:t>
            </w:r>
            <w:r w:rsidR="00402A77">
              <w:t>’</w:t>
            </w:r>
            <w:r w:rsidRPr="009B4AEC">
              <w:t xml:space="preserve">r Gymraeg yn y cyfarfod, rhaid ichi gynnal y cyfarfod yn Gymraeg neu, </w:t>
            </w:r>
            <w:r w:rsidR="00DB002D">
              <w:t>os yw’n angenrheidiol</w:t>
            </w:r>
            <w:r w:rsidRPr="009B4AEC">
              <w:t>, drefnu bod gwasanaeth cyfieithu ar y pryd neu wasanaeth cyfieithu olynol 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ar gael yn y cyfarfod.</w:t>
            </w:r>
          </w:p>
          <w:p w14:paraId="1C5D4E2B" w14:textId="77777777" w:rsidR="00061C7D" w:rsidRPr="009B4AEC" w:rsidRDefault="00061C7D" w:rsidP="00E07C0F">
            <w:pPr>
              <w:pStyle w:val="TableText"/>
              <w:jc w:val="both"/>
            </w:pPr>
          </w:p>
        </w:tc>
      </w:tr>
      <w:tr w:rsidR="002452D8" w:rsidRPr="009B4AEC" w14:paraId="2ABE0F72" w14:textId="77777777" w:rsidTr="002452D8">
        <w:trPr>
          <w:tblCellSpacing w:w="11" w:type="dxa"/>
        </w:trPr>
        <w:tc>
          <w:tcPr>
            <w:tcW w:w="1601" w:type="dxa"/>
          </w:tcPr>
          <w:p w14:paraId="26DECBC4" w14:textId="77777777" w:rsidR="002452D8" w:rsidRPr="009B4AEC" w:rsidRDefault="002452D8" w:rsidP="00E07C0F">
            <w:pPr>
              <w:pStyle w:val="TableText"/>
              <w:jc w:val="both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4C3BF08D" w14:textId="77777777" w:rsidR="002452D8" w:rsidRPr="009B4AEC" w:rsidRDefault="002452D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>(2) Cyfarfodydd rhwng corff a mwy nag un person gwahoddedig</w:t>
            </w:r>
          </w:p>
          <w:p w14:paraId="32881C9A" w14:textId="77777777" w:rsidR="009644F4" w:rsidRPr="009B4AEC" w:rsidRDefault="009644F4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64D32206" w14:textId="77777777" w:rsidTr="002452D8">
        <w:trPr>
          <w:tblCellSpacing w:w="11" w:type="dxa"/>
        </w:trPr>
        <w:tc>
          <w:tcPr>
            <w:tcW w:w="1601" w:type="dxa"/>
          </w:tcPr>
          <w:p w14:paraId="5863578A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091151" w:rsidRPr="009B4AEC">
              <w:rPr>
                <w:b/>
                <w:bCs/>
                <w:iCs/>
              </w:rPr>
              <w:t>24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6221BC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byddwch yn gwahodd mwy nag un person i gyfarfod, rhaid ichi ofyn i bob </w:t>
            </w:r>
            <w:r w:rsidR="00FB7D11" w:rsidRPr="009B4AEC">
              <w:t>aelod o</w:t>
            </w:r>
            <w:r w:rsidR="00402A77">
              <w:t>’</w:t>
            </w:r>
            <w:r w:rsidR="00FB7D11" w:rsidRPr="009B4AEC">
              <w:t xml:space="preserve">r cyhoedd yng Nghymru </w:t>
            </w:r>
            <w:r w:rsidR="004A6D9C">
              <w:t xml:space="preserve">a </w:t>
            </w:r>
            <w:r w:rsidR="0092025F">
              <w:t>wahoddir</w:t>
            </w:r>
            <w:r w:rsidR="00FB7D11" w:rsidRPr="009B4AEC">
              <w:t xml:space="preserve"> </w:t>
            </w:r>
            <w:r w:rsidRPr="009B4AEC">
              <w:t>a yw</w:t>
            </w:r>
            <w:r w:rsidR="00402A77">
              <w:t>’</w:t>
            </w:r>
            <w:r w:rsidRPr="009B4AEC">
              <w:t>n dymuno defnyddio</w:t>
            </w:r>
            <w:r w:rsidR="00402A77">
              <w:t>’</w:t>
            </w:r>
            <w:r w:rsidRPr="009B4AEC">
              <w:t>r Gymraeg yn y cyfarfod.</w:t>
            </w:r>
          </w:p>
          <w:p w14:paraId="1590888C" w14:textId="77777777" w:rsidR="009644F4" w:rsidRPr="009B4AEC" w:rsidRDefault="009644F4" w:rsidP="00E07C0F">
            <w:pPr>
              <w:pStyle w:val="TableText"/>
              <w:jc w:val="both"/>
            </w:pPr>
          </w:p>
        </w:tc>
      </w:tr>
      <w:tr w:rsidR="002452D8" w:rsidRPr="009B4AEC" w14:paraId="6E696278" w14:textId="77777777" w:rsidTr="002452D8">
        <w:trPr>
          <w:tblCellSpacing w:w="11" w:type="dxa"/>
        </w:trPr>
        <w:tc>
          <w:tcPr>
            <w:tcW w:w="1601" w:type="dxa"/>
          </w:tcPr>
          <w:p w14:paraId="12CD1EBE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FB7D11" w:rsidRPr="009B4AEC">
              <w:rPr>
                <w:b/>
                <w:bCs/>
                <w:iCs/>
              </w:rPr>
              <w:t>24A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62211B5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wedi gwahodd mwy nag un person i gyfarfod, a bod o leiaf 10% (ond llai na 100%) o</w:t>
            </w:r>
            <w:r w:rsidR="00402A77">
              <w:t>’</w:t>
            </w:r>
            <w:r w:rsidRPr="009B4AEC">
              <w:t>r</w:t>
            </w:r>
            <w:r w:rsidR="00FB7D11" w:rsidRPr="009B4AEC">
              <w:t xml:space="preserve"> aelodau o</w:t>
            </w:r>
            <w:r w:rsidR="00402A77">
              <w:t>’</w:t>
            </w:r>
            <w:r w:rsidR="00FB7D11" w:rsidRPr="009B4AEC">
              <w:t xml:space="preserve">r cyhoedd yng Nghymru a </w:t>
            </w:r>
            <w:r w:rsidR="0092025F">
              <w:t>wahoddwyd</w:t>
            </w:r>
            <w:r w:rsidRPr="009B4AEC">
              <w:t xml:space="preserve"> wedi </w:t>
            </w:r>
            <w:r w:rsidR="008D68E9">
              <w:t>rhoi gwybod ichi</w:t>
            </w:r>
            <w:r w:rsidRPr="009B4AEC">
              <w:t xml:space="preserve"> eu bod yn dymuno defnyddio</w:t>
            </w:r>
            <w:r w:rsidR="00402A77">
              <w:t>’</w:t>
            </w:r>
            <w:r w:rsidRPr="009B4AEC">
              <w:t xml:space="preserve">r Gymraeg yn y cyfarfod, rhaid ichi drefnu bod gwasanaeth cyfieithu ar y pryd </w:t>
            </w:r>
            <w:r w:rsidR="00FB7D11" w:rsidRPr="009B4AEC">
              <w:t xml:space="preserve">neu wasanaeth cyfieithu olynol </w:t>
            </w:r>
            <w:r w:rsidRPr="009B4AEC">
              <w:t>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ar gael yn y cyfarfod.</w:t>
            </w:r>
          </w:p>
          <w:p w14:paraId="2B22BAEA" w14:textId="77777777" w:rsidR="009644F4" w:rsidRPr="009B4AEC" w:rsidRDefault="009644F4" w:rsidP="00E07C0F">
            <w:pPr>
              <w:pStyle w:val="TableText"/>
              <w:jc w:val="both"/>
            </w:pPr>
          </w:p>
        </w:tc>
      </w:tr>
      <w:tr w:rsidR="002452D8" w:rsidRPr="009B4AEC" w14:paraId="54B33CC0" w14:textId="77777777" w:rsidTr="002452D8">
        <w:trPr>
          <w:tblCellSpacing w:w="11" w:type="dxa"/>
        </w:trPr>
        <w:tc>
          <w:tcPr>
            <w:tcW w:w="1601" w:type="dxa"/>
          </w:tcPr>
          <w:p w14:paraId="5BF39006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B7D11" w:rsidRPr="009B4AEC">
              <w:rPr>
                <w:b/>
                <w:bCs/>
                <w:iCs/>
              </w:rPr>
              <w:t>24B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9E92EE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wedi gwahodd mwy nag un person i gyfarfod, a bod o leiaf 20% (ond llai na 100%) o</w:t>
            </w:r>
            <w:r w:rsidR="00402A77">
              <w:t>’</w:t>
            </w:r>
            <w:r w:rsidRPr="009B4AEC">
              <w:t xml:space="preserve">r </w:t>
            </w:r>
            <w:r w:rsidR="00FB7D11" w:rsidRPr="009B4AEC">
              <w:t>aelodau o</w:t>
            </w:r>
            <w:r w:rsidR="00402A77">
              <w:t>’</w:t>
            </w:r>
            <w:r w:rsidR="00FB7D11" w:rsidRPr="009B4AEC">
              <w:t xml:space="preserve">r cyhoedd yng Nghymru a </w:t>
            </w:r>
            <w:r w:rsidR="0092025F">
              <w:t>wahoddwyd</w:t>
            </w:r>
            <w:r w:rsidR="00FB7D11" w:rsidRPr="009B4AEC">
              <w:t xml:space="preserve"> </w:t>
            </w:r>
            <w:r w:rsidRPr="009B4AEC">
              <w:t xml:space="preserve">wedi </w:t>
            </w:r>
            <w:r w:rsidR="008D68E9">
              <w:t>rhoi gwybod ichi</w:t>
            </w:r>
            <w:r w:rsidRPr="009B4AEC">
              <w:t xml:space="preserve"> eu bod yn dymuno defnyddio</w:t>
            </w:r>
            <w:r w:rsidR="00402A77">
              <w:t>’</w:t>
            </w:r>
            <w:r w:rsidRPr="009B4AEC">
              <w:t xml:space="preserve">r Gymraeg yn y cyfarfod, rhaid ichi drefnu bod gwasanaeth cyfieithu ar y pryd </w:t>
            </w:r>
            <w:r w:rsidR="00FB7D11" w:rsidRPr="009B4AEC">
              <w:t xml:space="preserve">neu wasanaeth cyfieithu olynol </w:t>
            </w:r>
            <w:r w:rsidRPr="009B4AEC">
              <w:t>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ar gael yn y cyfarfod.</w:t>
            </w:r>
          </w:p>
          <w:p w14:paraId="71B8AC34" w14:textId="77777777" w:rsidR="0017780D" w:rsidRPr="009B4AEC" w:rsidRDefault="0017780D" w:rsidP="00E07C0F">
            <w:pPr>
              <w:pStyle w:val="TableText"/>
              <w:jc w:val="both"/>
            </w:pPr>
          </w:p>
        </w:tc>
      </w:tr>
      <w:tr w:rsidR="002452D8" w:rsidRPr="009B4AEC" w14:paraId="07E43894" w14:textId="77777777" w:rsidTr="002452D8">
        <w:trPr>
          <w:tblCellSpacing w:w="11" w:type="dxa"/>
        </w:trPr>
        <w:tc>
          <w:tcPr>
            <w:tcW w:w="1601" w:type="dxa"/>
          </w:tcPr>
          <w:p w14:paraId="7B2E874F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B7D11" w:rsidRPr="009B4AEC">
              <w:rPr>
                <w:b/>
                <w:bCs/>
                <w:iCs/>
              </w:rPr>
              <w:t>24C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4309E1AD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wedi gwahodd mwy nag un person i gyfarfod, a bod o leiaf 30% (ond llai na 100%) o</w:t>
            </w:r>
            <w:r w:rsidR="00402A77">
              <w:t>’</w:t>
            </w:r>
            <w:r w:rsidRPr="009B4AEC">
              <w:t xml:space="preserve">r </w:t>
            </w:r>
            <w:r w:rsidR="00FB7D11" w:rsidRPr="009B4AEC">
              <w:t>aelodau o</w:t>
            </w:r>
            <w:r w:rsidR="00402A77">
              <w:t>’</w:t>
            </w:r>
            <w:r w:rsidR="00FB7D11" w:rsidRPr="009B4AEC">
              <w:t xml:space="preserve">r cyhoedd yng Nghymru a </w:t>
            </w:r>
            <w:r w:rsidR="0092025F">
              <w:t>wahoddwyd</w:t>
            </w:r>
            <w:r w:rsidR="00FB7D11" w:rsidRPr="009B4AEC">
              <w:t xml:space="preserve"> </w:t>
            </w:r>
            <w:r w:rsidRPr="009B4AEC">
              <w:t xml:space="preserve">wedi </w:t>
            </w:r>
            <w:r w:rsidR="008D68E9">
              <w:t>rhoi gwybod ichi</w:t>
            </w:r>
            <w:r w:rsidRPr="009B4AEC">
              <w:t xml:space="preserve"> eu bod yn dymuno defnyddio</w:t>
            </w:r>
            <w:r w:rsidR="00402A77">
              <w:t>’</w:t>
            </w:r>
            <w:r w:rsidRPr="009B4AEC">
              <w:t xml:space="preserve">r Gymraeg yn y cyfarfod, rhaid ichi drefnu bod gwasanaeth cyfieithu ar y pryd </w:t>
            </w:r>
            <w:r w:rsidR="00834461" w:rsidRPr="009B4AEC">
              <w:t xml:space="preserve">neu wasanaeth cyfieithu olynol </w:t>
            </w:r>
            <w:r w:rsidRPr="009B4AEC">
              <w:t>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ar gael yn y cyfarfod.</w:t>
            </w:r>
          </w:p>
          <w:p w14:paraId="6D238CFA" w14:textId="77777777" w:rsidR="009644F4" w:rsidRPr="009B4AEC" w:rsidRDefault="009644F4" w:rsidP="00E07C0F">
            <w:pPr>
              <w:pStyle w:val="TableText"/>
              <w:jc w:val="both"/>
            </w:pPr>
          </w:p>
        </w:tc>
      </w:tr>
      <w:tr w:rsidR="002452D8" w:rsidRPr="009B4AEC" w14:paraId="45B327BF" w14:textId="77777777" w:rsidTr="002452D8">
        <w:trPr>
          <w:tblCellSpacing w:w="11" w:type="dxa"/>
        </w:trPr>
        <w:tc>
          <w:tcPr>
            <w:tcW w:w="1601" w:type="dxa"/>
          </w:tcPr>
          <w:p w14:paraId="595B2CA7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834461" w:rsidRPr="009B4AEC">
              <w:rPr>
                <w:b/>
                <w:bCs/>
                <w:iCs/>
              </w:rPr>
              <w:t>24CH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19CCE6ED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byddwch wedi gwahodd mwy nag un person i gyfarfod, a bod </w:t>
            </w:r>
            <w:r w:rsidR="00834461" w:rsidRPr="009B4AEC">
              <w:t>pob un o</w:t>
            </w:r>
            <w:r w:rsidR="00402A77">
              <w:t>’</w:t>
            </w:r>
            <w:r w:rsidR="00834461" w:rsidRPr="009B4AEC">
              <w:t>r aelodau o</w:t>
            </w:r>
            <w:r w:rsidR="00402A77">
              <w:t>’</w:t>
            </w:r>
            <w:r w:rsidR="00834461" w:rsidRPr="009B4AEC">
              <w:t xml:space="preserve">r cyhoedd yng Nghymru </w:t>
            </w:r>
            <w:r w:rsidRPr="009B4AEC">
              <w:t xml:space="preserve">a </w:t>
            </w:r>
            <w:r w:rsidR="0092025F">
              <w:t>wahoddwyd</w:t>
            </w:r>
            <w:r w:rsidRPr="009B4AEC">
              <w:t xml:space="preserve"> wedi </w:t>
            </w:r>
            <w:r w:rsidR="008D68E9">
              <w:t>rhoi gwybod ichi</w:t>
            </w:r>
            <w:r w:rsidRPr="009B4AEC">
              <w:t xml:space="preserve"> eu bod yn dymuno defnyddio</w:t>
            </w:r>
            <w:r w:rsidR="00402A77">
              <w:t>’</w:t>
            </w:r>
            <w:r w:rsidRPr="009B4AEC">
              <w:t>r Gymraeg yn y cyfarfod, rhaid ichi gynnal y cyfarfod yn Gymraeg</w:t>
            </w:r>
            <w:r w:rsidR="00834461" w:rsidRPr="009B4AEC">
              <w:t xml:space="preserve"> neu, </w:t>
            </w:r>
            <w:r w:rsidR="0092025F">
              <w:t>os yw’n angenrheidiol</w:t>
            </w:r>
            <w:r w:rsidR="00834461" w:rsidRPr="009B4AEC">
              <w:t>, drefnu bod</w:t>
            </w:r>
            <w:r w:rsidR="000C433C">
              <w:t xml:space="preserve"> </w:t>
            </w:r>
            <w:r w:rsidRPr="009B4AEC">
              <w:t xml:space="preserve">gwasanaeth cyfieithu ar y pryd </w:t>
            </w:r>
            <w:r w:rsidR="00834461" w:rsidRPr="009B4AEC">
              <w:t xml:space="preserve">neu </w:t>
            </w:r>
            <w:r w:rsidRPr="009B4AEC">
              <w:t>wasanaeth cyfieithu olynol</w:t>
            </w:r>
            <w:r w:rsidR="00834461" w:rsidRPr="009B4AEC">
              <w:t xml:space="preserve"> o</w:t>
            </w:r>
            <w:r w:rsidR="00402A77">
              <w:t>’</w:t>
            </w:r>
            <w:r w:rsidR="00834461" w:rsidRPr="009B4AEC">
              <w:t>r Gymraeg i</w:t>
            </w:r>
            <w:r w:rsidR="00402A77">
              <w:t>’</w:t>
            </w:r>
            <w:r w:rsidR="00834461" w:rsidRPr="009B4AEC">
              <w:t>r Saesneg ar gael yn y cyfarfod</w:t>
            </w:r>
            <w:r w:rsidRPr="009B4AEC">
              <w:t>.</w:t>
            </w:r>
          </w:p>
          <w:p w14:paraId="64C3C6EC" w14:textId="77777777" w:rsidR="009644F4" w:rsidRPr="009B4AEC" w:rsidRDefault="009644F4" w:rsidP="00E07C0F">
            <w:pPr>
              <w:pStyle w:val="TableText"/>
              <w:jc w:val="both"/>
            </w:pPr>
          </w:p>
        </w:tc>
      </w:tr>
      <w:tr w:rsidR="002452D8" w:rsidRPr="009B4AEC" w14:paraId="1FCC866A" w14:textId="77777777" w:rsidTr="002452D8">
        <w:trPr>
          <w:tblCellSpacing w:w="11" w:type="dxa"/>
        </w:trPr>
        <w:tc>
          <w:tcPr>
            <w:tcW w:w="1601" w:type="dxa"/>
          </w:tcPr>
          <w:p w14:paraId="0508A654" w14:textId="77777777" w:rsidR="002452D8" w:rsidRPr="009B4AEC" w:rsidRDefault="002452D8" w:rsidP="00E07C0F">
            <w:pPr>
              <w:pStyle w:val="TableText"/>
              <w:jc w:val="both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4</w:t>
            </w:r>
          </w:p>
        </w:tc>
        <w:tc>
          <w:tcPr>
            <w:tcW w:w="3143" w:type="dxa"/>
          </w:tcPr>
          <w:p w14:paraId="37E1931F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cyfarfodydd a drefnir gan gorff sy</w:t>
            </w:r>
            <w:r w:rsidR="00402A77">
              <w:rPr>
                <w:b/>
              </w:rPr>
              <w:t>’</w:t>
            </w:r>
            <w:r w:rsidRPr="009B4AEC">
              <w:rPr>
                <w:b/>
              </w:rPr>
              <w:t>n agored i</w:t>
            </w:r>
            <w:r w:rsidR="00402A77">
              <w:rPr>
                <w:b/>
              </w:rPr>
              <w:t>’</w:t>
            </w:r>
            <w:r w:rsidRPr="009B4AEC">
              <w:rPr>
                <w:b/>
              </w:rPr>
              <w:t xml:space="preserve">r </w:t>
            </w:r>
            <w:r w:rsidRPr="009B4AEC">
              <w:rPr>
                <w:b/>
              </w:rPr>
              <w:lastRenderedPageBreak/>
              <w:t>cyhoedd</w:t>
            </w:r>
          </w:p>
          <w:p w14:paraId="63D5E559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0B0A7604" w14:textId="77777777" w:rsidTr="002452D8">
        <w:trPr>
          <w:tblCellSpacing w:w="11" w:type="dxa"/>
        </w:trPr>
        <w:tc>
          <w:tcPr>
            <w:tcW w:w="1601" w:type="dxa"/>
          </w:tcPr>
          <w:p w14:paraId="044D4663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834461" w:rsidRPr="009B4AEC">
              <w:rPr>
                <w:b/>
                <w:bCs/>
                <w:iCs/>
              </w:rPr>
              <w:t>25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391E815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trefnu cyfarfod sy</w:t>
            </w:r>
            <w:r w:rsidR="00402A77">
              <w:t>’</w:t>
            </w:r>
            <w:r w:rsidRPr="009B4AEC">
              <w:t xml:space="preserve">n agored </w:t>
            </w:r>
            <w:r w:rsidR="00834461" w:rsidRPr="009B4AEC">
              <w:t>i aelodau o</w:t>
            </w:r>
            <w:r w:rsidR="00402A77">
              <w:t>’</w:t>
            </w:r>
            <w:r w:rsidR="00834461" w:rsidRPr="009B4AEC">
              <w:t xml:space="preserve">r </w:t>
            </w:r>
            <w:r w:rsidRPr="009B4AEC">
              <w:t>cyhoedd</w:t>
            </w:r>
            <w:r w:rsidR="00834461" w:rsidRPr="009B4AEC">
              <w:t xml:space="preserve"> yng Nghymru ac y caniateir cyfranogiad cyhoeddus gan aelod o</w:t>
            </w:r>
            <w:r w:rsidR="00402A77">
              <w:t>’</w:t>
            </w:r>
            <w:r w:rsidR="00834461" w:rsidRPr="009B4AEC">
              <w:t>r cyhoedd yng Nghymru ynddo,</w:t>
            </w:r>
            <w:r w:rsidRPr="009B4AEC">
              <w:t xml:space="preserve"> rhaid ichi ddatgan ar unrhyw ddeunydd sy</w:t>
            </w:r>
            <w:r w:rsidR="00402A77">
              <w:t>’</w:t>
            </w:r>
            <w:r w:rsidRPr="009B4AEC">
              <w:t>n ei hysbysebu, ac ar u</w:t>
            </w:r>
            <w:r w:rsidR="003A05E5" w:rsidRPr="009B4AEC">
              <w:t xml:space="preserve">nrhyw wahoddiad iddo, </w:t>
            </w:r>
            <w:r w:rsidR="005D5319">
              <w:t>f</w:t>
            </w:r>
            <w:r w:rsidR="005D5319" w:rsidRPr="009B4AEC">
              <w:t xml:space="preserve">od </w:t>
            </w:r>
            <w:r w:rsidRPr="009B4AEC">
              <w:t>croeso i unrhyw un sy</w:t>
            </w:r>
            <w:r w:rsidR="00402A77">
              <w:t>’</w:t>
            </w:r>
            <w:r w:rsidRPr="009B4AEC">
              <w:t>n bresennol ddefnyddio</w:t>
            </w:r>
            <w:r w:rsidR="00402A77">
              <w:t>’</w:t>
            </w:r>
            <w:r w:rsidRPr="009B4AEC">
              <w:t>r Gymraeg yn y cyfarfod.</w:t>
            </w:r>
          </w:p>
          <w:p w14:paraId="2F81363C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4837229E" w14:textId="77777777" w:rsidTr="002452D8">
        <w:trPr>
          <w:tblCellSpacing w:w="11" w:type="dxa"/>
        </w:trPr>
        <w:tc>
          <w:tcPr>
            <w:tcW w:w="1601" w:type="dxa"/>
          </w:tcPr>
          <w:p w14:paraId="2B5E1F3E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834461" w:rsidRPr="009B4AEC">
              <w:rPr>
                <w:b/>
                <w:bCs/>
                <w:iCs/>
              </w:rPr>
              <w:t>26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4E1524F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anfon gwahoddiadau i gyfarfod yr ydych yn ei drefnu sy</w:t>
            </w:r>
            <w:r w:rsidR="00402A77">
              <w:t>’</w:t>
            </w:r>
            <w:r w:rsidRPr="009B4AEC">
              <w:t xml:space="preserve">n agored </w:t>
            </w:r>
            <w:r w:rsidR="005013CD" w:rsidRPr="009B4AEC">
              <w:t>i aelodau o</w:t>
            </w:r>
            <w:r w:rsidR="00402A77">
              <w:t>’</w:t>
            </w:r>
            <w:r w:rsidR="005013CD" w:rsidRPr="009B4AEC">
              <w:t xml:space="preserve">r cyhoedd </w:t>
            </w:r>
            <w:r w:rsidR="00633D1B">
              <w:t xml:space="preserve">yng Nghymru </w:t>
            </w:r>
            <w:r w:rsidR="005013CD" w:rsidRPr="009B4AEC">
              <w:t>ac y caniateir cyfranogiad cyhoeddus gan aelod o</w:t>
            </w:r>
            <w:r w:rsidR="00402A77">
              <w:t>’</w:t>
            </w:r>
            <w:r w:rsidR="005013CD" w:rsidRPr="009B4AEC">
              <w:t>r cyhoedd yng Nghymru ynddo,</w:t>
            </w:r>
            <w:r w:rsidRPr="009B4AEC">
              <w:t xml:space="preserve"> rhaid ichi eu hanfon yn Gymraeg.</w:t>
            </w:r>
          </w:p>
          <w:p w14:paraId="631F70CC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736000B8" w14:textId="77777777" w:rsidTr="002452D8">
        <w:trPr>
          <w:tblCellSpacing w:w="11" w:type="dxa"/>
        </w:trPr>
        <w:tc>
          <w:tcPr>
            <w:tcW w:w="1601" w:type="dxa"/>
          </w:tcPr>
          <w:p w14:paraId="0637DF71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5013CD" w:rsidRPr="009B4AEC">
              <w:rPr>
                <w:b/>
                <w:bCs/>
                <w:iCs/>
              </w:rPr>
              <w:t>27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883B5F0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gwahodd personau i siarad mewn cyfarfod yr ydych yn ei drefnu sy</w:t>
            </w:r>
            <w:r w:rsidR="00402A77">
              <w:t>’</w:t>
            </w:r>
            <w:r w:rsidRPr="009B4AEC">
              <w:t xml:space="preserve">n agored </w:t>
            </w:r>
            <w:r w:rsidR="005013CD" w:rsidRPr="009B4AEC">
              <w:t>i aelodau o</w:t>
            </w:r>
            <w:r w:rsidR="00402A77">
              <w:t>’</w:t>
            </w:r>
            <w:r w:rsidR="005013CD" w:rsidRPr="009B4AEC">
              <w:t>r cyhoedd yng Nghymru ac y caniateir cyfranogiad cyhoeddus gan aelod o</w:t>
            </w:r>
            <w:r w:rsidR="00402A77">
              <w:t>’</w:t>
            </w:r>
            <w:r w:rsidR="005013CD" w:rsidRPr="009B4AEC">
              <w:t>r cyhoedd yng Nghymru ynddo,</w:t>
            </w:r>
            <w:r w:rsidRPr="009B4AEC">
              <w:t xml:space="preserve"> rhaid ichi—</w:t>
            </w:r>
          </w:p>
          <w:p w14:paraId="5FE78164" w14:textId="77777777" w:rsidR="002452D8" w:rsidRPr="009B4AEC" w:rsidRDefault="002452D8">
            <w:pPr>
              <w:pStyle w:val="N3"/>
              <w:numPr>
                <w:ilvl w:val="2"/>
                <w:numId w:val="2"/>
              </w:numPr>
            </w:pPr>
            <w:r w:rsidRPr="009B4AEC">
              <w:t>gofyn i bob person a wahoddir i siarad a yw</w:t>
            </w:r>
            <w:r w:rsidR="00402A77">
              <w:t>’</w:t>
            </w:r>
            <w:r w:rsidRPr="009B4AEC">
              <w:t>n dymuno defnyddio</w:t>
            </w:r>
            <w:r w:rsidR="00402A77">
              <w:t>’</w:t>
            </w:r>
            <w:r w:rsidRPr="009B4AEC">
              <w:t>r Gymraeg, a</w:t>
            </w:r>
          </w:p>
          <w:p w14:paraId="4F5BC4ED" w14:textId="77777777" w:rsidR="002452D8" w:rsidRPr="009B4AEC" w:rsidRDefault="002452D8" w:rsidP="00B01BCE">
            <w:pPr>
              <w:pStyle w:val="N3"/>
            </w:pPr>
            <w:r w:rsidRPr="009B4AEC">
              <w:t>os yw</w:t>
            </w:r>
            <w:r w:rsidR="00402A77">
              <w:t>’</w:t>
            </w:r>
            <w:r w:rsidRPr="009B4AEC">
              <w:t>r person hwnnw (neu o leiaf un o</w:t>
            </w:r>
            <w:r w:rsidR="00402A77">
              <w:t>’</w:t>
            </w:r>
            <w:r w:rsidRPr="009B4AEC">
              <w:t xml:space="preserve">r personau hynny) </w:t>
            </w:r>
            <w:r w:rsidR="005D5319">
              <w:t>wedi rhoi gwybod ichi</w:t>
            </w:r>
            <w:r w:rsidRPr="009B4AEC">
              <w:t xml:space="preserve"> fod</w:t>
            </w:r>
            <w:r w:rsidR="005013CD" w:rsidRPr="009B4AEC">
              <w:t xml:space="preserve"> y person hwnnw</w:t>
            </w:r>
            <w:r w:rsidRPr="009B4AEC">
              <w:t xml:space="preserve"> yn dymuno defnyddio</w:t>
            </w:r>
            <w:r w:rsidR="00402A77">
              <w:t>’</w:t>
            </w:r>
            <w:r w:rsidRPr="009B4AEC">
              <w:t>r Gymraeg</w:t>
            </w:r>
            <w:r w:rsidR="003A05E5" w:rsidRPr="009B4AEC">
              <w:t xml:space="preserve"> yn y cyfarfod</w:t>
            </w:r>
            <w:r w:rsidRPr="009B4AEC">
              <w:t xml:space="preserve">, </w:t>
            </w:r>
            <w:r w:rsidR="005013CD" w:rsidRPr="009B4AEC">
              <w:t>d</w:t>
            </w:r>
            <w:r w:rsidRPr="009B4AEC">
              <w:t>darparu gwasanaeth cyfieithu ar y pryd 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>r Saesneg at y diben hwnnw (os nad ydych yn cynnal y cyfarfod yn Gymraeg heb wasanaeth cyfieithu).</w:t>
            </w:r>
          </w:p>
          <w:p w14:paraId="0E9E8BA5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49774FEC" w14:textId="77777777" w:rsidTr="002452D8">
        <w:trPr>
          <w:tblCellSpacing w:w="11" w:type="dxa"/>
        </w:trPr>
        <w:tc>
          <w:tcPr>
            <w:tcW w:w="1601" w:type="dxa"/>
          </w:tcPr>
          <w:p w14:paraId="4508937F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5013CD" w:rsidRPr="009B4AEC">
              <w:rPr>
                <w:b/>
                <w:bCs/>
                <w:iCs/>
              </w:rPr>
              <w:t>28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50F445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trefnu cyfarfod sy</w:t>
            </w:r>
            <w:r w:rsidR="00402A77">
              <w:t>’</w:t>
            </w:r>
            <w:r w:rsidRPr="009B4AEC">
              <w:t xml:space="preserve">n agored </w:t>
            </w:r>
            <w:r w:rsidR="005013CD" w:rsidRPr="009B4AEC">
              <w:t>i aelodau o</w:t>
            </w:r>
            <w:r w:rsidR="00402A77">
              <w:t>’</w:t>
            </w:r>
            <w:r w:rsidR="005013CD" w:rsidRPr="009B4AEC">
              <w:t>r cyhoedd yng Nghymru ac y caniateir cyfranogiad cyhoeddus gan aelod o</w:t>
            </w:r>
            <w:r w:rsidR="00402A77">
              <w:t>’</w:t>
            </w:r>
            <w:r w:rsidR="005013CD" w:rsidRPr="009B4AEC">
              <w:t>r cyhoedd yng Nghymru ynddo</w:t>
            </w:r>
            <w:r w:rsidRPr="009B4AEC">
              <w:t xml:space="preserve">, rhaid ichi sicrhau bod gwasanaeth </w:t>
            </w:r>
            <w:r w:rsidRPr="009B4AEC">
              <w:lastRenderedPageBreak/>
              <w:t>cyfieithu ar y pryd o</w:t>
            </w:r>
            <w:r w:rsidR="00402A77">
              <w:t>’</w:t>
            </w:r>
            <w:r w:rsidRPr="009B4AEC">
              <w:t>r Gymraeg i</w:t>
            </w:r>
            <w:r w:rsidR="00402A77">
              <w:t>’</w:t>
            </w:r>
            <w:r w:rsidRPr="009B4AEC">
              <w:t xml:space="preserve">r Saesneg ar gael yn y cyfarfod, a rhaid ichi </w:t>
            </w:r>
            <w:r w:rsidR="005D5319">
              <w:t>roi gwybod i’r</w:t>
            </w:r>
            <w:r w:rsidR="005D5319" w:rsidRPr="009B4AEC">
              <w:t xml:space="preserve"> </w:t>
            </w:r>
            <w:r w:rsidRPr="009B4AEC">
              <w:t>rheini sy</w:t>
            </w:r>
            <w:r w:rsidR="00402A77">
              <w:t>’</w:t>
            </w:r>
            <w:r w:rsidRPr="009B4AEC">
              <w:t>n bresennol ar lafar yn Gymraeg—</w:t>
            </w:r>
          </w:p>
          <w:p w14:paraId="65BD3882" w14:textId="77777777" w:rsidR="002452D8" w:rsidRPr="009B4AEC" w:rsidRDefault="002452D8">
            <w:pPr>
              <w:pStyle w:val="N3"/>
              <w:numPr>
                <w:ilvl w:val="2"/>
                <w:numId w:val="3"/>
              </w:numPr>
            </w:pPr>
            <w:r w:rsidRPr="009B4AEC">
              <w:t>bod croeso iddynt ddefnyddio</w:t>
            </w:r>
            <w:r w:rsidR="00402A77">
              <w:t>’</w:t>
            </w:r>
            <w:r w:rsidRPr="009B4AEC">
              <w:t>r Gymraeg, a</w:t>
            </w:r>
          </w:p>
          <w:p w14:paraId="272DC5F2" w14:textId="77777777" w:rsidR="002452D8" w:rsidRPr="009B4AEC" w:rsidRDefault="002452D8" w:rsidP="003E569A">
            <w:pPr>
              <w:pStyle w:val="N3"/>
            </w:pPr>
            <w:r w:rsidRPr="009B4AEC">
              <w:t>bod gwasanaeth cyfieithu ar y pryd ar gael.</w:t>
            </w:r>
          </w:p>
          <w:p w14:paraId="220F8BEA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30A4FDA7" w14:textId="77777777" w:rsidTr="002452D8">
        <w:trPr>
          <w:tblCellSpacing w:w="11" w:type="dxa"/>
        </w:trPr>
        <w:tc>
          <w:tcPr>
            <w:tcW w:w="1601" w:type="dxa"/>
          </w:tcPr>
          <w:p w14:paraId="0141E841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DA2918" w:rsidRPr="009B4AEC">
              <w:rPr>
                <w:b/>
                <w:bCs/>
                <w:iCs/>
              </w:rPr>
              <w:t>29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877BF15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</w:t>
            </w:r>
            <w:r w:rsidR="00DA2918" w:rsidRPr="009B4AEC">
              <w:t xml:space="preserve"> llunio ac yn</w:t>
            </w:r>
            <w:r w:rsidRPr="009B4AEC">
              <w:t xml:space="preserve"> arddangos unrhyw ddeunydd ysgrifenedig mewn cyfarfod yr ydych yn ei drefnu sy</w:t>
            </w:r>
            <w:r w:rsidR="00402A77">
              <w:t>’</w:t>
            </w:r>
            <w:r w:rsidRPr="009B4AEC">
              <w:t xml:space="preserve">n agored </w:t>
            </w:r>
            <w:r w:rsidR="00DA2918" w:rsidRPr="009B4AEC">
              <w:t>i aelodau o</w:t>
            </w:r>
            <w:r w:rsidR="00402A77">
              <w:t>’</w:t>
            </w:r>
            <w:r w:rsidR="00DA2918" w:rsidRPr="009B4AEC">
              <w:t>r cyhoedd yng Nghymru</w:t>
            </w:r>
            <w:r w:rsidRPr="009B4AEC">
              <w:t>, rhaid ichi sicrhau bod y deunydd</w:t>
            </w:r>
            <w:r w:rsidR="00970FF2" w:rsidRPr="009B4AEC">
              <w:t xml:space="preserve"> yn</w:t>
            </w:r>
            <w:r w:rsidRPr="009B4AEC">
              <w:t xml:space="preserve"> cael ei arddangos yn Gymraeg, a rhaid ichi beidio â thrin unrhyw destun Cymraeg yn llai ffafriol na</w:t>
            </w:r>
            <w:r w:rsidR="00402A77">
              <w:t>’</w:t>
            </w:r>
            <w:r w:rsidRPr="009B4AEC">
              <w:t>r testun Saesneg.</w:t>
            </w:r>
          </w:p>
          <w:p w14:paraId="04EA6EB0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7F768F4D" w14:textId="77777777" w:rsidTr="002452D8">
        <w:trPr>
          <w:tblCellSpacing w:w="11" w:type="dxa"/>
        </w:trPr>
        <w:tc>
          <w:tcPr>
            <w:tcW w:w="1601" w:type="dxa"/>
          </w:tcPr>
          <w:p w14:paraId="44A3AD7C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5</w:t>
            </w:r>
          </w:p>
        </w:tc>
        <w:tc>
          <w:tcPr>
            <w:tcW w:w="3143" w:type="dxa"/>
          </w:tcPr>
          <w:p w14:paraId="56434244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digwyddiadau cyhoeddus a drefnir neu a ariennir gan gorff</w:t>
            </w:r>
          </w:p>
          <w:p w14:paraId="6D520AD5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65875320" w14:textId="77777777" w:rsidTr="002452D8">
        <w:trPr>
          <w:tblCellSpacing w:w="11" w:type="dxa"/>
        </w:trPr>
        <w:tc>
          <w:tcPr>
            <w:tcW w:w="1601" w:type="dxa"/>
          </w:tcPr>
          <w:p w14:paraId="02647BFB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DA2918" w:rsidRPr="009B4AEC">
              <w:rPr>
                <w:b/>
                <w:bCs/>
                <w:iCs/>
              </w:rPr>
              <w:t>30</w:t>
            </w:r>
            <w:r w:rsidRPr="009B4AEC">
              <w:rPr>
                <w:b/>
                <w:iCs/>
              </w:rPr>
              <w:t>:</w:t>
            </w:r>
          </w:p>
        </w:tc>
        <w:tc>
          <w:tcPr>
            <w:tcW w:w="3143" w:type="dxa"/>
          </w:tcPr>
          <w:p w14:paraId="63F4FB29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trefnu digwyddiad cyhoeddus, neu</w:t>
            </w:r>
            <w:r w:rsidR="00402A77">
              <w:t>’</w:t>
            </w:r>
            <w:r w:rsidRPr="009B4AEC">
              <w:t>n ariannu o leiaf 50% o ddigwyddiad cyhoeddus, rhaid ichi sicrhau 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>r Saesneg wrth hybu</w:t>
            </w:r>
            <w:r w:rsidR="00402A77">
              <w:t>’</w:t>
            </w:r>
            <w:r w:rsidRPr="009B4AEC">
              <w:t>r digwyddiad (er enghraifft, o ran y ffordd y mae</w:t>
            </w:r>
            <w:r w:rsidR="00402A77">
              <w:t>’</w:t>
            </w:r>
            <w:r w:rsidRPr="009B4AEC">
              <w:t>r digwyddiad yn cael ei hysbysebu neu</w:t>
            </w:r>
            <w:r w:rsidR="005D5319">
              <w:t>’r ffordd</w:t>
            </w:r>
            <w:r w:rsidRPr="009B4AEC">
              <w:t xml:space="preserve"> y rhoddir cyhoeddusrwydd i</w:t>
            </w:r>
            <w:r w:rsidR="00402A77">
              <w:t>’</w:t>
            </w:r>
            <w:r w:rsidRPr="009B4AEC">
              <w:t>r digwyddiad).</w:t>
            </w:r>
          </w:p>
          <w:p w14:paraId="48544FD4" w14:textId="77777777" w:rsidR="00473B1B" w:rsidRPr="009B4AEC" w:rsidRDefault="00473B1B" w:rsidP="00E07C0F">
            <w:pPr>
              <w:pStyle w:val="TableText"/>
              <w:jc w:val="both"/>
            </w:pPr>
          </w:p>
        </w:tc>
      </w:tr>
      <w:tr w:rsidR="002452D8" w:rsidRPr="009B4AEC" w14:paraId="174B8CC4" w14:textId="77777777" w:rsidTr="002452D8">
        <w:trPr>
          <w:tblCellSpacing w:w="11" w:type="dxa"/>
        </w:trPr>
        <w:tc>
          <w:tcPr>
            <w:tcW w:w="1601" w:type="dxa"/>
          </w:tcPr>
          <w:p w14:paraId="138CEE09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033FF4" w:rsidRPr="009B4AEC">
              <w:rPr>
                <w:b/>
                <w:bCs/>
                <w:iCs/>
              </w:rPr>
              <w:t>31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09488F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trefnu digwyddiad cyhoeddus, neu</w:t>
            </w:r>
            <w:r w:rsidR="00402A77">
              <w:t>’</w:t>
            </w:r>
            <w:r w:rsidRPr="009B4AEC">
              <w:t>n ariannu o leiaf 50% o ddigwyddiad cyhoeddus, rhaid ichi sicrhau 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 xml:space="preserve">r Saesneg yn y digwyddiad (er enghraifft, mewn perthynas â gwasanaethau a gynigir i </w:t>
            </w:r>
            <w:r w:rsidR="00033FF4" w:rsidRPr="009B4AEC">
              <w:t>aelodau o</w:t>
            </w:r>
            <w:r w:rsidR="00402A77">
              <w:t>’</w:t>
            </w:r>
            <w:r w:rsidR="00033FF4" w:rsidRPr="009B4AEC">
              <w:t xml:space="preserve">r cyhoedd yng Nghymru </w:t>
            </w:r>
            <w:r w:rsidRPr="009B4AEC">
              <w:t>sy</w:t>
            </w:r>
            <w:r w:rsidR="00402A77">
              <w:t>’</w:t>
            </w:r>
            <w:r w:rsidRPr="009B4AEC">
              <w:t>n bresennol yn y digwyddiad, mewn perthynas ag arwyddion a arddangosir yn y digwyddiad, ac mewn perthynas â chyhoeddiadau sain a wneir ynddo).</w:t>
            </w:r>
          </w:p>
          <w:p w14:paraId="7D574052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0D8449B9" w14:textId="77777777" w:rsidTr="002452D8">
        <w:trPr>
          <w:tblCellSpacing w:w="11" w:type="dxa"/>
        </w:trPr>
        <w:tc>
          <w:tcPr>
            <w:tcW w:w="1601" w:type="dxa"/>
          </w:tcPr>
          <w:p w14:paraId="48640229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6</w:t>
            </w:r>
          </w:p>
        </w:tc>
        <w:tc>
          <w:tcPr>
            <w:tcW w:w="3143" w:type="dxa"/>
          </w:tcPr>
          <w:p w14:paraId="3FB3B942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 xml:space="preserve">Safon ynghylch cyhoeddusrwydd a hysbysebu </w:t>
            </w:r>
            <w:r w:rsidRPr="009B4AEC">
              <w:rPr>
                <w:b/>
              </w:rPr>
              <w:lastRenderedPageBreak/>
              <w:t>gan gorff</w:t>
            </w:r>
          </w:p>
          <w:p w14:paraId="6CD6F510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11B613B0" w14:textId="77777777" w:rsidTr="002452D8">
        <w:trPr>
          <w:tblCellSpacing w:w="11" w:type="dxa"/>
        </w:trPr>
        <w:tc>
          <w:tcPr>
            <w:tcW w:w="1601" w:type="dxa"/>
          </w:tcPr>
          <w:p w14:paraId="270CE8B1" w14:textId="77777777" w:rsidR="002452D8" w:rsidRPr="009B4AEC" w:rsidRDefault="002452D8" w:rsidP="00970FF2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033FF4" w:rsidRPr="009B4AEC">
              <w:rPr>
                <w:b/>
                <w:bCs/>
                <w:iCs/>
              </w:rPr>
              <w:t>32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547A7C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 unrhyw ddeunydd cyhoeddusrwydd neu ddeunydd hysbysebu yr ydych yn ei lunio gael ei lunio yn Gymraeg</w:t>
            </w:r>
            <w:r w:rsidR="00033FF4" w:rsidRPr="009B4AEC">
              <w:t xml:space="preserve"> pan fo</w:t>
            </w:r>
            <w:r w:rsidR="00402A77">
              <w:t>’</w:t>
            </w:r>
            <w:r w:rsidR="00033FF4" w:rsidRPr="009B4AEC">
              <w:t>r gynulleidfa a ragwelir yn cynnwys aelodau o</w:t>
            </w:r>
            <w:r w:rsidR="00402A77">
              <w:t>’</w:t>
            </w:r>
            <w:r w:rsidR="00033FF4" w:rsidRPr="009B4AEC">
              <w:t>r cyhoedd yng Nghymru</w:t>
            </w:r>
            <w:r w:rsidRPr="009B4AEC">
              <w:t>, ac os byddwch yn llunio</w:t>
            </w:r>
            <w:r w:rsidR="00402A77">
              <w:t>’</w:t>
            </w:r>
            <w:r w:rsidRPr="009B4AEC">
              <w:t>r deunydd</w:t>
            </w:r>
            <w:r w:rsidR="00F42703" w:rsidRPr="009B4AEC">
              <w:t xml:space="preserve"> </w:t>
            </w:r>
            <w:r w:rsidRPr="009B4AEC">
              <w:t>yn Gymraeg ac yn Saesneg, rhaid ichi beidio â thrin y fersiwn Gymraeg yn llai ffafriol na</w:t>
            </w:r>
            <w:r w:rsidR="00402A77">
              <w:t>’</w:t>
            </w:r>
            <w:r w:rsidRPr="009B4AEC">
              <w:t>r fersiwn Saesneg.</w:t>
            </w:r>
          </w:p>
          <w:p w14:paraId="18FBDF66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3BBBF2FD" w14:textId="77777777" w:rsidTr="002452D8">
        <w:trPr>
          <w:tblCellSpacing w:w="11" w:type="dxa"/>
        </w:trPr>
        <w:tc>
          <w:tcPr>
            <w:tcW w:w="1601" w:type="dxa"/>
          </w:tcPr>
          <w:p w14:paraId="111E134B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7</w:t>
            </w:r>
          </w:p>
        </w:tc>
        <w:tc>
          <w:tcPr>
            <w:tcW w:w="3143" w:type="dxa"/>
          </w:tcPr>
          <w:p w14:paraId="49D6DB3E" w14:textId="77777777" w:rsidR="0076576B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corff yn arddangos deunydd yn gyhoeddus</w:t>
            </w:r>
          </w:p>
          <w:p w14:paraId="52A5BFCD" w14:textId="77777777" w:rsidR="00422DD2" w:rsidRPr="009B4AEC" w:rsidRDefault="00422DD2" w:rsidP="00E07C0F">
            <w:pPr>
              <w:pStyle w:val="TableText"/>
              <w:jc w:val="both"/>
            </w:pPr>
          </w:p>
        </w:tc>
      </w:tr>
      <w:tr w:rsidR="002452D8" w:rsidRPr="009B4AEC" w14:paraId="0900B093" w14:textId="77777777" w:rsidTr="002452D8">
        <w:trPr>
          <w:tblCellSpacing w:w="11" w:type="dxa"/>
        </w:trPr>
        <w:tc>
          <w:tcPr>
            <w:tcW w:w="1601" w:type="dxa"/>
          </w:tcPr>
          <w:p w14:paraId="3465B3BF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033FF4" w:rsidRPr="009B4AEC">
              <w:rPr>
                <w:b/>
                <w:bCs/>
                <w:iCs/>
              </w:rPr>
              <w:t>33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CAD661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Rhaid i unrhyw ddeunydd yr ydych yn ei </w:t>
            </w:r>
            <w:r w:rsidR="00BB75D9" w:rsidRPr="009B4AEC">
              <w:t xml:space="preserve">lunio ac yn ei </w:t>
            </w:r>
            <w:r w:rsidRPr="009B4AEC">
              <w:t>arddangos yn gyhoeddus</w:t>
            </w:r>
            <w:r w:rsidR="00BB75D9" w:rsidRPr="009B4AEC">
              <w:t xml:space="preserve"> yng Nghymru</w:t>
            </w:r>
            <w:r w:rsidRPr="009B4AEC">
              <w:t xml:space="preserve"> gael ei arddangos yn Gymraeg, a rhaid ichi beidio â thrin unrhyw fersiwn Gymraeg o</w:t>
            </w:r>
            <w:r w:rsidR="00402A77">
              <w:t>’</w:t>
            </w:r>
            <w:r w:rsidRPr="009B4AEC">
              <w:t>r deunydd yn llai ffafriol na</w:t>
            </w:r>
            <w:r w:rsidR="00402A77">
              <w:t>’</w:t>
            </w:r>
            <w:r w:rsidRPr="009B4AEC">
              <w:t>r fersiwn Saesneg.</w:t>
            </w:r>
          </w:p>
          <w:p w14:paraId="6331CFE0" w14:textId="77777777" w:rsidR="0076576B" w:rsidRPr="009B4AEC" w:rsidRDefault="0076576B" w:rsidP="00E07C0F">
            <w:pPr>
              <w:pStyle w:val="TableText"/>
              <w:jc w:val="both"/>
            </w:pPr>
          </w:p>
        </w:tc>
        <w:bookmarkStart w:id="3" w:name="cysill"/>
        <w:bookmarkEnd w:id="3"/>
      </w:tr>
      <w:tr w:rsidR="002452D8" w:rsidRPr="009B4AEC" w14:paraId="1BD177BF" w14:textId="77777777" w:rsidTr="002452D8">
        <w:trPr>
          <w:tblCellSpacing w:w="11" w:type="dxa"/>
        </w:trPr>
        <w:tc>
          <w:tcPr>
            <w:tcW w:w="1601" w:type="dxa"/>
          </w:tcPr>
          <w:p w14:paraId="7A82B5F7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BB75D9" w:rsidRPr="009B4AEC">
              <w:rPr>
                <w:b/>
                <w:bCs/>
                <w:iCs/>
              </w:rPr>
              <w:t>34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38BB846" w14:textId="77777777" w:rsidR="0076576B" w:rsidRPr="009B4AEC" w:rsidRDefault="002452D8" w:rsidP="00E07C0F">
            <w:pPr>
              <w:pStyle w:val="TableText"/>
              <w:jc w:val="both"/>
            </w:pPr>
            <w:r w:rsidRPr="009B4AEC">
              <w:t>Rhaid i unrhyw ddeunydd yr ydych yn ei</w:t>
            </w:r>
            <w:r w:rsidR="00BB75D9" w:rsidRPr="009B4AEC">
              <w:t xml:space="preserve"> lunio ac yn ei</w:t>
            </w:r>
            <w:r w:rsidRPr="009B4AEC">
              <w:t xml:space="preserve"> arddangos mewn arddangosfa gyhoeddus </w:t>
            </w:r>
            <w:r w:rsidR="00BB75D9" w:rsidRPr="009B4AEC">
              <w:t>sy</w:t>
            </w:r>
            <w:r w:rsidR="00402A77">
              <w:t>’</w:t>
            </w:r>
            <w:r w:rsidR="00BB75D9" w:rsidRPr="009B4AEC">
              <w:t xml:space="preserve">n cael ei chynnal yng Nghymru ac </w:t>
            </w:r>
            <w:r w:rsidRPr="009B4AEC">
              <w:t>sydd wedi ei threfnu gennych</w:t>
            </w:r>
            <w:r w:rsidR="00284388">
              <w:t xml:space="preserve"> chi</w:t>
            </w:r>
            <w:r w:rsidRPr="009B4AEC">
              <w:t xml:space="preserve"> gael ei arddangos yn Gymraeg, a rhaid ichi beidio â thrin unrhyw fersiwn Gymraeg o</w:t>
            </w:r>
            <w:r w:rsidR="00402A77">
              <w:t>’</w:t>
            </w:r>
            <w:r w:rsidRPr="009B4AEC">
              <w:t>r deunydd yn llai ffafriol na fersiwn Saesneg.</w:t>
            </w:r>
          </w:p>
          <w:p w14:paraId="22290C81" w14:textId="77777777" w:rsidR="004A22BE" w:rsidRPr="009B4AEC" w:rsidRDefault="004A22BE" w:rsidP="00E07C0F">
            <w:pPr>
              <w:pStyle w:val="TableText"/>
              <w:jc w:val="both"/>
            </w:pPr>
          </w:p>
        </w:tc>
      </w:tr>
      <w:tr w:rsidR="002452D8" w:rsidRPr="009B4AEC" w14:paraId="28C01F4C" w14:textId="77777777" w:rsidTr="002452D8">
        <w:trPr>
          <w:tblCellSpacing w:w="11" w:type="dxa"/>
        </w:trPr>
        <w:tc>
          <w:tcPr>
            <w:tcW w:w="1601" w:type="dxa"/>
          </w:tcPr>
          <w:p w14:paraId="4DEBADC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8</w:t>
            </w:r>
          </w:p>
        </w:tc>
        <w:tc>
          <w:tcPr>
            <w:tcW w:w="3143" w:type="dxa"/>
          </w:tcPr>
          <w:p w14:paraId="6576B1DD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CF570A">
              <w:rPr>
                <w:b/>
              </w:rPr>
              <w:t>Safonau</w:t>
            </w:r>
            <w:r w:rsidRPr="009B4AEC">
              <w:rPr>
                <w:b/>
              </w:rPr>
              <w:t xml:space="preserve"> ynghylch corff yn llunio ac yn cyhoeddi dogfennau</w:t>
            </w:r>
            <w:r w:rsidR="00BB75D9" w:rsidRPr="009B4AEC">
              <w:rPr>
                <w:b/>
              </w:rPr>
              <w:t xml:space="preserve"> neu ffurflenni</w:t>
            </w:r>
          </w:p>
          <w:p w14:paraId="15924DD2" w14:textId="77777777" w:rsidR="004A22BE" w:rsidRPr="009B4AEC" w:rsidRDefault="004A22BE" w:rsidP="00E07C0F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2A9FC4DA" w14:textId="77777777" w:rsidTr="002452D8">
        <w:trPr>
          <w:tblCellSpacing w:w="11" w:type="dxa"/>
        </w:trPr>
        <w:tc>
          <w:tcPr>
            <w:tcW w:w="1601" w:type="dxa"/>
          </w:tcPr>
          <w:p w14:paraId="6D7D6E50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BB75D9" w:rsidRPr="009B4AEC">
              <w:rPr>
                <w:b/>
                <w:bCs/>
                <w:iCs/>
              </w:rPr>
              <w:t>35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FFDECBE" w14:textId="77777777" w:rsidR="002452D8" w:rsidRPr="009B4AEC" w:rsidRDefault="00BB75D9" w:rsidP="00E07C0F">
            <w:pPr>
              <w:pStyle w:val="TableText"/>
              <w:jc w:val="both"/>
            </w:pPr>
            <w:r w:rsidRPr="009B4AEC">
              <w:t>Os byddwch yn llunio dogfen neu ffurflen sydd ar gael i aelodau o</w:t>
            </w:r>
            <w:r w:rsidR="00402A77">
              <w:t>’</w:t>
            </w:r>
            <w:r w:rsidRPr="009B4AEC">
              <w:t>r cyhoedd yng Nghymru, rhaid ichi ei llunio yn Gymraeg</w:t>
            </w:r>
            <w:r w:rsidR="002452D8" w:rsidRPr="009B4AEC">
              <w:t>.</w:t>
            </w:r>
          </w:p>
          <w:p w14:paraId="4B7034A0" w14:textId="77777777" w:rsidR="007E1F06" w:rsidRPr="009B4AEC" w:rsidRDefault="007E1F06" w:rsidP="00E07C0F">
            <w:pPr>
              <w:pStyle w:val="TableText"/>
              <w:jc w:val="both"/>
            </w:pPr>
          </w:p>
        </w:tc>
      </w:tr>
      <w:tr w:rsidR="002452D8" w:rsidRPr="009B4AEC" w14:paraId="3428C9EF" w14:textId="77777777" w:rsidTr="002452D8">
        <w:trPr>
          <w:tblCellSpacing w:w="11" w:type="dxa"/>
        </w:trPr>
        <w:tc>
          <w:tcPr>
            <w:tcW w:w="1601" w:type="dxa"/>
          </w:tcPr>
          <w:p w14:paraId="4E4FBA28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280DD8" w:rsidRPr="009B4AEC">
              <w:rPr>
                <w:b/>
                <w:bCs/>
                <w:iCs/>
              </w:rPr>
              <w:t>36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63A57E00" w14:textId="77777777" w:rsidR="00280DD8" w:rsidRPr="009B4AEC" w:rsidRDefault="00280DD8" w:rsidP="00E07C0F">
            <w:pPr>
              <w:pStyle w:val="TableText"/>
              <w:jc w:val="both"/>
            </w:pPr>
            <w:r w:rsidRPr="009B4AEC">
              <w:t>Pan fyddwch yn anfon</w:t>
            </w:r>
            <w:r w:rsidR="00EC13E1">
              <w:t xml:space="preserve"> dogfen neu</w:t>
            </w:r>
            <w:r w:rsidRPr="009B4AEC">
              <w:t xml:space="preserve"> ffurflen at unigolyn (</w:t>
            </w:r>
            <w:r w:rsidR="00402A77">
              <w:t>“</w:t>
            </w:r>
            <w:r w:rsidRPr="009B4AEC">
              <w:t>A</w:t>
            </w:r>
            <w:r w:rsidR="00402A77">
              <w:t>”</w:t>
            </w:r>
            <w:r w:rsidRPr="009B4AEC">
              <w:t>) am y tro cyntaf, rhaid ichi ofyn i A a yw</w:t>
            </w:r>
            <w:r w:rsidR="00402A77">
              <w:t>’</w:t>
            </w:r>
            <w:r w:rsidRPr="009B4AEC">
              <w:t>n dymuno cael</w:t>
            </w:r>
            <w:r w:rsidR="00EC13E1">
              <w:t xml:space="preserve"> dogfennau neu</w:t>
            </w:r>
            <w:r w:rsidRPr="009B4AEC">
              <w:t xml:space="preserve"> ffurflenni yn Gymraeg, ac os yw A yn ymateb i ddweud ei fod yn dymuno hynny</w:t>
            </w:r>
            <w:r w:rsidR="00284388">
              <w:t>,</w:t>
            </w:r>
            <w:r w:rsidRPr="009B4AEC">
              <w:t xml:space="preserve"> rhaid ichi—</w:t>
            </w:r>
          </w:p>
          <w:p w14:paraId="5EDFAE4C" w14:textId="77777777" w:rsidR="00280DD8" w:rsidRPr="009B4AEC" w:rsidRDefault="00280DD8">
            <w:pPr>
              <w:pStyle w:val="N3"/>
              <w:numPr>
                <w:ilvl w:val="2"/>
                <w:numId w:val="61"/>
              </w:numPr>
            </w:pPr>
            <w:r w:rsidRPr="009B4AEC">
              <w:t xml:space="preserve">cadw cofnod o </w:t>
            </w:r>
            <w:r w:rsidR="00A00B90">
              <w:lastRenderedPageBreak/>
              <w:t>dd</w:t>
            </w:r>
            <w:r w:rsidRPr="009B4AEC">
              <w:t>ymuniad A, a</w:t>
            </w:r>
          </w:p>
          <w:p w14:paraId="462E93D1" w14:textId="77777777" w:rsidR="00280DD8" w:rsidRPr="009B4AEC" w:rsidRDefault="00280DD8">
            <w:pPr>
              <w:pStyle w:val="N3"/>
              <w:numPr>
                <w:ilvl w:val="2"/>
                <w:numId w:val="61"/>
              </w:numPr>
            </w:pPr>
            <w:r w:rsidRPr="009B4AEC">
              <w:t>anfon unrhyw</w:t>
            </w:r>
            <w:r w:rsidR="00EC13E1">
              <w:t xml:space="preserve"> ddogfennau neu </w:t>
            </w:r>
            <w:r w:rsidRPr="009B4AEC">
              <w:t>ffurflenni a anfonwch at A o hynny ymlaen yn Gymraeg.</w:t>
            </w:r>
          </w:p>
          <w:p w14:paraId="03E99C96" w14:textId="77777777" w:rsidR="0076576B" w:rsidRPr="009B4AEC" w:rsidRDefault="0076576B" w:rsidP="00E07C0F">
            <w:pPr>
              <w:pStyle w:val="TableText"/>
              <w:jc w:val="both"/>
            </w:pPr>
          </w:p>
        </w:tc>
      </w:tr>
      <w:tr w:rsidR="002452D8" w:rsidRPr="009B4AEC" w14:paraId="15ED0134" w14:textId="77777777" w:rsidTr="002452D8">
        <w:trPr>
          <w:tblCellSpacing w:w="11" w:type="dxa"/>
        </w:trPr>
        <w:tc>
          <w:tcPr>
            <w:tcW w:w="1601" w:type="dxa"/>
          </w:tcPr>
          <w:p w14:paraId="1BD7AC72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9F6BD2" w:rsidRPr="009B4AEC">
              <w:rPr>
                <w:b/>
                <w:bCs/>
                <w:iCs/>
              </w:rPr>
              <w:t>37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BFF43FE" w14:textId="77777777" w:rsidR="0076576B" w:rsidRDefault="009F6BD2" w:rsidP="00E07C0F">
            <w:pPr>
              <w:pStyle w:val="TableText"/>
              <w:jc w:val="both"/>
            </w:pPr>
            <w:r w:rsidRPr="009B4AEC">
              <w:t>Os nad ydych yn gwybod a yw unigolyn (</w:t>
            </w:r>
            <w:r w:rsidR="00402A77">
              <w:t>“</w:t>
            </w:r>
            <w:r w:rsidRPr="009B4AEC">
              <w:t>A</w:t>
            </w:r>
            <w:r w:rsidR="00402A77">
              <w:t>”</w:t>
            </w:r>
            <w:r w:rsidRPr="009B4AEC">
              <w:t>) yn dymuno cael</w:t>
            </w:r>
            <w:r w:rsidR="006B6911">
              <w:t xml:space="preserve"> dogfennau neu</w:t>
            </w:r>
            <w:r w:rsidRPr="009B4AEC">
              <w:t xml:space="preserve"> ffurflenni oddi wrthych yn Gymraeg, rhaid ichi ddarparu fersiwn Gymraeg pan fyddwch yn anfon</w:t>
            </w:r>
            <w:r w:rsidR="006B6911">
              <w:t xml:space="preserve"> dogfen neu</w:t>
            </w:r>
            <w:r w:rsidRPr="009B4AEC">
              <w:t xml:space="preserve"> ffurflen at A.</w:t>
            </w:r>
          </w:p>
          <w:p w14:paraId="4AE0320D" w14:textId="77777777" w:rsidR="00E60F5A" w:rsidRPr="009B4AEC" w:rsidRDefault="00E60F5A" w:rsidP="00E07C0F">
            <w:pPr>
              <w:pStyle w:val="TableText"/>
              <w:jc w:val="both"/>
            </w:pPr>
          </w:p>
        </w:tc>
      </w:tr>
      <w:tr w:rsidR="002452D8" w:rsidRPr="009B4AEC" w14:paraId="532B8605" w14:textId="77777777" w:rsidTr="002452D8">
        <w:trPr>
          <w:tblCellSpacing w:w="11" w:type="dxa"/>
        </w:trPr>
        <w:tc>
          <w:tcPr>
            <w:tcW w:w="1601" w:type="dxa"/>
          </w:tcPr>
          <w:p w14:paraId="4053F19F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9F6BD2" w:rsidRPr="009B4AEC">
              <w:rPr>
                <w:b/>
                <w:bCs/>
                <w:iCs/>
              </w:rPr>
              <w:t>38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6F693068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llunio dogfen</w:t>
            </w:r>
            <w:r w:rsidR="009F6BD2" w:rsidRPr="009B4AEC">
              <w:t xml:space="preserve"> </w:t>
            </w:r>
            <w:r w:rsidR="00E60F5A">
              <w:t>(</w:t>
            </w:r>
            <w:r w:rsidR="005866DD">
              <w:t>ond nid</w:t>
            </w:r>
            <w:r w:rsidR="009F6BD2" w:rsidRPr="009B4AEC">
              <w:t xml:space="preserve"> ffurflen</w:t>
            </w:r>
            <w:r w:rsidR="005866DD">
              <w:t>)</w:t>
            </w:r>
            <w:r w:rsidRPr="009B4AEC">
              <w:t xml:space="preserve"> </w:t>
            </w:r>
            <w:r w:rsidR="00F42703" w:rsidRPr="009B4AEC">
              <w:t xml:space="preserve">sydd ar gael </w:t>
            </w:r>
            <w:r w:rsidR="009F6BD2" w:rsidRPr="009B4AEC">
              <w:t>i aelodau o</w:t>
            </w:r>
            <w:r w:rsidR="00402A77">
              <w:t>’</w:t>
            </w:r>
            <w:r w:rsidR="009F6BD2" w:rsidRPr="009B4AEC">
              <w:t xml:space="preserve">r </w:t>
            </w:r>
            <w:r w:rsidRPr="009B4AEC">
              <w:t>cyhoedd</w:t>
            </w:r>
            <w:r w:rsidR="009F6BD2" w:rsidRPr="009B4AEC">
              <w:t xml:space="preserve"> yng Nghymru</w:t>
            </w:r>
            <w:r w:rsidRPr="009B4AEC">
              <w:t>, a phan nad oes safon arall wedi ei gwneud yn ofynnol ichi ei llunio yn Gymraeg, rhaid ichi ei llunio yn Gymraeg—</w:t>
            </w:r>
          </w:p>
          <w:p w14:paraId="31730935" w14:textId="77777777" w:rsidR="002452D8" w:rsidRPr="009B4AEC" w:rsidRDefault="002452D8">
            <w:pPr>
              <w:pStyle w:val="N3"/>
              <w:numPr>
                <w:ilvl w:val="2"/>
                <w:numId w:val="4"/>
              </w:numPr>
            </w:pPr>
            <w:r w:rsidRPr="009B4AEC">
              <w:t>os yw pwnc y ddogfen yn awgrymu y dylid ei llunio yn Gymraeg, neu</w:t>
            </w:r>
          </w:p>
          <w:p w14:paraId="253500CF" w14:textId="77777777" w:rsidR="002452D8" w:rsidRPr="009B4AEC" w:rsidRDefault="002452D8" w:rsidP="00E07C0F">
            <w:pPr>
              <w:pStyle w:val="N3"/>
            </w:pPr>
            <w:r w:rsidRPr="009B4AEC">
              <w:t>os yw</w:t>
            </w:r>
            <w:r w:rsidR="00402A77">
              <w:t>’</w:t>
            </w:r>
            <w:r w:rsidRPr="009B4AEC">
              <w:t>r gynulleidfa a ragwelir, a</w:t>
            </w:r>
            <w:r w:rsidR="00402A77">
              <w:t>’</w:t>
            </w:r>
            <w:r w:rsidRPr="009B4AEC">
              <w:t>u disgwyliadau, yn awgrymu y dylid llunio</w:t>
            </w:r>
            <w:r w:rsidR="00402A77">
              <w:t>’</w:t>
            </w:r>
            <w:r w:rsidRPr="009B4AEC">
              <w:t>r ddogfen yn Gymraeg.</w:t>
            </w:r>
          </w:p>
          <w:p w14:paraId="7D6CD4C5" w14:textId="77777777" w:rsidR="00012435" w:rsidRPr="009B4AEC" w:rsidRDefault="00012435" w:rsidP="00E07C0F">
            <w:pPr>
              <w:pStyle w:val="TableText"/>
              <w:jc w:val="both"/>
            </w:pPr>
          </w:p>
        </w:tc>
      </w:tr>
      <w:tr w:rsidR="002452D8" w:rsidRPr="009B4AEC" w14:paraId="5D8B3F90" w14:textId="77777777" w:rsidTr="002452D8">
        <w:trPr>
          <w:tblCellSpacing w:w="11" w:type="dxa"/>
        </w:trPr>
        <w:tc>
          <w:tcPr>
            <w:tcW w:w="1601" w:type="dxa"/>
          </w:tcPr>
          <w:p w14:paraId="47C162C8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9F6BD2" w:rsidRPr="009B4AEC">
              <w:rPr>
                <w:b/>
                <w:bCs/>
                <w:iCs/>
              </w:rPr>
              <w:t>39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60F75AE3" w14:textId="77777777" w:rsidR="009F6BD2" w:rsidRPr="009B4AEC" w:rsidRDefault="002452D8" w:rsidP="00E07C0F">
            <w:pPr>
              <w:pStyle w:val="TableText"/>
              <w:jc w:val="both"/>
            </w:pPr>
            <w:r w:rsidRPr="009B4AEC">
              <w:t xml:space="preserve">Os byddwch yn llunio dogfen </w:t>
            </w:r>
            <w:r w:rsidR="009F6BD2" w:rsidRPr="009B4AEC">
              <w:t xml:space="preserve">neu ffurflen </w:t>
            </w:r>
            <w:r w:rsidRPr="009B4AEC">
              <w:t>yn Gymraeg ac yn Saesneg, rhaid ichi</w:t>
            </w:r>
            <w:r w:rsidR="009F6BD2" w:rsidRPr="009B4AEC">
              <w:t>—</w:t>
            </w:r>
          </w:p>
          <w:p w14:paraId="0C669434" w14:textId="77777777" w:rsidR="008A505A" w:rsidRPr="009B4AEC" w:rsidRDefault="008A505A">
            <w:pPr>
              <w:pStyle w:val="N3"/>
              <w:numPr>
                <w:ilvl w:val="2"/>
                <w:numId w:val="62"/>
              </w:numPr>
            </w:pPr>
            <w:r w:rsidRPr="009B4AEC">
              <w:t>p</w:t>
            </w:r>
            <w:r w:rsidR="002452D8" w:rsidRPr="009B4AEC">
              <w:t>eidio â thrin unrhyw fersiwn Gymraeg yn llai ffafriol na</w:t>
            </w:r>
            <w:r w:rsidR="00402A77">
              <w:t>’</w:t>
            </w:r>
            <w:r w:rsidR="002452D8" w:rsidRPr="009B4AEC">
              <w:t xml:space="preserve">r fersiwn </w:t>
            </w:r>
            <w:r w:rsidRPr="009B4AEC">
              <w:t>Saesneg (pa un a ydynt yn fersiynau ar wahân ai peidio),</w:t>
            </w:r>
          </w:p>
          <w:p w14:paraId="56504B48" w14:textId="77777777" w:rsidR="008A505A" w:rsidRPr="009B4AEC" w:rsidRDefault="008A505A" w:rsidP="008A505A">
            <w:pPr>
              <w:pStyle w:val="N3"/>
            </w:pPr>
            <w:r w:rsidRPr="009B4AEC">
              <w:t>peidio â gwahaniaethu rhwng y fersiwn Gymraeg a</w:t>
            </w:r>
            <w:r w:rsidR="00402A77">
              <w:t>’</w:t>
            </w:r>
            <w:r w:rsidRPr="009B4AEC">
              <w:t>r fersiwn Saesneg mewn perthynas ag unrhyw ofynion sy</w:t>
            </w:r>
            <w:r w:rsidR="00402A77">
              <w:t>’</w:t>
            </w:r>
            <w:r w:rsidRPr="009B4AEC">
              <w:t>n berthnasol i</w:t>
            </w:r>
            <w:r w:rsidR="00402A77">
              <w:t>’</w:t>
            </w:r>
            <w:r w:rsidRPr="009B4AEC">
              <w:t>r ddogfen neu</w:t>
            </w:r>
            <w:r w:rsidR="00402A77">
              <w:t>’</w:t>
            </w:r>
            <w:r w:rsidRPr="009B4AEC">
              <w:t>r ffurflen (er enghraifft, mewn perthynas ag unrhyw ddyddiad cau ar gyfer cyflwyno</w:t>
            </w:r>
            <w:r w:rsidR="00402A77">
              <w:t>’</w:t>
            </w:r>
            <w:r w:rsidRPr="009B4AEC">
              <w:t>r ffurflen, neu mewn perthynas â</w:t>
            </w:r>
            <w:r w:rsidR="00402A77">
              <w:t>’</w:t>
            </w:r>
            <w:r w:rsidRPr="009B4AEC">
              <w:t>r amser a ganiateir i ymateb i gynnwys y ddogfen neu</w:t>
            </w:r>
            <w:r w:rsidR="00402A77">
              <w:t>’</w:t>
            </w:r>
            <w:r w:rsidRPr="009B4AEC">
              <w:t xml:space="preserve">r ffurflen), </w:t>
            </w:r>
            <w:r w:rsidRPr="009B4AEC">
              <w:lastRenderedPageBreak/>
              <w:t>ac</w:t>
            </w:r>
          </w:p>
          <w:p w14:paraId="6164F26E" w14:textId="77777777" w:rsidR="002452D8" w:rsidRPr="009B4AEC" w:rsidRDefault="008A505A" w:rsidP="0041223A">
            <w:pPr>
              <w:pStyle w:val="N3"/>
            </w:pPr>
            <w:r w:rsidRPr="009B4AEC">
              <w:t xml:space="preserve">sicrhau bod y fersiwn Saesneg yn datgan yn glir </w:t>
            </w:r>
            <w:r w:rsidR="0005013A">
              <w:t>f</w:t>
            </w:r>
            <w:r w:rsidRPr="009B4AEC">
              <w:t xml:space="preserve">od y </w:t>
            </w:r>
            <w:r w:rsidR="009867AA">
              <w:t xml:space="preserve">ddogfen neu’r </w:t>
            </w:r>
            <w:r w:rsidRPr="009B4AEC">
              <w:t>ffurflen hefyd ar gael yn Gymraeg</w:t>
            </w:r>
            <w:r w:rsidR="002452D8" w:rsidRPr="009B4AEC">
              <w:t>.</w:t>
            </w:r>
          </w:p>
          <w:p w14:paraId="78B547AA" w14:textId="77777777" w:rsidR="00012435" w:rsidRPr="009B4AEC" w:rsidRDefault="00012435" w:rsidP="00E07C0F">
            <w:pPr>
              <w:pStyle w:val="TableText"/>
              <w:jc w:val="both"/>
            </w:pPr>
          </w:p>
        </w:tc>
      </w:tr>
      <w:tr w:rsidR="002452D8" w:rsidRPr="009B4AEC" w14:paraId="5796532B" w14:textId="77777777" w:rsidTr="002452D8">
        <w:trPr>
          <w:tblCellSpacing w:w="11" w:type="dxa"/>
        </w:trPr>
        <w:tc>
          <w:tcPr>
            <w:tcW w:w="1601" w:type="dxa"/>
          </w:tcPr>
          <w:p w14:paraId="42126C6D" w14:textId="77777777" w:rsidR="002452D8" w:rsidRPr="009B4AEC" w:rsidRDefault="00F16D1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9</w:t>
            </w:r>
          </w:p>
        </w:tc>
        <w:tc>
          <w:tcPr>
            <w:tcW w:w="3143" w:type="dxa"/>
          </w:tcPr>
          <w:p w14:paraId="57D667C4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gwefannau a gwasanaethau ar-lein corf</w:t>
            </w:r>
            <w:r w:rsidR="003A05E5" w:rsidRPr="009B4AEC">
              <w:rPr>
                <w:b/>
              </w:rPr>
              <w:t>f</w:t>
            </w:r>
            <w:r w:rsidR="0062482E">
              <w:rPr>
                <w:b/>
              </w:rPr>
              <w:t xml:space="preserve"> (gan gynnwys pyrth)</w:t>
            </w:r>
          </w:p>
          <w:p w14:paraId="57579FB2" w14:textId="77777777" w:rsidR="00012435" w:rsidRPr="009B4AEC" w:rsidRDefault="00012435" w:rsidP="00E07C0F">
            <w:pPr>
              <w:pStyle w:val="TableText"/>
              <w:jc w:val="both"/>
            </w:pPr>
          </w:p>
        </w:tc>
      </w:tr>
      <w:tr w:rsidR="002452D8" w:rsidRPr="009B4AEC" w14:paraId="7945BEB0" w14:textId="77777777" w:rsidTr="002452D8">
        <w:trPr>
          <w:tblCellSpacing w:w="11" w:type="dxa"/>
        </w:trPr>
        <w:tc>
          <w:tcPr>
            <w:tcW w:w="1601" w:type="dxa"/>
          </w:tcPr>
          <w:p w14:paraId="3D017ADA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7CD2DC0D" w14:textId="77777777" w:rsidR="002452D8" w:rsidRPr="009B4AEC" w:rsidRDefault="008C011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(1) </w:t>
            </w:r>
            <w:r w:rsidR="002452D8" w:rsidRPr="009B4AEC">
              <w:rPr>
                <w:b/>
                <w:i/>
              </w:rPr>
              <w:t>Gwefannau a gyhoeddir gan gorff</w:t>
            </w:r>
          </w:p>
          <w:p w14:paraId="4050DD47" w14:textId="77777777" w:rsidR="00012435" w:rsidRPr="009B4AEC" w:rsidRDefault="00012435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0377DCDA" w14:textId="77777777" w:rsidTr="002452D8">
        <w:trPr>
          <w:tblCellSpacing w:w="11" w:type="dxa"/>
        </w:trPr>
        <w:tc>
          <w:tcPr>
            <w:tcW w:w="1601" w:type="dxa"/>
          </w:tcPr>
          <w:p w14:paraId="03B1543C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40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44F943A9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ichi sicrhau—</w:t>
            </w:r>
          </w:p>
          <w:p w14:paraId="29A57746" w14:textId="77777777" w:rsidR="002452D8" w:rsidRPr="009B4AEC" w:rsidRDefault="002452D8">
            <w:pPr>
              <w:pStyle w:val="N3"/>
              <w:numPr>
                <w:ilvl w:val="2"/>
                <w:numId w:val="5"/>
              </w:numPr>
            </w:pPr>
            <w:r w:rsidRPr="009B4AEC">
              <w:t>bod testun pob tudalen ar eich gwefan ar gael yn Gymraeg,</w:t>
            </w:r>
          </w:p>
          <w:p w14:paraId="4BDD79D7" w14:textId="77777777" w:rsidR="002452D8" w:rsidRPr="009B4AEC" w:rsidRDefault="002452D8" w:rsidP="003E569A">
            <w:pPr>
              <w:pStyle w:val="N3"/>
            </w:pPr>
            <w:r w:rsidRPr="009B4AEC">
              <w:t>bod pob tudalen Gymraeg ar eich gwefan yn gweithredu</w:t>
            </w:r>
            <w:r w:rsidR="00402A77">
              <w:t>’</w:t>
            </w:r>
            <w:r w:rsidRPr="009B4AEC">
              <w:t>n llawn, ac</w:t>
            </w:r>
          </w:p>
          <w:p w14:paraId="0A981CE7" w14:textId="77777777" w:rsidR="002452D8" w:rsidRPr="009B4AEC" w:rsidRDefault="002452D8" w:rsidP="00AF1F17">
            <w:pPr>
              <w:pStyle w:val="N3"/>
            </w:pPr>
            <w:r w:rsidRPr="009B4AEC">
              <w:t>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>r Saesneg ar eich gwefan.</w:t>
            </w:r>
          </w:p>
          <w:p w14:paraId="08997DB2" w14:textId="77777777" w:rsidR="007E1F06" w:rsidRPr="009B4AEC" w:rsidRDefault="007E1F06" w:rsidP="00AF1F17">
            <w:pPr>
              <w:pStyle w:val="N3"/>
              <w:numPr>
                <w:ilvl w:val="0"/>
                <w:numId w:val="0"/>
              </w:numPr>
              <w:ind w:left="737"/>
            </w:pPr>
          </w:p>
        </w:tc>
      </w:tr>
      <w:tr w:rsidR="002452D8" w:rsidRPr="009B4AEC" w14:paraId="0CF07023" w14:textId="77777777" w:rsidTr="002452D8">
        <w:trPr>
          <w:tblCellSpacing w:w="11" w:type="dxa"/>
        </w:trPr>
        <w:tc>
          <w:tcPr>
            <w:tcW w:w="1601" w:type="dxa"/>
          </w:tcPr>
          <w:p w14:paraId="286039BD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41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E93D76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ichi sicrhau—</w:t>
            </w:r>
          </w:p>
          <w:p w14:paraId="58BAAEA1" w14:textId="77777777" w:rsidR="002452D8" w:rsidRPr="009B4AEC" w:rsidRDefault="002452D8">
            <w:pPr>
              <w:pStyle w:val="N3"/>
              <w:numPr>
                <w:ilvl w:val="2"/>
                <w:numId w:val="6"/>
              </w:numPr>
            </w:pPr>
            <w:r w:rsidRPr="009B4AEC">
              <w:t>bod testun hafan eich gwefan ar gael yn Gymraeg,</w:t>
            </w:r>
          </w:p>
          <w:p w14:paraId="0CCA4323" w14:textId="77777777" w:rsidR="002452D8" w:rsidRPr="009B4AEC" w:rsidRDefault="002452D8" w:rsidP="003E569A">
            <w:pPr>
              <w:pStyle w:val="N3"/>
            </w:pPr>
            <w:r w:rsidRPr="009B4AEC">
              <w:t>bod unrhyw destun Cymraeg ar hafan eich gwefan (neu, pan fo</w:t>
            </w:r>
            <w:r w:rsidR="00402A77">
              <w:t>’</w:t>
            </w:r>
            <w:r w:rsidRPr="009B4AEC">
              <w:t xml:space="preserve">n berthnasol, </w:t>
            </w:r>
            <w:r w:rsidR="00272F6F">
              <w:t>f</w:t>
            </w:r>
            <w:r w:rsidRPr="009B4AEC">
              <w:t>od eich hafan Gymraeg) yn gweithredu</w:t>
            </w:r>
            <w:r w:rsidR="00402A77">
              <w:t>’</w:t>
            </w:r>
            <w:r w:rsidRPr="009B4AEC">
              <w:t>n llawn, ac</w:t>
            </w:r>
          </w:p>
          <w:p w14:paraId="467E57BA" w14:textId="77777777" w:rsidR="002452D8" w:rsidRPr="009B4AEC" w:rsidRDefault="002452D8" w:rsidP="00AF1F17">
            <w:pPr>
              <w:pStyle w:val="N3"/>
            </w:pPr>
            <w:r w:rsidRPr="009B4AEC">
              <w:t>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>r Saesneg mewn perthynas â hafan eich gwefan.</w:t>
            </w:r>
          </w:p>
          <w:p w14:paraId="77F85561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3CFF8CB9" w14:textId="77777777" w:rsidTr="002452D8">
        <w:trPr>
          <w:tblCellSpacing w:w="11" w:type="dxa"/>
        </w:trPr>
        <w:tc>
          <w:tcPr>
            <w:tcW w:w="1601" w:type="dxa"/>
          </w:tcPr>
          <w:p w14:paraId="7F0AB8F7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42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966DC28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cyhoeddi tudalen newydd ar eich gwefan neu</w:t>
            </w:r>
            <w:r w:rsidR="00402A77">
              <w:t>’</w:t>
            </w:r>
            <w:r w:rsidRPr="009B4AEC">
              <w:t>n diwygio tudalen, rhaid ichi sicrhau—</w:t>
            </w:r>
          </w:p>
          <w:p w14:paraId="5A18D142" w14:textId="77777777" w:rsidR="002452D8" w:rsidRPr="009B4AEC" w:rsidRDefault="002452D8">
            <w:pPr>
              <w:pStyle w:val="N3"/>
              <w:numPr>
                <w:ilvl w:val="2"/>
                <w:numId w:val="7"/>
              </w:numPr>
            </w:pPr>
            <w:r w:rsidRPr="009B4AEC">
              <w:t>bod testun y dudalen honno ar gael yn Gymraeg,</w:t>
            </w:r>
          </w:p>
          <w:p w14:paraId="0520ABF2" w14:textId="77777777" w:rsidR="002452D8" w:rsidRPr="009B4AEC" w:rsidRDefault="002452D8" w:rsidP="003E569A">
            <w:pPr>
              <w:pStyle w:val="N3"/>
            </w:pPr>
            <w:r w:rsidRPr="009B4AEC">
              <w:t>bod unrhyw fersiwn Gymraeg o</w:t>
            </w:r>
            <w:r w:rsidR="00402A77">
              <w:t>’</w:t>
            </w:r>
            <w:r w:rsidRPr="009B4AEC">
              <w:t xml:space="preserve">r dudalen </w:t>
            </w:r>
            <w:r w:rsidR="0078307B">
              <w:t xml:space="preserve">honno </w:t>
            </w:r>
            <w:r w:rsidRPr="009B4AEC">
              <w:t>yn gweithredu</w:t>
            </w:r>
            <w:r w:rsidR="00402A77">
              <w:t>’</w:t>
            </w:r>
            <w:r w:rsidRPr="009B4AEC">
              <w:t>n llawn, ac</w:t>
            </w:r>
          </w:p>
          <w:p w14:paraId="517103A8" w14:textId="77777777" w:rsidR="002452D8" w:rsidRPr="009B4AEC" w:rsidRDefault="002452D8" w:rsidP="00AF1F17">
            <w:pPr>
              <w:pStyle w:val="N3"/>
            </w:pPr>
            <w:r w:rsidRPr="009B4AEC">
              <w:lastRenderedPageBreak/>
              <w:t>nad yw</w:t>
            </w:r>
            <w:r w:rsidR="00402A77">
              <w:t>’</w:t>
            </w:r>
            <w:r w:rsidRPr="009B4AEC">
              <w:t>r Gymraeg yn cael ei thrin yn llai ffafriol na</w:t>
            </w:r>
            <w:r w:rsidR="00402A77">
              <w:t>’</w:t>
            </w:r>
            <w:r w:rsidRPr="009B4AEC">
              <w:t xml:space="preserve">r Saesneg </w:t>
            </w:r>
            <w:r w:rsidR="0053297B">
              <w:t>mewn perthynas â’r</w:t>
            </w:r>
            <w:r w:rsidRPr="009B4AEC">
              <w:t xml:space="preserve"> dudalen honno.</w:t>
            </w:r>
          </w:p>
          <w:p w14:paraId="77A62C54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250C219B" w14:textId="77777777" w:rsidTr="002452D8">
        <w:trPr>
          <w:tblCellSpacing w:w="11" w:type="dxa"/>
        </w:trPr>
        <w:tc>
          <w:tcPr>
            <w:tcW w:w="1601" w:type="dxa"/>
          </w:tcPr>
          <w:p w14:paraId="32C678F0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F16D11" w:rsidRPr="009B4AEC">
              <w:rPr>
                <w:b/>
                <w:bCs/>
                <w:iCs/>
              </w:rPr>
              <w:t>43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31A5FF7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oes gennych dudalen Gymraeg ar eich gwefan sy</w:t>
            </w:r>
            <w:r w:rsidR="00402A77">
              <w:t>’</w:t>
            </w:r>
            <w:r w:rsidRPr="009B4AEC">
              <w:t xml:space="preserve">n cyfateb i dudalen Saesneg, rhaid ichi </w:t>
            </w:r>
            <w:r w:rsidR="00FF7DC8">
              <w:t>ddatgan yn</w:t>
            </w:r>
            <w:r w:rsidR="00FF7DC8" w:rsidRPr="009B4AEC">
              <w:t xml:space="preserve"> </w:t>
            </w:r>
            <w:r w:rsidRPr="009B4AEC">
              <w:t xml:space="preserve">glir ar y dudalen Saesneg </w:t>
            </w:r>
            <w:r w:rsidR="0078307B">
              <w:t>f</w:t>
            </w:r>
            <w:r w:rsidR="0078307B" w:rsidRPr="009B4AEC">
              <w:t xml:space="preserve">od </w:t>
            </w:r>
            <w:r w:rsidRPr="009B4AEC">
              <w:t xml:space="preserve">y dudalen hefyd ar gael yn Gymraeg, a </w:t>
            </w:r>
            <w:r w:rsidR="00FF7DC8">
              <w:t>rhaid ichi d</w:t>
            </w:r>
            <w:r w:rsidRPr="009B4AEC">
              <w:t>darparu dolen uniongyrchol at y dudalen Gymraeg ar y dudalen Saesneg gyfatebol.</w:t>
            </w:r>
          </w:p>
          <w:p w14:paraId="25E032DD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5B15557D" w14:textId="77777777" w:rsidTr="002452D8">
        <w:trPr>
          <w:tblCellSpacing w:w="11" w:type="dxa"/>
        </w:trPr>
        <w:tc>
          <w:tcPr>
            <w:tcW w:w="1601" w:type="dxa"/>
          </w:tcPr>
          <w:p w14:paraId="5D71EF34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44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6F28B0F" w14:textId="77777777" w:rsidR="000046D0" w:rsidRPr="009B4AEC" w:rsidRDefault="002452D8" w:rsidP="00E07C0F">
            <w:pPr>
              <w:pStyle w:val="TableText"/>
              <w:jc w:val="both"/>
            </w:pPr>
            <w:r w:rsidRPr="009B4AEC">
              <w:t>Rhaid ichi ddarparu</w:t>
            </w:r>
            <w:r w:rsidR="00402A77">
              <w:t>’</w:t>
            </w:r>
            <w:r w:rsidRPr="009B4AEC">
              <w:t>r rhyngwyneb a</w:t>
            </w:r>
            <w:r w:rsidR="00402A77">
              <w:t>’</w:t>
            </w:r>
            <w:r w:rsidRPr="009B4AEC">
              <w:t>r dewislenni ar bob tudalen ar eich gwefan yn Gymraeg.</w:t>
            </w:r>
          </w:p>
          <w:p w14:paraId="51CDB13D" w14:textId="77777777" w:rsidR="002452D8" w:rsidRPr="009B4AEC" w:rsidRDefault="002452D8" w:rsidP="00E07C0F">
            <w:pPr>
              <w:pStyle w:val="TableText"/>
              <w:jc w:val="both"/>
            </w:pPr>
          </w:p>
        </w:tc>
      </w:tr>
      <w:tr w:rsidR="002452D8" w:rsidRPr="009B4AEC" w14:paraId="0DD9515C" w14:textId="77777777" w:rsidTr="002452D8">
        <w:trPr>
          <w:tblCellSpacing w:w="11" w:type="dxa"/>
        </w:trPr>
        <w:tc>
          <w:tcPr>
            <w:tcW w:w="1601" w:type="dxa"/>
          </w:tcPr>
          <w:p w14:paraId="5C7D7E91" w14:textId="77777777" w:rsidR="002452D8" w:rsidRPr="009B4AEC" w:rsidRDefault="002452D8" w:rsidP="0017780D">
            <w:pPr>
              <w:pStyle w:val="TableText"/>
              <w:rPr>
                <w:bCs/>
                <w:i/>
                <w:iCs/>
              </w:rPr>
            </w:pPr>
          </w:p>
        </w:tc>
        <w:tc>
          <w:tcPr>
            <w:tcW w:w="3143" w:type="dxa"/>
          </w:tcPr>
          <w:p w14:paraId="556D5891" w14:textId="77777777" w:rsidR="000046D0" w:rsidRPr="009B4AEC" w:rsidRDefault="008C0118" w:rsidP="00E07C0F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 xml:space="preserve">(2) </w:t>
            </w:r>
            <w:r w:rsidR="002452D8" w:rsidRPr="009B4AEC">
              <w:rPr>
                <w:b/>
                <w:i/>
              </w:rPr>
              <w:t>Apiau a gyhoeddir gan gorff</w:t>
            </w:r>
          </w:p>
          <w:p w14:paraId="5EEB8EFC" w14:textId="77777777" w:rsidR="008C0118" w:rsidRPr="009B4AEC" w:rsidRDefault="008C0118" w:rsidP="00E07C0F">
            <w:pPr>
              <w:pStyle w:val="TableText"/>
              <w:jc w:val="both"/>
              <w:rPr>
                <w:i/>
              </w:rPr>
            </w:pPr>
          </w:p>
        </w:tc>
      </w:tr>
      <w:tr w:rsidR="002452D8" w:rsidRPr="009B4AEC" w14:paraId="13849B20" w14:textId="77777777" w:rsidTr="002452D8">
        <w:trPr>
          <w:tblCellSpacing w:w="11" w:type="dxa"/>
        </w:trPr>
        <w:tc>
          <w:tcPr>
            <w:tcW w:w="1601" w:type="dxa"/>
          </w:tcPr>
          <w:p w14:paraId="6512FAE8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45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43070DF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 bob ap yr ydych yn ei gyhoeddi</w:t>
            </w:r>
            <w:r w:rsidR="00F16D11" w:rsidRPr="009B4AEC">
              <w:t xml:space="preserve"> i</w:t>
            </w:r>
            <w:r w:rsidR="00402A77">
              <w:t>’</w:t>
            </w:r>
            <w:r w:rsidR="00F16D11" w:rsidRPr="009B4AEC">
              <w:t>w ddefnyddio gan aelodau o</w:t>
            </w:r>
            <w:r w:rsidR="00402A77">
              <w:t>’</w:t>
            </w:r>
            <w:r w:rsidR="00F16D11" w:rsidRPr="009B4AEC">
              <w:t>r cyhoedd yng Nghymru</w:t>
            </w:r>
            <w:r w:rsidRPr="009B4AEC">
              <w:t xml:space="preserve"> weithredu</w:t>
            </w:r>
            <w:r w:rsidR="00402A77">
              <w:t>’</w:t>
            </w:r>
            <w:r w:rsidRPr="009B4AEC">
              <w:t>n llawn yn Gymraeg, a rhaid ichi beidio â thrin y Gymraeg yn llai ffafriol na</w:t>
            </w:r>
            <w:r w:rsidR="00402A77">
              <w:t>’</w:t>
            </w:r>
            <w:r w:rsidRPr="009B4AEC">
              <w:t xml:space="preserve">r Saesneg </w:t>
            </w:r>
            <w:r w:rsidR="00FF7DC8">
              <w:t>mewn perthynas â’r</w:t>
            </w:r>
            <w:r w:rsidRPr="009B4AEC">
              <w:t xml:space="preserve"> ap hwnnw.</w:t>
            </w:r>
          </w:p>
          <w:p w14:paraId="7166E5A3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F16D11" w:rsidRPr="009B4AEC" w14:paraId="55DDFD05" w14:textId="77777777" w:rsidTr="002452D8">
        <w:trPr>
          <w:tblCellSpacing w:w="11" w:type="dxa"/>
        </w:trPr>
        <w:tc>
          <w:tcPr>
            <w:tcW w:w="1601" w:type="dxa"/>
          </w:tcPr>
          <w:p w14:paraId="613FC64E" w14:textId="77777777" w:rsidR="00F16D11" w:rsidRPr="009B4AEC" w:rsidRDefault="00F16D11" w:rsidP="00F16D11">
            <w:pPr>
              <w:pStyle w:val="TableText"/>
              <w:rPr>
                <w:b/>
                <w:bCs/>
                <w:iCs/>
              </w:rPr>
            </w:pPr>
          </w:p>
        </w:tc>
        <w:tc>
          <w:tcPr>
            <w:tcW w:w="3143" w:type="dxa"/>
          </w:tcPr>
          <w:p w14:paraId="66A79A91" w14:textId="77777777" w:rsidR="00F16D11" w:rsidRPr="009B4AEC" w:rsidRDefault="00F16D11" w:rsidP="00F16D11">
            <w:pPr>
              <w:pStyle w:val="TableText"/>
              <w:jc w:val="both"/>
              <w:rPr>
                <w:b/>
                <w:i/>
              </w:rPr>
            </w:pPr>
            <w:r w:rsidRPr="009B4AEC">
              <w:rPr>
                <w:b/>
                <w:i/>
              </w:rPr>
              <w:t>(</w:t>
            </w:r>
            <w:r w:rsidR="00AD1A81">
              <w:rPr>
                <w:b/>
                <w:i/>
              </w:rPr>
              <w:t>3</w:t>
            </w:r>
            <w:r w:rsidRPr="009B4AEC">
              <w:rPr>
                <w:b/>
                <w:i/>
              </w:rPr>
              <w:t xml:space="preserve">) Cyfleuster sgwrsio </w:t>
            </w:r>
            <w:r w:rsidR="0062482E">
              <w:rPr>
                <w:b/>
                <w:i/>
              </w:rPr>
              <w:t>byw</w:t>
            </w:r>
          </w:p>
          <w:p w14:paraId="46E18CA9" w14:textId="77777777" w:rsidR="00F16D11" w:rsidRPr="00FF7DC8" w:rsidRDefault="00F16D11" w:rsidP="00F16D11">
            <w:pPr>
              <w:pStyle w:val="TableText"/>
              <w:jc w:val="both"/>
              <w:rPr>
                <w:b/>
                <w:i/>
                <w:iCs/>
              </w:rPr>
            </w:pPr>
          </w:p>
        </w:tc>
      </w:tr>
      <w:tr w:rsidR="00F16D11" w:rsidRPr="009B4AEC" w14:paraId="33F855EE" w14:textId="77777777" w:rsidTr="002452D8">
        <w:trPr>
          <w:tblCellSpacing w:w="11" w:type="dxa"/>
        </w:trPr>
        <w:tc>
          <w:tcPr>
            <w:tcW w:w="1601" w:type="dxa"/>
          </w:tcPr>
          <w:p w14:paraId="4040898D" w14:textId="77777777" w:rsidR="00F16D11" w:rsidRPr="009B4AEC" w:rsidRDefault="00F16D1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Safon 46:</w:t>
            </w:r>
          </w:p>
        </w:tc>
        <w:tc>
          <w:tcPr>
            <w:tcW w:w="3143" w:type="dxa"/>
          </w:tcPr>
          <w:p w14:paraId="06E9ACCF" w14:textId="77777777" w:rsidR="00F16D11" w:rsidRPr="009B4AEC" w:rsidRDefault="00F16D11" w:rsidP="00E07C0F">
            <w:pPr>
              <w:pStyle w:val="TableText"/>
              <w:jc w:val="both"/>
              <w:rPr>
                <w:bCs/>
              </w:rPr>
            </w:pPr>
            <w:r w:rsidRPr="00FF7DC8">
              <w:rPr>
                <w:bCs/>
              </w:rPr>
              <w:t xml:space="preserve">Os oes </w:t>
            </w:r>
            <w:r w:rsidRPr="00FF7DC8">
              <w:t>gennych</w:t>
            </w:r>
            <w:r w:rsidRPr="00FF7DC8">
              <w:rPr>
                <w:bCs/>
              </w:rPr>
              <w:t xml:space="preserve"> gyfleuster sgwrsio byw i</w:t>
            </w:r>
            <w:r w:rsidR="00402A77">
              <w:rPr>
                <w:bCs/>
              </w:rPr>
              <w:t>’</w:t>
            </w:r>
            <w:r w:rsidRPr="00FF7DC8">
              <w:rPr>
                <w:bCs/>
              </w:rPr>
              <w:t>w ddefnyddio gan aelodau o</w:t>
            </w:r>
            <w:r w:rsidR="00402A77">
              <w:rPr>
                <w:bCs/>
              </w:rPr>
              <w:t>’</w:t>
            </w:r>
            <w:r w:rsidRPr="00FF7DC8">
              <w:rPr>
                <w:bCs/>
              </w:rPr>
              <w:t>r cyhoedd yng Nghymru—</w:t>
            </w:r>
          </w:p>
          <w:p w14:paraId="4D9738B8" w14:textId="77777777" w:rsidR="00F16D11" w:rsidRPr="009B4AEC" w:rsidRDefault="00F16D11">
            <w:pPr>
              <w:pStyle w:val="N3"/>
              <w:numPr>
                <w:ilvl w:val="2"/>
                <w:numId w:val="63"/>
              </w:numPr>
            </w:pPr>
            <w:r w:rsidRPr="009B4AEC">
              <w:t>rhaid ichi ei ddarparu yn Gymraeg, a</w:t>
            </w:r>
          </w:p>
          <w:p w14:paraId="3D67DB89" w14:textId="77777777" w:rsidR="00F16D11" w:rsidRPr="009B4AEC" w:rsidRDefault="00F16D11">
            <w:pPr>
              <w:pStyle w:val="N3"/>
              <w:numPr>
                <w:ilvl w:val="2"/>
                <w:numId w:val="63"/>
              </w:numPr>
            </w:pPr>
            <w:r w:rsidRPr="009B4AEC">
              <w:t xml:space="preserve">rhaid ichi </w:t>
            </w:r>
            <w:r w:rsidR="0078307B">
              <w:t>ddatgan</w:t>
            </w:r>
            <w:r w:rsidRPr="009B4AEC">
              <w:t xml:space="preserve"> (yn Gymraeg) ar eich gwefan fod eich cyfleuster sgwrsio byw ar gael yn Gymraeg a sut y gellir </w:t>
            </w:r>
            <w:r w:rsidR="0078307B">
              <w:t>dod o hyd iddo</w:t>
            </w:r>
            <w:r w:rsidRPr="009B4AEC">
              <w:t>.</w:t>
            </w:r>
          </w:p>
          <w:p w14:paraId="545DF7CD" w14:textId="77777777" w:rsidR="00F16D11" w:rsidRPr="00FF7DC8" w:rsidRDefault="00F16D11" w:rsidP="00FF7DC8">
            <w:pPr>
              <w:pStyle w:val="N3"/>
              <w:numPr>
                <w:ilvl w:val="0"/>
                <w:numId w:val="0"/>
              </w:numPr>
            </w:pPr>
          </w:p>
        </w:tc>
      </w:tr>
      <w:tr w:rsidR="00AC25DA" w:rsidRPr="009B4AEC" w14:paraId="32C5E6D2" w14:textId="77777777" w:rsidTr="002452D8">
        <w:trPr>
          <w:tblCellSpacing w:w="11" w:type="dxa"/>
        </w:trPr>
        <w:tc>
          <w:tcPr>
            <w:tcW w:w="1601" w:type="dxa"/>
          </w:tcPr>
          <w:p w14:paraId="590558DC" w14:textId="77777777" w:rsidR="00AC25DA" w:rsidRPr="009B4AEC" w:rsidRDefault="00AC25DA" w:rsidP="0017780D">
            <w:pPr>
              <w:pStyle w:val="TableText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Safon 47</w:t>
            </w:r>
            <w:r w:rsidR="00E042E4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D2EE21D" w14:textId="77777777" w:rsidR="00AC25DA" w:rsidRDefault="00AC25DA" w:rsidP="00E07C0F">
            <w:pPr>
              <w:pStyle w:val="TableText"/>
              <w:jc w:val="both"/>
              <w:rPr>
                <w:bCs/>
              </w:rPr>
            </w:pPr>
            <w:r>
              <w:rPr>
                <w:bCs/>
              </w:rPr>
              <w:t>Os oes gennych gyfleuster sgwrsio byw i’w ddefnyddio gan aelodau o’r cyhoedd yng Nghymru</w:t>
            </w:r>
            <w:r w:rsidR="003C282F">
              <w:rPr>
                <w:bCs/>
              </w:rPr>
              <w:t>,</w:t>
            </w:r>
            <w:r>
              <w:rPr>
                <w:bCs/>
              </w:rPr>
              <w:t xml:space="preserve"> rhaid ichi ddatgan (yn Gymraeg) ar eich gwefan fod eich cyfleuster sgwrsio byw ar gael yn Gymraeg a sut y gellir dod o hyd iddo, a rhaid ichi ei ddarparu yn </w:t>
            </w:r>
            <w:r>
              <w:rPr>
                <w:bCs/>
              </w:rPr>
              <w:lastRenderedPageBreak/>
              <w:t>Gymraeg</w:t>
            </w:r>
            <w:r w:rsidRPr="00FF7DC8">
              <w:rPr>
                <w:bCs/>
              </w:rPr>
              <w:t>—</w:t>
            </w:r>
          </w:p>
          <w:p w14:paraId="4AA5457B" w14:textId="77777777" w:rsidR="00AC25DA" w:rsidRPr="009B4AEC" w:rsidRDefault="00AC25DA">
            <w:pPr>
              <w:pStyle w:val="N3"/>
              <w:numPr>
                <w:ilvl w:val="2"/>
                <w:numId w:val="82"/>
              </w:numPr>
            </w:pPr>
            <w:r w:rsidRPr="009B4AEC">
              <w:t>hyd nes ei bod yn angenrheidiol trosglwyddo</w:t>
            </w:r>
            <w:r>
              <w:t>’</w:t>
            </w:r>
            <w:r w:rsidRPr="009B4AEC">
              <w:t xml:space="preserve">r </w:t>
            </w:r>
            <w:r>
              <w:t>sgwrs fyw</w:t>
            </w:r>
            <w:r w:rsidRPr="009B4AEC">
              <w:t xml:space="preserve"> i aelod o staff nad yw</w:t>
            </w:r>
            <w:r>
              <w:t>’</w:t>
            </w:r>
            <w:r w:rsidRPr="009B4AEC">
              <w:t>n siarad Cymraeg sy</w:t>
            </w:r>
            <w:r>
              <w:t>’</w:t>
            </w:r>
            <w:r w:rsidRPr="009B4AEC">
              <w:t>n gallu darparu gwasanaeth ar bwnc penodol</w:t>
            </w:r>
            <w:r>
              <w:t>,</w:t>
            </w:r>
            <w:r w:rsidRPr="009B4AEC">
              <w:t xml:space="preserve"> a</w:t>
            </w:r>
          </w:p>
          <w:p w14:paraId="41675C72" w14:textId="77777777" w:rsidR="00AC25DA" w:rsidRPr="009B4AEC" w:rsidRDefault="00AC25DA" w:rsidP="00AC25DA">
            <w:pPr>
              <w:pStyle w:val="N3"/>
            </w:pPr>
            <w:r w:rsidRPr="009B4AEC">
              <w:t>hyd nes nad oes aelod o staff sy</w:t>
            </w:r>
            <w:r>
              <w:t>’</w:t>
            </w:r>
            <w:r w:rsidRPr="009B4AEC">
              <w:t>n siarad Cymraeg ar gael i ddarparu gwasanaeth ar y pwnc penodol hwnnw.</w:t>
            </w:r>
          </w:p>
          <w:p w14:paraId="3552564F" w14:textId="77777777" w:rsidR="00AC25DA" w:rsidRPr="00FF7DC8" w:rsidRDefault="00AC25DA" w:rsidP="00E07C0F">
            <w:pPr>
              <w:pStyle w:val="TableText"/>
              <w:jc w:val="both"/>
              <w:rPr>
                <w:bCs/>
              </w:rPr>
            </w:pPr>
          </w:p>
        </w:tc>
      </w:tr>
      <w:tr w:rsidR="002452D8" w:rsidRPr="009B4AEC" w14:paraId="1274AC1A" w14:textId="77777777" w:rsidTr="002452D8">
        <w:trPr>
          <w:tblCellSpacing w:w="11" w:type="dxa"/>
        </w:trPr>
        <w:tc>
          <w:tcPr>
            <w:tcW w:w="1601" w:type="dxa"/>
          </w:tcPr>
          <w:p w14:paraId="6D34E31F" w14:textId="77777777" w:rsidR="002452D8" w:rsidRPr="009B4AEC" w:rsidRDefault="00F16D1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10</w:t>
            </w:r>
          </w:p>
        </w:tc>
        <w:tc>
          <w:tcPr>
            <w:tcW w:w="3143" w:type="dxa"/>
          </w:tcPr>
          <w:p w14:paraId="20FA1E7D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defnydd corff o</w:t>
            </w:r>
            <w:r w:rsidR="00402A77">
              <w:rPr>
                <w:b/>
              </w:rPr>
              <w:t>’</w:t>
            </w:r>
            <w:r w:rsidRPr="009B4AEC">
              <w:rPr>
                <w:b/>
              </w:rPr>
              <w:t>r cyfryngau cymdeithasol</w:t>
            </w:r>
          </w:p>
          <w:p w14:paraId="36706F90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688DF966" w14:textId="77777777" w:rsidTr="002452D8">
        <w:trPr>
          <w:tblCellSpacing w:w="11" w:type="dxa"/>
        </w:trPr>
        <w:tc>
          <w:tcPr>
            <w:tcW w:w="1601" w:type="dxa"/>
          </w:tcPr>
          <w:p w14:paraId="20FB0B2F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</w:t>
            </w:r>
            <w:r w:rsidR="006C2583">
              <w:rPr>
                <w:b/>
                <w:bCs/>
                <w:iCs/>
              </w:rPr>
              <w:t>8</w:t>
            </w:r>
            <w:r w:rsidRPr="009B4AEC">
              <w:rPr>
                <w:b/>
                <w:bCs/>
                <w:iCs/>
              </w:rPr>
              <w:t>:</w:t>
            </w:r>
          </w:p>
          <w:p w14:paraId="59E8C438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</w:p>
        </w:tc>
        <w:tc>
          <w:tcPr>
            <w:tcW w:w="3143" w:type="dxa"/>
          </w:tcPr>
          <w:p w14:paraId="51BC7062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fyddwch yn defnyddio</w:t>
            </w:r>
            <w:r w:rsidR="00402A77">
              <w:t>’</w:t>
            </w:r>
            <w:r w:rsidRPr="009B4AEC">
              <w:t>r cyfryngau cymdeithasol, rhaid ichi beidio â thrin y Gymraeg yn llai ffafriol na</w:t>
            </w:r>
            <w:r w:rsidR="00402A77">
              <w:t>’</w:t>
            </w:r>
            <w:r w:rsidRPr="009B4AEC">
              <w:t>r Saesneg.</w:t>
            </w:r>
          </w:p>
          <w:p w14:paraId="453049DA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4AA9D61B" w14:textId="77777777" w:rsidTr="002452D8">
        <w:trPr>
          <w:tblCellSpacing w:w="11" w:type="dxa"/>
        </w:trPr>
        <w:tc>
          <w:tcPr>
            <w:tcW w:w="1601" w:type="dxa"/>
          </w:tcPr>
          <w:p w14:paraId="29A5A9A7" w14:textId="77777777" w:rsidR="002452D8" w:rsidRPr="009B4AEC" w:rsidRDefault="002452D8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4</w:t>
            </w:r>
            <w:r w:rsidR="006C2583">
              <w:rPr>
                <w:b/>
                <w:bCs/>
                <w:iCs/>
              </w:rPr>
              <w:t>9</w:t>
            </w:r>
            <w:r w:rsidRPr="009B4AEC">
              <w:rPr>
                <w:b/>
                <w:bCs/>
                <w:iCs/>
              </w:rPr>
              <w:t>:</w:t>
            </w:r>
          </w:p>
          <w:p w14:paraId="536A3F36" w14:textId="77777777" w:rsidR="002452D8" w:rsidRPr="009B4AEC" w:rsidRDefault="002452D8" w:rsidP="0017780D">
            <w:pPr>
              <w:pStyle w:val="TableText"/>
              <w:rPr>
                <w:bCs/>
                <w:iCs/>
              </w:rPr>
            </w:pPr>
          </w:p>
        </w:tc>
        <w:tc>
          <w:tcPr>
            <w:tcW w:w="3143" w:type="dxa"/>
          </w:tcPr>
          <w:p w14:paraId="2E07E8C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 </w:t>
            </w:r>
            <w:r w:rsidR="00F16D11" w:rsidRPr="009B4AEC">
              <w:t>aelod o</w:t>
            </w:r>
            <w:r w:rsidR="00402A77">
              <w:t>’</w:t>
            </w:r>
            <w:r w:rsidR="00F16D11" w:rsidRPr="009B4AEC">
              <w:t xml:space="preserve">r cyhoedd yng Nghymru </w:t>
            </w:r>
            <w:r w:rsidRPr="009B4AEC">
              <w:t>yn cysylltu â chi drwy</w:t>
            </w:r>
            <w:r w:rsidR="00402A77">
              <w:t>’</w:t>
            </w:r>
            <w:r w:rsidRPr="009B4AEC">
              <w:t>r cyfryngau cymdeithasol yn Gymraeg, rhaid ichi ateb yn Gymraeg (os oes angen ateb).</w:t>
            </w:r>
          </w:p>
          <w:p w14:paraId="00795B22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CB6291" w:rsidRPr="009B4AEC" w14:paraId="570E6AAC" w14:textId="77777777" w:rsidTr="002452D8">
        <w:trPr>
          <w:tblCellSpacing w:w="11" w:type="dxa"/>
        </w:trPr>
        <w:tc>
          <w:tcPr>
            <w:tcW w:w="1601" w:type="dxa"/>
          </w:tcPr>
          <w:p w14:paraId="7087B0D5" w14:textId="77777777" w:rsidR="00CB6291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11</w:t>
            </w:r>
          </w:p>
        </w:tc>
        <w:tc>
          <w:tcPr>
            <w:tcW w:w="3143" w:type="dxa"/>
          </w:tcPr>
          <w:p w14:paraId="2097DDAE" w14:textId="77777777" w:rsidR="00CB6291" w:rsidRPr="009B4AEC" w:rsidRDefault="00CB6291" w:rsidP="00CB6291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 xml:space="preserve">Safon ynghylch </w:t>
            </w:r>
            <w:r>
              <w:rPr>
                <w:b/>
              </w:rPr>
              <w:t>cynnwys sain a fideo</w:t>
            </w:r>
          </w:p>
          <w:p w14:paraId="7D203140" w14:textId="77777777" w:rsidR="00CB6291" w:rsidRPr="009B4AEC" w:rsidRDefault="00CB6291" w:rsidP="00E07C0F">
            <w:pPr>
              <w:pStyle w:val="TableText"/>
              <w:jc w:val="both"/>
            </w:pPr>
          </w:p>
        </w:tc>
      </w:tr>
      <w:tr w:rsidR="00CB6291" w:rsidRPr="009B4AEC" w14:paraId="52BD716F" w14:textId="77777777" w:rsidTr="002452D8">
        <w:trPr>
          <w:tblCellSpacing w:w="11" w:type="dxa"/>
        </w:trPr>
        <w:tc>
          <w:tcPr>
            <w:tcW w:w="1601" w:type="dxa"/>
          </w:tcPr>
          <w:p w14:paraId="5F1F1D3A" w14:textId="77777777" w:rsidR="00CB6291" w:rsidRDefault="00CB6291" w:rsidP="0017780D">
            <w:pPr>
              <w:pStyle w:val="TableText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Safon 50:</w:t>
            </w:r>
          </w:p>
        </w:tc>
        <w:tc>
          <w:tcPr>
            <w:tcW w:w="3143" w:type="dxa"/>
          </w:tcPr>
          <w:p w14:paraId="47B1249E" w14:textId="77777777" w:rsidR="00CB6291" w:rsidRDefault="00CB6291" w:rsidP="00CB6291">
            <w:pPr>
              <w:pStyle w:val="TableText"/>
              <w:jc w:val="both"/>
            </w:pPr>
            <w:r>
              <w:t>Rhaid i unrhyw gynnwys sain neu gynnwys fideo yr ydych yn ei gynhyrchu gael ei gynhyrchu yn Gymraeg os y gynulleidfa fwriadedig yw aelodau o’r cyhoedd yng Nghymru a rhaid peidio â thrin yn Gymraeg yn llai ffafriol na’r Saesneg mewn perthynas â’r cynnwys hwnnw</w:t>
            </w:r>
            <w:r w:rsidR="003C1885">
              <w:t>.</w:t>
            </w:r>
          </w:p>
          <w:p w14:paraId="71D6A679" w14:textId="77777777" w:rsidR="003C1885" w:rsidRPr="009B4AEC" w:rsidRDefault="003C1885" w:rsidP="00CB6291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476BAC85" w14:textId="77777777" w:rsidTr="002452D8">
        <w:trPr>
          <w:tblCellSpacing w:w="11" w:type="dxa"/>
        </w:trPr>
        <w:tc>
          <w:tcPr>
            <w:tcW w:w="1601" w:type="dxa"/>
          </w:tcPr>
          <w:p w14:paraId="48B5845E" w14:textId="77777777" w:rsidR="002452D8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2</w:t>
            </w:r>
          </w:p>
        </w:tc>
        <w:tc>
          <w:tcPr>
            <w:tcW w:w="3143" w:type="dxa"/>
          </w:tcPr>
          <w:p w14:paraId="76A3EA34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 ynghylch peiriannau hunanwasanaeth</w:t>
            </w:r>
          </w:p>
          <w:p w14:paraId="095CC7DA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67DE0024" w14:textId="77777777" w:rsidTr="002452D8">
        <w:trPr>
          <w:tblCellSpacing w:w="11" w:type="dxa"/>
        </w:trPr>
        <w:tc>
          <w:tcPr>
            <w:tcW w:w="1601" w:type="dxa"/>
          </w:tcPr>
          <w:p w14:paraId="08C6383F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6C2583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1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76878C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Rhaid ichi sicrhau bod unrhyw beiriannau hunanwasanaeth sydd gennych </w:t>
            </w:r>
            <w:r w:rsidR="00F16D11" w:rsidRPr="009B4AEC">
              <w:t xml:space="preserve">yng Nghymru </w:t>
            </w:r>
            <w:r w:rsidRPr="009B4AEC">
              <w:t>yn gweithio</w:t>
            </w:r>
            <w:r w:rsidR="00402A77">
              <w:t>’</w:t>
            </w:r>
            <w:r w:rsidRPr="009B4AEC">
              <w:t>n llawn yn Gymraeg, a rhaid peidio â thrin y Gymraeg yn llai ffafriol na</w:t>
            </w:r>
            <w:r w:rsidR="00402A77">
              <w:t>’</w:t>
            </w:r>
            <w:r w:rsidRPr="009B4AEC">
              <w:t>r Saesneg mewn perthynas â</w:t>
            </w:r>
            <w:r w:rsidR="00402A77">
              <w:t>’</w:t>
            </w:r>
            <w:r w:rsidRPr="009B4AEC">
              <w:t>r peiriant hwnnw.</w:t>
            </w:r>
          </w:p>
          <w:p w14:paraId="3DEDD3AA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1E7FB5EB" w14:textId="77777777" w:rsidTr="002452D8">
        <w:trPr>
          <w:tblCellSpacing w:w="11" w:type="dxa"/>
        </w:trPr>
        <w:tc>
          <w:tcPr>
            <w:tcW w:w="1601" w:type="dxa"/>
          </w:tcPr>
          <w:p w14:paraId="4AB847AF" w14:textId="77777777" w:rsidR="002452D8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3</w:t>
            </w:r>
          </w:p>
        </w:tc>
        <w:tc>
          <w:tcPr>
            <w:tcW w:w="3143" w:type="dxa"/>
          </w:tcPr>
          <w:p w14:paraId="1AA2DFEA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arwyddion</w:t>
            </w:r>
            <w:r w:rsidR="00F16D11" w:rsidRPr="009B4AEC">
              <w:rPr>
                <w:b/>
              </w:rPr>
              <w:t xml:space="preserve"> a hysbysiadau</w:t>
            </w:r>
            <w:r w:rsidRPr="009B4AEC">
              <w:rPr>
                <w:b/>
              </w:rPr>
              <w:t xml:space="preserve"> a arddangosir gan gorff</w:t>
            </w:r>
          </w:p>
          <w:p w14:paraId="7574D797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24029819" w14:textId="77777777" w:rsidTr="002452D8">
        <w:trPr>
          <w:tblCellSpacing w:w="11" w:type="dxa"/>
        </w:trPr>
        <w:tc>
          <w:tcPr>
            <w:tcW w:w="1601" w:type="dxa"/>
          </w:tcPr>
          <w:p w14:paraId="2472A7CD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F16D11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2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D9C3C7C" w14:textId="77777777" w:rsidR="00F16D11" w:rsidRPr="009B4AEC" w:rsidRDefault="002452D8" w:rsidP="00E07C0F">
            <w:pPr>
              <w:pStyle w:val="TableText"/>
              <w:jc w:val="both"/>
            </w:pPr>
            <w:r w:rsidRPr="009B4AEC">
              <w:t>Pan fyddwch</w:t>
            </w:r>
            <w:r w:rsidR="00F16D11" w:rsidRPr="009B4AEC">
              <w:t>—</w:t>
            </w:r>
          </w:p>
          <w:p w14:paraId="4DC95928" w14:textId="77777777" w:rsidR="00F16D11" w:rsidRPr="009B4AEC" w:rsidRDefault="002452D8">
            <w:pPr>
              <w:pStyle w:val="N3"/>
              <w:numPr>
                <w:ilvl w:val="2"/>
                <w:numId w:val="64"/>
              </w:numPr>
            </w:pPr>
            <w:r w:rsidRPr="009B4AEC">
              <w:t>yn gosod arwydd newydd</w:t>
            </w:r>
            <w:r w:rsidR="00F16D11" w:rsidRPr="009B4AEC">
              <w:t xml:space="preserve"> yng Nghymru</w:t>
            </w:r>
            <w:r w:rsidRPr="009B4AEC">
              <w:t xml:space="preserve"> neu</w:t>
            </w:r>
            <w:r w:rsidR="00402A77">
              <w:t>’</w:t>
            </w:r>
            <w:r w:rsidRPr="009B4AEC">
              <w:t>n adnewyddu arwydd</w:t>
            </w:r>
            <w:r w:rsidR="00F16D11" w:rsidRPr="009B4AEC">
              <w:t xml:space="preserve"> sydd wedi ei osod yng Nghymru</w:t>
            </w:r>
            <w:r w:rsidRPr="009B4AEC">
              <w:t xml:space="preserve"> (gan gynnwys arwyddion dros dro)</w:t>
            </w:r>
            <w:r w:rsidR="00F16D11" w:rsidRPr="009B4AEC">
              <w:t>, neu</w:t>
            </w:r>
          </w:p>
          <w:p w14:paraId="406E33E4" w14:textId="77777777" w:rsidR="00F16D11" w:rsidRPr="009B4AEC" w:rsidRDefault="00F16D11">
            <w:pPr>
              <w:pStyle w:val="N3"/>
              <w:numPr>
                <w:ilvl w:val="2"/>
                <w:numId w:val="64"/>
              </w:numPr>
            </w:pPr>
            <w:r w:rsidRPr="009B4AEC">
              <w:t>yn cyhoeddi neu</w:t>
            </w:r>
            <w:r w:rsidR="00402A77">
              <w:t>’</w:t>
            </w:r>
            <w:r w:rsidRPr="009B4AEC">
              <w:t>n arddangos hysbysiad yng Nghymru,</w:t>
            </w:r>
          </w:p>
          <w:p w14:paraId="5EC97BEE" w14:textId="77777777" w:rsidR="000046D0" w:rsidRPr="009B4AEC" w:rsidRDefault="002452D8" w:rsidP="00F16D11">
            <w:pPr>
              <w:pStyle w:val="TableText"/>
              <w:jc w:val="both"/>
            </w:pPr>
            <w:r w:rsidRPr="009B4AEC">
              <w:t>rhaid i unrhyw destun sy</w:t>
            </w:r>
            <w:r w:rsidR="00402A77">
              <w:t>’</w:t>
            </w:r>
            <w:r w:rsidRPr="009B4AEC">
              <w:t>n cael ei arddangos ar yr arwydd</w:t>
            </w:r>
            <w:r w:rsidR="00F16D11" w:rsidRPr="009B4AEC">
              <w:t xml:space="preserve"> neu</w:t>
            </w:r>
            <w:r w:rsidR="00402A77">
              <w:t>’</w:t>
            </w:r>
            <w:r w:rsidR="00F16D11" w:rsidRPr="009B4AEC">
              <w:t>r hysbysiad</w:t>
            </w:r>
            <w:r w:rsidRPr="009B4AEC">
              <w:t xml:space="preserve"> gael ei arddangos yn Gymraeg (pa un ai ar yr un arwydd </w:t>
            </w:r>
            <w:r w:rsidR="00F16D11" w:rsidRPr="009B4AEC">
              <w:t xml:space="preserve">neu hysbysiad </w:t>
            </w:r>
            <w:r w:rsidRPr="009B4AEC">
              <w:t>sy</w:t>
            </w:r>
            <w:r w:rsidR="00402A77">
              <w:t>’</w:t>
            </w:r>
            <w:r w:rsidRPr="009B4AEC">
              <w:t>n arddangos y testun cyfatebol yn Saesneg neu ar arwydd</w:t>
            </w:r>
            <w:r w:rsidR="00F16D11" w:rsidRPr="009B4AEC">
              <w:t xml:space="preserve"> neu hysbysiad</w:t>
            </w:r>
            <w:r w:rsidRPr="009B4AEC">
              <w:t xml:space="preserve"> ar wahân); ac os yw</w:t>
            </w:r>
            <w:r w:rsidR="00402A77">
              <w:t>’</w:t>
            </w:r>
            <w:r w:rsidRPr="009B4AEC">
              <w:t>r un testun yn cael ei arddangos yn Gymraeg ac yn Saesneg, rhaid ichi beidio â thrin y testun Cymraeg yn llai ffafriol na</w:t>
            </w:r>
            <w:r w:rsidR="00402A77">
              <w:t>’</w:t>
            </w:r>
            <w:r w:rsidRPr="009B4AEC">
              <w:t>r testun Saesneg.</w:t>
            </w:r>
          </w:p>
          <w:p w14:paraId="72A44BF3" w14:textId="77777777" w:rsidR="007E1F06" w:rsidRPr="009B4AEC" w:rsidRDefault="007E1F06" w:rsidP="00E07C0F">
            <w:pPr>
              <w:pStyle w:val="TableText"/>
              <w:jc w:val="both"/>
            </w:pPr>
          </w:p>
        </w:tc>
      </w:tr>
      <w:tr w:rsidR="002452D8" w:rsidRPr="009B4AEC" w14:paraId="092163C6" w14:textId="77777777" w:rsidTr="002452D8">
        <w:trPr>
          <w:tblCellSpacing w:w="11" w:type="dxa"/>
        </w:trPr>
        <w:tc>
          <w:tcPr>
            <w:tcW w:w="1601" w:type="dxa"/>
          </w:tcPr>
          <w:p w14:paraId="1291C370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16D11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3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D0356AE" w14:textId="77777777" w:rsidR="00F16D11" w:rsidRPr="009B4AEC" w:rsidRDefault="002452D8" w:rsidP="00E07C0F">
            <w:pPr>
              <w:pStyle w:val="TableText"/>
              <w:jc w:val="both"/>
            </w:pPr>
            <w:r w:rsidRPr="009B4AEC">
              <w:t>Pan fyddwch</w:t>
            </w:r>
            <w:r w:rsidR="00F16D11" w:rsidRPr="009B4AEC">
              <w:t>—</w:t>
            </w:r>
          </w:p>
          <w:p w14:paraId="04215DDB" w14:textId="77777777" w:rsidR="00F16D11" w:rsidRPr="009B4AEC" w:rsidRDefault="002452D8">
            <w:pPr>
              <w:pStyle w:val="N3"/>
              <w:numPr>
                <w:ilvl w:val="2"/>
                <w:numId w:val="65"/>
              </w:numPr>
            </w:pPr>
            <w:r w:rsidRPr="009B4AEC">
              <w:t>yn gosod arwydd newydd</w:t>
            </w:r>
            <w:r w:rsidR="00F16D11" w:rsidRPr="009B4AEC">
              <w:t xml:space="preserve"> yng Nghymru</w:t>
            </w:r>
            <w:r w:rsidRPr="009B4AEC">
              <w:t xml:space="preserve"> neu</w:t>
            </w:r>
            <w:r w:rsidR="00402A77">
              <w:t>’</w:t>
            </w:r>
            <w:r w:rsidRPr="009B4AEC">
              <w:t>n adnewyddu arwydd</w:t>
            </w:r>
            <w:r w:rsidR="00F16D11" w:rsidRPr="009B4AEC">
              <w:t xml:space="preserve"> s</w:t>
            </w:r>
            <w:r w:rsidR="00B81BE8">
              <w:t>y</w:t>
            </w:r>
            <w:r w:rsidR="00F16D11" w:rsidRPr="009B4AEC">
              <w:t>dd wedi ei osod yng Nghymru</w:t>
            </w:r>
            <w:r w:rsidRPr="009B4AEC">
              <w:t xml:space="preserve"> (gan gynnwys arwyddion dros dro),</w:t>
            </w:r>
            <w:r w:rsidR="00F16D11" w:rsidRPr="009B4AEC">
              <w:t xml:space="preserve"> neu</w:t>
            </w:r>
          </w:p>
          <w:p w14:paraId="0F1A4BCA" w14:textId="77777777" w:rsidR="00F16D11" w:rsidRPr="009B4AEC" w:rsidRDefault="00F16D11">
            <w:pPr>
              <w:pStyle w:val="N3"/>
              <w:numPr>
                <w:ilvl w:val="2"/>
                <w:numId w:val="65"/>
              </w:numPr>
            </w:pPr>
            <w:r w:rsidRPr="009B4AEC">
              <w:t>yn cyhoeddi neu</w:t>
            </w:r>
            <w:r w:rsidR="00402A77">
              <w:t>’</w:t>
            </w:r>
            <w:r w:rsidRPr="009B4AEC">
              <w:t>n arddangos hysbysiad yng Nghymru,</w:t>
            </w:r>
          </w:p>
          <w:p w14:paraId="7EDA44D1" w14:textId="77777777" w:rsidR="002452D8" w:rsidRPr="009B4AEC" w:rsidRDefault="002452D8" w:rsidP="00F16D11">
            <w:pPr>
              <w:pStyle w:val="TableText"/>
              <w:jc w:val="both"/>
            </w:pPr>
            <w:r w:rsidRPr="009B4AEC">
              <w:rPr>
                <w:shd w:val="clear" w:color="auto" w:fill="FFFFFF"/>
              </w:rPr>
              <w:t xml:space="preserve">a </w:t>
            </w:r>
            <w:r w:rsidRPr="0041223A">
              <w:t>bod</w:t>
            </w:r>
            <w:r w:rsidRPr="009B4AEC">
              <w:rPr>
                <w:shd w:val="clear" w:color="auto" w:fill="FFFFFF"/>
              </w:rPr>
              <w:t xml:space="preserve"> yr arwydd</w:t>
            </w:r>
            <w:r w:rsidR="00B03EB9" w:rsidRPr="009B4AEC">
              <w:rPr>
                <w:shd w:val="clear" w:color="auto" w:fill="FFFFFF"/>
              </w:rPr>
              <w:t xml:space="preserve"> neu</w:t>
            </w:r>
            <w:r w:rsidR="00402A77">
              <w:rPr>
                <w:shd w:val="clear" w:color="auto" w:fill="FFFFFF"/>
              </w:rPr>
              <w:t>’</w:t>
            </w:r>
            <w:r w:rsidR="00B03EB9" w:rsidRPr="009B4AEC">
              <w:rPr>
                <w:shd w:val="clear" w:color="auto" w:fill="FFFFFF"/>
              </w:rPr>
              <w:t>r hysbysiad</w:t>
            </w:r>
            <w:r w:rsidRPr="009B4AEC">
              <w:rPr>
                <w:shd w:val="clear" w:color="auto" w:fill="FFFFFF"/>
              </w:rPr>
              <w:t xml:space="preserve"> hwnnw</w:t>
            </w:r>
            <w:r w:rsidR="00402A77">
              <w:rPr>
                <w:shd w:val="clear" w:color="auto" w:fill="FFFFFF"/>
              </w:rPr>
              <w:t>’</w:t>
            </w:r>
            <w:r w:rsidRPr="009B4AEC">
              <w:rPr>
                <w:shd w:val="clear" w:color="auto" w:fill="FFFFFF"/>
              </w:rPr>
              <w:t>n cyfleu yr un wybodaeth yn y Gymraeg a</w:t>
            </w:r>
            <w:r w:rsidR="00402A77">
              <w:rPr>
                <w:shd w:val="clear" w:color="auto" w:fill="FFFFFF"/>
              </w:rPr>
              <w:t>’</w:t>
            </w:r>
            <w:r w:rsidRPr="009B4AEC">
              <w:rPr>
                <w:shd w:val="clear" w:color="auto" w:fill="FFFFFF"/>
              </w:rPr>
              <w:t>r Saesneg,</w:t>
            </w:r>
            <w:r w:rsidRPr="009B4AEC">
              <w:t xml:space="preserve"> rhaid i</w:t>
            </w:r>
            <w:r w:rsidR="00402A77">
              <w:t>’</w:t>
            </w:r>
            <w:r w:rsidRPr="009B4AEC">
              <w:t>r testun Cymraeg gael ei roi mewn safle fel mai hwnnw sy</w:t>
            </w:r>
            <w:r w:rsidR="00402A77">
              <w:t>’</w:t>
            </w:r>
            <w:r w:rsidRPr="009B4AEC">
              <w:t>n debygol o gael ei ddarllen yn gyntaf.</w:t>
            </w:r>
          </w:p>
          <w:p w14:paraId="168F0E39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6577EED1" w14:textId="77777777" w:rsidTr="002452D8">
        <w:trPr>
          <w:tblCellSpacing w:w="11" w:type="dxa"/>
        </w:trPr>
        <w:tc>
          <w:tcPr>
            <w:tcW w:w="1601" w:type="dxa"/>
          </w:tcPr>
          <w:p w14:paraId="60FD45D8" w14:textId="77777777" w:rsidR="002452D8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4</w:t>
            </w:r>
          </w:p>
        </w:tc>
        <w:tc>
          <w:tcPr>
            <w:tcW w:w="3143" w:type="dxa"/>
          </w:tcPr>
          <w:p w14:paraId="6F6D6208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derb</w:t>
            </w:r>
            <w:r w:rsidR="003A05E5" w:rsidRPr="009B4AEC">
              <w:rPr>
                <w:b/>
              </w:rPr>
              <w:t>yn ymwelwyr i adeiladau</w:t>
            </w:r>
            <w:r w:rsidR="00402A77">
              <w:rPr>
                <w:b/>
              </w:rPr>
              <w:t>’</w:t>
            </w:r>
            <w:r w:rsidR="003A05E5" w:rsidRPr="009B4AEC">
              <w:rPr>
                <w:b/>
              </w:rPr>
              <w:t>r corff</w:t>
            </w:r>
          </w:p>
          <w:p w14:paraId="5256C2B1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0BDA13EF" w14:textId="77777777" w:rsidTr="002452D8">
        <w:trPr>
          <w:tblCellSpacing w:w="11" w:type="dxa"/>
        </w:trPr>
        <w:tc>
          <w:tcPr>
            <w:tcW w:w="1601" w:type="dxa"/>
          </w:tcPr>
          <w:p w14:paraId="4511C50E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530047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4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5C190F6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Rhaid i unrhyw wasanaeth derbynfa yr ydych yn ei roi ar gael yn Saesneg hefyd fod ar gael yn Gymraeg, a rhaid i unrhyw </w:t>
            </w:r>
            <w:r w:rsidR="00530047" w:rsidRPr="009B4AEC">
              <w:t>aelod o</w:t>
            </w:r>
            <w:r w:rsidR="00402A77">
              <w:t>’</w:t>
            </w:r>
            <w:r w:rsidR="00530047" w:rsidRPr="009B4AEC">
              <w:t xml:space="preserve">r cyhoedd yng Nghymru </w:t>
            </w:r>
            <w:r w:rsidR="005866DD">
              <w:t xml:space="preserve">(“P”) </w:t>
            </w:r>
            <w:r w:rsidRPr="009B4AEC">
              <w:t xml:space="preserve">sydd am gael gwasanaeth derbynfa Cymraeg beidio â chael ei drin yn llai ffafriol na </w:t>
            </w:r>
            <w:r w:rsidR="005866DD">
              <w:t>P</w:t>
            </w:r>
            <w:r w:rsidRPr="009B4AEC">
              <w:t xml:space="preserve"> sydd am gael gwasanaeth derbynfa </w:t>
            </w:r>
            <w:r w:rsidRPr="009B4AEC">
              <w:lastRenderedPageBreak/>
              <w:t>Saesneg.</w:t>
            </w:r>
          </w:p>
          <w:p w14:paraId="7DE31643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58716578" w14:textId="77777777" w:rsidTr="002452D8">
        <w:trPr>
          <w:tblCellSpacing w:w="11" w:type="dxa"/>
        </w:trPr>
        <w:tc>
          <w:tcPr>
            <w:tcW w:w="1601" w:type="dxa"/>
          </w:tcPr>
          <w:p w14:paraId="483B7A96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530047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5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CDAA04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Os byddwch yn trefnu ymweliad neu apwyntiad </w:t>
            </w:r>
            <w:r w:rsidR="00FF7DC8">
              <w:t xml:space="preserve">ymlaen llaw </w:t>
            </w:r>
            <w:r w:rsidRPr="009B4AEC">
              <w:t xml:space="preserve">i </w:t>
            </w:r>
            <w:r w:rsidR="00530047" w:rsidRPr="009B4AEC">
              <w:t>aelod o</w:t>
            </w:r>
            <w:r w:rsidR="00402A77">
              <w:t>’</w:t>
            </w:r>
            <w:r w:rsidR="00530047" w:rsidRPr="009B4AEC">
              <w:t xml:space="preserve">r cyhoedd yng Nghymru </w:t>
            </w:r>
            <w:r w:rsidRPr="009B4AEC">
              <w:t>(</w:t>
            </w:r>
            <w:r w:rsidR="00402A77">
              <w:t>“</w:t>
            </w:r>
            <w:r w:rsidRPr="009B4AEC">
              <w:t>P</w:t>
            </w:r>
            <w:r w:rsidR="00402A77">
              <w:t>”</w:t>
            </w:r>
            <w:r w:rsidRPr="009B4AEC">
              <w:t>) a fydd yn golygu y bydd P yn dod i</w:t>
            </w:r>
            <w:r w:rsidR="00402A77">
              <w:t>’</w:t>
            </w:r>
            <w:r w:rsidRPr="009B4AEC">
              <w:t>ch derbynfa, rhaid ichi ofyn i P a yw</w:t>
            </w:r>
            <w:r w:rsidR="00402A77">
              <w:t>’</w:t>
            </w:r>
            <w:r w:rsidRPr="009B4AEC">
              <w:t>n dymuno cael gwasanaeth derbynfa Cymraeg (oni bai eich bod yn gwybod eisoes a yw P yn dymuno cael y gwasanaeth hwnnw yn Gymraeg).</w:t>
            </w:r>
          </w:p>
          <w:p w14:paraId="5A430706" w14:textId="77777777" w:rsidR="000046D0" w:rsidRPr="009B4AEC" w:rsidRDefault="000046D0" w:rsidP="0017780D">
            <w:pPr>
              <w:pStyle w:val="TableText"/>
            </w:pPr>
          </w:p>
        </w:tc>
      </w:tr>
      <w:tr w:rsidR="002452D8" w:rsidRPr="009B4AEC" w14:paraId="090D6243" w14:textId="77777777" w:rsidTr="002452D8">
        <w:trPr>
          <w:tblCellSpacing w:w="11" w:type="dxa"/>
        </w:trPr>
        <w:tc>
          <w:tcPr>
            <w:tcW w:w="1601" w:type="dxa"/>
          </w:tcPr>
          <w:p w14:paraId="114E82D7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CB6291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5</w:t>
            </w:r>
            <w:r w:rsidR="00CB6291" w:rsidRPr="009B4AEC">
              <w:rPr>
                <w:b/>
                <w:bCs/>
                <w:iCs/>
              </w:rPr>
              <w:t>A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BFE2835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Rhaid ichi ddarparu gwasanaeth derbynfa wyneb yn wyneb Cymraeg i </w:t>
            </w:r>
            <w:r w:rsidR="00B3471F" w:rsidRPr="009B4AEC">
              <w:t>aelod o</w:t>
            </w:r>
            <w:r w:rsidR="00402A77">
              <w:t>’</w:t>
            </w:r>
            <w:r w:rsidR="00B3471F" w:rsidRPr="009B4AEC">
              <w:t xml:space="preserve">r cyhoedd yng Nghymru </w:t>
            </w:r>
            <w:r w:rsidRPr="009B4AEC">
              <w:t>(</w:t>
            </w:r>
            <w:r w:rsidR="00402A77">
              <w:t>“</w:t>
            </w:r>
            <w:r w:rsidRPr="009B4AEC">
              <w:t>P</w:t>
            </w:r>
            <w:r w:rsidR="00402A77">
              <w:t>”</w:t>
            </w:r>
            <w:r w:rsidRPr="009B4AEC">
              <w:t xml:space="preserve">) </w:t>
            </w:r>
            <w:r w:rsidR="00215B48">
              <w:t xml:space="preserve">yn eich derbynfa </w:t>
            </w:r>
            <w:r w:rsidRPr="009B4AEC">
              <w:t>os byddwch wedi trefnu ymweliad neu apwyntiad ymlaen llaw i P, a</w:t>
            </w:r>
            <w:r w:rsidR="00215B48">
              <w:t>c</w:t>
            </w:r>
            <w:r w:rsidRPr="009B4AEC">
              <w:t>—</w:t>
            </w:r>
          </w:p>
          <w:p w14:paraId="30593247" w14:textId="77777777" w:rsidR="002452D8" w:rsidRPr="009B4AEC" w:rsidRDefault="002452D8">
            <w:pPr>
              <w:pStyle w:val="N3"/>
              <w:numPr>
                <w:ilvl w:val="2"/>
                <w:numId w:val="8"/>
              </w:numPr>
            </w:pPr>
            <w:r w:rsidRPr="009B4AEC">
              <w:t xml:space="preserve">bod P wedi </w:t>
            </w:r>
            <w:r w:rsidR="00215B48">
              <w:t>rhoi gwybod</w:t>
            </w:r>
            <w:r w:rsidRPr="009B4AEC">
              <w:t xml:space="preserve"> ymlaen llaw</w:t>
            </w:r>
            <w:r w:rsidR="00215B48">
              <w:t xml:space="preserve"> ichi</w:t>
            </w:r>
            <w:r w:rsidRPr="009B4AEC">
              <w:t xml:space="preserve"> ei fod yn dymuno cael</w:t>
            </w:r>
            <w:r w:rsidR="005363A7">
              <w:t xml:space="preserve"> y</w:t>
            </w:r>
            <w:r w:rsidRPr="009B4AEC">
              <w:t xml:space="preserve"> gwasanaeth</w:t>
            </w:r>
            <w:r w:rsidR="005363A7">
              <w:t xml:space="preserve"> yn</w:t>
            </w:r>
            <w:r w:rsidRPr="009B4AEC">
              <w:t xml:space="preserve"> </w:t>
            </w:r>
            <w:r w:rsidR="005363A7">
              <w:t>G</w:t>
            </w:r>
            <w:r w:rsidR="005363A7" w:rsidRPr="009B4AEC">
              <w:t>ymraeg</w:t>
            </w:r>
            <w:r w:rsidRPr="009B4AEC">
              <w:t>, neu</w:t>
            </w:r>
          </w:p>
          <w:p w14:paraId="68EA8A08" w14:textId="77777777" w:rsidR="002452D8" w:rsidRPr="009B4AEC" w:rsidRDefault="002452D8" w:rsidP="003E569A">
            <w:pPr>
              <w:pStyle w:val="N3"/>
            </w:pPr>
            <w:r w:rsidRPr="009B4AEC">
              <w:t>eich bod eisoes yn gwybod bod P yn dymuno cael y gwasanaeth yn Gymraeg.</w:t>
            </w:r>
          </w:p>
          <w:p w14:paraId="08BE569C" w14:textId="77777777" w:rsidR="000046D0" w:rsidRPr="009B4AEC" w:rsidRDefault="000046D0" w:rsidP="0017780D">
            <w:pPr>
              <w:pStyle w:val="TableText"/>
            </w:pPr>
          </w:p>
        </w:tc>
      </w:tr>
      <w:tr w:rsidR="002452D8" w:rsidRPr="009B4AEC" w14:paraId="59168A21" w14:textId="77777777" w:rsidTr="002452D8">
        <w:trPr>
          <w:tblCellSpacing w:w="11" w:type="dxa"/>
        </w:trPr>
        <w:tc>
          <w:tcPr>
            <w:tcW w:w="1601" w:type="dxa"/>
          </w:tcPr>
          <w:p w14:paraId="617F51AB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D73D89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6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6C6D0933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nad oes gwasanaeth derbynfa wyneb yn wyneb Cymraeg ar gael gennych</w:t>
            </w:r>
            <w:r w:rsidR="00D73D89" w:rsidRPr="009B4AEC">
              <w:t xml:space="preserve"> yn eich derbynfa</w:t>
            </w:r>
            <w:r w:rsidRPr="009B4AEC">
              <w:t xml:space="preserve">, rhaid ichi sicrhau bod gwasanaeth derbynfa </w:t>
            </w:r>
            <w:r w:rsidR="00215B48">
              <w:t>C</w:t>
            </w:r>
            <w:r w:rsidRPr="009B4AEC">
              <w:t>ymraeg ar gael dros ffôn yn eich derbynfa.</w:t>
            </w:r>
          </w:p>
          <w:p w14:paraId="2E06E1F0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0297543B" w14:textId="77777777" w:rsidTr="002452D8">
        <w:trPr>
          <w:tblCellSpacing w:w="11" w:type="dxa"/>
        </w:trPr>
        <w:tc>
          <w:tcPr>
            <w:tcW w:w="1601" w:type="dxa"/>
          </w:tcPr>
          <w:p w14:paraId="50BDFAF0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8B6BDD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7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350B90F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ichi arddangos arwydd yn eich derbynfa sy</w:t>
            </w:r>
            <w:r w:rsidR="00402A77">
              <w:t>’</w:t>
            </w:r>
            <w:r w:rsidRPr="009B4AEC">
              <w:t>n datgan (yn Gymraeg) fod croeso i bersonau ddefnyddio</w:t>
            </w:r>
            <w:r w:rsidR="00402A77">
              <w:t>’</w:t>
            </w:r>
            <w:r w:rsidRPr="009B4AEC">
              <w:t>r Gymraeg yn y dderbynfa.</w:t>
            </w:r>
          </w:p>
          <w:p w14:paraId="6AD82F31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4A5EEBDA" w14:textId="77777777" w:rsidTr="002452D8">
        <w:trPr>
          <w:tblCellSpacing w:w="11" w:type="dxa"/>
        </w:trPr>
        <w:tc>
          <w:tcPr>
            <w:tcW w:w="1601" w:type="dxa"/>
          </w:tcPr>
          <w:p w14:paraId="0286FE6E" w14:textId="77777777" w:rsidR="002452D8" w:rsidRPr="009B4AEC" w:rsidRDefault="002452D8" w:rsidP="00F42703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8B6BDD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8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FDB6EC6" w14:textId="77777777" w:rsidR="000046D0" w:rsidRPr="009B4AEC" w:rsidRDefault="002452D8" w:rsidP="00E07C0F">
            <w:pPr>
              <w:pStyle w:val="TableText"/>
              <w:jc w:val="both"/>
            </w:pPr>
            <w:r w:rsidRPr="009B4AEC">
              <w:t>Rhaid ichi sicrhau bod staff yn y dderbynfa sy</w:t>
            </w:r>
            <w:r w:rsidR="00402A77">
              <w:t>’</w:t>
            </w:r>
            <w:r w:rsidRPr="009B4AEC">
              <w:t>n gallu darparu gwasanaeth derbynfa Cymraeg yn gwisgo bathodyn sy</w:t>
            </w:r>
            <w:r w:rsidR="00402A77">
              <w:t>’</w:t>
            </w:r>
            <w:r w:rsidRPr="009B4AEC">
              <w:t>n cyfleu hynny.</w:t>
            </w:r>
          </w:p>
          <w:p w14:paraId="70355DDD" w14:textId="77777777" w:rsidR="002452D8" w:rsidRPr="009B4AEC" w:rsidRDefault="002452D8" w:rsidP="00E07C0F">
            <w:pPr>
              <w:pStyle w:val="TableText"/>
              <w:jc w:val="both"/>
            </w:pPr>
          </w:p>
        </w:tc>
      </w:tr>
      <w:tr w:rsidR="002452D8" w:rsidRPr="009B4AEC" w14:paraId="14F1245A" w14:textId="77777777" w:rsidTr="002452D8">
        <w:trPr>
          <w:tblCellSpacing w:w="11" w:type="dxa"/>
        </w:trPr>
        <w:tc>
          <w:tcPr>
            <w:tcW w:w="1601" w:type="dxa"/>
          </w:tcPr>
          <w:p w14:paraId="368AE8AE" w14:textId="77777777" w:rsidR="002452D8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5</w:t>
            </w:r>
          </w:p>
        </w:tc>
        <w:tc>
          <w:tcPr>
            <w:tcW w:w="3143" w:type="dxa"/>
          </w:tcPr>
          <w:p w14:paraId="0A0D36ED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corff yn dyfarnu grantiau</w:t>
            </w:r>
          </w:p>
          <w:p w14:paraId="3800E22A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52FFA161" w14:textId="77777777" w:rsidTr="002452D8">
        <w:trPr>
          <w:tblCellSpacing w:w="11" w:type="dxa"/>
        </w:trPr>
        <w:tc>
          <w:tcPr>
            <w:tcW w:w="1601" w:type="dxa"/>
          </w:tcPr>
          <w:p w14:paraId="020C41ED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8B6BDD" w:rsidRPr="009B4AEC">
              <w:rPr>
                <w:b/>
                <w:bCs/>
                <w:iCs/>
              </w:rPr>
              <w:t>5</w:t>
            </w:r>
            <w:r w:rsidR="00CB6291">
              <w:rPr>
                <w:b/>
                <w:bCs/>
                <w:iCs/>
              </w:rPr>
              <w:t>9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2B49E18A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 unrhyw ddogfennau yr ydych yn eu cyhoeddi sy</w:t>
            </w:r>
            <w:r w:rsidR="00402A77">
              <w:t>’</w:t>
            </w:r>
            <w:r w:rsidRPr="009B4AEC">
              <w:t>n ymwneud â cheisiadau am grant</w:t>
            </w:r>
            <w:r w:rsidR="008B6BDD" w:rsidRPr="009B4AEC">
              <w:t xml:space="preserve"> y </w:t>
            </w:r>
            <w:r w:rsidR="008B6BDD" w:rsidRPr="009B4AEC">
              <w:lastRenderedPageBreak/>
              <w:t>caiff aelodau o</w:t>
            </w:r>
            <w:r w:rsidR="00402A77">
              <w:t>’</w:t>
            </w:r>
            <w:r w:rsidR="008B6BDD" w:rsidRPr="009B4AEC">
              <w:t>r cyhoedd yng Nghymru wneud cais amdano</w:t>
            </w:r>
            <w:r w:rsidRPr="009B4AEC">
              <w:t xml:space="preserve"> gael eu cyhoeddi yn Gymraeg, a rhaid ichi beidio â thrin fersiwn Gymraeg o</w:t>
            </w:r>
            <w:r w:rsidR="00402A77">
              <w:t>’</w:t>
            </w:r>
            <w:r w:rsidRPr="009B4AEC">
              <w:t>r dogfennau hynny yn llai ffafriol na fersiwn Saesneg ohonynt.</w:t>
            </w:r>
          </w:p>
          <w:p w14:paraId="4C5E26B4" w14:textId="77777777" w:rsidR="000046D0" w:rsidRPr="009B4AEC" w:rsidRDefault="000046D0" w:rsidP="00E07C0F">
            <w:pPr>
              <w:pStyle w:val="TableText"/>
              <w:jc w:val="both"/>
            </w:pPr>
          </w:p>
        </w:tc>
      </w:tr>
      <w:tr w:rsidR="002452D8" w:rsidRPr="009B4AEC" w14:paraId="379A3751" w14:textId="77777777" w:rsidTr="002452D8">
        <w:trPr>
          <w:tblCellSpacing w:w="11" w:type="dxa"/>
        </w:trPr>
        <w:tc>
          <w:tcPr>
            <w:tcW w:w="1601" w:type="dxa"/>
          </w:tcPr>
          <w:p w14:paraId="33DEE5D9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 xml:space="preserve">Safon </w:t>
            </w:r>
            <w:r w:rsidR="00CB6291">
              <w:rPr>
                <w:b/>
                <w:bCs/>
                <w:iCs/>
              </w:rPr>
              <w:t>60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92486FC" w14:textId="77777777" w:rsidR="008B6BDD" w:rsidRPr="009B4AEC" w:rsidRDefault="002452D8" w:rsidP="00E07C0F">
            <w:pPr>
              <w:pStyle w:val="TableText"/>
              <w:jc w:val="both"/>
            </w:pPr>
            <w:r w:rsidRPr="009B4AEC">
              <w:t>Pan fyddwch yn gwahodd ceisiadau am grant</w:t>
            </w:r>
            <w:r w:rsidR="008B6BDD" w:rsidRPr="009B4AEC">
              <w:t xml:space="preserve"> gan aelodau o</w:t>
            </w:r>
            <w:r w:rsidR="00402A77">
              <w:t>’</w:t>
            </w:r>
            <w:r w:rsidR="008B6BDD" w:rsidRPr="009B4AEC">
              <w:t>r cyhoedd yng Nghymru</w:t>
            </w:r>
            <w:r w:rsidRPr="009B4AEC">
              <w:t>, rhaid ichi</w:t>
            </w:r>
            <w:r w:rsidR="008B6BDD" w:rsidRPr="009B4AEC">
              <w:t>—</w:t>
            </w:r>
          </w:p>
          <w:p w14:paraId="595B1A28" w14:textId="77777777" w:rsidR="008B6BDD" w:rsidRPr="009B4AEC" w:rsidRDefault="002452D8">
            <w:pPr>
              <w:pStyle w:val="N3"/>
              <w:numPr>
                <w:ilvl w:val="2"/>
                <w:numId w:val="66"/>
              </w:numPr>
            </w:pPr>
            <w:r w:rsidRPr="009B4AEC">
              <w:t xml:space="preserve">datgan yn y gwahoddiad y caniateir i geisiadau gael eu cyflwyno yn Gymraeg ac na fydd unrhyw gais a gyflwynir yn Gymraeg yn cael ei drin yn llai ffafriol na chais a gyflwynir yn </w:t>
            </w:r>
            <w:r w:rsidR="008B6BDD" w:rsidRPr="009B4AEC">
              <w:t>Saesneg, a</w:t>
            </w:r>
          </w:p>
          <w:p w14:paraId="17075B9B" w14:textId="77777777" w:rsidR="002452D8" w:rsidRPr="009B4AEC" w:rsidRDefault="008B6BDD">
            <w:pPr>
              <w:pStyle w:val="N3"/>
              <w:numPr>
                <w:ilvl w:val="2"/>
                <w:numId w:val="66"/>
              </w:numPr>
            </w:pPr>
            <w:r w:rsidRPr="009B4AEC">
              <w:t xml:space="preserve">peidio â thrin ceisiadau am grant a gyflwynir yn Gymraeg yn llai ffafriol na cheisiadau a gyflwynir yn Saesneg (gan gynnwys, ymysg </w:t>
            </w:r>
            <w:r w:rsidR="00940F4A">
              <w:t>materion</w:t>
            </w:r>
            <w:r w:rsidRPr="009B4AEC">
              <w:t xml:space="preserve"> eraill, mewn perthynas â</w:t>
            </w:r>
            <w:r w:rsidR="00402A77">
              <w:t>’</w:t>
            </w:r>
            <w:r w:rsidRPr="009B4AEC">
              <w:t>r dyddiad cau ar gyfer cael ceisiadau ac mewn perthynas â</w:t>
            </w:r>
            <w:r w:rsidR="00402A77">
              <w:t>’</w:t>
            </w:r>
            <w:r w:rsidRPr="009B4AEC">
              <w:t xml:space="preserve">r amserlen ar gyfer rhoi gwybod i </w:t>
            </w:r>
            <w:r w:rsidR="001054AC">
              <w:t>geiswyr</w:t>
            </w:r>
            <w:r w:rsidRPr="009B4AEC">
              <w:t xml:space="preserve"> am benderfyniadau)</w:t>
            </w:r>
            <w:r w:rsidR="002452D8" w:rsidRPr="009B4AEC">
              <w:t>.</w:t>
            </w:r>
          </w:p>
          <w:p w14:paraId="10521271" w14:textId="77777777" w:rsidR="000046D0" w:rsidRPr="009B4AEC" w:rsidRDefault="000046D0" w:rsidP="0017780D">
            <w:pPr>
              <w:pStyle w:val="TableText"/>
            </w:pPr>
          </w:p>
        </w:tc>
      </w:tr>
      <w:tr w:rsidR="002452D8" w:rsidRPr="009B4AEC" w14:paraId="43F61F0C" w14:textId="77777777" w:rsidTr="002452D8">
        <w:trPr>
          <w:tblCellSpacing w:w="11" w:type="dxa"/>
        </w:trPr>
        <w:tc>
          <w:tcPr>
            <w:tcW w:w="1601" w:type="dxa"/>
          </w:tcPr>
          <w:p w14:paraId="3248F618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879FB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1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3415BE20" w14:textId="77777777" w:rsidR="00BC5405" w:rsidRPr="009B4AEC" w:rsidRDefault="002452D8" w:rsidP="00E07C0F">
            <w:pPr>
              <w:pStyle w:val="TableText"/>
              <w:jc w:val="both"/>
            </w:pPr>
            <w:r w:rsidRPr="009B4AEC">
              <w:t xml:space="preserve">Pan fyddwch yn rhoi gwybod i </w:t>
            </w:r>
            <w:r w:rsidR="001054AC">
              <w:t>geisydd</w:t>
            </w:r>
            <w:r w:rsidR="001054AC" w:rsidRPr="009B4AEC">
              <w:t xml:space="preserve"> </w:t>
            </w:r>
            <w:r w:rsidRPr="009B4AEC">
              <w:t>beth yw</w:t>
            </w:r>
            <w:r w:rsidR="008B6BDD" w:rsidRPr="009B4AEC">
              <w:t xml:space="preserve"> eich</w:t>
            </w:r>
            <w:r w:rsidRPr="009B4AEC">
              <w:t xml:space="preserve"> penderfyniad mewn perthynas â chais am grant, rhaid ichi wneud hynny yn Gymraeg os cyflwynwyd y cais yn Gymraeg.</w:t>
            </w:r>
          </w:p>
          <w:p w14:paraId="412BAF6F" w14:textId="77777777" w:rsidR="002452D8" w:rsidRPr="009B4AEC" w:rsidRDefault="002452D8" w:rsidP="00E07C0F">
            <w:pPr>
              <w:pStyle w:val="TableText"/>
              <w:jc w:val="both"/>
            </w:pPr>
          </w:p>
        </w:tc>
      </w:tr>
      <w:tr w:rsidR="002452D8" w:rsidRPr="009B4AEC" w14:paraId="03C2F038" w14:textId="77777777" w:rsidTr="002452D8">
        <w:trPr>
          <w:tblCellSpacing w:w="11" w:type="dxa"/>
        </w:trPr>
        <w:tc>
          <w:tcPr>
            <w:tcW w:w="1601" w:type="dxa"/>
          </w:tcPr>
          <w:p w14:paraId="5411F483" w14:textId="77777777" w:rsidR="002452D8" w:rsidRPr="009B4AEC" w:rsidRDefault="00D54833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 w:rsidR="00CB6291">
              <w:rPr>
                <w:b/>
                <w:bCs/>
                <w:iCs/>
              </w:rPr>
              <w:t>6</w:t>
            </w:r>
          </w:p>
        </w:tc>
        <w:tc>
          <w:tcPr>
            <w:tcW w:w="3143" w:type="dxa"/>
          </w:tcPr>
          <w:p w14:paraId="4FDE27AC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ar gyfer codi ymwybyddiaeth ynghylch gwasanaethau Cymraeg a ddarperir gan gorff</w:t>
            </w:r>
          </w:p>
          <w:p w14:paraId="18A4C269" w14:textId="77777777" w:rsidR="00BC5405" w:rsidRPr="009B4AEC" w:rsidRDefault="00BC5405" w:rsidP="00E07C0F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511E0AFA" w14:textId="77777777" w:rsidTr="002452D8">
        <w:trPr>
          <w:tblCellSpacing w:w="11" w:type="dxa"/>
        </w:trPr>
        <w:tc>
          <w:tcPr>
            <w:tcW w:w="1601" w:type="dxa"/>
          </w:tcPr>
          <w:p w14:paraId="68863F0D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06371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2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012DC419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Rhaid ichi hybu unrhyw wasanaeth Cymraeg a ddarperir gennych, a hysbysebu</w:t>
            </w:r>
            <w:r w:rsidR="00402A77">
              <w:t>’</w:t>
            </w:r>
            <w:r w:rsidRPr="009B4AEC">
              <w:t>r gwasanaeth hwnnw yn Gymraeg.</w:t>
            </w:r>
          </w:p>
          <w:p w14:paraId="53C8958C" w14:textId="77777777" w:rsidR="00473B1B" w:rsidRPr="009B4AEC" w:rsidRDefault="00473B1B" w:rsidP="0017780D">
            <w:pPr>
              <w:pStyle w:val="TableText"/>
            </w:pPr>
          </w:p>
        </w:tc>
      </w:tr>
      <w:tr w:rsidR="002452D8" w:rsidRPr="009B4AEC" w14:paraId="128FC6A8" w14:textId="77777777" w:rsidTr="002452D8">
        <w:trPr>
          <w:tblCellSpacing w:w="11" w:type="dxa"/>
        </w:trPr>
        <w:tc>
          <w:tcPr>
            <w:tcW w:w="1601" w:type="dxa"/>
          </w:tcPr>
          <w:p w14:paraId="08980C70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06371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3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4C21E294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darparu gwasanaeth yn Gymraeg sy</w:t>
            </w:r>
            <w:r w:rsidR="00402A77">
              <w:t>’</w:t>
            </w:r>
            <w:r w:rsidRPr="009B4AEC">
              <w:t xml:space="preserve">n cyfateb i wasanaeth yr ydych yn ei </w:t>
            </w:r>
            <w:r w:rsidRPr="009B4AEC">
              <w:lastRenderedPageBreak/>
              <w:t>ddarparu yn Saesneg, rhaid i unrhyw gyhoeddusrwydd</w:t>
            </w:r>
            <w:r w:rsidR="00A049AC">
              <w:t xml:space="preserve"> yr ydych yn ei lunio</w:t>
            </w:r>
            <w:r w:rsidRPr="009B4AEC">
              <w:t xml:space="preserve"> neu </w:t>
            </w:r>
            <w:r w:rsidR="00A049AC">
              <w:t xml:space="preserve">unrhyw </w:t>
            </w:r>
            <w:r w:rsidRPr="009B4AEC">
              <w:t xml:space="preserve">ddogfen yr ydych yn ei llunio, neu </w:t>
            </w:r>
            <w:r w:rsidR="00A049AC">
              <w:t xml:space="preserve">unrhyw </w:t>
            </w:r>
            <w:r w:rsidRPr="009B4AEC">
              <w:t>wefan yr ydych yn ei chyhoeddi, sy</w:t>
            </w:r>
            <w:r w:rsidR="00402A77">
              <w:t>’</w:t>
            </w:r>
            <w:r w:rsidRPr="009B4AEC">
              <w:t xml:space="preserve">n cyfeirio at y gwasanaeth Saesneg </w:t>
            </w:r>
            <w:r w:rsidR="00641A5C">
              <w:t>ddatgan hefyd</w:t>
            </w:r>
            <w:r w:rsidR="00641A5C" w:rsidRPr="009B4AEC">
              <w:t xml:space="preserve"> </w:t>
            </w:r>
            <w:r w:rsidR="00641A5C">
              <w:t>f</w:t>
            </w:r>
            <w:r w:rsidRPr="009B4AEC">
              <w:t>od gwasanaeth cyfatebol ar gael yn Gymraeg.</w:t>
            </w:r>
          </w:p>
          <w:p w14:paraId="4AFE22F4" w14:textId="77777777" w:rsidR="00BC5405" w:rsidRPr="009B4AEC" w:rsidRDefault="00BC5405" w:rsidP="0017780D">
            <w:pPr>
              <w:pStyle w:val="TableText"/>
            </w:pPr>
          </w:p>
        </w:tc>
      </w:tr>
      <w:tr w:rsidR="002452D8" w:rsidRPr="009B4AEC" w14:paraId="34D999D1" w14:textId="77777777" w:rsidTr="002452D8">
        <w:trPr>
          <w:tblCellSpacing w:w="11" w:type="dxa"/>
        </w:trPr>
        <w:tc>
          <w:tcPr>
            <w:tcW w:w="1601" w:type="dxa"/>
          </w:tcPr>
          <w:p w14:paraId="30C4D09B" w14:textId="77777777" w:rsidR="002452D8" w:rsidRPr="009B4AEC" w:rsidRDefault="00F0637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lastRenderedPageBreak/>
              <w:t>1</w:t>
            </w:r>
            <w:r w:rsidR="00CB6291">
              <w:rPr>
                <w:b/>
                <w:bCs/>
                <w:iCs/>
              </w:rPr>
              <w:t>7</w:t>
            </w:r>
          </w:p>
        </w:tc>
        <w:tc>
          <w:tcPr>
            <w:tcW w:w="3143" w:type="dxa"/>
          </w:tcPr>
          <w:p w14:paraId="09839F48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 ynghylch hunaniaeth gorfforaethol corf</w:t>
            </w:r>
            <w:r w:rsidR="003A05E5" w:rsidRPr="009B4AEC">
              <w:rPr>
                <w:b/>
              </w:rPr>
              <w:t>f</w:t>
            </w:r>
          </w:p>
          <w:p w14:paraId="19823FE3" w14:textId="77777777" w:rsidR="00BC5405" w:rsidRPr="009B4AEC" w:rsidRDefault="00BC5405" w:rsidP="0017780D">
            <w:pPr>
              <w:pStyle w:val="TableText"/>
            </w:pPr>
          </w:p>
        </w:tc>
      </w:tr>
      <w:tr w:rsidR="002452D8" w:rsidRPr="009B4AEC" w14:paraId="5E8625EA" w14:textId="77777777" w:rsidTr="002452D8">
        <w:trPr>
          <w:tblCellSpacing w:w="11" w:type="dxa"/>
        </w:trPr>
        <w:tc>
          <w:tcPr>
            <w:tcW w:w="1601" w:type="dxa"/>
          </w:tcPr>
          <w:p w14:paraId="1AEEC32A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06371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4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4C1ECBC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fyddwch yn llunio </w:t>
            </w:r>
            <w:r w:rsidR="00696764">
              <w:t>neu’</w:t>
            </w:r>
            <w:r w:rsidRPr="009B4AEC">
              <w:t>n diwygio eich hunaniaeth gorfforaethol, rhaid ichi beidio â thrin y Gymraeg yn llai ffafriol na</w:t>
            </w:r>
            <w:r w:rsidR="00402A77">
              <w:t>’</w:t>
            </w:r>
            <w:r w:rsidRPr="009B4AEC">
              <w:t>r Saesneg.</w:t>
            </w:r>
          </w:p>
          <w:p w14:paraId="2EA3D744" w14:textId="77777777" w:rsidR="00BC5405" w:rsidRPr="009B4AEC" w:rsidRDefault="00BC5405" w:rsidP="0017780D">
            <w:pPr>
              <w:pStyle w:val="TableText"/>
            </w:pPr>
          </w:p>
        </w:tc>
      </w:tr>
      <w:tr w:rsidR="00FD13DC" w:rsidRPr="009B4AEC" w14:paraId="64F81719" w14:textId="77777777" w:rsidTr="002452D8">
        <w:trPr>
          <w:tblCellSpacing w:w="11" w:type="dxa"/>
        </w:trPr>
        <w:tc>
          <w:tcPr>
            <w:tcW w:w="1601" w:type="dxa"/>
          </w:tcPr>
          <w:p w14:paraId="5B697685" w14:textId="77777777" w:rsidR="00FD13DC" w:rsidRPr="009B4AEC" w:rsidRDefault="00FD13DC" w:rsidP="005C6DF6">
            <w:pPr>
              <w:pStyle w:val="TableText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Safon 6</w:t>
            </w:r>
            <w:r w:rsidR="00CB6291">
              <w:rPr>
                <w:b/>
                <w:bCs/>
                <w:iCs/>
              </w:rPr>
              <w:t>5</w:t>
            </w:r>
            <w:r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77F4B776" w14:textId="77777777" w:rsidR="00FD13DC" w:rsidRDefault="00FD13DC" w:rsidP="00E07C0F">
            <w:pPr>
              <w:pStyle w:val="TableText"/>
              <w:jc w:val="both"/>
            </w:pPr>
            <w:r>
              <w:t xml:space="preserve">Pan fyddwch yn cyflwyno eich hunaniaeth gorfforaethol, </w:t>
            </w:r>
            <w:r w:rsidRPr="009B4AEC">
              <w:t>rhaid ichi beidio â thrin y Gymraeg yn llai ffafriol na</w:t>
            </w:r>
            <w:r>
              <w:t>’</w:t>
            </w:r>
            <w:r w:rsidRPr="009B4AEC">
              <w:t>r Saesneg.</w:t>
            </w:r>
          </w:p>
          <w:p w14:paraId="022F2055" w14:textId="77777777" w:rsidR="00FD13DC" w:rsidRPr="009B4AEC" w:rsidRDefault="00FD13DC" w:rsidP="00E07C0F">
            <w:pPr>
              <w:pStyle w:val="TableText"/>
              <w:jc w:val="both"/>
            </w:pPr>
          </w:p>
        </w:tc>
      </w:tr>
      <w:tr w:rsidR="002452D8" w:rsidRPr="009B4AEC" w14:paraId="314AF9A3" w14:textId="77777777" w:rsidTr="002452D8">
        <w:trPr>
          <w:tblCellSpacing w:w="11" w:type="dxa"/>
        </w:trPr>
        <w:tc>
          <w:tcPr>
            <w:tcW w:w="1601" w:type="dxa"/>
          </w:tcPr>
          <w:p w14:paraId="1C9AF919" w14:textId="77777777" w:rsidR="002452D8" w:rsidRPr="009B4AEC" w:rsidRDefault="00CB6291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>
              <w:rPr>
                <w:b/>
                <w:bCs/>
                <w:iCs/>
              </w:rPr>
              <w:t>8</w:t>
            </w:r>
          </w:p>
        </w:tc>
        <w:tc>
          <w:tcPr>
            <w:tcW w:w="3143" w:type="dxa"/>
          </w:tcPr>
          <w:p w14:paraId="0052E47D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cyrsiau a gynigir gan gorff</w:t>
            </w:r>
          </w:p>
          <w:p w14:paraId="07144FED" w14:textId="77777777" w:rsidR="00BC5405" w:rsidRPr="009B4AEC" w:rsidRDefault="00BC5405" w:rsidP="0017780D">
            <w:pPr>
              <w:pStyle w:val="TableText"/>
            </w:pPr>
          </w:p>
        </w:tc>
      </w:tr>
      <w:tr w:rsidR="002452D8" w:rsidRPr="009B4AEC" w14:paraId="51A378FB" w14:textId="77777777" w:rsidTr="002452D8">
        <w:trPr>
          <w:tblCellSpacing w:w="11" w:type="dxa"/>
        </w:trPr>
        <w:tc>
          <w:tcPr>
            <w:tcW w:w="1601" w:type="dxa"/>
          </w:tcPr>
          <w:p w14:paraId="2457AF75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F06371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6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52F2F082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Os byddwch yn cynnig cwrs addysg sy</w:t>
            </w:r>
            <w:r w:rsidR="00402A77">
              <w:t>’</w:t>
            </w:r>
            <w:r w:rsidRPr="009B4AEC">
              <w:t xml:space="preserve">n agored </w:t>
            </w:r>
            <w:r w:rsidR="00F06371" w:rsidRPr="009B4AEC">
              <w:t>i aelodau o</w:t>
            </w:r>
            <w:r w:rsidR="00402A77">
              <w:t>’</w:t>
            </w:r>
            <w:r w:rsidR="00F06371" w:rsidRPr="009B4AEC">
              <w:t xml:space="preserve">r </w:t>
            </w:r>
            <w:r w:rsidRPr="009B4AEC">
              <w:t>cyhoedd</w:t>
            </w:r>
            <w:r w:rsidR="00F06371" w:rsidRPr="009B4AEC">
              <w:t xml:space="preserve"> yng Nghymru</w:t>
            </w:r>
            <w:r w:rsidRPr="009B4AEC">
              <w:t>, rhaid ichi ei gynnig yn Gymraeg.</w:t>
            </w:r>
          </w:p>
          <w:p w14:paraId="4D019AFB" w14:textId="77777777" w:rsidR="00BC5405" w:rsidRPr="009B4AEC" w:rsidRDefault="00BC5405" w:rsidP="00E07C0F">
            <w:pPr>
              <w:pStyle w:val="TableText"/>
              <w:jc w:val="both"/>
            </w:pPr>
          </w:p>
        </w:tc>
      </w:tr>
      <w:tr w:rsidR="002452D8" w:rsidRPr="009B4AEC" w14:paraId="2A7F0ABC" w14:textId="77777777" w:rsidTr="002452D8">
        <w:trPr>
          <w:tblCellSpacing w:w="11" w:type="dxa"/>
        </w:trPr>
        <w:tc>
          <w:tcPr>
            <w:tcW w:w="1601" w:type="dxa"/>
          </w:tcPr>
          <w:p w14:paraId="0765214F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60605A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7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4DBB8B4C" w14:textId="77777777" w:rsidR="0060605A" w:rsidRPr="009B4AEC" w:rsidRDefault="0060605A" w:rsidP="00E07C0F">
            <w:pPr>
              <w:pStyle w:val="TableText"/>
              <w:jc w:val="both"/>
            </w:pPr>
            <w:r w:rsidRPr="009B4AEC">
              <w:t>Os byddwch yn cynnig cwrs addysg i aelodau o</w:t>
            </w:r>
            <w:r w:rsidR="00402A77">
              <w:t>’</w:t>
            </w:r>
            <w:r w:rsidRPr="009B4AEC">
              <w:t>r cyhoedd yng Nghymru, rhaid ichi—</w:t>
            </w:r>
          </w:p>
          <w:p w14:paraId="2EDBB3E8" w14:textId="77777777" w:rsidR="0060605A" w:rsidRPr="009B4AEC" w:rsidRDefault="0060605A">
            <w:pPr>
              <w:pStyle w:val="N3"/>
              <w:numPr>
                <w:ilvl w:val="2"/>
                <w:numId w:val="67"/>
              </w:numPr>
            </w:pPr>
            <w:r w:rsidRPr="009B4AEC">
              <w:t>cynnal asesiad o</w:t>
            </w:r>
            <w:r w:rsidR="00402A77">
              <w:t>’</w:t>
            </w:r>
            <w:r w:rsidRPr="009B4AEC">
              <w:t>r angen i</w:t>
            </w:r>
            <w:r w:rsidR="00402A77">
              <w:t>’</w:t>
            </w:r>
            <w:r w:rsidRPr="009B4AEC">
              <w:t>r cwrs hwnnw gael ei gynnig yn Gymraeg;</w:t>
            </w:r>
          </w:p>
          <w:p w14:paraId="3D91A831" w14:textId="77777777" w:rsidR="00BC5405" w:rsidRDefault="0060605A">
            <w:pPr>
              <w:pStyle w:val="N3"/>
              <w:numPr>
                <w:ilvl w:val="2"/>
                <w:numId w:val="67"/>
              </w:numPr>
            </w:pPr>
            <w:r w:rsidRPr="009B4AEC">
              <w:t>cynnig y cwrs hwnnw yn Gymraeg os dangosodd yr asesiad bod angen cynnig y cwrs yn Gymraeg.</w:t>
            </w:r>
          </w:p>
          <w:p w14:paraId="17EE42A2" w14:textId="77777777" w:rsidR="005866DD" w:rsidRPr="009B4AEC" w:rsidRDefault="005866DD" w:rsidP="005866DD">
            <w:pPr>
              <w:pStyle w:val="N3"/>
              <w:numPr>
                <w:ilvl w:val="0"/>
                <w:numId w:val="0"/>
              </w:numPr>
              <w:ind w:left="737"/>
            </w:pPr>
          </w:p>
        </w:tc>
      </w:tr>
      <w:tr w:rsidR="002452D8" w:rsidRPr="009B4AEC" w14:paraId="38A31E9B" w14:textId="77777777" w:rsidTr="002452D8">
        <w:trPr>
          <w:tblCellSpacing w:w="11" w:type="dxa"/>
        </w:trPr>
        <w:tc>
          <w:tcPr>
            <w:tcW w:w="1601" w:type="dxa"/>
          </w:tcPr>
          <w:p w14:paraId="66CB8584" w14:textId="77777777" w:rsidR="002452D8" w:rsidRPr="009B4AEC" w:rsidRDefault="0060605A" w:rsidP="0017780D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>1</w:t>
            </w:r>
            <w:r w:rsidR="00CB6291">
              <w:rPr>
                <w:b/>
                <w:bCs/>
                <w:iCs/>
              </w:rPr>
              <w:t>9</w:t>
            </w:r>
          </w:p>
        </w:tc>
        <w:tc>
          <w:tcPr>
            <w:tcW w:w="3143" w:type="dxa"/>
          </w:tcPr>
          <w:p w14:paraId="28CE1423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 ynghylch systemau annerch cyhoeddus a ddefnyddir gan gorff</w:t>
            </w:r>
          </w:p>
          <w:p w14:paraId="04E74DDF" w14:textId="77777777" w:rsidR="00BC5405" w:rsidRPr="009B4AEC" w:rsidRDefault="00BC5405" w:rsidP="0017780D">
            <w:pPr>
              <w:pStyle w:val="TableText"/>
            </w:pPr>
          </w:p>
        </w:tc>
      </w:tr>
      <w:tr w:rsidR="002452D8" w:rsidRPr="009B4AEC" w14:paraId="57BDB2CD" w14:textId="77777777" w:rsidTr="002452D8">
        <w:trPr>
          <w:tblCellSpacing w:w="11" w:type="dxa"/>
        </w:trPr>
        <w:tc>
          <w:tcPr>
            <w:tcW w:w="1601" w:type="dxa"/>
          </w:tcPr>
          <w:p w14:paraId="64D9FBCB" w14:textId="77777777" w:rsidR="002452D8" w:rsidRPr="009B4AEC" w:rsidRDefault="002452D8" w:rsidP="005C6DF6">
            <w:pPr>
              <w:pStyle w:val="TableText"/>
              <w:rPr>
                <w:b/>
                <w:bCs/>
                <w:iCs/>
              </w:rPr>
            </w:pPr>
            <w:r w:rsidRPr="009B4AEC">
              <w:rPr>
                <w:b/>
                <w:bCs/>
                <w:iCs/>
              </w:rPr>
              <w:t xml:space="preserve">Safon </w:t>
            </w:r>
            <w:r w:rsidR="0060605A" w:rsidRPr="009B4AEC">
              <w:rPr>
                <w:b/>
                <w:bCs/>
                <w:iCs/>
              </w:rPr>
              <w:t>6</w:t>
            </w:r>
            <w:r w:rsidR="00CB6291">
              <w:rPr>
                <w:b/>
                <w:bCs/>
                <w:iCs/>
              </w:rPr>
              <w:t>8</w:t>
            </w:r>
            <w:r w:rsidRPr="009B4AEC">
              <w:rPr>
                <w:b/>
                <w:bCs/>
                <w:iCs/>
              </w:rPr>
              <w:t>:</w:t>
            </w:r>
          </w:p>
        </w:tc>
        <w:tc>
          <w:tcPr>
            <w:tcW w:w="3143" w:type="dxa"/>
          </w:tcPr>
          <w:p w14:paraId="199D92A2" w14:textId="77777777" w:rsidR="002452D8" w:rsidRDefault="002452D8" w:rsidP="00E07C0F">
            <w:pPr>
              <w:pStyle w:val="TableText"/>
              <w:jc w:val="both"/>
            </w:pPr>
            <w:r w:rsidRPr="009B4AEC">
              <w:t>Pan fyddwch yn cyhoeddi neges dros system annerch gyhoeddus, rhaid ichi wneud y cyhoeddiad hwnnw yn Gymraeg ac</w:t>
            </w:r>
            <w:r w:rsidR="00A049AC">
              <w:t>,</w:t>
            </w:r>
            <w:r w:rsidRPr="009B4AEC">
              <w:t xml:space="preserve"> os yw</w:t>
            </w:r>
            <w:r w:rsidR="00402A77">
              <w:t>’</w:t>
            </w:r>
            <w:r w:rsidRPr="009B4AEC">
              <w:t>r cyhoeddiad yn cael ei wneud yn Gymraeg ac yn Saesneg, rhaid i</w:t>
            </w:r>
            <w:r w:rsidR="00402A77">
              <w:t>’</w:t>
            </w:r>
            <w:r w:rsidRPr="009B4AEC">
              <w:t xml:space="preserve">r </w:t>
            </w:r>
            <w:r w:rsidRPr="009B4AEC">
              <w:lastRenderedPageBreak/>
              <w:t>cyhoeddiad gael ei wneud yn Gymraeg yn gyntaf.</w:t>
            </w:r>
          </w:p>
          <w:p w14:paraId="4D0F1C4E" w14:textId="77777777" w:rsidR="00562CAB" w:rsidRPr="009B4AEC" w:rsidRDefault="00562CAB" w:rsidP="00E07C0F">
            <w:pPr>
              <w:pStyle w:val="TableText"/>
              <w:jc w:val="both"/>
            </w:pPr>
          </w:p>
        </w:tc>
      </w:tr>
    </w:tbl>
    <w:p w14:paraId="238153D7" w14:textId="77777777" w:rsidR="00C21123" w:rsidRPr="009B4AEC" w:rsidRDefault="00C21123">
      <w:pPr>
        <w:pStyle w:val="Part"/>
      </w:pPr>
      <w:r w:rsidRPr="009B4AEC">
        <w:lastRenderedPageBreak/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2</w:t>
      </w:r>
      <w:r w:rsidRPr="009B4AEC">
        <w:fldChar w:fldCharType="end"/>
      </w:r>
    </w:p>
    <w:p w14:paraId="337A3221" w14:textId="77777777" w:rsidR="00B131D0" w:rsidRPr="009B4AEC" w:rsidRDefault="00B131D0" w:rsidP="00B131D0">
      <w:pPr>
        <w:pStyle w:val="PartHead"/>
      </w:pPr>
      <w:r w:rsidRPr="009B4AEC">
        <w:t>SAFONAU SY</w:t>
      </w:r>
      <w:r w:rsidR="00402A77">
        <w:t>’</w:t>
      </w:r>
      <w:r w:rsidRPr="009B4AEC">
        <w:t>N DDIBYNNOL AR SAFONAU ERAILL – AMODAU ARBENNIG</w:t>
      </w:r>
    </w:p>
    <w:p w14:paraId="71E1D95A" w14:textId="77777777" w:rsidR="002452D8" w:rsidRPr="009B4AEC" w:rsidRDefault="002452D8" w:rsidP="00C21123">
      <w:pPr>
        <w:pStyle w:val="linespace"/>
        <w:rPr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401F5B6F" w14:textId="77777777" w:rsidTr="002452D8">
        <w:tc>
          <w:tcPr>
            <w:tcW w:w="1622" w:type="dxa"/>
          </w:tcPr>
          <w:p w14:paraId="005C48D6" w14:textId="77777777" w:rsidR="002452D8" w:rsidRPr="009B4AEC" w:rsidRDefault="00CB6291" w:rsidP="00E07C0F">
            <w:pPr>
              <w:pStyle w:val="TableText"/>
              <w:jc w:val="both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3244" w:type="dxa"/>
          </w:tcPr>
          <w:p w14:paraId="6F62E606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>Pan fydd hysbysiad cydymffurfio yn ei gwneud yn ofynnol i gorff gydymffurfio ag un o</w:t>
            </w:r>
            <w:r w:rsidR="00402A77">
              <w:t>’</w:t>
            </w:r>
            <w:r w:rsidRPr="009B4AEC">
              <w:t>r safonau a restrir ar res benodol yng ngholofn 1 o Dabl 1, rhaid i</w:t>
            </w:r>
            <w:r w:rsidR="00402A77">
              <w:t>’</w:t>
            </w:r>
            <w:r w:rsidRPr="009B4AEC">
              <w:t>r hysbysiad cydymffurfio hwnnw hefyd ei gwneud yn ofynnol i</w:t>
            </w:r>
            <w:r w:rsidR="00402A77">
              <w:t>’</w:t>
            </w:r>
            <w:r w:rsidRPr="009B4AEC">
              <w:t>r corff hwnnw gydymffurfio (ym mha fodd bynnag y gwêl Comisiynydd y Gymraeg yn briodol) â</w:t>
            </w:r>
            <w:r w:rsidR="00402A77">
              <w:t>’</w:t>
            </w:r>
            <w:r w:rsidRPr="009B4AEC">
              <w:t>r safon neu</w:t>
            </w:r>
            <w:r w:rsidR="00402A77">
              <w:t>’</w:t>
            </w:r>
            <w:r w:rsidRPr="009B4AEC">
              <w:t>r safonau a restrir ar y rhes honno yng ngholofn 2 (neu ag un neu ragor o</w:t>
            </w:r>
            <w:r w:rsidR="00402A77">
              <w:t>’</w:t>
            </w:r>
            <w:r w:rsidRPr="009B4AEC">
              <w:t>r safonau hynny pan nodir hynny).</w:t>
            </w:r>
          </w:p>
        </w:tc>
      </w:tr>
    </w:tbl>
    <w:p w14:paraId="0E037EBB" w14:textId="77777777" w:rsidR="002452D8" w:rsidRPr="009B4AEC" w:rsidRDefault="002452D8" w:rsidP="00C21123">
      <w:pPr>
        <w:pStyle w:val="linespace"/>
        <w:rPr>
          <w:noProof w:val="0"/>
          <w:lang w:val="cy-GB"/>
        </w:rPr>
      </w:pPr>
    </w:p>
    <w:p w14:paraId="37217166" w14:textId="77777777" w:rsidR="00C21123" w:rsidRPr="009B4AEC" w:rsidRDefault="00C21123" w:rsidP="00C21123">
      <w:pPr>
        <w:pStyle w:val="linespace"/>
        <w:rPr>
          <w:noProof w:val="0"/>
          <w:lang w:val="cy-GB"/>
        </w:rPr>
      </w:pPr>
    </w:p>
    <w:p w14:paraId="19082901" w14:textId="77777777" w:rsidR="00C21123" w:rsidRPr="003C2004" w:rsidRDefault="00C21123" w:rsidP="00C21123">
      <w:pPr>
        <w:pStyle w:val="TableNumber"/>
        <w:jc w:val="center"/>
      </w:pPr>
      <w:r w:rsidRPr="003C2004">
        <w:t xml:space="preserve">TABL </w:t>
      </w:r>
      <w:fldSimple w:instr=" SEQ Table \* ARABIC \* MERGEFORMAT ">
        <w:r w:rsidR="004A2EBD" w:rsidRPr="003C2004">
          <w:t>1</w:t>
        </w:r>
      </w:fldSimple>
    </w:p>
    <w:tbl>
      <w:tblPr>
        <w:tblW w:w="4820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985"/>
        <w:gridCol w:w="1984"/>
      </w:tblGrid>
      <w:tr w:rsidR="002452D8" w:rsidRPr="009B4AEC" w14:paraId="72F95232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19C1C2" w14:textId="77777777" w:rsidR="002452D8" w:rsidRPr="009B4AEC" w:rsidRDefault="002452D8" w:rsidP="002452D8">
            <w:pPr>
              <w:spacing w:before="40" w:line="220" w:lineRule="atLeast"/>
              <w:jc w:val="center"/>
              <w:rPr>
                <w:rFonts w:eastAsia="Lucida Sans Unicode"/>
                <w:i/>
                <w:sz w:val="21"/>
                <w:szCs w:val="20"/>
                <w:lang w:eastAsia="en-US"/>
              </w:rPr>
            </w:pPr>
          </w:p>
          <w:p w14:paraId="1C2B2ABC" w14:textId="77777777" w:rsidR="002452D8" w:rsidRPr="009B4AEC" w:rsidRDefault="002452D8" w:rsidP="002452D8">
            <w:pPr>
              <w:spacing w:before="40" w:line="220" w:lineRule="atLeast"/>
              <w:jc w:val="center"/>
              <w:rPr>
                <w:rFonts w:eastAsia="Lucida Sans Unicode"/>
                <w:i/>
                <w:sz w:val="21"/>
                <w:szCs w:val="20"/>
                <w:lang w:eastAsia="en-US"/>
              </w:rPr>
            </w:pPr>
          </w:p>
          <w:p w14:paraId="3F13406B" w14:textId="77777777" w:rsidR="002452D8" w:rsidRPr="009B4AEC" w:rsidRDefault="002452D8" w:rsidP="002452D8">
            <w:pPr>
              <w:spacing w:before="40" w:line="220" w:lineRule="atLeast"/>
              <w:jc w:val="center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Rhes</w:t>
            </w: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9B25B5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Colofn 1</w:t>
            </w:r>
          </w:p>
          <w:p w14:paraId="3B026C9E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i/>
                <w:sz w:val="21"/>
                <w:szCs w:val="20"/>
                <w:lang w:eastAsia="en-US"/>
              </w:rPr>
            </w:pPr>
          </w:p>
          <w:p w14:paraId="670DB766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Prif safon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1A145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Colofn 2</w:t>
            </w:r>
          </w:p>
          <w:p w14:paraId="34D4860B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i/>
                <w:sz w:val="21"/>
                <w:szCs w:val="20"/>
                <w:lang w:eastAsia="en-US"/>
              </w:rPr>
            </w:pPr>
          </w:p>
          <w:p w14:paraId="582733C1" w14:textId="77777777" w:rsidR="002452D8" w:rsidRPr="009B4AEC" w:rsidRDefault="002452D8" w:rsidP="0041223A">
            <w:pPr>
              <w:spacing w:before="40" w:line="220" w:lineRule="atLeast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Safon ddibynnol</w:t>
            </w:r>
          </w:p>
        </w:tc>
      </w:tr>
      <w:tr w:rsidR="002452D8" w:rsidRPr="009B4AEC" w14:paraId="7E32A0CC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3354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(1)</w:t>
            </w:r>
          </w:p>
          <w:p w14:paraId="7EAF10C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244A9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Ateb gohebiaeth</w:t>
            </w:r>
          </w:p>
          <w:p w14:paraId="144D31E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07F6E1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F2AA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204B28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9416E5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7</w:t>
            </w:r>
          </w:p>
        </w:tc>
      </w:tr>
      <w:tr w:rsidR="002452D8" w:rsidRPr="009B4AEC" w14:paraId="6B232E05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F9DD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(2)</w:t>
            </w: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7BC3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Gohebu ag aelodau o</w:t>
            </w:r>
            <w:r w:rsidR="00402A77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’</w:t>
            </w: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r un aelwyd</w:t>
            </w:r>
          </w:p>
          <w:p w14:paraId="5AAB715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E28637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3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7C709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6F76EA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D5BC50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4A222F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6</w:t>
            </w:r>
          </w:p>
        </w:tc>
      </w:tr>
      <w:tr w:rsidR="002452D8" w:rsidRPr="009B4AEC" w14:paraId="6A5EFD33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A9780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(3)</w:t>
            </w: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6F0C2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Gohebu â sawl person</w:t>
            </w:r>
          </w:p>
          <w:p w14:paraId="3631D29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</w:p>
          <w:p w14:paraId="3068BAF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Cs/>
                <w:sz w:val="21"/>
                <w:szCs w:val="20"/>
                <w:lang w:eastAsia="en-US"/>
              </w:rPr>
              <w:t>Safon 4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D9032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C5AA0D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BD968B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E93243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6</w:t>
            </w:r>
          </w:p>
          <w:p w14:paraId="3DE08BC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7</w:t>
            </w:r>
          </w:p>
        </w:tc>
      </w:tr>
      <w:tr w:rsidR="002452D8" w:rsidRPr="009B4AEC" w14:paraId="00AAAE4E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4784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(4)</w:t>
            </w: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7F59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Safonau cyffredinol ynghylch gohebu</w:t>
            </w:r>
          </w:p>
          <w:p w14:paraId="030596F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</w:p>
          <w:p w14:paraId="087D7E4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Cs/>
                <w:sz w:val="21"/>
                <w:szCs w:val="20"/>
                <w:lang w:eastAsia="en-US"/>
              </w:rPr>
              <w:t>Safon 5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1A5D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A23D6E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BF73F9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7506DF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6</w:t>
            </w:r>
          </w:p>
          <w:p w14:paraId="0398315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7</w:t>
            </w:r>
          </w:p>
        </w:tc>
      </w:tr>
      <w:tr w:rsidR="002452D8" w:rsidRPr="009B4AEC" w14:paraId="25F1F96E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EDA0E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(5)</w:t>
            </w:r>
          </w:p>
          <w:p w14:paraId="6D43A5F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42384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 xml:space="preserve">Codi ymwybyddiaeth ynghylch gohebu yn </w:t>
            </w: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lastRenderedPageBreak/>
              <w:t>Gymraeg</w:t>
            </w:r>
          </w:p>
          <w:p w14:paraId="2276BC1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01B6BB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7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003AB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EDAA77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557B0F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02DA03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167602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5E1792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</w:t>
            </w:r>
          </w:p>
        </w:tc>
      </w:tr>
      <w:tr w:rsidR="002452D8" w:rsidRPr="009B4AEC" w14:paraId="43CD65A3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ABB2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lastRenderedPageBreak/>
              <w:t>(6)</w:t>
            </w:r>
          </w:p>
          <w:p w14:paraId="03EA272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DADA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Cael galwadau ffôn</w:t>
            </w:r>
          </w:p>
          <w:p w14:paraId="612CDF3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17C86F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9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51A15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3A785F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CCBE64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Un neu ragor o</w:t>
            </w:r>
            <w:r w:rsidR="00402A77">
              <w:rPr>
                <w:rFonts w:eastAsia="Lucida Sans Unicode"/>
                <w:sz w:val="21"/>
                <w:szCs w:val="20"/>
                <w:lang w:eastAsia="en-US"/>
              </w:rPr>
              <w:t>’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r canlynol:</w:t>
            </w:r>
          </w:p>
          <w:p w14:paraId="254EAB9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10</w:t>
            </w:r>
          </w:p>
          <w:p w14:paraId="561A236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11</w:t>
            </w:r>
          </w:p>
        </w:tc>
      </w:tr>
      <w:tr w:rsidR="002452D8" w:rsidRPr="009B4AEC" w14:paraId="46887537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0E6A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(7)</w:t>
            </w:r>
          </w:p>
          <w:p w14:paraId="385E20C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BAF3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Cael galwadau ffôn</w:t>
            </w:r>
          </w:p>
          <w:p w14:paraId="571E54D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1A94685" w14:textId="77777777" w:rsidR="002452D8" w:rsidRPr="009B4AEC" w:rsidRDefault="002452D8" w:rsidP="00020A5B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10 neu 11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033FA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5AE7DC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21C226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9</w:t>
            </w:r>
          </w:p>
          <w:p w14:paraId="6C60542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14</w:t>
            </w:r>
          </w:p>
        </w:tc>
      </w:tr>
      <w:tr w:rsidR="002452D8" w:rsidRPr="009B4AEC" w14:paraId="4EEF51CF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05A94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(8)</w:t>
            </w:r>
          </w:p>
          <w:p w14:paraId="003CE58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D93D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Codi ymwybyddiaeth ynghylch gwasanaethau ffôn yn Gymraeg</w:t>
            </w:r>
          </w:p>
          <w:p w14:paraId="445DF40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368877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14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22AE6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989D07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70FCC7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423932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3D1E3B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618B59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CFA8BB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Un neu ragor o</w:t>
            </w:r>
            <w:r w:rsidR="00402A77">
              <w:rPr>
                <w:rFonts w:eastAsia="Lucida Sans Unicode"/>
                <w:sz w:val="21"/>
                <w:szCs w:val="20"/>
                <w:lang w:eastAsia="en-US"/>
              </w:rPr>
              <w:t>’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r canlynol:</w:t>
            </w:r>
          </w:p>
          <w:p w14:paraId="42CDBD1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10</w:t>
            </w:r>
          </w:p>
          <w:p w14:paraId="69DD347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11</w:t>
            </w:r>
          </w:p>
          <w:p w14:paraId="663289C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BDC7B3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a hefyd</w:t>
            </w:r>
          </w:p>
          <w:p w14:paraId="1471059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17</w:t>
            </w:r>
          </w:p>
        </w:tc>
      </w:tr>
      <w:tr w:rsidR="002452D8" w:rsidRPr="009B4AEC" w14:paraId="3C1C67E5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24CA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9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14E2EC4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EF1D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Cyfarfodydd â mwy nag un person</w:t>
            </w:r>
          </w:p>
          <w:p w14:paraId="66E1096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23323D0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24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1C98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CCC967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FB4E79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A26351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Un neu ragor o</w:t>
            </w:r>
            <w:r w:rsidR="00402A77">
              <w:rPr>
                <w:rFonts w:eastAsia="Lucida Sans Unicode"/>
                <w:sz w:val="21"/>
                <w:szCs w:val="20"/>
                <w:lang w:eastAsia="en-US"/>
              </w:rPr>
              <w:t>’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r canlynol:</w:t>
            </w:r>
          </w:p>
          <w:p w14:paraId="56CFC95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24A</w:t>
            </w:r>
          </w:p>
          <w:p w14:paraId="7C6CC0F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24B</w:t>
            </w:r>
          </w:p>
          <w:p w14:paraId="7334795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24C</w:t>
            </w:r>
          </w:p>
          <w:p w14:paraId="3F1FA06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B593FE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a hefyd 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y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 canlynol:</w:t>
            </w:r>
          </w:p>
          <w:p w14:paraId="69F5220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C27980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 2</w:t>
            </w:r>
            <w:r w:rsidR="003D60FD">
              <w:rPr>
                <w:rFonts w:eastAsia="Lucida Sans Unicode"/>
                <w:sz w:val="21"/>
                <w:szCs w:val="20"/>
                <w:lang w:eastAsia="en-US"/>
              </w:rPr>
              <w:t>4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CH</w:t>
            </w:r>
          </w:p>
          <w:p w14:paraId="1600E9F7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</w:tr>
      <w:tr w:rsidR="002452D8" w:rsidRPr="009B4AEC" w14:paraId="758DA8AE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CA9AC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E044A4" w:rsidRPr="009B4AEC">
              <w:rPr>
                <w:rFonts w:eastAsia="Lucida Sans Unicode"/>
                <w:sz w:val="21"/>
                <w:szCs w:val="20"/>
                <w:lang w:eastAsia="en-US"/>
              </w:rPr>
              <w:t>10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7F9F9A6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4504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Cyfarfodydd â mwy nag un person</w:t>
            </w:r>
          </w:p>
          <w:p w14:paraId="3FB8268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6AB037B" w14:textId="77777777" w:rsidR="002452D8" w:rsidRPr="009B4AEC" w:rsidRDefault="002452D8" w:rsidP="00020A5B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24A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,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24B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,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24C neu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24CH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1318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DC578C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BB6823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3AE6CB9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24</w:t>
            </w:r>
          </w:p>
        </w:tc>
      </w:tr>
      <w:tr w:rsidR="002452D8" w:rsidRPr="009B4AEC" w14:paraId="72A6E384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D133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11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7D28316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FCFEC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Cyfarfodydd cyhoeddus</w:t>
            </w:r>
          </w:p>
          <w:p w14:paraId="49C6428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5F2032A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25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033D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B822AF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BB7B18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12279CA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28</w:t>
            </w:r>
          </w:p>
        </w:tc>
      </w:tr>
      <w:tr w:rsidR="002452D8" w:rsidRPr="009B4AEC" w14:paraId="33D79318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73347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12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69AFA5B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7484E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Cyfarfodydd cyhoeddus</w:t>
            </w:r>
          </w:p>
          <w:p w14:paraId="1B1BEA6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8FBA897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28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7F6D6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8955D1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5201BB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BD2DF92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25</w:t>
            </w:r>
          </w:p>
        </w:tc>
      </w:tr>
      <w:tr w:rsidR="002452D8" w:rsidRPr="009B4AEC" w14:paraId="3C89F043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32DC41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lastRenderedPageBreak/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13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88FF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Dogfennau</w:t>
            </w:r>
            <w:r w:rsidR="00106395"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 xml:space="preserve"> a ffurflenni</w:t>
            </w:r>
          </w:p>
          <w:p w14:paraId="16F7D55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</w:p>
          <w:p w14:paraId="3CC13A6F" w14:textId="77777777" w:rsidR="002452D8" w:rsidRPr="009B4AEC" w:rsidRDefault="002452D8" w:rsidP="00020A5B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35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,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36, </w:t>
            </w:r>
            <w:r w:rsidR="005C6DF6" w:rsidRPr="009B4AEC">
              <w:rPr>
                <w:rFonts w:eastAsia="Lucida Sans Unicode"/>
                <w:sz w:val="21"/>
                <w:szCs w:val="20"/>
                <w:lang w:eastAsia="en-US"/>
              </w:rPr>
              <w:t>37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 neu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 </w:t>
            </w:r>
            <w:r w:rsidR="005C6DF6" w:rsidRPr="009B4AEC">
              <w:rPr>
                <w:rFonts w:eastAsia="Lucida Sans Unicode"/>
                <w:sz w:val="21"/>
                <w:szCs w:val="20"/>
                <w:lang w:eastAsia="en-US"/>
              </w:rPr>
              <w:t>38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EB928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7606B6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9062B82" w14:textId="77777777" w:rsidR="005C07B8" w:rsidRDefault="005C07B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CBFFE42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39</w:t>
            </w:r>
          </w:p>
        </w:tc>
      </w:tr>
      <w:tr w:rsidR="002452D8" w:rsidRPr="009B4AEC" w14:paraId="3DAB8062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2FC5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14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4327E38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FD1C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Gwefannau</w:t>
            </w:r>
          </w:p>
          <w:p w14:paraId="4D2EF00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CBAC310" w14:textId="77777777" w:rsidR="002452D8" w:rsidRPr="009B4AEC" w:rsidRDefault="002452D8" w:rsidP="00020A5B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40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,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41 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neu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42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A0F1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F81836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69ADA0A" w14:textId="77777777" w:rsidR="002452D8" w:rsidRPr="009B4AEC" w:rsidRDefault="002452D8" w:rsidP="005C6DF6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43</w:t>
            </w:r>
          </w:p>
        </w:tc>
      </w:tr>
      <w:tr w:rsidR="002452D8" w:rsidRPr="009B4AEC" w14:paraId="6D9B927A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6905C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  <w:r w:rsidR="005866DD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130F2C1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A1F0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Derbynfa</w:t>
            </w:r>
          </w:p>
          <w:p w14:paraId="2D2538B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7FEABC4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4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10306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81DD41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B5DFC5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7</w:t>
            </w:r>
          </w:p>
          <w:p w14:paraId="6FA6D08D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8</w:t>
            </w:r>
          </w:p>
        </w:tc>
      </w:tr>
      <w:tr w:rsidR="002452D8" w:rsidRPr="009B4AEC" w14:paraId="4724F3D1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4F49D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  <w:r w:rsidR="005866DD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70D03F6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E2AA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Derbynfa</w:t>
            </w:r>
          </w:p>
          <w:p w14:paraId="20569AB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57B113D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512B7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DFCAFE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1F4CB38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A</w:t>
            </w:r>
          </w:p>
        </w:tc>
      </w:tr>
      <w:tr w:rsidR="002452D8" w:rsidRPr="009B4AEC" w14:paraId="7C1BB07A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AA75E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  <w:r w:rsidR="005866DD">
              <w:rPr>
                <w:rFonts w:eastAsia="Lucida Sans Unicode"/>
                <w:sz w:val="21"/>
                <w:szCs w:val="20"/>
                <w:lang w:eastAsia="en-US"/>
              </w:rPr>
              <w:t>7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797A557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CBC2C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Derbynfa</w:t>
            </w:r>
          </w:p>
          <w:p w14:paraId="003BC20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F8F1216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B5886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53F627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BB078EB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7</w:t>
            </w:r>
          </w:p>
        </w:tc>
      </w:tr>
      <w:tr w:rsidR="002452D8" w:rsidRPr="009B4AEC" w14:paraId="6F02CAF9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21B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5866DD">
              <w:rPr>
                <w:rFonts w:eastAsia="Lucida Sans Unicode"/>
                <w:sz w:val="21"/>
                <w:szCs w:val="20"/>
                <w:lang w:eastAsia="en-US"/>
              </w:rPr>
              <w:t>18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497165B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8FD3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Codi ymwybyddiaeth ynghylch gwasanaethau Cymraeg mewn derbynfa</w:t>
            </w:r>
          </w:p>
          <w:p w14:paraId="56F6327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DFAEE20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7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E14D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BC3814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64391E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9422B1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A7B936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1D1C66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7B5594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32EB5E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Un neu ragor o</w:t>
            </w:r>
            <w:r w:rsidR="00402A77">
              <w:rPr>
                <w:rFonts w:eastAsia="Lucida Sans Unicode"/>
                <w:sz w:val="21"/>
                <w:szCs w:val="20"/>
                <w:lang w:eastAsia="en-US"/>
              </w:rPr>
              <w:t>’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r canlynol:</w:t>
            </w:r>
          </w:p>
          <w:p w14:paraId="6206740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4</w:t>
            </w:r>
          </w:p>
          <w:p w14:paraId="2C9F1C06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106395" w:rsidRPr="009B4AEC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</w:p>
        </w:tc>
      </w:tr>
      <w:tr w:rsidR="002452D8" w:rsidRPr="009B4AEC" w14:paraId="5B8DEC7F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85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1A68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5866DD">
              <w:rPr>
                <w:rFonts w:eastAsia="Lucida Sans Unicode"/>
                <w:sz w:val="21"/>
                <w:szCs w:val="20"/>
                <w:lang w:eastAsia="en-US"/>
              </w:rPr>
              <w:t>19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60CE241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98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B762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Grantiau</w:t>
            </w:r>
          </w:p>
          <w:p w14:paraId="6D0069F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3ED3019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60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5AF82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5EE346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E5C22D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6B28D8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  <w:r w:rsidR="00BB4EC0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</w:p>
          <w:p w14:paraId="6FB05A87" w14:textId="77777777" w:rsidR="002452D8" w:rsidRPr="009B4AEC" w:rsidRDefault="002452D8" w:rsidP="00F6548D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</w:tr>
    </w:tbl>
    <w:p w14:paraId="6EB69CED" w14:textId="77777777" w:rsidR="00C21123" w:rsidRPr="009B4AEC" w:rsidRDefault="00C21123" w:rsidP="00BC5405">
      <w:pPr>
        <w:pStyle w:val="Part"/>
        <w:pageBreakBefore/>
      </w:pPr>
      <w:r w:rsidRPr="009B4AEC">
        <w:lastRenderedPageBreak/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3</w:t>
      </w:r>
      <w:r w:rsidRPr="009B4AEC">
        <w:fldChar w:fldCharType="end"/>
      </w:r>
    </w:p>
    <w:p w14:paraId="6EAF134D" w14:textId="77777777" w:rsidR="002452D8" w:rsidRPr="009B4AEC" w:rsidRDefault="002452D8" w:rsidP="00C21123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DEHONGLI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R SAFONAU</w:t>
      </w:r>
    </w:p>
    <w:p w14:paraId="4D845DB1" w14:textId="77777777" w:rsidR="002452D8" w:rsidRPr="009B4AEC" w:rsidRDefault="002452D8" w:rsidP="00C21123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6F0F63B3" w14:textId="77777777" w:rsidTr="002452D8">
        <w:tc>
          <w:tcPr>
            <w:tcW w:w="1622" w:type="dxa"/>
          </w:tcPr>
          <w:p w14:paraId="6A0B3EB8" w14:textId="77777777" w:rsidR="002452D8" w:rsidRPr="009B4AEC" w:rsidRDefault="00CB6291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>
              <w:rPr>
                <w:b/>
              </w:rPr>
              <w:t>1</w:t>
            </w:r>
          </w:p>
        </w:tc>
        <w:tc>
          <w:tcPr>
            <w:tcW w:w="3244" w:type="dxa"/>
          </w:tcPr>
          <w:p w14:paraId="4C71F68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dehongli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bennir yn Rhan 1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Atodlen hon fel a ganlyn.</w:t>
            </w:r>
          </w:p>
          <w:p w14:paraId="4B0A8EA6" w14:textId="77777777" w:rsidR="00BC5405" w:rsidRPr="009B4AEC" w:rsidRDefault="00BC5405" w:rsidP="00477345">
            <w:pPr>
              <w:pStyle w:val="TableText"/>
            </w:pPr>
          </w:p>
        </w:tc>
      </w:tr>
      <w:tr w:rsidR="002452D8" w:rsidRPr="009B4AEC" w14:paraId="5BF36D15" w14:textId="77777777" w:rsidTr="002452D8">
        <w:tc>
          <w:tcPr>
            <w:tcW w:w="1622" w:type="dxa"/>
          </w:tcPr>
          <w:p w14:paraId="3C70AB5C" w14:textId="77777777" w:rsidR="002452D8" w:rsidRPr="009B4AEC" w:rsidRDefault="00E814FD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 w:rsidR="00CB6291">
              <w:rPr>
                <w:b/>
              </w:rPr>
              <w:t>2</w:t>
            </w:r>
          </w:p>
        </w:tc>
        <w:tc>
          <w:tcPr>
            <w:tcW w:w="3244" w:type="dxa"/>
          </w:tcPr>
          <w:p w14:paraId="496AC076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ond yn gymwys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graddau y mae corff—</w:t>
            </w:r>
          </w:p>
          <w:p w14:paraId="1F66591E" w14:textId="77777777" w:rsidR="002452D8" w:rsidRPr="009B4AEC" w:rsidRDefault="00E545F7">
            <w:pPr>
              <w:pStyle w:val="N3"/>
              <w:numPr>
                <w:ilvl w:val="2"/>
                <w:numId w:val="13"/>
              </w:numPr>
              <w:rPr>
                <w:rFonts w:eastAsia="Lucida Sans Unicode"/>
              </w:rPr>
            </w:pPr>
            <w:r>
              <w:rPr>
                <w:rFonts w:eastAsia="Lucida Sans Unicode"/>
              </w:rPr>
              <w:t xml:space="preserve">yn </w:t>
            </w:r>
            <w:r w:rsidR="002452D8" w:rsidRPr="009B4AEC">
              <w:rPr>
                <w:rFonts w:eastAsia="Lucida Sans Unicode"/>
              </w:rPr>
              <w:t>cyflenwi gwasanaethau i berson</w:t>
            </w:r>
            <w:r w:rsidR="006B28D8">
              <w:rPr>
                <w:rFonts w:eastAsia="Lucida Sans Unicode"/>
              </w:rPr>
              <w:t xml:space="preserve"> yng Nghymru</w:t>
            </w:r>
            <w:r w:rsidR="002452D8" w:rsidRPr="009B4AEC">
              <w:rPr>
                <w:rFonts w:eastAsia="Lucida Sans Unicode"/>
              </w:rPr>
              <w:t>, neu</w:t>
            </w:r>
          </w:p>
          <w:p w14:paraId="34759D1B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yn delio ag unrhyw berson arall mewn cysylltiad â chyflenwi gwasanaethau—</w:t>
            </w:r>
          </w:p>
          <w:p w14:paraId="1F18DA0B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person arall hwnnw</w:t>
            </w:r>
            <w:r w:rsidR="002B638C">
              <w:rPr>
                <w:rFonts w:eastAsia="Lucida Sans Unicode"/>
              </w:rPr>
              <w:t xml:space="preserve"> yng Nghymru</w:t>
            </w:r>
            <w:r w:rsidRPr="009B4AEC">
              <w:rPr>
                <w:rFonts w:eastAsia="Lucida Sans Unicode"/>
              </w:rPr>
              <w:t>, neu</w:t>
            </w:r>
          </w:p>
          <w:p w14:paraId="1771AB8B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i drydydd person</w:t>
            </w:r>
            <w:r w:rsidR="002B638C">
              <w:rPr>
                <w:rFonts w:eastAsia="Lucida Sans Unicode"/>
              </w:rPr>
              <w:t xml:space="preserve"> yng Nghymru</w:t>
            </w:r>
            <w:r w:rsidRPr="009B4AEC">
              <w:rPr>
                <w:rFonts w:eastAsia="Lucida Sans Unicode"/>
              </w:rPr>
              <w:t>.</w:t>
            </w:r>
          </w:p>
          <w:p w14:paraId="7ECEBB46" w14:textId="77777777" w:rsidR="00BC5405" w:rsidRPr="009B4AEC" w:rsidRDefault="00BC5405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316895F" w14:textId="77777777" w:rsidTr="002452D8">
        <w:tc>
          <w:tcPr>
            <w:tcW w:w="1622" w:type="dxa"/>
          </w:tcPr>
          <w:p w14:paraId="24AC93D3" w14:textId="77777777" w:rsidR="002452D8" w:rsidRPr="009B4AEC" w:rsidRDefault="00E814FD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 w:rsidR="00CB6291">
              <w:rPr>
                <w:b/>
              </w:rPr>
              <w:t>3</w:t>
            </w:r>
          </w:p>
        </w:tc>
        <w:tc>
          <w:tcPr>
            <w:tcW w:w="3244" w:type="dxa"/>
          </w:tcPr>
          <w:p w14:paraId="0BAFCD4A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ofynnol i gorff lunio, arddangos nac anfon deunydd yn Gymraeg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graddau y mae deddfiad arall wedi pennu geiriad dogfen, arwydd neu ffurflen a fyddai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groes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gofyniad hwnnw.</w:t>
            </w:r>
          </w:p>
          <w:p w14:paraId="726335DE" w14:textId="77777777" w:rsidR="00BC5405" w:rsidRPr="009B4AEC" w:rsidRDefault="00BC5405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183DA817" w14:textId="77777777" w:rsidTr="002452D8">
        <w:tc>
          <w:tcPr>
            <w:tcW w:w="1622" w:type="dxa"/>
          </w:tcPr>
          <w:p w14:paraId="72A0E7F0" w14:textId="77777777" w:rsidR="002452D8" w:rsidRPr="009B4AEC" w:rsidRDefault="00E814FD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 w:rsidR="00CB6291">
              <w:rPr>
                <w:b/>
              </w:rPr>
              <w:t>4</w:t>
            </w:r>
          </w:p>
        </w:tc>
        <w:tc>
          <w:tcPr>
            <w:tcW w:w="3244" w:type="dxa"/>
          </w:tcPr>
          <w:p w14:paraId="21EEC7A5" w14:textId="77777777" w:rsidR="002452D8" w:rsidRPr="009B4AEC" w:rsidRDefault="002452D8" w:rsidP="00477345">
            <w:pPr>
              <w:pStyle w:val="TableText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ddibenion y safonau—</w:t>
            </w:r>
          </w:p>
          <w:p w14:paraId="606DB651" w14:textId="77777777" w:rsidR="002452D8" w:rsidRPr="009B4AEC" w:rsidRDefault="002452D8">
            <w:pPr>
              <w:pStyle w:val="N3"/>
              <w:numPr>
                <w:ilvl w:val="2"/>
                <w:numId w:val="1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gofyniad i lunio unrhyw ddeunydd ysgrifenedig</w:t>
            </w:r>
            <w:r w:rsidR="00CF5B46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w anfon,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w gyhoeddi,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w arddangos</w:t>
            </w:r>
            <w:r w:rsidR="002B638C">
              <w:rPr>
                <w:rFonts w:eastAsia="Lucida Sans Unicode"/>
              </w:rPr>
              <w:t xml:space="preserve"> neu</w:t>
            </w:r>
            <w:r w:rsidRPr="009B4AEC">
              <w:rPr>
                <w:rFonts w:eastAsia="Lucida Sans Unicode"/>
              </w:rPr>
              <w:t xml:space="preserve">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w roi ar gael yn Gymraeg yn golygu mai dim ond yn Gymraeg y dylid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deunydd, ei anfon, ei gyhoeddi, ei arddangos</w:t>
            </w:r>
            <w:r w:rsidR="002B638C">
              <w:rPr>
                <w:rFonts w:eastAsia="Lucida Sans Unicode"/>
              </w:rPr>
              <w:t xml:space="preserve"> neu</w:t>
            </w:r>
            <w:r w:rsidRPr="009B4AEC">
              <w:rPr>
                <w:rFonts w:eastAsia="Lucida Sans Unicode"/>
              </w:rPr>
              <w:t xml:space="preserve"> ei roi ar gael, nac yn golygu y dylid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yn Gymraeg yn gyntaf (oni bai bod hynny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cael ei </w:t>
            </w:r>
            <w:r w:rsidR="007B64B1">
              <w:rPr>
                <w:rFonts w:eastAsia="Lucida Sans Unicode"/>
              </w:rPr>
              <w:t>ddatgan y</w:t>
            </w:r>
            <w:r w:rsidRPr="009B4AEC">
              <w:rPr>
                <w:rFonts w:eastAsia="Lucida Sans Unicode"/>
              </w:rPr>
              <w:t>n benodol yn y safon);</w:t>
            </w:r>
          </w:p>
          <w:p w14:paraId="6BF83629" w14:textId="77777777" w:rsidR="00BC5405" w:rsidRDefault="002452D8" w:rsidP="005516A3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gofyniad bod gwasanaeth i gael ei ddarparu yn Gymraeg yn golygu mai dim ond yn Gymraeg y dylid darparu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gwasanaeth hwnnw (oni bai bod hynny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cael ei </w:t>
            </w:r>
            <w:r w:rsidRPr="009B4AEC">
              <w:rPr>
                <w:rFonts w:eastAsia="Lucida Sans Unicode"/>
              </w:rPr>
              <w:lastRenderedPageBreak/>
              <w:t>ddatgan yn benodol yn y safon).</w:t>
            </w:r>
          </w:p>
          <w:p w14:paraId="2C42C2F3" w14:textId="77777777" w:rsidR="005516A3" w:rsidRPr="009B4AEC" w:rsidRDefault="005516A3" w:rsidP="005516A3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6A7C54" w:rsidRPr="009B4AEC" w14:paraId="62449AE1" w14:textId="77777777" w:rsidTr="002452D8">
        <w:tc>
          <w:tcPr>
            <w:tcW w:w="1622" w:type="dxa"/>
          </w:tcPr>
          <w:p w14:paraId="10663C98" w14:textId="77777777" w:rsidR="006A7C54" w:rsidRPr="009B4AEC" w:rsidRDefault="00E814FD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2</w:t>
            </w:r>
            <w:r w:rsidR="00CB6291">
              <w:rPr>
                <w:b/>
              </w:rPr>
              <w:t>5</w:t>
            </w:r>
          </w:p>
        </w:tc>
        <w:tc>
          <w:tcPr>
            <w:tcW w:w="3244" w:type="dxa"/>
          </w:tcPr>
          <w:p w14:paraId="3D2F5C93" w14:textId="77777777" w:rsidR="00686744" w:rsidRPr="009B4AEC" w:rsidRDefault="00686744">
            <w:pPr>
              <w:pStyle w:val="N2"/>
              <w:numPr>
                <w:ilvl w:val="1"/>
                <w:numId w:val="5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ofynnol i gorff gyfieithu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unrhyw destun nad yw wedi ei lunio (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testun A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>).</w:t>
            </w:r>
          </w:p>
          <w:p w14:paraId="5CFF4692" w14:textId="77777777" w:rsidR="006A7C54" w:rsidRPr="009B4AEC" w:rsidRDefault="00686744">
            <w:pPr>
              <w:pStyle w:val="N2"/>
              <w:numPr>
                <w:ilvl w:val="1"/>
                <w:numId w:val="5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 fydd corff yn trin y Gymraeg yn llai ffafriol os nad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cyfieithu testun A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ond gweler is-baragraff (3).</w:t>
            </w:r>
          </w:p>
          <w:p w14:paraId="484340B5" w14:textId="77777777" w:rsidR="00686744" w:rsidRPr="009B4AEC" w:rsidRDefault="00686744">
            <w:pPr>
              <w:pStyle w:val="N2"/>
              <w:numPr>
                <w:ilvl w:val="1"/>
                <w:numId w:val="5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 gorff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fersiwn Gymraeg o destun A os yw person arall wedi llu</w:t>
            </w:r>
            <w:r w:rsidR="007C79F0" w:rsidRPr="009B4AEC">
              <w:rPr>
                <w:rFonts w:eastAsia="Lucida Sans Unicode"/>
              </w:rPr>
              <w:t>nio testun A yn Gymraeg yn unol</w:t>
            </w:r>
            <w:r w:rsidRPr="009B4AEC">
              <w:rPr>
                <w:rFonts w:eastAsia="Lucida Sans Unicode"/>
              </w:rPr>
              <w:t>—</w:t>
            </w:r>
          </w:p>
          <w:p w14:paraId="57162849" w14:textId="77777777" w:rsidR="008A2275" w:rsidRPr="009B4AEC" w:rsidRDefault="007C79F0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i</w:t>
            </w:r>
            <w:r w:rsidR="008A2275" w:rsidRPr="009B4AEC">
              <w:rPr>
                <w:rFonts w:eastAsia="Lucida Sans Unicode"/>
              </w:rPr>
              <w:t xml:space="preserve"> Gynllun Iaith Gymraeg</w:t>
            </w:r>
            <w:r w:rsidR="00E454E7">
              <w:rPr>
                <w:rFonts w:eastAsia="Lucida Sans Unicode"/>
              </w:rPr>
              <w:t>,</w:t>
            </w:r>
          </w:p>
          <w:p w14:paraId="08144BC5" w14:textId="77777777" w:rsidR="008A2275" w:rsidRPr="009B4AEC" w:rsidRDefault="007C79F0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â </w:t>
            </w:r>
            <w:r w:rsidR="008A2275" w:rsidRPr="009B4AEC">
              <w:rPr>
                <w:rFonts w:eastAsia="Lucida Sans Unicode"/>
              </w:rPr>
              <w:t>dyletswydd i gydymffurfio â safonau</w:t>
            </w:r>
            <w:r w:rsidR="002A7BBA">
              <w:rPr>
                <w:rFonts w:eastAsia="Lucida Sans Unicode"/>
              </w:rPr>
              <w:t>,</w:t>
            </w:r>
          </w:p>
          <w:p w14:paraId="0DAB707A" w14:textId="77777777" w:rsidR="008A2275" w:rsidRPr="009B4AEC" w:rsidRDefault="007C79F0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â </w:t>
            </w:r>
            <w:r w:rsidR="008A2275" w:rsidRPr="009B4AEC">
              <w:rPr>
                <w:rFonts w:eastAsia="Lucida Sans Unicode"/>
              </w:rPr>
              <w:t xml:space="preserve">Rheolau Sefydlog </w:t>
            </w:r>
            <w:r w:rsidR="00E814FD" w:rsidRPr="009B4AEC">
              <w:rPr>
                <w:rFonts w:eastAsia="Lucida Sans Unicode"/>
              </w:rPr>
              <w:t>Senedd Cymru</w:t>
            </w:r>
            <w:r w:rsidR="00E454E7">
              <w:rPr>
                <w:rFonts w:eastAsia="Lucida Sans Unicode"/>
              </w:rPr>
              <w:t>,</w:t>
            </w:r>
          </w:p>
          <w:p w14:paraId="0506BCBC" w14:textId="77777777" w:rsidR="008A2275" w:rsidRPr="009B4AEC" w:rsidRDefault="008A2275" w:rsidP="00E07C0F">
            <w:pPr>
              <w:pStyle w:val="N3"/>
              <w:numPr>
                <w:ilvl w:val="0"/>
                <w:numId w:val="0"/>
              </w:numPr>
              <w:ind w:left="788" w:hanging="448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</w:t>
            </w:r>
            <w:r w:rsidR="0061059E" w:rsidRPr="009B4AEC">
              <w:rPr>
                <w:rFonts w:eastAsia="Lucida Sans Unicode"/>
              </w:rPr>
              <w:t xml:space="preserve"> </w:t>
            </w:r>
            <w:r w:rsidR="007C79F0" w:rsidRPr="009B4AEC">
              <w:rPr>
                <w:rFonts w:eastAsia="Lucida Sans Unicode"/>
              </w:rPr>
              <w:t xml:space="preserve">ag </w:t>
            </w:r>
            <w:r w:rsidRPr="009B4AEC">
              <w:rPr>
                <w:rFonts w:eastAsia="Lucida Sans Unicode"/>
              </w:rPr>
              <w:t>adran 35(1C) o Ddeddf  2006</w:t>
            </w:r>
            <w:r w:rsidR="00E454E7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neu</w:t>
            </w:r>
          </w:p>
          <w:p w14:paraId="6E83258D" w14:textId="77777777" w:rsidR="008A2275" w:rsidRPr="009B4AEC" w:rsidRDefault="007C79F0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â </w:t>
            </w:r>
            <w:r w:rsidR="008A2275" w:rsidRPr="009B4AEC">
              <w:rPr>
                <w:rFonts w:eastAsia="Lucida Sans Unicode"/>
              </w:rPr>
              <w:t>C</w:t>
            </w:r>
            <w:r w:rsidRPr="009B4AEC">
              <w:rPr>
                <w:rFonts w:eastAsia="Lucida Sans Unicode"/>
              </w:rPr>
              <w:t>h</w:t>
            </w:r>
            <w:r w:rsidR="008A2275" w:rsidRPr="009B4AEC">
              <w:rPr>
                <w:rFonts w:eastAsia="Lucida Sans Unicode"/>
              </w:rPr>
              <w:t xml:space="preserve">ynllun Ieithoedd Swyddogol Comisiwn y </w:t>
            </w:r>
            <w:r w:rsidR="00E814FD" w:rsidRPr="009B4AEC">
              <w:rPr>
                <w:rFonts w:eastAsia="Lucida Sans Unicode"/>
              </w:rPr>
              <w:t>Senedd</w:t>
            </w:r>
            <w:r w:rsidR="008A2275" w:rsidRPr="009B4AEC">
              <w:rPr>
                <w:rFonts w:eastAsia="Lucida Sans Unicode"/>
              </w:rPr>
              <w:t>.</w:t>
            </w:r>
          </w:p>
          <w:p w14:paraId="38448756" w14:textId="77777777" w:rsidR="007E6C26" w:rsidRPr="009B4AEC" w:rsidRDefault="007E6C26" w:rsidP="00E07C0F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Yn y paragraff hwn—</w:t>
            </w:r>
          </w:p>
          <w:p w14:paraId="3808C47C" w14:textId="77777777" w:rsidR="007E6C26" w:rsidRPr="009B4AEC" w:rsidRDefault="0061059E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</w:t>
            </w:r>
            <w:r w:rsidR="007E6C26" w:rsidRPr="009B4AEC">
              <w:rPr>
                <w:rFonts w:eastAsia="Lucida Sans Unicode"/>
              </w:rPr>
              <w:t xml:space="preserve">styr </w:t>
            </w:r>
            <w:r w:rsidR="00402A77">
              <w:rPr>
                <w:rFonts w:eastAsia="Lucida Sans Unicode"/>
              </w:rPr>
              <w:t>“</w:t>
            </w:r>
            <w:r w:rsidR="007E6C26" w:rsidRPr="009B4AEC">
              <w:rPr>
                <w:rFonts w:eastAsia="Lucida Sans Unicode"/>
              </w:rPr>
              <w:t>Cynllun Iaith Gymraeg</w:t>
            </w:r>
            <w:r w:rsidR="00402A77">
              <w:rPr>
                <w:rFonts w:eastAsia="Lucida Sans Unicode"/>
              </w:rPr>
              <w:t>”</w:t>
            </w:r>
            <w:r w:rsidR="007E6C26" w:rsidRPr="009B4AEC">
              <w:rPr>
                <w:rFonts w:eastAsia="Lucida Sans Unicode"/>
              </w:rPr>
              <w:t xml:space="preserve"> yw cynllun iaith Gymraeg a lunnir yn unol â Rhan 2 o Ddeddf yr Iaith Gymraeg 1993(</w:t>
            </w:r>
            <w:r w:rsidR="007E6C26" w:rsidRPr="009B4AEC">
              <w:rPr>
                <w:rStyle w:val="FootnoteReference"/>
                <w:rFonts w:eastAsia="Lucida Sans Unicode"/>
              </w:rPr>
              <w:footnoteReference w:id="9"/>
            </w:r>
            <w:r w:rsidR="007E6C26" w:rsidRPr="009B4AEC">
              <w:rPr>
                <w:rFonts w:eastAsia="Lucida Sans Unicode"/>
              </w:rPr>
              <w:t>);</w:t>
            </w:r>
          </w:p>
          <w:p w14:paraId="4366A582" w14:textId="77777777" w:rsidR="007E6C26" w:rsidRPr="009B4AEC" w:rsidRDefault="0061059E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</w:t>
            </w:r>
            <w:r w:rsidR="007E6C26" w:rsidRPr="009B4AEC">
              <w:rPr>
                <w:rFonts w:eastAsia="Lucida Sans Unicode"/>
              </w:rPr>
              <w:t xml:space="preserve">styr </w:t>
            </w:r>
            <w:r w:rsidR="00402A77">
              <w:rPr>
                <w:rFonts w:eastAsia="Lucida Sans Unicode"/>
              </w:rPr>
              <w:t>“</w:t>
            </w:r>
            <w:r w:rsidR="007E6C26" w:rsidRPr="009B4AEC">
              <w:rPr>
                <w:rFonts w:eastAsia="Lucida Sans Unicode"/>
              </w:rPr>
              <w:t>dyletswydd i gydymffurfio â safonau</w:t>
            </w:r>
            <w:r w:rsidR="00402A77">
              <w:rPr>
                <w:rFonts w:eastAsia="Lucida Sans Unicode"/>
              </w:rPr>
              <w:t>”</w:t>
            </w:r>
            <w:r w:rsidR="007E6C26" w:rsidRPr="009B4AEC">
              <w:rPr>
                <w:rFonts w:eastAsia="Lucida Sans Unicode"/>
              </w:rPr>
              <w:t xml:space="preserve"> yw dyletswydd i gydymffurfio â safon o dan adran 25 o Fesur y Gymraeg (Cymru) 2011;</w:t>
            </w:r>
          </w:p>
          <w:p w14:paraId="53E84B9C" w14:textId="77777777" w:rsidR="007E6C26" w:rsidRPr="009B4AEC" w:rsidRDefault="0061059E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</w:t>
            </w:r>
            <w:r w:rsidR="007E6C26" w:rsidRPr="009B4AEC">
              <w:rPr>
                <w:rFonts w:eastAsia="Lucida Sans Unicode"/>
              </w:rPr>
              <w:t xml:space="preserve">styr </w:t>
            </w:r>
            <w:r w:rsidR="00402A77">
              <w:rPr>
                <w:rFonts w:eastAsia="Lucida Sans Unicode"/>
              </w:rPr>
              <w:t>“</w:t>
            </w:r>
            <w:r w:rsidR="007E6C26" w:rsidRPr="009B4AEC">
              <w:rPr>
                <w:rFonts w:eastAsia="Lucida Sans Unicode"/>
              </w:rPr>
              <w:t>Deddf 2006</w:t>
            </w:r>
            <w:r w:rsidR="00402A77">
              <w:rPr>
                <w:rFonts w:eastAsia="Lucida Sans Unicode"/>
              </w:rPr>
              <w:t>”</w:t>
            </w:r>
            <w:r w:rsidR="007E6C26" w:rsidRPr="009B4AEC">
              <w:rPr>
                <w:rFonts w:eastAsia="Lucida Sans Unicode"/>
              </w:rPr>
              <w:t xml:space="preserve"> yw Deddf Llywodraeth Cymru 2006(</w:t>
            </w:r>
            <w:r w:rsidR="007E6C26" w:rsidRPr="009B4AEC">
              <w:rPr>
                <w:rStyle w:val="FootnoteReference"/>
                <w:rFonts w:eastAsia="Lucida Sans Unicode"/>
              </w:rPr>
              <w:footnoteReference w:id="10"/>
            </w:r>
            <w:r w:rsidR="007E6C26" w:rsidRPr="009B4AEC">
              <w:rPr>
                <w:rFonts w:eastAsia="Lucida Sans Unicode"/>
              </w:rPr>
              <w:t>);</w:t>
            </w:r>
          </w:p>
          <w:p w14:paraId="11A98248" w14:textId="77777777" w:rsidR="007E6C26" w:rsidRPr="009B4AEC" w:rsidRDefault="0061059E" w:rsidP="00E07C0F">
            <w:pPr>
              <w:pStyle w:val="N3"/>
              <w:numPr>
                <w:ilvl w:val="0"/>
                <w:numId w:val="0"/>
              </w:numPr>
              <w:ind w:left="788" w:hanging="448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 y</w:t>
            </w:r>
            <w:r w:rsidR="007E6C26" w:rsidRPr="009B4AEC">
              <w:rPr>
                <w:rFonts w:eastAsia="Lucida Sans Unicode"/>
              </w:rPr>
              <w:t xml:space="preserve">styr </w:t>
            </w:r>
            <w:r w:rsidR="00402A77">
              <w:rPr>
                <w:rFonts w:eastAsia="Lucida Sans Unicode"/>
              </w:rPr>
              <w:t>“</w:t>
            </w:r>
            <w:r w:rsidR="007E6C26" w:rsidRPr="009B4AEC">
              <w:rPr>
                <w:rFonts w:eastAsia="Lucida Sans Unicode"/>
              </w:rPr>
              <w:t xml:space="preserve">Rheolau Sefydlog </w:t>
            </w:r>
            <w:r w:rsidR="00E814FD" w:rsidRPr="009B4AEC">
              <w:rPr>
                <w:rFonts w:eastAsia="Lucida Sans Unicode"/>
              </w:rPr>
              <w:t>Senedd Cymru</w:t>
            </w:r>
            <w:r w:rsidR="00402A77">
              <w:rPr>
                <w:rFonts w:eastAsia="Lucida Sans Unicode"/>
              </w:rPr>
              <w:t>”</w:t>
            </w:r>
            <w:r w:rsidR="007E6C26" w:rsidRPr="009B4AEC">
              <w:rPr>
                <w:rFonts w:eastAsia="Lucida Sans Unicode"/>
              </w:rPr>
              <w:t xml:space="preserve"> yw rheolau sefydlog a wnaed o dan adran 31 o Ddeddf 2006;</w:t>
            </w:r>
          </w:p>
          <w:p w14:paraId="2EF7B922" w14:textId="77777777" w:rsidR="007E6C26" w:rsidRPr="009B4AEC" w:rsidRDefault="0061059E" w:rsidP="00D420B2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</w:t>
            </w:r>
            <w:r w:rsidR="007E6C26" w:rsidRPr="009B4AEC">
              <w:rPr>
                <w:rFonts w:eastAsia="Lucida Sans Unicode"/>
              </w:rPr>
              <w:t xml:space="preserve">styr </w:t>
            </w:r>
            <w:r w:rsidR="00402A77">
              <w:rPr>
                <w:rFonts w:eastAsia="Lucida Sans Unicode"/>
              </w:rPr>
              <w:t>“</w:t>
            </w:r>
            <w:r w:rsidR="007E6C26" w:rsidRPr="009B4AEC">
              <w:rPr>
                <w:rFonts w:eastAsia="Lucida Sans Unicode"/>
              </w:rPr>
              <w:t xml:space="preserve">Cynllun Ieithoedd Swyddogol Comisiwn y </w:t>
            </w:r>
            <w:r w:rsidR="009462D3" w:rsidRPr="009B4AEC">
              <w:rPr>
                <w:rFonts w:eastAsia="Lucida Sans Unicode"/>
              </w:rPr>
              <w:t>Senedd</w:t>
            </w:r>
            <w:r w:rsidR="00402A77">
              <w:rPr>
                <w:rFonts w:eastAsia="Lucida Sans Unicode"/>
              </w:rPr>
              <w:t>”</w:t>
            </w:r>
            <w:r w:rsidR="007E6C26" w:rsidRPr="009B4AEC">
              <w:rPr>
                <w:rFonts w:eastAsia="Lucida Sans Unicode"/>
              </w:rPr>
              <w:t xml:space="preserve"> yw</w:t>
            </w:r>
            <w:r w:rsidR="00402A77">
              <w:rPr>
                <w:rFonts w:eastAsia="Lucida Sans Unicode"/>
              </w:rPr>
              <w:t>’</w:t>
            </w:r>
            <w:r w:rsidR="007E6C26" w:rsidRPr="009B4AEC">
              <w:rPr>
                <w:rFonts w:eastAsia="Lucida Sans Unicode"/>
              </w:rPr>
              <w:t xml:space="preserve">r Cynllun </w:t>
            </w:r>
            <w:r w:rsidR="007904D9" w:rsidRPr="009B4AEC">
              <w:rPr>
                <w:rFonts w:eastAsia="Lucida Sans Unicode"/>
              </w:rPr>
              <w:t xml:space="preserve">a </w:t>
            </w:r>
            <w:r w:rsidR="007904D9" w:rsidRPr="009B4AEC">
              <w:rPr>
                <w:rFonts w:eastAsia="Lucida Sans Unicode"/>
              </w:rPr>
              <w:lastRenderedPageBreak/>
              <w:t>fabwysiadwyd ac a gyhoeddwyd</w:t>
            </w:r>
            <w:r w:rsidR="007E6C26" w:rsidRPr="009B4AEC">
              <w:rPr>
                <w:rFonts w:eastAsia="Lucida Sans Unicode"/>
              </w:rPr>
              <w:t xml:space="preserve"> o dan baragraff 8 o Atodlen 2 i Ddeddf 2006</w:t>
            </w:r>
            <w:r w:rsidR="00D420B2">
              <w:t>(</w:t>
            </w:r>
            <w:r w:rsidR="00D420B2">
              <w:rPr>
                <w:rStyle w:val="FootnoteReference"/>
              </w:rPr>
              <w:footnoteReference w:id="11"/>
            </w:r>
            <w:r w:rsidR="00D420B2">
              <w:t>)</w:t>
            </w:r>
            <w:r w:rsidR="007E6C26" w:rsidRPr="009B4AEC">
              <w:rPr>
                <w:rFonts w:eastAsia="Lucida Sans Unicode"/>
              </w:rPr>
              <w:t>.</w:t>
            </w:r>
          </w:p>
          <w:p w14:paraId="708610EF" w14:textId="77777777" w:rsidR="009F36C2" w:rsidRPr="009B4AEC" w:rsidRDefault="009F36C2" w:rsidP="00E07C0F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9462D3" w:rsidRPr="009B4AEC" w14:paraId="44BF83E8" w14:textId="77777777" w:rsidTr="002452D8">
        <w:tc>
          <w:tcPr>
            <w:tcW w:w="1622" w:type="dxa"/>
          </w:tcPr>
          <w:p w14:paraId="7CF6A5E4" w14:textId="77777777" w:rsidR="009462D3" w:rsidRPr="009B4AEC" w:rsidDel="00E814FD" w:rsidRDefault="009462D3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2</w:t>
            </w:r>
            <w:r w:rsidR="00CB6291">
              <w:rPr>
                <w:b/>
              </w:rPr>
              <w:t>6</w:t>
            </w:r>
          </w:p>
        </w:tc>
        <w:tc>
          <w:tcPr>
            <w:tcW w:w="3244" w:type="dxa"/>
          </w:tcPr>
          <w:p w14:paraId="1D471B35" w14:textId="77777777" w:rsidR="009462D3" w:rsidRPr="009B4AEC" w:rsidRDefault="009462D3">
            <w:pPr>
              <w:pStyle w:val="N2"/>
              <w:numPr>
                <w:ilvl w:val="1"/>
                <w:numId w:val="6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bodlonir yr amodau y</w:t>
            </w:r>
            <w:r w:rsidR="002A7BBA">
              <w:rPr>
                <w:rFonts w:eastAsia="Lucida Sans Unicode"/>
              </w:rPr>
              <w:t>m</w:t>
            </w:r>
            <w:r w:rsidRPr="009B4AEC">
              <w:rPr>
                <w:rFonts w:eastAsia="Lucida Sans Unicode"/>
              </w:rPr>
              <w:t xml:space="preserve"> </w:t>
            </w:r>
            <w:r w:rsidR="002A7BBA">
              <w:rPr>
                <w:rFonts w:eastAsia="Lucida Sans Unicode"/>
              </w:rPr>
              <w:t>mh</w:t>
            </w:r>
            <w:r w:rsidRPr="009B4AEC">
              <w:rPr>
                <w:rFonts w:eastAsia="Lucida Sans Unicode"/>
              </w:rPr>
              <w:t>aragraffau (a) i (c) neu os bodlonir yr amod y</w:t>
            </w:r>
            <w:r w:rsidR="002A7BBA">
              <w:rPr>
                <w:rFonts w:eastAsia="Lucida Sans Unicode"/>
              </w:rPr>
              <w:t>n is-b</w:t>
            </w:r>
            <w:r w:rsidRPr="009B4AEC">
              <w:rPr>
                <w:rFonts w:eastAsia="Lucida Sans Unicode"/>
              </w:rPr>
              <w:t>aragraff (2),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ofynnol i gorff gydymffurfio ag unrhyw </w:t>
            </w:r>
            <w:r w:rsidR="00743BCB">
              <w:rPr>
                <w:rFonts w:eastAsia="Lucida Sans Unicode"/>
              </w:rPr>
              <w:t xml:space="preserve">un neu ragor o’r </w:t>
            </w:r>
            <w:r w:rsidRPr="009B4AEC">
              <w:rPr>
                <w:rFonts w:eastAsia="Lucida Sans Unicode"/>
              </w:rPr>
              <w:t>safonau mewn cysylltiad â gweithgaredd neu wasanaeth y cyfeirir ato y</w:t>
            </w:r>
            <w:r w:rsidR="002A7BBA">
              <w:rPr>
                <w:rFonts w:eastAsia="Lucida Sans Unicode"/>
              </w:rPr>
              <w:t>m mh</w:t>
            </w:r>
            <w:r w:rsidRPr="009B4AEC">
              <w:rPr>
                <w:rFonts w:eastAsia="Lucida Sans Unicode"/>
              </w:rPr>
              <w:t>aragraff (b)—</w:t>
            </w:r>
          </w:p>
          <w:p w14:paraId="4BEB9200" w14:textId="77777777" w:rsidR="00E5094D" w:rsidRPr="009B4AEC" w:rsidRDefault="00752C28" w:rsidP="00E5094D">
            <w:pPr>
              <w:pStyle w:val="N3"/>
              <w:rPr>
                <w:rFonts w:eastAsia="Lucida Sans Unicode"/>
              </w:rPr>
            </w:pPr>
            <w:r>
              <w:rPr>
                <w:rFonts w:eastAsia="Lucida Sans Unicode"/>
              </w:rPr>
              <w:t>y</w:t>
            </w:r>
            <w:r w:rsidRPr="009B4AEC">
              <w:rPr>
                <w:rFonts w:eastAsia="Lucida Sans Unicode"/>
              </w:rPr>
              <w:t xml:space="preserve">r </w:t>
            </w:r>
            <w:r w:rsidR="00E5094D" w:rsidRPr="009B4AEC">
              <w:rPr>
                <w:rFonts w:eastAsia="Lucida Sans Unicode"/>
              </w:rPr>
              <w:t>amod cyntaf yw bod argyfwng wedi digwydd, yn digwydd neu ar fin digwydd</w:t>
            </w:r>
            <w:r>
              <w:rPr>
                <w:rFonts w:eastAsia="Lucida Sans Unicode"/>
              </w:rPr>
              <w:t>;</w:t>
            </w:r>
          </w:p>
          <w:p w14:paraId="274CEA5C" w14:textId="77777777" w:rsidR="00E5094D" w:rsidRPr="009B4AEC" w:rsidRDefault="00752C28" w:rsidP="00E5094D">
            <w:pPr>
              <w:pStyle w:val="N3"/>
              <w:rPr>
                <w:rFonts w:eastAsia="Lucida Sans Unicode"/>
              </w:rPr>
            </w:pPr>
            <w:r>
              <w:rPr>
                <w:rFonts w:eastAsia="Lucida Sans Unicode"/>
              </w:rPr>
              <w:t>y</w:t>
            </w:r>
            <w:r w:rsidRPr="009B4AEC">
              <w:rPr>
                <w:rFonts w:eastAsia="Lucida Sans Unicode"/>
              </w:rPr>
              <w:t xml:space="preserve">r </w:t>
            </w:r>
            <w:r w:rsidR="00E5094D" w:rsidRPr="009B4AEC">
              <w:rPr>
                <w:rFonts w:eastAsia="Lucida Sans Unicode"/>
              </w:rPr>
              <w:t>ail amod yw bod</w:t>
            </w:r>
            <w:r w:rsidR="00743BCB">
              <w:rPr>
                <w:rFonts w:eastAsia="Lucida Sans Unicode"/>
              </w:rPr>
              <w:t xml:space="preserve"> y</w:t>
            </w:r>
            <w:r w:rsidR="00E5094D" w:rsidRPr="009B4AEC">
              <w:rPr>
                <w:rFonts w:eastAsia="Lucida Sans Unicode"/>
              </w:rPr>
              <w:t xml:space="preserve"> gweithgaredd sy</w:t>
            </w:r>
            <w:r w:rsidR="00402A77">
              <w:rPr>
                <w:rFonts w:eastAsia="Lucida Sans Unicode"/>
              </w:rPr>
              <w:t>’</w:t>
            </w:r>
            <w:r w:rsidR="00E5094D" w:rsidRPr="009B4AEC">
              <w:rPr>
                <w:rFonts w:eastAsia="Lucida Sans Unicode"/>
              </w:rPr>
              <w:t>n cael ei gyflawni neu</w:t>
            </w:r>
            <w:r w:rsidR="00743BCB">
              <w:rPr>
                <w:rFonts w:eastAsia="Lucida Sans Unicode"/>
              </w:rPr>
              <w:t>’r</w:t>
            </w:r>
            <w:r w:rsidR="00E5094D" w:rsidRPr="009B4AEC">
              <w:rPr>
                <w:rFonts w:eastAsia="Lucida Sans Unicode"/>
              </w:rPr>
              <w:t xml:space="preserve"> </w:t>
            </w:r>
            <w:r w:rsidR="00743BCB">
              <w:rPr>
                <w:rFonts w:eastAsia="Lucida Sans Unicode"/>
              </w:rPr>
              <w:t>g</w:t>
            </w:r>
            <w:r w:rsidR="00E5094D" w:rsidRPr="009B4AEC">
              <w:rPr>
                <w:rFonts w:eastAsia="Lucida Sans Unicode"/>
              </w:rPr>
              <w:t>wasanaeth sy</w:t>
            </w:r>
            <w:r w:rsidR="00402A77">
              <w:rPr>
                <w:rFonts w:eastAsia="Lucida Sans Unicode"/>
              </w:rPr>
              <w:t>’</w:t>
            </w:r>
            <w:r w:rsidR="00E5094D" w:rsidRPr="009B4AEC">
              <w:rPr>
                <w:rFonts w:eastAsia="Lucida Sans Unicode"/>
              </w:rPr>
              <w:t>n cael ei ddarparu gan y corff yn angenrheidiol at ddiben atal, rheoli neu leddfu agwedd ar argyfwng neu effaith argyfwng</w:t>
            </w:r>
            <w:r>
              <w:rPr>
                <w:rFonts w:eastAsia="Lucida Sans Unicode"/>
              </w:rPr>
              <w:t>;</w:t>
            </w:r>
          </w:p>
          <w:p w14:paraId="4CC79587" w14:textId="77777777" w:rsidR="00E5094D" w:rsidRPr="009B4AEC" w:rsidRDefault="00752C28" w:rsidP="00E5094D">
            <w:pPr>
              <w:pStyle w:val="N3"/>
              <w:rPr>
                <w:rFonts w:eastAsia="Lucida Sans Unicode"/>
              </w:rPr>
            </w:pPr>
            <w:r>
              <w:rPr>
                <w:rFonts w:eastAsia="Lucida Sans Unicode"/>
              </w:rPr>
              <w:t>y</w:t>
            </w:r>
            <w:r w:rsidRPr="009B4AEC">
              <w:rPr>
                <w:rFonts w:eastAsia="Lucida Sans Unicode"/>
              </w:rPr>
              <w:t xml:space="preserve"> </w:t>
            </w:r>
            <w:r w:rsidR="00E5094D" w:rsidRPr="009B4AEC">
              <w:rPr>
                <w:rFonts w:eastAsia="Lucida Sans Unicode"/>
              </w:rPr>
              <w:t>trydydd amod yw bod yr angen am y gweithgaredd neu</w:t>
            </w:r>
            <w:r w:rsidR="00402A77">
              <w:rPr>
                <w:rFonts w:eastAsia="Lucida Sans Unicode"/>
              </w:rPr>
              <w:t>’</w:t>
            </w:r>
            <w:r w:rsidR="00E5094D" w:rsidRPr="009B4AEC">
              <w:rPr>
                <w:rFonts w:eastAsia="Lucida Sans Unicode"/>
              </w:rPr>
              <w:t>r gwasanaeth y cyfeirir ato y</w:t>
            </w:r>
            <w:r w:rsidR="002A7BBA">
              <w:rPr>
                <w:rFonts w:eastAsia="Lucida Sans Unicode"/>
              </w:rPr>
              <w:t>m mh</w:t>
            </w:r>
            <w:r w:rsidR="00E5094D" w:rsidRPr="009B4AEC">
              <w:rPr>
                <w:rFonts w:eastAsia="Lucida Sans Unicode"/>
              </w:rPr>
              <w:t>aragraff (b) yn daer.</w:t>
            </w:r>
          </w:p>
          <w:p w14:paraId="1FC0282C" w14:textId="77777777" w:rsidR="00E5094D" w:rsidRPr="009B4AEC" w:rsidRDefault="002D71E9" w:rsidP="00E5094D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Yr amod yw bod y corff yn ymgymryd ag ymarfer argyfwng.</w:t>
            </w:r>
          </w:p>
          <w:p w14:paraId="29D1E871" w14:textId="77777777" w:rsidR="002D71E9" w:rsidRDefault="002D71E9">
            <w:pPr>
              <w:pStyle w:val="N2"/>
              <w:numPr>
                <w:ilvl w:val="1"/>
                <w:numId w:val="6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bodlonir yr amod y</w:t>
            </w:r>
            <w:r w:rsidR="002A7BBA">
              <w:rPr>
                <w:rFonts w:eastAsia="Lucida Sans Unicode"/>
              </w:rPr>
              <w:t>n</w:t>
            </w:r>
            <w:r w:rsidRPr="009B4AEC">
              <w:rPr>
                <w:rFonts w:eastAsia="Lucida Sans Unicode"/>
              </w:rPr>
              <w:t xml:space="preserve"> </w:t>
            </w:r>
            <w:r w:rsidR="002A7BBA">
              <w:rPr>
                <w:rFonts w:eastAsia="Lucida Sans Unicode"/>
              </w:rPr>
              <w:t>is-b</w:t>
            </w:r>
            <w:r w:rsidRPr="009B4AEC">
              <w:rPr>
                <w:rFonts w:eastAsia="Lucida Sans Unicode"/>
              </w:rPr>
              <w:t>aragraff (2), yna mae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cyfeiriad at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argyfwng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</w:t>
            </w:r>
            <w:r w:rsidR="002A7BBA">
              <w:rPr>
                <w:rFonts w:eastAsia="Lucida Sans Unicode"/>
              </w:rPr>
              <w:t>n</w:t>
            </w:r>
            <w:r w:rsidRPr="009B4AEC">
              <w:rPr>
                <w:rFonts w:eastAsia="Lucida Sans Unicode"/>
              </w:rPr>
              <w:t xml:space="preserve"> </w:t>
            </w:r>
            <w:r w:rsidR="002A7BBA">
              <w:rPr>
                <w:rFonts w:eastAsia="Lucida Sans Unicode"/>
              </w:rPr>
              <w:t>is-b</w:t>
            </w:r>
            <w:r w:rsidRPr="009B4AEC">
              <w:rPr>
                <w:rFonts w:eastAsia="Lucida Sans Unicode"/>
              </w:rPr>
              <w:t>aragraff (1)(b)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w ddarllen fel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y ffug sefyllfa argyfwng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>.</w:t>
            </w:r>
          </w:p>
          <w:p w14:paraId="74CF0353" w14:textId="77777777" w:rsidR="002A7BBA" w:rsidRPr="009B4AEC" w:rsidRDefault="002A7BBA" w:rsidP="002A7BBA">
            <w:pPr>
              <w:pStyle w:val="N2"/>
              <w:numPr>
                <w:ilvl w:val="0"/>
                <w:numId w:val="0"/>
              </w:numPr>
              <w:ind w:left="142"/>
              <w:rPr>
                <w:rFonts w:eastAsia="Lucida Sans Unicode"/>
              </w:rPr>
            </w:pPr>
          </w:p>
        </w:tc>
      </w:tr>
      <w:tr w:rsidR="002452D8" w:rsidRPr="009B4AEC" w14:paraId="436D2139" w14:textId="77777777" w:rsidTr="002452D8">
        <w:tc>
          <w:tcPr>
            <w:tcW w:w="1622" w:type="dxa"/>
          </w:tcPr>
          <w:p w14:paraId="023445C2" w14:textId="77777777" w:rsidR="002452D8" w:rsidRPr="009B4AEC" w:rsidRDefault="002D71E9" w:rsidP="00363312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 w:rsidR="00CB6291">
              <w:rPr>
                <w:b/>
              </w:rPr>
              <w:t>7</w:t>
            </w:r>
          </w:p>
        </w:tc>
        <w:tc>
          <w:tcPr>
            <w:tcW w:w="3244" w:type="dxa"/>
          </w:tcPr>
          <w:p w14:paraId="2A64DB3A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ddibenion safonau 2, 3</w:t>
            </w:r>
            <w:r w:rsidR="002D71E9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21,</w:t>
            </w:r>
            <w:r w:rsidR="002D71E9" w:rsidRPr="009B4AEC">
              <w:rPr>
                <w:rFonts w:eastAsia="Lucida Sans Unicode"/>
              </w:rPr>
              <w:t xml:space="preserve"> ac 36,</w:t>
            </w:r>
            <w:r w:rsidRPr="009B4AEC">
              <w:rPr>
                <w:rFonts w:eastAsia="Lucida Sans Unicode"/>
              </w:rPr>
              <w:t xml:space="preserve"> mae corff yn gohebu ag unigolyn</w:t>
            </w:r>
            <w:r w:rsidR="002D71E9" w:rsidRPr="009B4AEC">
              <w:rPr>
                <w:rFonts w:eastAsia="Lucida Sans Unicode"/>
              </w:rPr>
              <w:t>, yn</w:t>
            </w:r>
            <w:r w:rsidRPr="009B4AEC">
              <w:rPr>
                <w:rFonts w:eastAsia="Lucida Sans Unicode"/>
              </w:rPr>
              <w:t xml:space="preserve"> ffonio unigolyn</w:t>
            </w:r>
            <w:r w:rsidR="002D71E9" w:rsidRPr="009B4AEC">
              <w:rPr>
                <w:rFonts w:eastAsia="Lucida Sans Unicode"/>
              </w:rPr>
              <w:t xml:space="preserve"> neu</w:t>
            </w:r>
            <w:r w:rsidR="00402A77">
              <w:rPr>
                <w:rFonts w:eastAsia="Lucida Sans Unicode"/>
              </w:rPr>
              <w:t>’</w:t>
            </w:r>
            <w:r w:rsidR="002D71E9" w:rsidRPr="009B4AEC">
              <w:rPr>
                <w:rFonts w:eastAsia="Lucida Sans Unicode"/>
              </w:rPr>
              <w:t>n anfon</w:t>
            </w:r>
            <w:r w:rsidR="004E3D65">
              <w:rPr>
                <w:rFonts w:eastAsia="Lucida Sans Unicode"/>
              </w:rPr>
              <w:t xml:space="preserve"> dogfen neu</w:t>
            </w:r>
            <w:r w:rsidR="002D71E9" w:rsidRPr="009B4AEC">
              <w:rPr>
                <w:rFonts w:eastAsia="Lucida Sans Unicode"/>
              </w:rPr>
              <w:t xml:space="preserve"> ffurflen at unigolyn</w:t>
            </w:r>
            <w:r w:rsidRPr="009B4AEC">
              <w:rPr>
                <w:rFonts w:eastAsia="Lucida Sans Unicode"/>
              </w:rPr>
              <w:t xml:space="preserve"> am y tro cyntaf pan fydd yn gohebu</w:t>
            </w:r>
            <w:r w:rsidR="002D71E9" w:rsidRPr="009B4AEC">
              <w:rPr>
                <w:rFonts w:eastAsia="Lucida Sans Unicode"/>
              </w:rPr>
              <w:t>,</w:t>
            </w:r>
            <w:r w:rsidR="009261B7">
              <w:rPr>
                <w:rFonts w:eastAsia="Lucida Sans Unicode"/>
              </w:rPr>
              <w:t xml:space="preserve"> </w:t>
            </w:r>
            <w:r w:rsidR="002D71E9" w:rsidRPr="009B4AEC">
              <w:rPr>
                <w:rFonts w:eastAsia="Lucida Sans Unicode"/>
              </w:rPr>
              <w:t>yn</w:t>
            </w:r>
            <w:r w:rsidRPr="009B4AEC">
              <w:rPr>
                <w:rFonts w:eastAsia="Lucida Sans Unicode"/>
              </w:rPr>
              <w:t xml:space="preserve"> ffonio</w:t>
            </w:r>
            <w:r w:rsidR="002D71E9" w:rsidRPr="009B4AEC">
              <w:rPr>
                <w:rFonts w:eastAsia="Lucida Sans Unicode"/>
              </w:rPr>
              <w:t xml:space="preserve"> neu</w:t>
            </w:r>
            <w:r w:rsidR="00402A77">
              <w:rPr>
                <w:rFonts w:eastAsia="Lucida Sans Unicode"/>
              </w:rPr>
              <w:t>’</w:t>
            </w:r>
            <w:r w:rsidR="002D71E9" w:rsidRPr="009B4AEC">
              <w:rPr>
                <w:rFonts w:eastAsia="Lucida Sans Unicode"/>
              </w:rPr>
              <w:t>n anfon</w:t>
            </w:r>
            <w:r w:rsidR="004E3D65">
              <w:rPr>
                <w:rFonts w:eastAsia="Lucida Sans Unicode"/>
              </w:rPr>
              <w:t xml:space="preserve"> dogfen neu</w:t>
            </w:r>
            <w:r w:rsidR="002D71E9" w:rsidRPr="009B4AEC">
              <w:rPr>
                <w:rFonts w:eastAsia="Lucida Sans Unicode"/>
              </w:rPr>
              <w:t xml:space="preserve"> ffurflen at </w:t>
            </w:r>
            <w:r w:rsidR="00777BFA">
              <w:rPr>
                <w:rFonts w:eastAsia="Lucida Sans Unicode"/>
              </w:rPr>
              <w:t>yr unigolyn</w:t>
            </w:r>
            <w:r w:rsidRPr="009B4AEC">
              <w:rPr>
                <w:rFonts w:eastAsia="Lucida Sans Unicode"/>
              </w:rPr>
              <w:t xml:space="preserve"> am y tro cyntaf ar ôl y dyddiad y mae hysbysiad cydymffurfio wedi ei gwneud yn ofynnol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corff gydymffurfio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safon.</w:t>
            </w:r>
          </w:p>
          <w:p w14:paraId="7A3AF8F1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38E3A55D" w14:textId="77777777" w:rsidTr="002452D8">
        <w:tc>
          <w:tcPr>
            <w:tcW w:w="1622" w:type="dxa"/>
          </w:tcPr>
          <w:p w14:paraId="4CA0624B" w14:textId="77777777" w:rsidR="002452D8" w:rsidRPr="009B4AEC" w:rsidRDefault="002D71E9" w:rsidP="00363312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2</w:t>
            </w:r>
            <w:r w:rsidR="00CB6291">
              <w:rPr>
                <w:b/>
              </w:rPr>
              <w:t>8</w:t>
            </w:r>
          </w:p>
        </w:tc>
        <w:tc>
          <w:tcPr>
            <w:tcW w:w="3244" w:type="dxa"/>
          </w:tcPr>
          <w:p w14:paraId="3FE7C83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Yn safon 22, ystyr system ffôn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wedi ei hawtomeiddio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system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ateb galwadau ffôn ac yn arwain personau drwy drefn benodedig gyda neges wedi ei recordio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gofyn, er enghraifft, i berson bwyso </w:t>
            </w:r>
            <w:r w:rsidR="002D71E9" w:rsidRPr="009B4AEC">
              <w:rPr>
                <w:rFonts w:eastAsia="Lucida Sans Unicode"/>
              </w:rPr>
              <w:t xml:space="preserve">bysellau </w:t>
            </w:r>
            <w:r w:rsidRPr="009B4AEC">
              <w:rPr>
                <w:rFonts w:eastAsia="Lucida Sans Unicode"/>
              </w:rPr>
              <w:t>gwahanol er mwyn dewis opsiynau gwahanol.</w:t>
            </w:r>
          </w:p>
          <w:p w14:paraId="39F9A2B4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8674B0" w:rsidRPr="009B4AEC" w14:paraId="41CF231F" w14:textId="77777777" w:rsidTr="002452D8">
        <w:tc>
          <w:tcPr>
            <w:tcW w:w="1622" w:type="dxa"/>
          </w:tcPr>
          <w:p w14:paraId="104BAFB0" w14:textId="77777777" w:rsidR="008674B0" w:rsidRPr="009B4AEC" w:rsidDel="002D71E9" w:rsidRDefault="008674B0" w:rsidP="00363312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  <w:r w:rsidR="00CB6291">
              <w:rPr>
                <w:b/>
              </w:rPr>
              <w:t>9</w:t>
            </w:r>
          </w:p>
        </w:tc>
        <w:tc>
          <w:tcPr>
            <w:tcW w:w="3244" w:type="dxa"/>
          </w:tcPr>
          <w:p w14:paraId="429FB0AE" w14:textId="77777777" w:rsidR="002E1FD5" w:rsidRDefault="008674B0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23 i 24CH (cyfarfodydd) yn gymwys pan fydd y cyfarfod yn ymweliad i atgyweirio neu </w:t>
            </w:r>
            <w:r w:rsidR="0045184E">
              <w:rPr>
                <w:rFonts w:eastAsia="Lucida Sans Unicode"/>
              </w:rPr>
              <w:t xml:space="preserve">i </w:t>
            </w:r>
            <w:r w:rsidRPr="009B4AEC">
              <w:rPr>
                <w:rFonts w:eastAsia="Lucida Sans Unicode"/>
              </w:rPr>
              <w:t>wneud gwaith cynnal a chadw.</w:t>
            </w:r>
          </w:p>
          <w:p w14:paraId="0349D077" w14:textId="77777777" w:rsidR="00062E20" w:rsidRPr="009B4AEC" w:rsidRDefault="00062E20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9A5D1B" w:rsidRPr="009B4AEC" w14:paraId="64623B92" w14:textId="77777777" w:rsidTr="002452D8">
        <w:tc>
          <w:tcPr>
            <w:tcW w:w="1622" w:type="dxa"/>
          </w:tcPr>
          <w:p w14:paraId="42833774" w14:textId="77777777" w:rsidR="009A5D1B" w:rsidRPr="009B4AEC" w:rsidRDefault="00915220" w:rsidP="00477345">
            <w:pPr>
              <w:pStyle w:val="TableText"/>
              <w:rPr>
                <w:b/>
              </w:rPr>
            </w:pPr>
            <w:r>
              <w:rPr>
                <w:b/>
              </w:rPr>
              <w:t>3</w:t>
            </w:r>
            <w:r w:rsidR="0044769C">
              <w:rPr>
                <w:b/>
              </w:rPr>
              <w:t>0</w:t>
            </w:r>
          </w:p>
        </w:tc>
        <w:tc>
          <w:tcPr>
            <w:tcW w:w="3244" w:type="dxa"/>
          </w:tcPr>
          <w:p w14:paraId="3EF329CB" w14:textId="77777777" w:rsidR="009A5D1B" w:rsidRPr="009B4AEC" w:rsidRDefault="009A5D1B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 </w:t>
            </w:r>
            <w:r w:rsidR="008674B0" w:rsidRPr="009B4AEC">
              <w:rPr>
                <w:rFonts w:eastAsia="Lucida Sans Unicode"/>
              </w:rPr>
              <w:t xml:space="preserve">31 </w:t>
            </w:r>
            <w:r w:rsidRPr="009B4AEC">
              <w:rPr>
                <w:rFonts w:eastAsia="Lucida Sans Unicode"/>
              </w:rPr>
              <w:t>yn gymwys i—</w:t>
            </w:r>
          </w:p>
          <w:p w14:paraId="1197239F" w14:textId="77777777" w:rsidR="009A5D1B" w:rsidRPr="009B4AEC" w:rsidRDefault="009A5D1B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perfformiadau o gerddoriaeth;</w:t>
            </w:r>
          </w:p>
          <w:p w14:paraId="6E3E3A30" w14:textId="77777777" w:rsidR="009A5D1B" w:rsidRPr="009B4AEC" w:rsidRDefault="009A5D1B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cynyrchiadau artistig neu ddramatig;</w:t>
            </w:r>
          </w:p>
          <w:p w14:paraId="644B42D0" w14:textId="77777777" w:rsidR="009A5D1B" w:rsidRPr="009B4AEC" w:rsidRDefault="009A5D1B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seminarau neu gyflwyniadau llafar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perfformiad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cynhyrchiad;</w:t>
            </w:r>
          </w:p>
          <w:p w14:paraId="364F1DAC" w14:textId="77777777" w:rsidR="009A5D1B" w:rsidRPr="009B4AEC" w:rsidRDefault="009A5D1B" w:rsidP="00E07C0F">
            <w:pPr>
              <w:pStyle w:val="N3"/>
              <w:numPr>
                <w:ilvl w:val="0"/>
                <w:numId w:val="0"/>
              </w:numPr>
              <w:ind w:left="788" w:hanging="448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 unrhyw recordiad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perfformiad, y cynhyrchiad, y seminar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cyflwyniad llafar.</w:t>
            </w:r>
          </w:p>
          <w:p w14:paraId="14322FD8" w14:textId="77777777" w:rsidR="009A5D1B" w:rsidRPr="009B4AEC" w:rsidRDefault="009A5D1B" w:rsidP="00E07C0F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2452D8" w:rsidRPr="009B4AEC" w14:paraId="03F7CC3B" w14:textId="77777777" w:rsidTr="002452D8">
        <w:tc>
          <w:tcPr>
            <w:tcW w:w="1622" w:type="dxa"/>
          </w:tcPr>
          <w:p w14:paraId="27944288" w14:textId="77777777" w:rsidR="002452D8" w:rsidRPr="009B4AEC" w:rsidRDefault="0045184E" w:rsidP="007B4BC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44769C">
              <w:rPr>
                <w:b/>
              </w:rPr>
              <w:t>1</w:t>
            </w:r>
          </w:p>
        </w:tc>
        <w:tc>
          <w:tcPr>
            <w:tcW w:w="3244" w:type="dxa"/>
          </w:tcPr>
          <w:p w14:paraId="7DC923D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fo safon yn cyfeirio at</w:t>
            </w:r>
            <w:r w:rsidRPr="009B4AEC">
              <w:rPr>
                <w:rFonts w:eastAsia="Lucida Sans Unicode"/>
                <w:szCs w:val="22"/>
              </w:rPr>
              <w:t xml:space="preserve"> ddeuny</w:t>
            </w:r>
            <w:r w:rsidRPr="009B4AEC">
              <w:rPr>
                <w:rFonts w:eastAsia="Lucida Sans Unicode"/>
              </w:rPr>
              <w:t>dd sydd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w lunio yn Gymraeg (ac eithrio safonau </w:t>
            </w:r>
            <w:r w:rsidR="008674B0" w:rsidRPr="009B4AEC">
              <w:rPr>
                <w:rFonts w:eastAsia="Lucida Sans Unicode"/>
              </w:rPr>
              <w:t xml:space="preserve">40 </w:t>
            </w:r>
            <w:r w:rsidRPr="009B4AEC">
              <w:rPr>
                <w:rFonts w:eastAsia="Lucida Sans Unicode"/>
              </w:rPr>
              <w:t xml:space="preserve">i </w:t>
            </w:r>
            <w:r w:rsidR="008674B0" w:rsidRPr="009B4AEC">
              <w:rPr>
                <w:rFonts w:eastAsia="Lucida Sans Unicode"/>
              </w:rPr>
              <w:t xml:space="preserve">45 </w:t>
            </w:r>
            <w:r w:rsidRPr="009B4AEC">
              <w:rPr>
                <w:rFonts w:eastAsia="Lucida Sans Unicode"/>
              </w:rPr>
              <w:t xml:space="preserve">(gwefannau ac apiau), </w:t>
            </w:r>
            <w:r w:rsidR="008674B0" w:rsidRPr="009B4AEC">
              <w:rPr>
                <w:rFonts w:eastAsia="Lucida Sans Unicode"/>
              </w:rPr>
              <w:t>4</w:t>
            </w:r>
            <w:r w:rsidR="00915220">
              <w:rPr>
                <w:rFonts w:eastAsia="Lucida Sans Unicode"/>
              </w:rPr>
              <w:t>8</w:t>
            </w:r>
            <w:r w:rsidR="008674B0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a </w:t>
            </w:r>
            <w:r w:rsidR="008674B0" w:rsidRPr="009B4AEC">
              <w:rPr>
                <w:rFonts w:eastAsia="Lucida Sans Unicode"/>
              </w:rPr>
              <w:t>4</w:t>
            </w:r>
            <w:r w:rsidR="00915220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(</w:t>
            </w:r>
            <w:r w:rsidR="00777BFA">
              <w:rPr>
                <w:rFonts w:eastAsia="Lucida Sans Unicode"/>
              </w:rPr>
              <w:t xml:space="preserve">y </w:t>
            </w:r>
            <w:r w:rsidRPr="009B4AEC">
              <w:rPr>
                <w:rFonts w:eastAsia="Lucida Sans Unicode"/>
              </w:rPr>
              <w:t>cyfryngau cymdeithasol)), mae cyfeiriadau at beidio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Saesneg neu at beidio â thrin fersiwn Gymraeg yn llai ffafriol na fersiwn Saesneg yn cynnwys, ymysg materion eraill (ac yn ychwanegol at faterion penodol y cyfeirir atynt mewn unrhyw safon unigol), </w:t>
            </w:r>
            <w:r w:rsidR="0076313D" w:rsidRPr="009B4AEC">
              <w:rPr>
                <w:rFonts w:eastAsia="Lucida Sans Unicode"/>
              </w:rPr>
              <w:t>p</w:t>
            </w:r>
            <w:r w:rsidRPr="009B4AEC">
              <w:rPr>
                <w:rFonts w:eastAsia="Lucida Sans Unicode"/>
              </w:rPr>
              <w:t>eidio â thrin y Gymraeg yn llai ffafriol o ran—</w:t>
            </w:r>
          </w:p>
          <w:p w14:paraId="2871A190" w14:textId="77777777" w:rsidR="002452D8" w:rsidRPr="009B4AEC" w:rsidRDefault="002452D8">
            <w:pPr>
              <w:pStyle w:val="N3"/>
              <w:numPr>
                <w:ilvl w:val="2"/>
                <w:numId w:val="15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golwg y deunydd (er enghraifft</w:t>
            </w:r>
            <w:r w:rsidR="00A722FD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mewn perthynas â lliw neu ffont unrhyw destun);</w:t>
            </w:r>
          </w:p>
          <w:p w14:paraId="2A4FE7DB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maint y deunydd;</w:t>
            </w:r>
          </w:p>
          <w:p w14:paraId="567E8E87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lleoliad ac amlygrwydd y deunydd mewn unrhyw fan cyhoeddus;</w:t>
            </w:r>
          </w:p>
          <w:p w14:paraId="502EC64E" w14:textId="77777777" w:rsidR="002452D8" w:rsidRPr="009B4AEC" w:rsidRDefault="00A9658C" w:rsidP="00AF1F17">
            <w:pPr>
              <w:pStyle w:val="N3"/>
              <w:numPr>
                <w:ilvl w:val="0"/>
                <w:numId w:val="0"/>
              </w:numPr>
              <w:ind w:left="788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 xml:space="preserve">pryd a sut y caiff y deunydd ei gyhoeddi, ei </w:t>
            </w:r>
            <w:r w:rsidR="002452D8" w:rsidRPr="009B4AEC">
              <w:rPr>
                <w:rFonts w:eastAsia="Lucida Sans Unicode"/>
              </w:rPr>
              <w:lastRenderedPageBreak/>
              <w:t>ddarparu neu ei arddangos;</w:t>
            </w:r>
          </w:p>
          <w:p w14:paraId="2D7A8271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fformat cyhoeddi deunydd.</w:t>
            </w:r>
          </w:p>
          <w:p w14:paraId="4FEAF64D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7E929CD" w14:textId="77777777" w:rsidTr="002452D8">
        <w:tc>
          <w:tcPr>
            <w:tcW w:w="1622" w:type="dxa"/>
          </w:tcPr>
          <w:p w14:paraId="5462A842" w14:textId="77777777" w:rsidR="002452D8" w:rsidRPr="009B4AEC" w:rsidRDefault="008674B0" w:rsidP="007B4BC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3</w:t>
            </w:r>
            <w:r w:rsidR="0044769C">
              <w:rPr>
                <w:b/>
              </w:rPr>
              <w:t>2</w:t>
            </w:r>
          </w:p>
        </w:tc>
        <w:tc>
          <w:tcPr>
            <w:tcW w:w="3244" w:type="dxa"/>
          </w:tcPr>
          <w:p w14:paraId="67DDC7FD" w14:textId="77777777" w:rsidR="00C60245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</w:t>
            </w:r>
            <w:r w:rsidR="001D45C3" w:rsidRPr="009B4AEC">
              <w:rPr>
                <w:rFonts w:eastAsia="Lucida Sans Unicode"/>
              </w:rPr>
              <w:t>ion</w:t>
            </w:r>
            <w:r w:rsidRPr="009B4AEC">
              <w:rPr>
                <w:rFonts w:eastAsia="Lucida Sans Unicode"/>
              </w:rPr>
              <w:t xml:space="preserve"> safonau </w:t>
            </w:r>
            <w:r w:rsidR="008674B0" w:rsidRPr="009B4AEC">
              <w:rPr>
                <w:rFonts w:eastAsia="Lucida Sans Unicode"/>
              </w:rPr>
              <w:t>35, 38</w:t>
            </w:r>
            <w:r w:rsidRPr="009B4AEC">
              <w:rPr>
                <w:rFonts w:eastAsia="Lucida Sans Unicode"/>
              </w:rPr>
              <w:t xml:space="preserve">, </w:t>
            </w:r>
            <w:r w:rsidR="008674B0" w:rsidRPr="009B4AEC">
              <w:rPr>
                <w:rFonts w:eastAsia="Lucida Sans Unicode"/>
              </w:rPr>
              <w:t>5</w:t>
            </w:r>
            <w:r w:rsidR="00BB4EC0">
              <w:rPr>
                <w:rFonts w:eastAsia="Lucida Sans Unicode"/>
              </w:rPr>
              <w:t>9</w:t>
            </w:r>
            <w:r w:rsidR="00785ACC">
              <w:rPr>
                <w:rFonts w:eastAsia="Lucida Sans Unicode"/>
              </w:rPr>
              <w:t>,</w:t>
            </w:r>
            <w:r w:rsidR="00C60245" w:rsidRPr="009B4AEC">
              <w:rPr>
                <w:rFonts w:eastAsia="Lucida Sans Unicode"/>
              </w:rPr>
              <w:t xml:space="preserve"> </w:t>
            </w:r>
            <w:r w:rsidR="008674B0" w:rsidRPr="009B4AEC">
              <w:rPr>
                <w:rFonts w:eastAsia="Lucida Sans Unicode"/>
              </w:rPr>
              <w:t>6</w:t>
            </w:r>
            <w:r w:rsidR="00BB4EC0">
              <w:rPr>
                <w:rFonts w:eastAsia="Lucida Sans Unicode"/>
              </w:rPr>
              <w:t>3</w:t>
            </w:r>
            <w:r w:rsidR="008674B0" w:rsidRPr="009B4AEC">
              <w:rPr>
                <w:rFonts w:eastAsia="Lucida Sans Unicode"/>
              </w:rPr>
              <w:t xml:space="preserve"> a</w:t>
            </w:r>
            <w:r w:rsidR="00402A77">
              <w:rPr>
                <w:rFonts w:eastAsia="Lucida Sans Unicode"/>
              </w:rPr>
              <w:t>’</w:t>
            </w:r>
            <w:r w:rsidR="008674B0" w:rsidRPr="009B4AEC">
              <w:rPr>
                <w:rFonts w:eastAsia="Lucida Sans Unicode"/>
              </w:rPr>
              <w:t>r Rhan hon o</w:t>
            </w:r>
            <w:r w:rsidR="00402A77">
              <w:rPr>
                <w:rFonts w:eastAsia="Lucida Sans Unicode"/>
              </w:rPr>
              <w:t>’</w:t>
            </w:r>
            <w:r w:rsidR="008674B0" w:rsidRPr="009B4AEC">
              <w:rPr>
                <w:rFonts w:eastAsia="Lucida Sans Unicode"/>
              </w:rPr>
              <w:t>r Atodlen</w:t>
            </w:r>
            <w:r w:rsidR="00A722FD">
              <w:rPr>
                <w:rFonts w:eastAsia="Lucida Sans Unicode"/>
              </w:rPr>
              <w:t>,</w:t>
            </w:r>
            <w:r w:rsidR="0044769C">
              <w:t xml:space="preserve"> </w:t>
            </w:r>
            <w:r w:rsidR="0044769C" w:rsidRPr="0044769C">
              <w:rPr>
                <w:rFonts w:eastAsia="Lucida Sans Unicode"/>
              </w:rPr>
              <w:t>nid yw cyfeiriadau at ddogfennau neu at ddeunyddiau eraill sydd ar gael i aelodau o’r cyhoedd yng Nghymru, neu sy’n cael eu llunio at ddefnydd y cyhoedd, yn cynnwys dogfennau neu ddeunyddiau nad ydynt ond ar gael i’r cyhoedd yn rhinwedd Deddf Rhyddid Gwybodaeth 2000</w:t>
            </w:r>
            <w:r w:rsidR="0044769C" w:rsidRPr="009B4AEC">
              <w:rPr>
                <w:rFonts w:eastAsia="Lucida Sans Unicode"/>
              </w:rPr>
              <w:t>(</w:t>
            </w:r>
            <w:r w:rsidR="0044769C" w:rsidRPr="009B4AEC">
              <w:rPr>
                <w:rStyle w:val="FootnoteReference"/>
                <w:rFonts w:eastAsia="Lucida Sans Unicode"/>
              </w:rPr>
              <w:footnoteReference w:id="12"/>
            </w:r>
            <w:r w:rsidR="0044769C" w:rsidRPr="009B4AEC">
              <w:rPr>
                <w:rFonts w:eastAsia="Lucida Sans Unicode"/>
              </w:rPr>
              <w:t>)</w:t>
            </w:r>
            <w:r w:rsidR="0044769C">
              <w:rPr>
                <w:rFonts w:eastAsia="Lucida Sans Unicode"/>
              </w:rPr>
              <w:t>.</w:t>
            </w:r>
          </w:p>
          <w:p w14:paraId="424E10D9" w14:textId="77777777" w:rsidR="004D3B42" w:rsidRPr="009B4AEC" w:rsidRDefault="004D3B42" w:rsidP="0044769C">
            <w:pPr>
              <w:pStyle w:val="N3"/>
              <w:numPr>
                <w:ilvl w:val="0"/>
                <w:numId w:val="0"/>
              </w:numPr>
              <w:ind w:left="340"/>
              <w:rPr>
                <w:rFonts w:eastAsia="Lucida Sans Unicode"/>
              </w:rPr>
            </w:pPr>
          </w:p>
        </w:tc>
      </w:tr>
      <w:tr w:rsidR="0044769C" w:rsidRPr="009B4AEC" w14:paraId="1B9527C8" w14:textId="77777777" w:rsidTr="002452D8">
        <w:tc>
          <w:tcPr>
            <w:tcW w:w="1622" w:type="dxa"/>
          </w:tcPr>
          <w:p w14:paraId="56F57690" w14:textId="77777777" w:rsidR="0044769C" w:rsidRPr="009B4AEC" w:rsidRDefault="0044769C" w:rsidP="007B4BCC">
            <w:pPr>
              <w:pStyle w:val="TableText"/>
              <w:rPr>
                <w:b/>
              </w:rPr>
            </w:pPr>
            <w:r>
              <w:rPr>
                <w:b/>
              </w:rPr>
              <w:t>33</w:t>
            </w:r>
          </w:p>
        </w:tc>
        <w:tc>
          <w:tcPr>
            <w:tcW w:w="3244" w:type="dxa"/>
          </w:tcPr>
          <w:p w14:paraId="21D24B08" w14:textId="77777777" w:rsidR="0044769C" w:rsidRPr="009B4AEC" w:rsidRDefault="0044769C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y safonau mae </w:t>
            </w:r>
            <w:r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dogfennau</w:t>
            </w:r>
            <w:r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yn cynnwys dogfen ar ffurf HTML</w:t>
            </w:r>
            <w:r>
              <w:rPr>
                <w:rFonts w:eastAsia="Lucida Sans Unicode"/>
              </w:rPr>
              <w:t>.</w:t>
            </w:r>
          </w:p>
        </w:tc>
      </w:tr>
      <w:tr w:rsidR="002452D8" w:rsidRPr="009B4AEC" w14:paraId="68AB19FB" w14:textId="77777777" w:rsidTr="002452D8">
        <w:tc>
          <w:tcPr>
            <w:tcW w:w="1622" w:type="dxa"/>
          </w:tcPr>
          <w:p w14:paraId="4423EE23" w14:textId="77777777" w:rsidR="002452D8" w:rsidRPr="009B4AEC" w:rsidRDefault="00C60245" w:rsidP="007B4BC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CB6291">
              <w:rPr>
                <w:b/>
              </w:rPr>
              <w:t>4</w:t>
            </w:r>
          </w:p>
        </w:tc>
        <w:tc>
          <w:tcPr>
            <w:tcW w:w="3244" w:type="dxa"/>
          </w:tcPr>
          <w:p w14:paraId="31737D52" w14:textId="77777777" w:rsidR="002452D8" w:rsidRPr="009B4AEC" w:rsidRDefault="002452D8">
            <w:pPr>
              <w:pStyle w:val="N2"/>
              <w:numPr>
                <w:ilvl w:val="1"/>
                <w:numId w:val="16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C60245" w:rsidRPr="009B4AEC">
              <w:rPr>
                <w:rFonts w:eastAsia="Lucida Sans Unicode"/>
              </w:rPr>
              <w:t>35</w:t>
            </w:r>
            <w:r w:rsidR="003A59C9">
              <w:rPr>
                <w:rFonts w:eastAsia="Lucida Sans Unicode"/>
              </w:rPr>
              <w:t>, 36, 37</w:t>
            </w:r>
            <w:r w:rsidR="00C60245" w:rsidRPr="009B4AEC">
              <w:rPr>
                <w:rFonts w:eastAsia="Lucida Sans Unicode"/>
              </w:rPr>
              <w:t xml:space="preserve"> a 3</w:t>
            </w:r>
            <w:r w:rsidR="003A59C9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yn gymwys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ffurflenni a restrir yn is-baragraff (</w:t>
            </w:r>
            <w:r w:rsidR="00C60245" w:rsidRPr="009B4AEC">
              <w:rPr>
                <w:rFonts w:eastAsia="Lucida Sans Unicode"/>
              </w:rPr>
              <w:t>2</w:t>
            </w:r>
            <w:r w:rsidRPr="009B4AEC">
              <w:rPr>
                <w:rFonts w:eastAsia="Lucida Sans Unicode"/>
              </w:rPr>
              <w:t>).</w:t>
            </w:r>
          </w:p>
          <w:p w14:paraId="369B8D01" w14:textId="77777777" w:rsidR="002452D8" w:rsidRPr="009B4AEC" w:rsidRDefault="002452D8" w:rsidP="00AF1F17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 ffurflenni yw—</w:t>
            </w:r>
          </w:p>
          <w:p w14:paraId="087D2D84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ffurflenni a ddefnyddir gan gorff i recriwtio cyflogeion (gweler safonau </w:t>
            </w:r>
            <w:r w:rsidR="00C60245" w:rsidRPr="009B4AEC">
              <w:rPr>
                <w:rFonts w:eastAsia="Lucida Sans Unicode"/>
              </w:rPr>
              <w:t>10</w:t>
            </w:r>
            <w:r w:rsidR="00BB4EC0">
              <w:rPr>
                <w:rFonts w:eastAsia="Lucida Sans Unicode"/>
              </w:rPr>
              <w:t>6</w:t>
            </w:r>
            <w:r w:rsidR="00C60245" w:rsidRPr="009B4AEC">
              <w:rPr>
                <w:rFonts w:eastAsia="Lucida Sans Unicode"/>
              </w:rPr>
              <w:t>A</w:t>
            </w:r>
            <w:r w:rsidRPr="009B4AEC">
              <w:rPr>
                <w:rFonts w:eastAsia="Lucida Sans Unicode"/>
              </w:rPr>
              <w:t xml:space="preserve">, </w:t>
            </w:r>
            <w:r w:rsidR="00C60245" w:rsidRPr="009B4AEC">
              <w:rPr>
                <w:rFonts w:eastAsia="Lucida Sans Unicode"/>
              </w:rPr>
              <w:t>10</w:t>
            </w:r>
            <w:r w:rsidR="00BB4EC0">
              <w:rPr>
                <w:rFonts w:eastAsia="Lucida Sans Unicode"/>
              </w:rPr>
              <w:t>7</w:t>
            </w:r>
            <w:r w:rsidR="00C60245" w:rsidRPr="009B4AEC">
              <w:rPr>
                <w:rFonts w:eastAsia="Lucida Sans Unicode"/>
              </w:rPr>
              <w:t xml:space="preserve"> a 10</w:t>
            </w:r>
            <w:r w:rsidR="00BB4EC0">
              <w:rPr>
                <w:rFonts w:eastAsia="Lucida Sans Unicode"/>
              </w:rPr>
              <w:t>8</w:t>
            </w:r>
            <w:r w:rsidRPr="009B4AEC">
              <w:rPr>
                <w:rFonts w:eastAsia="Lucida Sans Unicode"/>
              </w:rPr>
              <w:t xml:space="preserve"> mewn perthynas â recriwtio);</w:t>
            </w:r>
          </w:p>
          <w:p w14:paraId="4547E5BD" w14:textId="77777777" w:rsidR="002452D8" w:rsidRPr="009B4AEC" w:rsidRDefault="002452D8" w:rsidP="00C60245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ffurflenni a ddefnyddir wrth wneud cais am gymorth grant gan gorff (gweler safonau </w:t>
            </w:r>
            <w:r w:rsidR="00BB4EC0">
              <w:rPr>
                <w:rFonts w:eastAsia="Lucida Sans Unicode"/>
              </w:rPr>
              <w:t>59</w:t>
            </w:r>
            <w:r w:rsidR="00C60245" w:rsidRPr="009B4AEC">
              <w:rPr>
                <w:rFonts w:eastAsia="Lucida Sans Unicode"/>
              </w:rPr>
              <w:t xml:space="preserve"> i </w:t>
            </w:r>
            <w:r w:rsidR="00E01642">
              <w:rPr>
                <w:rFonts w:eastAsia="Lucida Sans Unicode"/>
              </w:rPr>
              <w:t>6</w:t>
            </w:r>
            <w:r w:rsidR="00BB4EC0">
              <w:rPr>
                <w:rFonts w:eastAsia="Lucida Sans Unicode"/>
              </w:rPr>
              <w:t>1</w:t>
            </w:r>
            <w:r w:rsidRPr="009B4AEC">
              <w:rPr>
                <w:rFonts w:eastAsia="Lucida Sans Unicode"/>
              </w:rPr>
              <w:t xml:space="preserve"> mewn perthynas â cheisiadau am grantiau)</w:t>
            </w:r>
            <w:r w:rsidR="00C60245" w:rsidRPr="009B4AEC">
              <w:rPr>
                <w:rFonts w:eastAsia="Lucida Sans Unicode"/>
              </w:rPr>
              <w:t>.</w:t>
            </w:r>
          </w:p>
          <w:p w14:paraId="724553C1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614F8AAA" w14:textId="77777777" w:rsidTr="002452D8">
        <w:tc>
          <w:tcPr>
            <w:tcW w:w="1622" w:type="dxa"/>
          </w:tcPr>
          <w:p w14:paraId="0710B097" w14:textId="77777777" w:rsidR="002452D8" w:rsidRPr="009B4AEC" w:rsidRDefault="004B4509" w:rsidP="007B4BC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CB6291">
              <w:rPr>
                <w:b/>
              </w:rPr>
              <w:t>5</w:t>
            </w:r>
          </w:p>
        </w:tc>
        <w:tc>
          <w:tcPr>
            <w:tcW w:w="3244" w:type="dxa"/>
          </w:tcPr>
          <w:p w14:paraId="265354BE" w14:textId="77777777" w:rsidR="00FA7754" w:rsidRDefault="00FA7754" w:rsidP="00E07C0F">
            <w:pPr>
              <w:pStyle w:val="TableText"/>
              <w:jc w:val="both"/>
              <w:rPr>
                <w:rFonts w:eastAsia="Lucida Sans Unicode"/>
              </w:rPr>
            </w:pPr>
            <w:r>
              <w:rPr>
                <w:rFonts w:eastAsia="Lucida Sans Unicode"/>
              </w:rPr>
              <w:t>Yn safonau 35, 36, 37 a 39 mae “ffurflenni” yn cynnwys ffurflenni rhyngweithiol.</w:t>
            </w:r>
          </w:p>
          <w:p w14:paraId="65E6C63A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7B4BCC" w:rsidRPr="009B4AEC" w14:paraId="18632660" w14:textId="77777777" w:rsidTr="002452D8">
        <w:tc>
          <w:tcPr>
            <w:tcW w:w="1622" w:type="dxa"/>
          </w:tcPr>
          <w:p w14:paraId="438795AB" w14:textId="77777777" w:rsidR="007B4BCC" w:rsidRPr="009B4AEC" w:rsidRDefault="00297293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CB6291">
              <w:rPr>
                <w:b/>
              </w:rPr>
              <w:t>6</w:t>
            </w:r>
          </w:p>
        </w:tc>
        <w:tc>
          <w:tcPr>
            <w:tcW w:w="3244" w:type="dxa"/>
          </w:tcPr>
          <w:p w14:paraId="438588E7" w14:textId="77777777" w:rsidR="00467CAC" w:rsidRPr="009B4AEC" w:rsidRDefault="00467CAC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297293" w:rsidRPr="009B4AEC">
              <w:rPr>
                <w:rFonts w:eastAsia="Lucida Sans Unicode"/>
              </w:rPr>
              <w:t>35</w:t>
            </w:r>
            <w:r w:rsidR="00FA7754">
              <w:rPr>
                <w:rFonts w:eastAsia="Lucida Sans Unicode"/>
              </w:rPr>
              <w:t>, 36, 37</w:t>
            </w:r>
            <w:r w:rsidR="00394753">
              <w:rPr>
                <w:rFonts w:eastAsia="Lucida Sans Unicode"/>
              </w:rPr>
              <w:t>, 38</w:t>
            </w:r>
            <w:r w:rsidR="00297293" w:rsidRPr="009B4AEC">
              <w:rPr>
                <w:rFonts w:eastAsia="Lucida Sans Unicode"/>
              </w:rPr>
              <w:t xml:space="preserve"> a 3</w:t>
            </w:r>
            <w:r w:rsidR="00394753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yn gymwys i unrhyw ddeunydd hysbysebu a gynhwysir mewn dogfen, llyfryn, taflen, pamffled neu gerdyn.</w:t>
            </w:r>
          </w:p>
          <w:p w14:paraId="74E1E034" w14:textId="77777777" w:rsidR="007B4BCC" w:rsidRPr="009B4AEC" w:rsidRDefault="007B4BCC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5F867017" w14:textId="77777777" w:rsidTr="002452D8">
        <w:tc>
          <w:tcPr>
            <w:tcW w:w="1622" w:type="dxa"/>
          </w:tcPr>
          <w:p w14:paraId="2EC3F18A" w14:textId="77777777" w:rsidR="002452D8" w:rsidRPr="009B4AEC" w:rsidRDefault="00297293" w:rsidP="00467CA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CB6291">
              <w:rPr>
                <w:b/>
              </w:rPr>
              <w:t>7</w:t>
            </w:r>
          </w:p>
        </w:tc>
        <w:tc>
          <w:tcPr>
            <w:tcW w:w="3244" w:type="dxa"/>
          </w:tcPr>
          <w:p w14:paraId="2E160B9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297293" w:rsidRPr="009B4AEC">
              <w:rPr>
                <w:rFonts w:eastAsia="Lucida Sans Unicode"/>
              </w:rPr>
              <w:t xml:space="preserve">40 </w:t>
            </w:r>
            <w:r w:rsidRPr="009B4AEC">
              <w:rPr>
                <w:rFonts w:eastAsia="Lucida Sans Unicode"/>
              </w:rPr>
              <w:t xml:space="preserve">i </w:t>
            </w:r>
            <w:r w:rsidR="00297293" w:rsidRPr="009B4AEC">
              <w:rPr>
                <w:rFonts w:eastAsia="Lucida Sans Unicode"/>
              </w:rPr>
              <w:t xml:space="preserve">44 </w:t>
            </w:r>
            <w:r w:rsidRPr="009B4AEC">
              <w:rPr>
                <w:rFonts w:eastAsia="Lucida Sans Unicode"/>
              </w:rPr>
              <w:t>(gwefannau) yn gymwys i—</w:t>
            </w:r>
          </w:p>
          <w:p w14:paraId="1EC8164C" w14:textId="77777777" w:rsidR="002452D8" w:rsidRPr="009B4AEC" w:rsidRDefault="00FA7754">
            <w:pPr>
              <w:pStyle w:val="N3"/>
              <w:numPr>
                <w:ilvl w:val="2"/>
                <w:numId w:val="17"/>
              </w:numPr>
              <w:rPr>
                <w:rFonts w:eastAsia="Lucida Sans Unicode"/>
              </w:rPr>
            </w:pPr>
            <w:r>
              <w:rPr>
                <w:rFonts w:eastAsia="Lucida Sans Unicode"/>
              </w:rPr>
              <w:t>ffurflenni neu d</w:t>
            </w:r>
            <w:r w:rsidR="002452D8" w:rsidRPr="009B4AEC">
              <w:rPr>
                <w:rFonts w:eastAsia="Lucida Sans Unicode"/>
              </w:rPr>
              <w:t xml:space="preserve">dogfennau y darperir dolen iddynt ar wefan, deunydd hysbysebu </w:t>
            </w:r>
            <w:r w:rsidR="002452D8" w:rsidRPr="009B4AEC">
              <w:rPr>
                <w:rFonts w:eastAsia="Lucida Sans Unicode"/>
              </w:rPr>
              <w:lastRenderedPageBreak/>
              <w:t xml:space="preserve">ar wefan, na chlipiau fideo a sain ar wefan (gweler safonau </w:t>
            </w:r>
            <w:r w:rsidR="00297293" w:rsidRPr="009B4AEC">
              <w:rPr>
                <w:rFonts w:eastAsia="Lucida Sans Unicode"/>
              </w:rPr>
              <w:t>35 i 39</w:t>
            </w:r>
            <w:r w:rsidR="002452D8" w:rsidRPr="009B4AEC">
              <w:rPr>
                <w:rFonts w:eastAsia="Lucida Sans Unicode"/>
              </w:rPr>
              <w:t xml:space="preserve"> am ddarpariaeth benodol mewn perthynas â</w:t>
            </w:r>
            <w:r w:rsidR="00D74C0E">
              <w:rPr>
                <w:rFonts w:eastAsia="Lucida Sans Unicode"/>
              </w:rPr>
              <w:t xml:space="preserve"> ffurflenni neu</w:t>
            </w:r>
            <w:r w:rsidR="002452D8" w:rsidRPr="009B4AEC">
              <w:rPr>
                <w:rFonts w:eastAsia="Lucida Sans Unicode"/>
              </w:rPr>
              <w:t xml:space="preserve"> </w:t>
            </w:r>
            <w:r w:rsidR="00D74C0E">
              <w:rPr>
                <w:rFonts w:eastAsia="Lucida Sans Unicode"/>
              </w:rPr>
              <w:t>d</w:t>
            </w:r>
            <w:r w:rsidR="002452D8" w:rsidRPr="009B4AEC">
              <w:rPr>
                <w:rFonts w:eastAsia="Lucida Sans Unicode"/>
              </w:rPr>
              <w:t xml:space="preserve">dogfennau, a safon </w:t>
            </w:r>
            <w:r w:rsidR="00297293" w:rsidRPr="009B4AEC">
              <w:rPr>
                <w:rFonts w:eastAsia="Lucida Sans Unicode"/>
              </w:rPr>
              <w:t xml:space="preserve">32 </w:t>
            </w:r>
            <w:r w:rsidR="002452D8" w:rsidRPr="009B4AEC">
              <w:rPr>
                <w:rFonts w:eastAsia="Lucida Sans Unicode"/>
              </w:rPr>
              <w:t>mewn perthynas â deunydd hysbysebu a lunnir gan gorff</w:t>
            </w:r>
            <w:r w:rsidR="00BB4EC0">
              <w:rPr>
                <w:rFonts w:eastAsia="Lucida Sans Unicode"/>
              </w:rPr>
              <w:t>, a safon 50 mewn perthynas</w:t>
            </w:r>
            <w:r w:rsidR="00BB4EC0" w:rsidRPr="009B4AEC">
              <w:rPr>
                <w:rFonts w:eastAsia="Lucida Sans Unicode"/>
              </w:rPr>
              <w:t xml:space="preserve"> â</w:t>
            </w:r>
            <w:r w:rsidR="00BB4EC0">
              <w:rPr>
                <w:rFonts w:eastAsia="Lucida Sans Unicode"/>
              </w:rPr>
              <w:t xml:space="preserve"> </w:t>
            </w:r>
            <w:r w:rsidR="00BB4EC0" w:rsidRPr="00BB4EC0">
              <w:rPr>
                <w:rFonts w:eastAsia="Lucida Sans Unicode"/>
              </w:rPr>
              <w:t>c</w:t>
            </w:r>
            <w:r w:rsidR="00D61063">
              <w:rPr>
                <w:rFonts w:eastAsia="Lucida Sans Unicode"/>
              </w:rPr>
              <w:t>h</w:t>
            </w:r>
            <w:r w:rsidR="00BB4EC0" w:rsidRPr="00BB4EC0">
              <w:rPr>
                <w:rFonts w:eastAsia="Lucida Sans Unicode"/>
              </w:rPr>
              <w:t>ynnwys sain a fideo</w:t>
            </w:r>
            <w:r w:rsidR="002452D8" w:rsidRPr="009B4AEC">
              <w:rPr>
                <w:rFonts w:eastAsia="Lucida Sans Unicode"/>
              </w:rPr>
              <w:t>);</w:t>
            </w:r>
          </w:p>
          <w:p w14:paraId="7D0C250B" w14:textId="77777777" w:rsidR="00297293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gwybodaeth a gyflwynir gan bersonau (ac eithrio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corff) ar dudalen ryngweithiol a gyhoeddir ar wefan corff (er enghraifft, ar adran ar gyfer sylwadau, neu ar fforwm </w:t>
            </w:r>
            <w:r w:rsidR="00D70668">
              <w:rPr>
                <w:rFonts w:eastAsia="Lucida Sans Unicode"/>
              </w:rPr>
              <w:t>t</w:t>
            </w:r>
            <w:r w:rsidRPr="009B4AEC">
              <w:rPr>
                <w:rFonts w:eastAsia="Lucida Sans Unicode"/>
              </w:rPr>
              <w:t>rafod)</w:t>
            </w:r>
            <w:r w:rsidR="00297293" w:rsidRPr="009B4AEC">
              <w:rPr>
                <w:rFonts w:eastAsia="Lucida Sans Unicode"/>
              </w:rPr>
              <w:t>;</w:t>
            </w:r>
          </w:p>
          <w:p w14:paraId="55F6031E" w14:textId="77777777" w:rsidR="002452D8" w:rsidRPr="009B4AEC" w:rsidRDefault="00297293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cyfleuster sgwrsio byw (gweler safon</w:t>
            </w:r>
            <w:r w:rsidR="00D74C0E">
              <w:rPr>
                <w:rFonts w:eastAsia="Lucida Sans Unicode"/>
              </w:rPr>
              <w:t>au</w:t>
            </w:r>
            <w:r w:rsidRPr="009B4AEC">
              <w:rPr>
                <w:rFonts w:eastAsia="Lucida Sans Unicode"/>
              </w:rPr>
              <w:t xml:space="preserve"> 46</w:t>
            </w:r>
            <w:r w:rsidR="00D74C0E">
              <w:rPr>
                <w:rFonts w:eastAsia="Lucida Sans Unicode"/>
              </w:rPr>
              <w:t xml:space="preserve"> a 47</w:t>
            </w:r>
            <w:r w:rsidRPr="009B4AEC">
              <w:rPr>
                <w:rFonts w:eastAsia="Lucida Sans Unicode"/>
              </w:rPr>
              <w:t xml:space="preserve"> am ddarpariaeth benodol mewn perthynas â sgwrsio byw)</w:t>
            </w:r>
            <w:r w:rsidR="002452D8" w:rsidRPr="009B4AEC">
              <w:rPr>
                <w:rFonts w:eastAsia="Lucida Sans Unicode"/>
              </w:rPr>
              <w:t>.</w:t>
            </w:r>
          </w:p>
          <w:p w14:paraId="59E273EF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0BFAD696" w14:textId="77777777" w:rsidTr="002452D8">
        <w:tc>
          <w:tcPr>
            <w:tcW w:w="1622" w:type="dxa"/>
          </w:tcPr>
          <w:p w14:paraId="4386FB25" w14:textId="77777777" w:rsidR="002452D8" w:rsidRPr="009B4AEC" w:rsidRDefault="00297293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3</w:t>
            </w:r>
            <w:r w:rsidR="00CB6291">
              <w:rPr>
                <w:b/>
              </w:rPr>
              <w:t>8</w:t>
            </w:r>
          </w:p>
          <w:p w14:paraId="2C5D9DA6" w14:textId="77777777" w:rsidR="002452D8" w:rsidRPr="009B4AEC" w:rsidRDefault="002452D8" w:rsidP="00477345">
            <w:pPr>
              <w:pStyle w:val="TableText"/>
            </w:pPr>
          </w:p>
        </w:tc>
        <w:tc>
          <w:tcPr>
            <w:tcW w:w="3244" w:type="dxa"/>
          </w:tcPr>
          <w:p w14:paraId="1E75AFAA" w14:textId="77777777" w:rsidR="002452D8" w:rsidRPr="009B4AEC" w:rsidRDefault="002452D8">
            <w:pPr>
              <w:pStyle w:val="N2"/>
              <w:numPr>
                <w:ilvl w:val="1"/>
                <w:numId w:val="5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 safon </w:t>
            </w:r>
            <w:r w:rsidR="00297293" w:rsidRPr="009B4AEC">
              <w:rPr>
                <w:rFonts w:eastAsia="Lucida Sans Unicode"/>
              </w:rPr>
              <w:t>45</w:t>
            </w:r>
            <w:r w:rsidRPr="009B4AEC">
              <w:rPr>
                <w:rFonts w:eastAsia="Lucida Sans Unicode"/>
              </w:rPr>
              <w:t xml:space="preserve">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ap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cymhwysiad meddalwedd sydd wedi ei gynllunio i gyflawni tasg benodol ar ddyfais electronig.</w:t>
            </w:r>
          </w:p>
          <w:p w14:paraId="23E0D5BD" w14:textId="77777777" w:rsidR="002452D8" w:rsidRPr="009B4AEC" w:rsidRDefault="002452D8" w:rsidP="00467CAC">
            <w:pPr>
              <w:pStyle w:val="N2"/>
              <w:rPr>
                <w:rFonts w:eastAsia="Lucida Sans Unicode"/>
              </w:rPr>
            </w:pPr>
            <w:bookmarkStart w:id="4" w:name="SwXTextPosition70573"/>
            <w:bookmarkEnd w:id="4"/>
            <w:r w:rsidRPr="009B4AEC">
              <w:rPr>
                <w:rFonts w:eastAsia="Lucida Sans Unicode"/>
              </w:rPr>
              <w:t xml:space="preserve">Nid yw safon </w:t>
            </w:r>
            <w:r w:rsidR="00297293" w:rsidRPr="009B4AEC">
              <w:rPr>
                <w:rFonts w:eastAsia="Lucida Sans Unicode"/>
              </w:rPr>
              <w:t xml:space="preserve">45 </w:t>
            </w:r>
            <w:r w:rsidRPr="009B4AEC">
              <w:rPr>
                <w:rFonts w:eastAsia="Lucida Sans Unicode"/>
              </w:rPr>
              <w:t xml:space="preserve">yn gymwys i unrhyw ddeunydd hysbysebu ar ap (gweler safon </w:t>
            </w:r>
            <w:r w:rsidR="00297293" w:rsidRPr="009B4AEC">
              <w:rPr>
                <w:rFonts w:eastAsia="Lucida Sans Unicode"/>
              </w:rPr>
              <w:t xml:space="preserve">32 </w:t>
            </w:r>
            <w:r w:rsidRPr="009B4AEC">
              <w:rPr>
                <w:rFonts w:eastAsia="Lucida Sans Unicode"/>
              </w:rPr>
              <w:t>mewn perthynas â deunydd hysbysebu a lunnir gan gorff).</w:t>
            </w:r>
          </w:p>
          <w:p w14:paraId="03748A5B" w14:textId="77777777" w:rsidR="00297293" w:rsidRDefault="00297293" w:rsidP="00467CAC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safon 45</w:t>
            </w:r>
            <w:r w:rsidR="002B5A86" w:rsidRPr="009B4AEC">
              <w:rPr>
                <w:rFonts w:eastAsia="Lucida Sans Unicode"/>
              </w:rPr>
              <w:t xml:space="preserve"> yn gymwys i gyfleuster sgwrsio byw (gweler safon</w:t>
            </w:r>
            <w:r w:rsidR="00D74C0E">
              <w:rPr>
                <w:rFonts w:eastAsia="Lucida Sans Unicode"/>
              </w:rPr>
              <w:t>au</w:t>
            </w:r>
            <w:r w:rsidR="002B5A86" w:rsidRPr="009B4AEC">
              <w:rPr>
                <w:rFonts w:eastAsia="Lucida Sans Unicode"/>
              </w:rPr>
              <w:t xml:space="preserve"> 46</w:t>
            </w:r>
            <w:r w:rsidR="00D74C0E">
              <w:rPr>
                <w:rFonts w:eastAsia="Lucida Sans Unicode"/>
              </w:rPr>
              <w:t xml:space="preserve"> a 47</w:t>
            </w:r>
            <w:r w:rsidR="002B5A86" w:rsidRPr="009B4AEC">
              <w:rPr>
                <w:rFonts w:eastAsia="Lucida Sans Unicode"/>
              </w:rPr>
              <w:t xml:space="preserve"> mewn perthynas â sgwrsio byw).</w:t>
            </w:r>
          </w:p>
          <w:p w14:paraId="28EC7E9B" w14:textId="77777777" w:rsidR="00394753" w:rsidRDefault="00394753" w:rsidP="00467CAC">
            <w:pPr>
              <w:pStyle w:val="N2"/>
              <w:rPr>
                <w:rFonts w:eastAsia="Lucida Sans Unicode"/>
              </w:rPr>
            </w:pPr>
            <w:r>
              <w:rPr>
                <w:rFonts w:eastAsia="Lucida Sans Unicode"/>
              </w:rPr>
              <w:t>Nid yw safon 45 yn gymwys</w:t>
            </w:r>
            <w:r w:rsidR="002E0961">
              <w:t xml:space="preserve"> </w:t>
            </w:r>
            <w:r w:rsidRPr="009B4AEC">
              <w:t xml:space="preserve">i glipiau </w:t>
            </w:r>
            <w:r>
              <w:t>sain</w:t>
            </w:r>
            <w:r w:rsidRPr="009B4AEC">
              <w:t xml:space="preserve"> a </w:t>
            </w:r>
            <w:r>
              <w:t>fideo</w:t>
            </w:r>
            <w:r>
              <w:rPr>
                <w:rFonts w:eastAsia="Lucida Sans Unicode"/>
              </w:rPr>
              <w:t xml:space="preserve"> ar ap (gweler safon 50 </w:t>
            </w:r>
            <w:r w:rsidRPr="00394753">
              <w:rPr>
                <w:rFonts w:eastAsia="Lucida Sans Unicode"/>
              </w:rPr>
              <w:t>mewn perthynas â chynnwys sain a fideo</w:t>
            </w:r>
            <w:r>
              <w:rPr>
                <w:rFonts w:eastAsia="Lucida Sans Unicode"/>
              </w:rPr>
              <w:t>).</w:t>
            </w:r>
          </w:p>
          <w:p w14:paraId="13C1C6F8" w14:textId="77777777" w:rsidR="00ED525E" w:rsidRPr="009B4AEC" w:rsidRDefault="00ED525E" w:rsidP="00ED525E">
            <w:pPr>
              <w:pStyle w:val="N2"/>
              <w:numPr>
                <w:ilvl w:val="0"/>
                <w:numId w:val="0"/>
              </w:numPr>
              <w:ind w:left="142"/>
              <w:rPr>
                <w:rFonts w:eastAsia="Lucida Sans Unicode"/>
              </w:rPr>
            </w:pPr>
          </w:p>
        </w:tc>
      </w:tr>
      <w:tr w:rsidR="002452D8" w:rsidRPr="009B4AEC" w14:paraId="02A18A49" w14:textId="77777777" w:rsidTr="002452D8">
        <w:tc>
          <w:tcPr>
            <w:tcW w:w="1622" w:type="dxa"/>
          </w:tcPr>
          <w:p w14:paraId="3106FEB4" w14:textId="77777777" w:rsidR="002452D8" w:rsidRPr="009B4AEC" w:rsidRDefault="002B5A86" w:rsidP="00467CA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  <w:r w:rsidR="00CB6291">
              <w:rPr>
                <w:b/>
              </w:rPr>
              <w:t>9</w:t>
            </w:r>
          </w:p>
        </w:tc>
        <w:tc>
          <w:tcPr>
            <w:tcW w:w="3244" w:type="dxa"/>
          </w:tcPr>
          <w:p w14:paraId="7465FA6E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 safonau </w:t>
            </w:r>
            <w:r w:rsidR="002B5A86" w:rsidRPr="009B4AEC">
              <w:rPr>
                <w:rFonts w:eastAsia="Lucida Sans Unicode"/>
              </w:rPr>
              <w:t>40 i 4</w:t>
            </w:r>
            <w:r w:rsidR="00ED525E">
              <w:rPr>
                <w:rFonts w:eastAsia="Lucida Sans Unicode"/>
              </w:rPr>
              <w:t>5</w:t>
            </w:r>
            <w:r w:rsidRPr="009B4AEC">
              <w:rPr>
                <w:rFonts w:eastAsia="Lucida Sans Unicode"/>
              </w:rPr>
              <w:t xml:space="preserve"> (gwefannau ac apiau) a safonau </w:t>
            </w:r>
            <w:r w:rsidR="002B5A86" w:rsidRPr="009B4AEC">
              <w:rPr>
                <w:rFonts w:eastAsia="Lucida Sans Unicode"/>
              </w:rPr>
              <w:t>4</w:t>
            </w:r>
            <w:r w:rsidR="00D74C0E">
              <w:rPr>
                <w:rFonts w:eastAsia="Lucida Sans Unicode"/>
              </w:rPr>
              <w:t>8</w:t>
            </w:r>
            <w:r w:rsidR="002B5A86" w:rsidRPr="009B4AEC">
              <w:rPr>
                <w:rFonts w:eastAsia="Lucida Sans Unicode"/>
              </w:rPr>
              <w:t xml:space="preserve"> </w:t>
            </w:r>
            <w:r w:rsidR="00783CC6">
              <w:rPr>
                <w:rFonts w:eastAsia="Lucida Sans Unicode"/>
              </w:rPr>
              <w:t>a</w:t>
            </w:r>
            <w:r w:rsidR="002B5A86" w:rsidRPr="009B4AEC">
              <w:rPr>
                <w:rFonts w:eastAsia="Lucida Sans Unicode"/>
              </w:rPr>
              <w:t xml:space="preserve"> 4</w:t>
            </w:r>
            <w:r w:rsidR="00D74C0E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(</w:t>
            </w:r>
            <w:r w:rsidR="009F6E4C">
              <w:rPr>
                <w:rFonts w:eastAsia="Lucida Sans Unicode"/>
              </w:rPr>
              <w:t xml:space="preserve">y </w:t>
            </w:r>
            <w:r w:rsidRPr="009B4AEC">
              <w:rPr>
                <w:rFonts w:eastAsia="Lucida Sans Unicode"/>
              </w:rPr>
              <w:t>cyfryngau cymdeithasol), mae cyfeiriadau at beidio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Saesneg yn cynnwys, ymysg materion eraill (ac yn ychwanegol at faterion penodol y cyfeirir atynt mewn unrhyw safon unigol), </w:t>
            </w:r>
            <w:r w:rsidR="009800E0" w:rsidRPr="009B4AEC">
              <w:rPr>
                <w:rFonts w:eastAsia="Lucida Sans Unicode"/>
              </w:rPr>
              <w:t>p</w:t>
            </w:r>
            <w:r w:rsidRPr="009B4AEC">
              <w:rPr>
                <w:rFonts w:eastAsia="Lucida Sans Unicode"/>
              </w:rPr>
              <w:t>eidio â thrin y Gymraeg yn llai ffafriol o ran—</w:t>
            </w:r>
          </w:p>
          <w:p w14:paraId="07455343" w14:textId="77777777" w:rsidR="002452D8" w:rsidRPr="009B4AEC" w:rsidRDefault="002452D8">
            <w:pPr>
              <w:pStyle w:val="N3"/>
              <w:numPr>
                <w:ilvl w:val="2"/>
                <w:numId w:val="1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lastRenderedPageBreak/>
              <w:t>golwg y deunydd (er enghraifft, mewn perthynas â lliw, maint, ffont a fformat unrhyw destun), neu</w:t>
            </w:r>
          </w:p>
          <w:p w14:paraId="0997EA37" w14:textId="77777777" w:rsidR="002452D8" w:rsidRPr="009B4AEC" w:rsidRDefault="00783CC6" w:rsidP="003E569A">
            <w:pPr>
              <w:pStyle w:val="N3"/>
              <w:rPr>
                <w:rFonts w:eastAsia="Lucida Sans Unicode"/>
              </w:rPr>
            </w:pPr>
            <w:r>
              <w:rPr>
                <w:rFonts w:eastAsia="Lucida Sans Unicode"/>
              </w:rPr>
              <w:t>pryd y</w:t>
            </w:r>
            <w:r w:rsidRPr="009B4AEC">
              <w:rPr>
                <w:rFonts w:eastAsia="Lucida Sans Unicode"/>
              </w:rPr>
              <w:t xml:space="preserve"> </w:t>
            </w:r>
            <w:r>
              <w:rPr>
                <w:rFonts w:eastAsia="Lucida Sans Unicode"/>
              </w:rPr>
              <w:t>c</w:t>
            </w:r>
            <w:r w:rsidRPr="009B4AEC">
              <w:rPr>
                <w:rFonts w:eastAsia="Lucida Sans Unicode"/>
              </w:rPr>
              <w:t xml:space="preserve">yhoeddir </w:t>
            </w:r>
            <w:r w:rsidR="002452D8" w:rsidRPr="009B4AEC">
              <w:rPr>
                <w:rFonts w:eastAsia="Lucida Sans Unicode"/>
              </w:rPr>
              <w:t>deunydd ar y wefan, yr ap neu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>r cyfryngau cymdeithasol</w:t>
            </w:r>
            <w:r w:rsidR="00E454E7">
              <w:rPr>
                <w:rFonts w:eastAsia="Lucida Sans Unicode"/>
              </w:rPr>
              <w:t>,</w:t>
            </w:r>
          </w:p>
          <w:p w14:paraId="2400EE4A" w14:textId="77777777" w:rsidR="002452D8" w:rsidRPr="009B4AEC" w:rsidRDefault="002452D8" w:rsidP="003C2004">
            <w:pPr>
              <w:pStyle w:val="N3"/>
              <w:numPr>
                <w:ilvl w:val="0"/>
                <w:numId w:val="0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ond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golygu bod rhaid i ddeunydd Cymraeg ymddangos ar yr un dudalen â deunydd Saesneg, nac ar dudalen y mae person yn debygol o ddod o hyd iddi cyn y dudalen Saesneg wrth chwilio.</w:t>
            </w:r>
          </w:p>
          <w:p w14:paraId="52C24A19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B5A86" w:rsidRPr="009B4AEC" w14:paraId="2ED95A8E" w14:textId="77777777" w:rsidTr="002452D8">
        <w:tc>
          <w:tcPr>
            <w:tcW w:w="1622" w:type="dxa"/>
          </w:tcPr>
          <w:p w14:paraId="0A42C6E6" w14:textId="77777777" w:rsidR="002B5A86" w:rsidRPr="009B4AEC" w:rsidDel="002B5A86" w:rsidRDefault="00CB6291" w:rsidP="00467CAC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>40</w:t>
            </w:r>
          </w:p>
        </w:tc>
        <w:tc>
          <w:tcPr>
            <w:tcW w:w="3244" w:type="dxa"/>
          </w:tcPr>
          <w:p w14:paraId="3ED517C2" w14:textId="77777777" w:rsidR="00CE7973" w:rsidRPr="006945F0" w:rsidRDefault="00CE7973">
            <w:pPr>
              <w:pStyle w:val="N2"/>
              <w:numPr>
                <w:ilvl w:val="1"/>
                <w:numId w:val="79"/>
              </w:numPr>
              <w:rPr>
                <w:rFonts w:eastAsia="Lucida Sans Unicode"/>
              </w:rPr>
            </w:pPr>
            <w:r w:rsidRPr="006945F0">
              <w:rPr>
                <w:rFonts w:eastAsia="Lucida Sans Unicode"/>
              </w:rPr>
              <w:t>At ddibenion safon</w:t>
            </w:r>
            <w:r w:rsidR="001A1F18">
              <w:rPr>
                <w:rFonts w:eastAsia="Lucida Sans Unicode"/>
              </w:rPr>
              <w:t>au</w:t>
            </w:r>
            <w:r w:rsidRPr="006945F0">
              <w:rPr>
                <w:rFonts w:eastAsia="Lucida Sans Unicode"/>
              </w:rPr>
              <w:t xml:space="preserve"> 46</w:t>
            </w:r>
            <w:r w:rsidR="001A1F18">
              <w:rPr>
                <w:rFonts w:eastAsia="Lucida Sans Unicode"/>
              </w:rPr>
              <w:t xml:space="preserve"> a 47</w:t>
            </w:r>
            <w:r w:rsidR="00ED525E">
              <w:rPr>
                <w:rFonts w:eastAsia="Lucida Sans Unicode"/>
              </w:rPr>
              <w:t xml:space="preserve"> </w:t>
            </w:r>
            <w:r w:rsidRPr="006945F0">
              <w:rPr>
                <w:rFonts w:eastAsia="Lucida Sans Unicode"/>
              </w:rPr>
              <w:t>a pharagraffau 3</w:t>
            </w:r>
            <w:r w:rsidR="00394753">
              <w:rPr>
                <w:rFonts w:eastAsia="Lucida Sans Unicode"/>
              </w:rPr>
              <w:t>7</w:t>
            </w:r>
            <w:r w:rsidRPr="006945F0">
              <w:rPr>
                <w:rFonts w:eastAsia="Lucida Sans Unicode"/>
              </w:rPr>
              <w:t>, 3</w:t>
            </w:r>
            <w:r w:rsidR="00394753">
              <w:rPr>
                <w:rFonts w:eastAsia="Lucida Sans Unicode"/>
              </w:rPr>
              <w:t>8</w:t>
            </w:r>
            <w:r w:rsidRPr="006945F0">
              <w:rPr>
                <w:rFonts w:eastAsia="Lucida Sans Unicode"/>
              </w:rPr>
              <w:t xml:space="preserve">, </w:t>
            </w:r>
            <w:r w:rsidR="00394753">
              <w:rPr>
                <w:rFonts w:eastAsia="Lucida Sans Unicode"/>
              </w:rPr>
              <w:t>40</w:t>
            </w:r>
            <w:r w:rsidRPr="006945F0">
              <w:rPr>
                <w:rFonts w:eastAsia="Lucida Sans Unicode"/>
              </w:rPr>
              <w:t xml:space="preserve"> a </w:t>
            </w:r>
            <w:r w:rsidR="001A1F18">
              <w:rPr>
                <w:rFonts w:eastAsia="Lucida Sans Unicode"/>
              </w:rPr>
              <w:t>4</w:t>
            </w:r>
            <w:r w:rsidR="00394753">
              <w:rPr>
                <w:rFonts w:eastAsia="Lucida Sans Unicode"/>
              </w:rPr>
              <w:t>1</w:t>
            </w:r>
            <w:r w:rsidRPr="006945F0">
              <w:rPr>
                <w:rFonts w:eastAsia="Lucida Sans Unicode"/>
              </w:rPr>
              <w:t xml:space="preserve">, ystyr </w:t>
            </w:r>
            <w:r w:rsidR="00402A77" w:rsidRPr="006945F0">
              <w:rPr>
                <w:rFonts w:eastAsia="Lucida Sans Unicode"/>
              </w:rPr>
              <w:t>“</w:t>
            </w:r>
            <w:r w:rsidRPr="006945F0">
              <w:rPr>
                <w:rFonts w:eastAsia="Lucida Sans Unicode"/>
              </w:rPr>
              <w:t>cyfleuster sgwrsio byw</w:t>
            </w:r>
            <w:r w:rsidR="00402A77" w:rsidRPr="006945F0">
              <w:rPr>
                <w:rFonts w:eastAsia="Lucida Sans Unicode"/>
              </w:rPr>
              <w:t>”</w:t>
            </w:r>
            <w:r w:rsidRPr="006945F0">
              <w:rPr>
                <w:rFonts w:eastAsia="Lucida Sans Unicode"/>
              </w:rPr>
              <w:t xml:space="preserve"> yw</w:t>
            </w:r>
            <w:r w:rsidR="00783CC6" w:rsidRPr="006945F0">
              <w:rPr>
                <w:rFonts w:eastAsia="Lucida Sans Unicode"/>
              </w:rPr>
              <w:t xml:space="preserve"> </w:t>
            </w:r>
            <w:r w:rsidRPr="006945F0">
              <w:rPr>
                <w:rFonts w:eastAsia="Lucida Sans Unicode"/>
              </w:rPr>
              <w:t>cymhwysiad negeseua ar-lein o fewn gwefan neu ap, sydd wedi ei</w:t>
            </w:r>
            <w:r w:rsidR="00783CC6" w:rsidRPr="006945F0">
              <w:rPr>
                <w:rFonts w:eastAsia="Lucida Sans Unicode"/>
              </w:rPr>
              <w:t xml:space="preserve"> </w:t>
            </w:r>
            <w:r w:rsidRPr="006945F0">
              <w:rPr>
                <w:rFonts w:eastAsia="Lucida Sans Unicode"/>
              </w:rPr>
              <w:t>gynllunio</w:t>
            </w:r>
            <w:r w:rsidR="00402A77" w:rsidRPr="006945F0">
              <w:rPr>
                <w:rFonts w:eastAsia="Lucida Sans Unicode"/>
              </w:rPr>
              <w:t>’</w:t>
            </w:r>
            <w:r w:rsidRPr="006945F0">
              <w:rPr>
                <w:rFonts w:eastAsia="Lucida Sans Unicode"/>
              </w:rPr>
              <w:t>n benodol i ddarparu dull cyfathrebu amser real.</w:t>
            </w:r>
          </w:p>
          <w:p w14:paraId="0FFD52C6" w14:textId="77777777" w:rsidR="00CE7973" w:rsidRPr="009B4AEC" w:rsidRDefault="00CE7973" w:rsidP="00CE7973">
            <w:pPr>
              <w:pStyle w:val="TableText"/>
              <w:jc w:val="both"/>
              <w:rPr>
                <w:rFonts w:eastAsia="Lucida Sans Unicode"/>
              </w:rPr>
            </w:pPr>
          </w:p>
          <w:p w14:paraId="045D304E" w14:textId="77777777" w:rsidR="00CE7973" w:rsidRPr="009B4AEC" w:rsidRDefault="00CE7973" w:rsidP="00AE6819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safon</w:t>
            </w:r>
            <w:r w:rsidR="00AE6819">
              <w:rPr>
                <w:rFonts w:eastAsia="Lucida Sans Unicode"/>
              </w:rPr>
              <w:t>au</w:t>
            </w:r>
            <w:r w:rsidRPr="009B4AEC">
              <w:rPr>
                <w:rFonts w:eastAsia="Lucida Sans Unicode"/>
              </w:rPr>
              <w:t xml:space="preserve"> 46</w:t>
            </w:r>
            <w:r w:rsidR="00AE6819">
              <w:rPr>
                <w:rFonts w:eastAsia="Lucida Sans Unicode"/>
              </w:rPr>
              <w:t xml:space="preserve"> a 47</w:t>
            </w:r>
            <w:r w:rsidRPr="009B4AEC">
              <w:rPr>
                <w:rFonts w:eastAsia="Lucida Sans Unicode"/>
              </w:rPr>
              <w:t xml:space="preserve"> (cyfleuster sgwrsio byw) yn gymwys i unrhyw ddeunydd hysbysebu ar gyfleuster sgwrsio byw</w:t>
            </w:r>
            <w:r w:rsidR="00AE6819">
              <w:rPr>
                <w:rFonts w:eastAsia="Lucida Sans Unicode"/>
              </w:rPr>
              <w:t xml:space="preserve"> </w:t>
            </w:r>
            <w:r w:rsidR="00AE6819" w:rsidRPr="009B4AEC">
              <w:rPr>
                <w:rFonts w:eastAsia="Lucida Sans Unicode"/>
              </w:rPr>
              <w:t xml:space="preserve">nac </w:t>
            </w:r>
            <w:r w:rsidR="00AE6819" w:rsidRPr="009B4AEC">
              <w:t>i glipiau fideo a sain a ddarperir drwy</w:t>
            </w:r>
            <w:r w:rsidR="00AE6819">
              <w:t>’</w:t>
            </w:r>
            <w:r w:rsidR="00AE6819" w:rsidRPr="009B4AEC">
              <w:t>r cyfleuster sgwrsio byw</w:t>
            </w:r>
            <w:r w:rsidRPr="009B4AEC">
              <w:rPr>
                <w:rFonts w:eastAsia="Lucida Sans Unicode"/>
              </w:rPr>
              <w:t xml:space="preserve"> (gweler safon 32 mewn perthynas â deunydd hysbysebu a lunnir gan gorff).</w:t>
            </w:r>
          </w:p>
          <w:p w14:paraId="0612C08F" w14:textId="77777777" w:rsidR="00CE7973" w:rsidRPr="009B4AEC" w:rsidRDefault="00CE7973" w:rsidP="00CE7973">
            <w:pPr>
              <w:pStyle w:val="TableText"/>
              <w:jc w:val="both"/>
              <w:rPr>
                <w:rFonts w:eastAsia="Lucida Sans Unicode"/>
              </w:rPr>
            </w:pPr>
          </w:p>
          <w:p w14:paraId="1871E579" w14:textId="77777777" w:rsidR="00450CC5" w:rsidRPr="00840F42" w:rsidRDefault="00CE7973" w:rsidP="0045254C">
            <w:pPr>
              <w:pStyle w:val="N2"/>
              <w:rPr>
                <w:rFonts w:eastAsia="Lucida Sans Unicode"/>
              </w:rPr>
            </w:pPr>
            <w:r w:rsidRPr="00840F42">
              <w:rPr>
                <w:rFonts w:eastAsia="Lucida Sans Unicode"/>
              </w:rPr>
              <w:t>Nid yw safon</w:t>
            </w:r>
            <w:r w:rsidR="00840F42" w:rsidRPr="00840F42">
              <w:rPr>
                <w:rFonts w:eastAsia="Lucida Sans Unicode"/>
              </w:rPr>
              <w:t>au</w:t>
            </w:r>
            <w:r w:rsidRPr="00840F42">
              <w:rPr>
                <w:rFonts w:eastAsia="Lucida Sans Unicode"/>
              </w:rPr>
              <w:t xml:space="preserve"> 46</w:t>
            </w:r>
            <w:r w:rsidR="00840F42" w:rsidRPr="00840F42">
              <w:rPr>
                <w:rFonts w:eastAsia="Lucida Sans Unicode"/>
              </w:rPr>
              <w:t xml:space="preserve"> a 47</w:t>
            </w:r>
            <w:r w:rsidRPr="00840F42">
              <w:rPr>
                <w:rFonts w:eastAsia="Lucida Sans Unicode"/>
              </w:rPr>
              <w:t xml:space="preserve"> (cyfleuster sgwrsio byw) yn gymwys i</w:t>
            </w:r>
            <w:r w:rsidR="00840F42" w:rsidRPr="00840F42">
              <w:rPr>
                <w:rFonts w:eastAsia="Lucida Sans Unicode"/>
              </w:rPr>
              <w:t xml:space="preserve"> ffurflenni neu</w:t>
            </w:r>
            <w:r w:rsidRPr="00840F42">
              <w:rPr>
                <w:rFonts w:eastAsia="Lucida Sans Unicode"/>
              </w:rPr>
              <w:t xml:space="preserve"> </w:t>
            </w:r>
            <w:r w:rsidR="00450CC5" w:rsidRPr="00840F42">
              <w:rPr>
                <w:rFonts w:eastAsia="Lucida Sans Unicode"/>
              </w:rPr>
              <w:t>d</w:t>
            </w:r>
            <w:r w:rsidRPr="00840F42">
              <w:rPr>
                <w:rFonts w:eastAsia="Lucida Sans Unicode"/>
              </w:rPr>
              <w:t>dogfennau y darperir dolen iddynt drwy</w:t>
            </w:r>
            <w:r w:rsidR="00402A77" w:rsidRPr="00840F42">
              <w:rPr>
                <w:rFonts w:eastAsia="Lucida Sans Unicode"/>
              </w:rPr>
              <w:t>’</w:t>
            </w:r>
            <w:r w:rsidRPr="00840F42">
              <w:rPr>
                <w:rFonts w:eastAsia="Lucida Sans Unicode"/>
              </w:rPr>
              <w:t>r cyfleuster sgwrsio byw</w:t>
            </w:r>
            <w:r w:rsidR="00CF1F26" w:rsidRPr="009B4AEC">
              <w:t xml:space="preserve"> (gweler safonau 35 i 39 am ddarpariaeth benodol mewn perthynas â</w:t>
            </w:r>
            <w:r w:rsidR="00A71488">
              <w:t xml:space="preserve"> ffurflenni neu</w:t>
            </w:r>
            <w:r w:rsidR="00CF1F26" w:rsidRPr="009B4AEC">
              <w:t xml:space="preserve"> </w:t>
            </w:r>
            <w:r w:rsidR="00A71488">
              <w:t>d</w:t>
            </w:r>
            <w:r w:rsidR="00CF1F26" w:rsidRPr="009B4AEC">
              <w:t>dogfennau).</w:t>
            </w:r>
          </w:p>
          <w:p w14:paraId="647D1D49" w14:textId="77777777" w:rsidR="00450CC5" w:rsidRPr="009B4AEC" w:rsidRDefault="00450CC5" w:rsidP="00450CC5">
            <w:pPr>
              <w:pStyle w:val="N2"/>
              <w:numPr>
                <w:ilvl w:val="0"/>
                <w:numId w:val="0"/>
              </w:numPr>
              <w:ind w:firstLine="142"/>
              <w:rPr>
                <w:rFonts w:eastAsia="Lucida Sans Unicode"/>
              </w:rPr>
            </w:pPr>
          </w:p>
        </w:tc>
      </w:tr>
      <w:tr w:rsidR="002452D8" w:rsidRPr="009B4AEC" w14:paraId="00A6C833" w14:textId="77777777" w:rsidTr="002452D8">
        <w:tc>
          <w:tcPr>
            <w:tcW w:w="1622" w:type="dxa"/>
          </w:tcPr>
          <w:p w14:paraId="6373B5AD" w14:textId="77777777" w:rsidR="002452D8" w:rsidRPr="009B4AEC" w:rsidRDefault="00840F42" w:rsidP="00467CAC">
            <w:pPr>
              <w:pStyle w:val="TableText"/>
              <w:rPr>
                <w:b/>
              </w:rPr>
            </w:pPr>
            <w:r>
              <w:rPr>
                <w:b/>
              </w:rPr>
              <w:t>4</w:t>
            </w:r>
            <w:r w:rsidR="00CB6291">
              <w:rPr>
                <w:b/>
              </w:rPr>
              <w:t>1</w:t>
            </w:r>
          </w:p>
        </w:tc>
        <w:tc>
          <w:tcPr>
            <w:tcW w:w="3244" w:type="dxa"/>
          </w:tcPr>
          <w:p w14:paraId="690DA19C" w14:textId="77777777" w:rsidR="002452D8" w:rsidRPr="009B4AEC" w:rsidRDefault="002452D8">
            <w:pPr>
              <w:pStyle w:val="N2"/>
              <w:numPr>
                <w:ilvl w:val="1"/>
                <w:numId w:val="1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safonau 1 i 7 (gohebu) yn gymwys i ohebiaeth a anfonir drwy</w:t>
            </w:r>
            <w:r w:rsidR="00E121FE" w:rsidRPr="009B4AEC">
              <w:rPr>
                <w:rFonts w:eastAsia="Lucida Sans Unicode"/>
              </w:rPr>
              <w:t xml:space="preserve"> gyfleuster sgwrsio byw na thrwy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cyfryngau cymdeithasol (gweler safon</w:t>
            </w:r>
            <w:r w:rsidR="00840F42">
              <w:rPr>
                <w:rFonts w:eastAsia="Lucida Sans Unicode"/>
              </w:rPr>
              <w:t>au</w:t>
            </w:r>
            <w:r w:rsidRPr="009B4AEC">
              <w:rPr>
                <w:rFonts w:eastAsia="Lucida Sans Unicode"/>
              </w:rPr>
              <w:t xml:space="preserve"> </w:t>
            </w:r>
            <w:r w:rsidR="00F879E1" w:rsidRPr="009B4AEC">
              <w:rPr>
                <w:rFonts w:eastAsia="Lucida Sans Unicode"/>
              </w:rPr>
              <w:t>46</w:t>
            </w:r>
            <w:r w:rsidR="00840F42">
              <w:rPr>
                <w:rFonts w:eastAsia="Lucida Sans Unicode"/>
              </w:rPr>
              <w:t xml:space="preserve"> a 47</w:t>
            </w:r>
            <w:r w:rsidR="00F879E1" w:rsidRPr="009B4AEC">
              <w:rPr>
                <w:rFonts w:eastAsia="Lucida Sans Unicode"/>
              </w:rPr>
              <w:t xml:space="preserve"> mewn perthynas â sgwrsio byw a safonau 4</w:t>
            </w:r>
            <w:r w:rsidR="00840F42">
              <w:rPr>
                <w:rFonts w:eastAsia="Lucida Sans Unicode"/>
              </w:rPr>
              <w:t>8</w:t>
            </w:r>
            <w:r w:rsidR="00F879E1" w:rsidRPr="009B4AEC">
              <w:rPr>
                <w:rFonts w:eastAsia="Lucida Sans Unicode"/>
              </w:rPr>
              <w:t xml:space="preserve"> a 4</w:t>
            </w:r>
            <w:r w:rsidR="00840F42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mewn perthynas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cyfryngau cymdeithasol).</w:t>
            </w:r>
          </w:p>
          <w:p w14:paraId="4AFDCFDD" w14:textId="77777777" w:rsidR="002452D8" w:rsidRPr="009B4AEC" w:rsidRDefault="002452D8" w:rsidP="003E569A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F879E1" w:rsidRPr="009B4AEC">
              <w:rPr>
                <w:rFonts w:eastAsia="Lucida Sans Unicode"/>
              </w:rPr>
              <w:t>40 i 45</w:t>
            </w:r>
            <w:r w:rsidRPr="009B4AEC">
              <w:rPr>
                <w:rFonts w:eastAsia="Lucida Sans Unicode"/>
              </w:rPr>
              <w:t xml:space="preserve"> (gwefannau ac apiau) yn gymwys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cyfryngau cymdeithasol (gweler </w:t>
            </w:r>
            <w:r w:rsidRPr="009B4AEC">
              <w:rPr>
                <w:rFonts w:eastAsia="Lucida Sans Unicode"/>
              </w:rPr>
              <w:lastRenderedPageBreak/>
              <w:t xml:space="preserve">safonau </w:t>
            </w:r>
            <w:r w:rsidR="00F879E1" w:rsidRPr="009B4AEC">
              <w:rPr>
                <w:rFonts w:eastAsia="Lucida Sans Unicode"/>
              </w:rPr>
              <w:t>4</w:t>
            </w:r>
            <w:r w:rsidR="009C0C48">
              <w:rPr>
                <w:rFonts w:eastAsia="Lucida Sans Unicode"/>
              </w:rPr>
              <w:t>8</w:t>
            </w:r>
            <w:r w:rsidR="00F879E1" w:rsidRPr="009B4AEC">
              <w:rPr>
                <w:rFonts w:eastAsia="Lucida Sans Unicode"/>
              </w:rPr>
              <w:t xml:space="preserve"> a 4</w:t>
            </w:r>
            <w:r w:rsidR="009C0C48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mewn perthynas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cyfryngau cymdeithasol).</w:t>
            </w:r>
          </w:p>
          <w:p w14:paraId="061C243C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3351BE2D" w14:textId="77777777" w:rsidTr="002452D8">
        <w:tc>
          <w:tcPr>
            <w:tcW w:w="1622" w:type="dxa"/>
          </w:tcPr>
          <w:p w14:paraId="195AFB0F" w14:textId="77777777" w:rsidR="002452D8" w:rsidRPr="009B4AEC" w:rsidRDefault="00F879E1" w:rsidP="00467CA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4</w:t>
            </w:r>
            <w:r w:rsidR="00CB6291">
              <w:rPr>
                <w:b/>
              </w:rPr>
              <w:t>2</w:t>
            </w:r>
          </w:p>
        </w:tc>
        <w:tc>
          <w:tcPr>
            <w:tcW w:w="3244" w:type="dxa"/>
          </w:tcPr>
          <w:p w14:paraId="525E409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F879E1" w:rsidRPr="009B4AEC">
              <w:rPr>
                <w:rFonts w:eastAsia="Lucida Sans Unicode"/>
              </w:rPr>
              <w:t>4</w:t>
            </w:r>
            <w:r w:rsidR="009C0C48">
              <w:rPr>
                <w:rFonts w:eastAsia="Lucida Sans Unicode"/>
              </w:rPr>
              <w:t>8</w:t>
            </w:r>
            <w:r w:rsidR="00F879E1" w:rsidRPr="009B4AEC">
              <w:rPr>
                <w:rFonts w:eastAsia="Lucida Sans Unicode"/>
              </w:rPr>
              <w:t xml:space="preserve"> a 4</w:t>
            </w:r>
            <w:r w:rsidR="009C0C48">
              <w:rPr>
                <w:rFonts w:eastAsia="Lucida Sans Unicode"/>
              </w:rPr>
              <w:t>9</w:t>
            </w:r>
            <w:r w:rsidRPr="009B4AEC">
              <w:rPr>
                <w:rFonts w:eastAsia="Lucida Sans Unicode"/>
              </w:rPr>
              <w:t xml:space="preserve"> (</w:t>
            </w:r>
            <w:r w:rsidR="00D567E5">
              <w:rPr>
                <w:rFonts w:eastAsia="Lucida Sans Unicode"/>
              </w:rPr>
              <w:t xml:space="preserve">y </w:t>
            </w:r>
            <w:r w:rsidRPr="009B4AEC">
              <w:rPr>
                <w:rFonts w:eastAsia="Lucida Sans Unicode"/>
              </w:rPr>
              <w:t>cyfryngau cymdeithasol) yn gymwys i—</w:t>
            </w:r>
          </w:p>
          <w:p w14:paraId="04E00961" w14:textId="77777777" w:rsidR="002452D8" w:rsidRPr="009B4AEC" w:rsidRDefault="009C0C48" w:rsidP="00B01BCE">
            <w:pPr>
              <w:pStyle w:val="N3"/>
              <w:rPr>
                <w:rFonts w:eastAsia="Lucida Sans Unicode"/>
              </w:rPr>
            </w:pPr>
            <w:r>
              <w:rPr>
                <w:rFonts w:eastAsia="Lucida Sans Unicode"/>
              </w:rPr>
              <w:t>ffurflenni neu d</w:t>
            </w:r>
            <w:r w:rsidR="002452D8" w:rsidRPr="009B4AEC">
              <w:rPr>
                <w:rFonts w:eastAsia="Lucida Sans Unicode"/>
              </w:rPr>
              <w:t>dogfennau y darperir dolen iddynt drwy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>r cyfryngau cymdeithasol, nac i glipiau fideo a sain a ddarperir drwy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 xml:space="preserve">r cyfryngau cymdeithasol (gweler safonau </w:t>
            </w:r>
            <w:r w:rsidR="00F879E1" w:rsidRPr="009B4AEC">
              <w:rPr>
                <w:rFonts w:eastAsia="Lucida Sans Unicode"/>
              </w:rPr>
              <w:t>35 i 39</w:t>
            </w:r>
            <w:r w:rsidR="002452D8" w:rsidRPr="009B4AEC">
              <w:rPr>
                <w:rFonts w:eastAsia="Lucida Sans Unicode"/>
              </w:rPr>
              <w:t xml:space="preserve"> am ddarpariaeth benodol mewn perthynas â</w:t>
            </w:r>
            <w:r>
              <w:rPr>
                <w:rFonts w:eastAsia="Lucida Sans Unicode"/>
              </w:rPr>
              <w:t xml:space="preserve"> ffurflenni neu</w:t>
            </w:r>
            <w:r w:rsidR="002452D8" w:rsidRPr="009B4AEC">
              <w:rPr>
                <w:rFonts w:eastAsia="Lucida Sans Unicode"/>
              </w:rPr>
              <w:t xml:space="preserve"> </w:t>
            </w:r>
            <w:r>
              <w:rPr>
                <w:rFonts w:eastAsia="Lucida Sans Unicode"/>
              </w:rPr>
              <w:t>d</w:t>
            </w:r>
            <w:r w:rsidR="002452D8" w:rsidRPr="009B4AEC">
              <w:rPr>
                <w:rFonts w:eastAsia="Lucida Sans Unicode"/>
              </w:rPr>
              <w:t xml:space="preserve">dogfennau, a safon </w:t>
            </w:r>
            <w:r w:rsidR="00F879E1" w:rsidRPr="009B4AEC">
              <w:rPr>
                <w:rFonts w:eastAsia="Lucida Sans Unicode"/>
              </w:rPr>
              <w:t xml:space="preserve">32 </w:t>
            </w:r>
            <w:r w:rsidR="002452D8" w:rsidRPr="009B4AEC">
              <w:rPr>
                <w:rFonts w:eastAsia="Lucida Sans Unicode"/>
              </w:rPr>
              <w:t>mewn perthynas â deunydd hysbysebu a lunnir gan gorff</w:t>
            </w:r>
            <w:r w:rsidR="00D61063">
              <w:rPr>
                <w:rFonts w:eastAsia="Lucida Sans Unicode"/>
              </w:rPr>
              <w:t>, a safon 50 mewn perthynas</w:t>
            </w:r>
            <w:r w:rsidR="00D61063" w:rsidRPr="009B4AEC">
              <w:rPr>
                <w:rFonts w:eastAsia="Lucida Sans Unicode"/>
              </w:rPr>
              <w:t xml:space="preserve"> â</w:t>
            </w:r>
            <w:r w:rsidR="00D61063">
              <w:rPr>
                <w:rFonts w:eastAsia="Lucida Sans Unicode"/>
              </w:rPr>
              <w:t xml:space="preserve"> </w:t>
            </w:r>
            <w:r w:rsidR="00D61063" w:rsidRPr="00BB4EC0">
              <w:rPr>
                <w:rFonts w:eastAsia="Lucida Sans Unicode"/>
              </w:rPr>
              <w:t>c</w:t>
            </w:r>
            <w:r w:rsidR="00D61063">
              <w:rPr>
                <w:rFonts w:eastAsia="Lucida Sans Unicode"/>
              </w:rPr>
              <w:t>h</w:t>
            </w:r>
            <w:r w:rsidR="00D61063" w:rsidRPr="00BB4EC0">
              <w:rPr>
                <w:rFonts w:eastAsia="Lucida Sans Unicode"/>
              </w:rPr>
              <w:t>ynnwys sain a fideo</w:t>
            </w:r>
            <w:r w:rsidR="002452D8" w:rsidRPr="009B4AEC">
              <w:rPr>
                <w:rFonts w:eastAsia="Lucida Sans Unicode"/>
              </w:rPr>
              <w:t>);</w:t>
            </w:r>
          </w:p>
          <w:p w14:paraId="21D4926D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gwybodaeth a gyflwynir gan bersonau (ac eithrio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corff) ar gyfrif cyfryngau cymdeithasol corff (er enghraifft, ar adran ar gyfer sylwadau).</w:t>
            </w:r>
          </w:p>
          <w:p w14:paraId="73021E4F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121EC590" w14:textId="77777777" w:rsidTr="002452D8">
        <w:tc>
          <w:tcPr>
            <w:tcW w:w="1622" w:type="dxa"/>
          </w:tcPr>
          <w:p w14:paraId="61F99964" w14:textId="77777777" w:rsidR="002452D8" w:rsidRPr="009B4AEC" w:rsidRDefault="00CB6291" w:rsidP="00467CA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4</w:t>
            </w:r>
            <w:r>
              <w:rPr>
                <w:b/>
              </w:rPr>
              <w:t>3</w:t>
            </w:r>
          </w:p>
        </w:tc>
        <w:tc>
          <w:tcPr>
            <w:tcW w:w="3244" w:type="dxa"/>
          </w:tcPr>
          <w:p w14:paraId="3F7E7163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 safon </w:t>
            </w:r>
            <w:r w:rsidR="009C0C48">
              <w:rPr>
                <w:rFonts w:eastAsia="Lucida Sans Unicode"/>
              </w:rPr>
              <w:t>5</w:t>
            </w:r>
            <w:r w:rsidR="00D61063">
              <w:rPr>
                <w:rFonts w:eastAsia="Lucida Sans Unicode"/>
              </w:rPr>
              <w:t>1</w:t>
            </w:r>
            <w:r w:rsidR="00F879E1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(peiriannau hunanwasanaeth), mae cyfeiriad at beidio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 yn c</w:t>
            </w:r>
            <w:r w:rsidR="009800E0" w:rsidRPr="009B4AEC">
              <w:rPr>
                <w:rFonts w:eastAsia="Lucida Sans Unicode"/>
              </w:rPr>
              <w:t>ynnwys, ymysg materion eraill, p</w:t>
            </w:r>
            <w:r w:rsidRPr="009B4AEC">
              <w:rPr>
                <w:rFonts w:eastAsia="Lucida Sans Unicode"/>
              </w:rPr>
              <w:t>eidio â thrin y Gymraeg yn llai ffafriol o ran golwg y deunydd (er enghraifft, mewn perthynas â lliw, maint, ffont a fformat unrhyw destun), ond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golygu bod rhaid i ddeunydd Cymraeg ymddangos ar sgrin yr un pryd â deunydd Saesneg.</w:t>
            </w:r>
          </w:p>
          <w:p w14:paraId="70D0B78E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7022CC55" w14:textId="77777777" w:rsidTr="002452D8">
        <w:tc>
          <w:tcPr>
            <w:tcW w:w="1622" w:type="dxa"/>
          </w:tcPr>
          <w:p w14:paraId="418DEC45" w14:textId="77777777" w:rsidR="002452D8" w:rsidRPr="009B4AEC" w:rsidRDefault="00F879E1" w:rsidP="00477345">
            <w:pPr>
              <w:pStyle w:val="TableText"/>
            </w:pPr>
            <w:r w:rsidRPr="009B4AEC">
              <w:rPr>
                <w:b/>
              </w:rPr>
              <w:t>4</w:t>
            </w:r>
            <w:r w:rsidR="00CB6291">
              <w:rPr>
                <w:b/>
              </w:rPr>
              <w:t>4</w:t>
            </w:r>
          </w:p>
        </w:tc>
        <w:tc>
          <w:tcPr>
            <w:tcW w:w="3244" w:type="dxa"/>
          </w:tcPr>
          <w:p w14:paraId="7CADED6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safonau </w:t>
            </w:r>
            <w:r w:rsidR="00F879E1" w:rsidRPr="009B4AEC">
              <w:rPr>
                <w:rFonts w:eastAsia="Lucida Sans Unicode"/>
              </w:rPr>
              <w:t>5</w:t>
            </w:r>
            <w:r w:rsidR="00D61063">
              <w:rPr>
                <w:rFonts w:eastAsia="Lucida Sans Unicode"/>
              </w:rPr>
              <w:t>4</w:t>
            </w:r>
            <w:r w:rsidR="00F879E1" w:rsidRPr="009B4AEC">
              <w:rPr>
                <w:rFonts w:eastAsia="Lucida Sans Unicode"/>
              </w:rPr>
              <w:t xml:space="preserve"> i 5</w:t>
            </w:r>
            <w:r w:rsidR="00D61063">
              <w:rPr>
                <w:rFonts w:eastAsia="Lucida Sans Unicode"/>
              </w:rPr>
              <w:t>8</w:t>
            </w:r>
            <w:r w:rsidRPr="009B4AEC">
              <w:rPr>
                <w:rFonts w:eastAsia="Lucida Sans Unicode"/>
              </w:rPr>
              <w:t xml:space="preserve"> (derbyn ymwelwyr)—</w:t>
            </w:r>
          </w:p>
          <w:p w14:paraId="377A710C" w14:textId="77777777" w:rsidR="002452D8" w:rsidRPr="009B4AEC" w:rsidRDefault="002452D8">
            <w:pPr>
              <w:pStyle w:val="N3"/>
              <w:numPr>
                <w:ilvl w:val="2"/>
                <w:numId w:val="20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derbynfa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ardal yn swyddfeydd a lleoliadau gwasanaeth corff lle y mae staff ar gael at ddiben croesawu personau;</w:t>
            </w:r>
          </w:p>
          <w:p w14:paraId="6F4FBC56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gwasanaeth derbynfa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gwasanaeth croesawu personau i swyddfeydd neu leoliadau </w:t>
            </w:r>
            <w:r w:rsidRPr="009B4AEC">
              <w:rPr>
                <w:rFonts w:eastAsia="Lucida Sans Unicode"/>
              </w:rPr>
              <w:lastRenderedPageBreak/>
              <w:t>gwasanaeth y corff</w:t>
            </w:r>
            <w:r w:rsidR="00F879E1" w:rsidRPr="009B4AEC">
              <w:rPr>
                <w:rFonts w:eastAsia="Lucida Sans Unicode"/>
              </w:rPr>
              <w:t xml:space="preserve"> yng Nghymru</w:t>
            </w:r>
            <w:r w:rsidRPr="009B4AEC">
              <w:rPr>
                <w:rFonts w:eastAsia="Lucida Sans Unicode"/>
              </w:rPr>
              <w:t xml:space="preserve"> gan staff sydd ar gael at y diben hwnnw;</w:t>
            </w:r>
          </w:p>
          <w:p w14:paraId="60F92D6B" w14:textId="77777777" w:rsidR="002452D8" w:rsidRPr="009B4AEC" w:rsidRDefault="002452D8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mae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lleoliadau gwasanaeth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yn cynnwys canolfannau cyngor</w:t>
            </w:r>
            <w:r w:rsidR="007012E4" w:rsidRPr="009B4AEC">
              <w:rPr>
                <w:rFonts w:eastAsia="Lucida Sans Unicode"/>
              </w:rPr>
              <w:t>, canolfannau cymunedol</w:t>
            </w:r>
            <w:r w:rsidRPr="009B4AEC">
              <w:rPr>
                <w:rFonts w:eastAsia="Lucida Sans Unicode"/>
              </w:rPr>
              <w:t xml:space="preserve"> a chanolfannau galw heibio.</w:t>
            </w:r>
          </w:p>
          <w:p w14:paraId="52505D94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B1CCB55" w14:textId="77777777" w:rsidTr="002452D8">
        <w:tc>
          <w:tcPr>
            <w:tcW w:w="1622" w:type="dxa"/>
          </w:tcPr>
          <w:p w14:paraId="0205C35B" w14:textId="77777777" w:rsidR="002452D8" w:rsidRPr="009B4AEC" w:rsidRDefault="00CB6291" w:rsidP="00477345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4</w:t>
            </w:r>
            <w:r>
              <w:rPr>
                <w:b/>
              </w:rPr>
              <w:t>5</w:t>
            </w:r>
          </w:p>
          <w:p w14:paraId="322431E2" w14:textId="77777777" w:rsidR="002452D8" w:rsidRPr="009B4AEC" w:rsidRDefault="002452D8" w:rsidP="00477345">
            <w:pPr>
              <w:pStyle w:val="TableText"/>
              <w:rPr>
                <w:b/>
              </w:rPr>
            </w:pPr>
          </w:p>
        </w:tc>
        <w:tc>
          <w:tcPr>
            <w:tcW w:w="3244" w:type="dxa"/>
          </w:tcPr>
          <w:p w14:paraId="319A6AF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safonau 7, </w:t>
            </w:r>
            <w:r w:rsidR="007012E4" w:rsidRPr="009B4AEC">
              <w:rPr>
                <w:rFonts w:eastAsia="Lucida Sans Unicode"/>
              </w:rPr>
              <w:t>5</w:t>
            </w:r>
            <w:r w:rsidR="00D61063">
              <w:rPr>
                <w:rFonts w:eastAsia="Lucida Sans Unicode"/>
              </w:rPr>
              <w:t>2</w:t>
            </w:r>
            <w:r w:rsidR="007012E4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a </w:t>
            </w:r>
            <w:r w:rsidR="007012E4" w:rsidRPr="009B4AEC">
              <w:rPr>
                <w:rFonts w:eastAsia="Lucida Sans Unicode"/>
              </w:rPr>
              <w:t>5</w:t>
            </w:r>
            <w:r w:rsidR="00D61063">
              <w:rPr>
                <w:rFonts w:eastAsia="Lucida Sans Unicode"/>
              </w:rPr>
              <w:t>3</w:t>
            </w:r>
            <w:r w:rsidR="00A7334F">
              <w:rPr>
                <w:rFonts w:eastAsia="Lucida Sans Unicode"/>
              </w:rPr>
              <w:t>,</w:t>
            </w:r>
            <w:r w:rsidR="007012E4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hysbysiad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unrhyw hysbysiad y mae corff yn ei gyhoeddi, ond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cynnwys hysbysiadau a ragnodir gan ddeddfiad.</w:t>
            </w:r>
          </w:p>
          <w:p w14:paraId="0C05871B" w14:textId="77777777" w:rsidR="004D3B42" w:rsidRPr="009B4AEC" w:rsidRDefault="004D3B42" w:rsidP="00477345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07CC3F06" w14:textId="77777777" w:rsidTr="002452D8">
        <w:tc>
          <w:tcPr>
            <w:tcW w:w="1622" w:type="dxa"/>
          </w:tcPr>
          <w:p w14:paraId="2AB16262" w14:textId="77777777" w:rsidR="002452D8" w:rsidRPr="009B4AEC" w:rsidRDefault="007012E4" w:rsidP="00CC0B8A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4</w:t>
            </w:r>
            <w:r w:rsidR="00CB6291">
              <w:rPr>
                <w:b/>
              </w:rPr>
              <w:t>6</w:t>
            </w:r>
          </w:p>
        </w:tc>
        <w:tc>
          <w:tcPr>
            <w:tcW w:w="3244" w:type="dxa"/>
          </w:tcPr>
          <w:p w14:paraId="72180FA8" w14:textId="77777777" w:rsidR="002452D8" w:rsidRPr="009B4AEC" w:rsidRDefault="002452D8">
            <w:pPr>
              <w:pStyle w:val="N2"/>
              <w:numPr>
                <w:ilvl w:val="1"/>
                <w:numId w:val="21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ddibenion safon</w:t>
            </w:r>
            <w:r w:rsidR="009C0C48">
              <w:rPr>
                <w:rFonts w:eastAsia="Lucida Sans Unicode"/>
              </w:rPr>
              <w:t>au 6</w:t>
            </w:r>
            <w:r w:rsidR="00D61063">
              <w:rPr>
                <w:rFonts w:eastAsia="Lucida Sans Unicode"/>
              </w:rPr>
              <w:t>4</w:t>
            </w:r>
            <w:r w:rsidR="009C0C48">
              <w:rPr>
                <w:rFonts w:eastAsia="Lucida Sans Unicode"/>
              </w:rPr>
              <w:t xml:space="preserve"> a</w:t>
            </w:r>
            <w:r w:rsidRPr="009B4AEC">
              <w:rPr>
                <w:rFonts w:eastAsia="Lucida Sans Unicode"/>
              </w:rPr>
              <w:t xml:space="preserve"> </w:t>
            </w:r>
            <w:r w:rsidR="00D61063" w:rsidRPr="009B4AEC">
              <w:rPr>
                <w:rFonts w:eastAsia="Lucida Sans Unicode"/>
              </w:rPr>
              <w:t>6</w:t>
            </w:r>
            <w:r w:rsidR="00D61063">
              <w:rPr>
                <w:rFonts w:eastAsia="Lucida Sans Unicode"/>
              </w:rPr>
              <w:t>5</w:t>
            </w:r>
            <w:r w:rsidRPr="009B4AEC">
              <w:rPr>
                <w:rFonts w:eastAsia="Lucida Sans Unicode"/>
              </w:rPr>
              <w:t>, mae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cyfeiriad at gorff yn</w:t>
            </w:r>
            <w:r w:rsidR="00CC0B8A" w:rsidRPr="009B4AEC">
              <w:rPr>
                <w:rFonts w:eastAsia="Lucida Sans Unicode"/>
              </w:rPr>
              <w:t xml:space="preserve"> </w:t>
            </w:r>
            <w:r w:rsidR="008B498A" w:rsidRPr="009B4AEC">
              <w:rPr>
                <w:rFonts w:eastAsia="Lucida Sans Unicode"/>
              </w:rPr>
              <w:t>llunio</w:t>
            </w:r>
            <w:r w:rsidR="009C0C48">
              <w:rPr>
                <w:rFonts w:eastAsia="Lucida Sans Unicode"/>
              </w:rPr>
              <w:t xml:space="preserve">, yn diwygio </w:t>
            </w:r>
            <w:r w:rsidR="00CC0B8A" w:rsidRPr="009B4AEC">
              <w:rPr>
                <w:rFonts w:eastAsia="Lucida Sans Unicode"/>
              </w:rPr>
              <w:t>neu</w:t>
            </w:r>
            <w:r w:rsidR="00402A77">
              <w:rPr>
                <w:rFonts w:eastAsia="Lucida Sans Unicode"/>
              </w:rPr>
              <w:t>’</w:t>
            </w:r>
            <w:r w:rsidR="00CC0B8A" w:rsidRPr="009B4AEC">
              <w:rPr>
                <w:rFonts w:eastAsia="Lucida Sans Unicode"/>
              </w:rPr>
              <w:t>n</w:t>
            </w:r>
            <w:r w:rsidRPr="009B4AEC">
              <w:rPr>
                <w:rFonts w:eastAsia="Lucida Sans Unicode"/>
              </w:rPr>
              <w:t xml:space="preserve"> cyflwyno ei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hunaniaeth gorfforaethol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yn cynnwys, ymysg pethau eraill, y ffordd y mae corff yn ei gyflwyno ei hun drwy ddatganiadau gweledol, yr enw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enwau a ddefnyddir gan gorff,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brandio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sloganau a ddefnyddir gan gorff (er enghraifft, brandio a sloganau a argraffir ar ei bapur ysgrifennu).</w:t>
            </w:r>
          </w:p>
          <w:p w14:paraId="201D99DE" w14:textId="77777777" w:rsidR="002452D8" w:rsidRPr="009B4AEC" w:rsidRDefault="002452D8" w:rsidP="003E569A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 safon</w:t>
            </w:r>
            <w:r w:rsidR="00D835E1">
              <w:rPr>
                <w:rFonts w:eastAsia="Lucida Sans Unicode"/>
              </w:rPr>
              <w:t>au</w:t>
            </w:r>
            <w:r w:rsidRPr="009B4AEC">
              <w:rPr>
                <w:rFonts w:eastAsia="Lucida Sans Unicode"/>
              </w:rPr>
              <w:t xml:space="preserve"> </w:t>
            </w:r>
            <w:r w:rsidR="00D61063" w:rsidRPr="009B4AEC">
              <w:rPr>
                <w:rFonts w:eastAsia="Lucida Sans Unicode"/>
              </w:rPr>
              <w:t>6</w:t>
            </w:r>
            <w:r w:rsidR="00D61063">
              <w:rPr>
                <w:rFonts w:eastAsia="Lucida Sans Unicode"/>
              </w:rPr>
              <w:t xml:space="preserve">4 </w:t>
            </w:r>
            <w:r w:rsidR="00D835E1">
              <w:rPr>
                <w:rFonts w:eastAsia="Lucida Sans Unicode"/>
              </w:rPr>
              <w:t xml:space="preserve">a </w:t>
            </w:r>
            <w:r w:rsidR="00D61063">
              <w:rPr>
                <w:rFonts w:eastAsia="Lucida Sans Unicode"/>
              </w:rPr>
              <w:t>65</w:t>
            </w:r>
            <w:r w:rsidR="00D61063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yn </w:t>
            </w:r>
            <w:r w:rsidR="00BD3076">
              <w:rPr>
                <w:rFonts w:eastAsia="Lucida Sans Unicode"/>
              </w:rPr>
              <w:t>gymwys</w:t>
            </w:r>
            <w:r w:rsidR="00BD3076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graddau y mae deddfiad yn ei gwneud yn ofynnol i gorff ddefnyddio enw cyfreithiol.</w:t>
            </w:r>
          </w:p>
          <w:p w14:paraId="2AA49A9D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18024E32" w14:textId="77777777" w:rsidTr="002452D8">
        <w:tc>
          <w:tcPr>
            <w:tcW w:w="1622" w:type="dxa"/>
          </w:tcPr>
          <w:p w14:paraId="419A6F52" w14:textId="77777777" w:rsidR="002452D8" w:rsidRPr="009B4AEC" w:rsidRDefault="007012E4" w:rsidP="00CC0B8A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4</w:t>
            </w:r>
            <w:r w:rsidR="00CB6291">
              <w:rPr>
                <w:b/>
              </w:rPr>
              <w:t>7</w:t>
            </w:r>
          </w:p>
        </w:tc>
        <w:tc>
          <w:tcPr>
            <w:tcW w:w="3244" w:type="dxa"/>
          </w:tcPr>
          <w:p w14:paraId="5CAD61B9" w14:textId="77777777" w:rsidR="00CC0B8A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safonau </w:t>
            </w:r>
            <w:r w:rsidR="00D61063" w:rsidRPr="009B4AEC">
              <w:rPr>
                <w:rFonts w:eastAsia="Lucida Sans Unicode"/>
              </w:rPr>
              <w:t>6</w:t>
            </w:r>
            <w:r w:rsidR="00D61063">
              <w:rPr>
                <w:rFonts w:eastAsia="Lucida Sans Unicode"/>
              </w:rPr>
              <w:t>6</w:t>
            </w:r>
            <w:r w:rsidR="00D61063" w:rsidRPr="009B4AEC">
              <w:rPr>
                <w:rFonts w:eastAsia="Lucida Sans Unicode"/>
              </w:rPr>
              <w:t xml:space="preserve"> </w:t>
            </w:r>
            <w:r w:rsidR="007012E4" w:rsidRPr="009B4AEC">
              <w:rPr>
                <w:rFonts w:eastAsia="Lucida Sans Unicode"/>
              </w:rPr>
              <w:t>a 6</w:t>
            </w:r>
            <w:r w:rsidR="00D61063">
              <w:rPr>
                <w:rFonts w:eastAsia="Lucida Sans Unicode"/>
              </w:rPr>
              <w:t>7</w:t>
            </w:r>
            <w:r w:rsidRPr="009B4AEC">
              <w:rPr>
                <w:rFonts w:eastAsia="Lucida Sans Unicode"/>
              </w:rPr>
              <w:t xml:space="preserve"> (cyrsiau),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cwrs addysg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unrhyw seminar, hyfforddiant, gweithdy neu ddarpariaeth debyg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ei ddarparu neu ei darparu ar gyfer addysgu neu wella sgiliau aelodau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cyhoedd</w:t>
            </w:r>
            <w:r w:rsidR="007012E4" w:rsidRPr="009B4AEC">
              <w:rPr>
                <w:rFonts w:eastAsia="Lucida Sans Unicode"/>
              </w:rPr>
              <w:t xml:space="preserve"> yng Nghymru</w:t>
            </w:r>
            <w:r w:rsidRPr="009B4AEC">
              <w:rPr>
                <w:rFonts w:eastAsia="Lucida Sans Unicode"/>
              </w:rPr>
              <w:t>; ond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cynnwys</w:t>
            </w:r>
            <w:r w:rsidR="00CC0B8A" w:rsidRPr="009B4AEC">
              <w:rPr>
                <w:rFonts w:eastAsia="Lucida Sans Unicode"/>
              </w:rPr>
              <w:t>—</w:t>
            </w:r>
          </w:p>
          <w:p w14:paraId="028AD43F" w14:textId="77777777" w:rsidR="00CC0B8A" w:rsidRPr="009B4AEC" w:rsidRDefault="002452D8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gweithgareddau na chyrsiau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eu darparu fel rhan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cwricwlwm yn unol ag unrhyw ddeddfiad</w:t>
            </w:r>
            <w:r w:rsidR="00BD3076">
              <w:rPr>
                <w:rFonts w:eastAsia="Lucida Sans Unicode"/>
              </w:rPr>
              <w:t>,</w:t>
            </w:r>
            <w:r w:rsidR="00CC0B8A" w:rsidRPr="009B4AEC">
              <w:rPr>
                <w:rFonts w:eastAsia="Lucida Sans Unicode"/>
              </w:rPr>
              <w:t xml:space="preserve"> neu</w:t>
            </w:r>
          </w:p>
          <w:p w14:paraId="22FD26CB" w14:textId="77777777" w:rsidR="002452D8" w:rsidRPr="009B4AEC" w:rsidRDefault="00CC0B8A" w:rsidP="00E07C0F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seminarau na chyflwyniadau llafar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 pherfformiad neu gynhyrchiad</w:t>
            </w:r>
            <w:r w:rsidR="002452D8" w:rsidRPr="009B4AEC">
              <w:rPr>
                <w:rFonts w:eastAsia="Lucida Sans Unicode"/>
              </w:rPr>
              <w:t>.</w:t>
            </w:r>
          </w:p>
          <w:p w14:paraId="64C5EC2C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16023CEE" w14:textId="77777777" w:rsidTr="002452D8">
        <w:tc>
          <w:tcPr>
            <w:tcW w:w="1622" w:type="dxa"/>
          </w:tcPr>
          <w:p w14:paraId="2B7E9175" w14:textId="77777777" w:rsidR="002452D8" w:rsidRPr="009B4AEC" w:rsidRDefault="007012E4" w:rsidP="00CC0B8A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4</w:t>
            </w:r>
            <w:r w:rsidR="00CB6291">
              <w:rPr>
                <w:b/>
              </w:rPr>
              <w:t>8</w:t>
            </w:r>
          </w:p>
        </w:tc>
        <w:tc>
          <w:tcPr>
            <w:tcW w:w="3244" w:type="dxa"/>
          </w:tcPr>
          <w:p w14:paraId="319EFF4F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y safonau,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deddfiad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deddfiad (pa bryd bynnag </w:t>
            </w:r>
            <w:r w:rsidR="00A7334F">
              <w:rPr>
                <w:rFonts w:eastAsia="Lucida Sans Unicode"/>
              </w:rPr>
              <w:t>y’i deddfir neu y’i gwneir</w:t>
            </w:r>
            <w:r w:rsidRPr="009B4AEC">
              <w:rPr>
                <w:rFonts w:eastAsia="Lucida Sans Unicode"/>
              </w:rPr>
              <w:t xml:space="preserve">) sydd wedi ei gynnwys mewn </w:t>
            </w:r>
            <w:r w:rsidRPr="009B4AEC">
              <w:rPr>
                <w:rFonts w:eastAsia="Lucida Sans Unicode"/>
              </w:rPr>
              <w:lastRenderedPageBreak/>
              <w:t>unrhyw un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canlynol, neu mewn offeryn a wneir o dan </w:t>
            </w:r>
            <w:r w:rsidR="00BD3076">
              <w:rPr>
                <w:rFonts w:eastAsia="Lucida Sans Unicode"/>
              </w:rPr>
              <w:t xml:space="preserve">unrhyw </w:t>
            </w:r>
            <w:r w:rsidRPr="009B4AEC">
              <w:rPr>
                <w:rFonts w:eastAsia="Lucida Sans Unicode"/>
              </w:rPr>
              <w:t>un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canlynol—</w:t>
            </w:r>
          </w:p>
          <w:p w14:paraId="3BB55051" w14:textId="77777777" w:rsidR="002452D8" w:rsidRPr="009B4AEC" w:rsidRDefault="002452D8">
            <w:pPr>
              <w:pStyle w:val="N3"/>
              <w:numPr>
                <w:ilvl w:val="2"/>
                <w:numId w:val="5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Deddf Seneddol</w:t>
            </w:r>
            <w:r w:rsidR="00BD3076">
              <w:rPr>
                <w:rFonts w:eastAsia="Lucida Sans Unicode"/>
              </w:rPr>
              <w:t>,</w:t>
            </w:r>
            <w:r w:rsidR="00BD3076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neu</w:t>
            </w:r>
          </w:p>
          <w:p w14:paraId="35D70C5E" w14:textId="77777777" w:rsidR="002452D8" w:rsidRPr="009B4AEC" w:rsidRDefault="002452D8" w:rsidP="00B01BC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Mesur neu Ddeddf gan </w:t>
            </w:r>
            <w:r w:rsidR="007012E4" w:rsidRPr="009B4AEC">
              <w:rPr>
                <w:rFonts w:eastAsia="Lucida Sans Unicode"/>
              </w:rPr>
              <w:t>Senedd</w:t>
            </w:r>
            <w:r w:rsidRPr="009B4AEC">
              <w:rPr>
                <w:rFonts w:eastAsia="Lucida Sans Unicode"/>
              </w:rPr>
              <w:t xml:space="preserve"> Cymru.</w:t>
            </w:r>
          </w:p>
        </w:tc>
      </w:tr>
    </w:tbl>
    <w:p w14:paraId="6EE83493" w14:textId="77777777" w:rsidR="00044C84" w:rsidRDefault="00ED25EC" w:rsidP="00ED25EC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left"/>
      </w:pPr>
      <w:r w:rsidRPr="009B4AEC">
        <w:lastRenderedPageBreak/>
        <w:tab/>
      </w:r>
    </w:p>
    <w:p w14:paraId="5D35DB7E" w14:textId="77777777" w:rsidR="00ED25EC" w:rsidRPr="009B4AEC" w:rsidRDefault="00044C84" w:rsidP="00CB6291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ind w:firstLine="720"/>
        <w:jc w:val="left"/>
        <w:rPr>
          <w:rStyle w:val="Ref"/>
        </w:rPr>
      </w:pPr>
      <w:r>
        <w:br w:type="page"/>
      </w:r>
      <w:r w:rsidR="00ED25EC" w:rsidRPr="009B4AEC">
        <w:lastRenderedPageBreak/>
        <w:t xml:space="preserve">ATODLEN </w:t>
      </w:r>
      <w:r w:rsidR="00ED25EC" w:rsidRPr="009B4AEC">
        <w:fldChar w:fldCharType="begin"/>
      </w:r>
      <w:r w:rsidR="00ED25EC" w:rsidRPr="009B4AEC">
        <w:instrText xml:space="preserve"> SEQ schedule\* arabic </w:instrText>
      </w:r>
      <w:r w:rsidR="00ED25EC" w:rsidRPr="009B4AEC">
        <w:fldChar w:fldCharType="separate"/>
      </w:r>
      <w:r w:rsidR="004A2EBD" w:rsidRPr="009B4AEC">
        <w:t>2</w:t>
      </w:r>
      <w:r w:rsidR="00ED25EC" w:rsidRPr="009B4AEC">
        <w:fldChar w:fldCharType="end"/>
      </w:r>
      <w:r w:rsidR="00ED25EC" w:rsidRPr="009B4AEC">
        <w:tab/>
      </w:r>
      <w:r w:rsidR="00ED25EC" w:rsidRPr="009B4AEC">
        <w:rPr>
          <w:rStyle w:val="Ref"/>
        </w:rPr>
        <w:t>Rheoliad 2(2)</w:t>
      </w:r>
    </w:p>
    <w:p w14:paraId="763266C8" w14:textId="77777777" w:rsidR="002452D8" w:rsidRPr="009B4AEC" w:rsidRDefault="002452D8" w:rsidP="00ED25EC">
      <w:pPr>
        <w:pStyle w:val="ScheduleHead"/>
        <w:rPr>
          <w:rFonts w:eastAsia="Lucida Sans Unicode"/>
        </w:rPr>
      </w:pPr>
      <w:r w:rsidRPr="009B4AEC">
        <w:rPr>
          <w:rFonts w:eastAsia="Lucida Sans Unicode"/>
        </w:rPr>
        <w:t>Safonau Llunio Polisi</w:t>
      </w:r>
    </w:p>
    <w:p w14:paraId="069E0A16" w14:textId="77777777" w:rsidR="00ED25EC" w:rsidRPr="009B4AEC" w:rsidRDefault="00ED25EC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\r 1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</w:p>
    <w:p w14:paraId="77F5922E" w14:textId="77777777" w:rsidR="002452D8" w:rsidRPr="009B4AEC" w:rsidRDefault="002452D8" w:rsidP="00ED25EC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Y SAFONAU</w:t>
      </w:r>
    </w:p>
    <w:p w14:paraId="22F5E4A6" w14:textId="77777777" w:rsidR="002452D8" w:rsidRPr="009B4AEC" w:rsidRDefault="002452D8" w:rsidP="00ED25EC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5B01E097" w14:textId="77777777" w:rsidTr="002452D8">
        <w:tc>
          <w:tcPr>
            <w:tcW w:w="1622" w:type="dxa"/>
          </w:tcPr>
          <w:p w14:paraId="4E518A8C" w14:textId="77777777" w:rsidR="002452D8" w:rsidRPr="009B4AEC" w:rsidRDefault="002452D8" w:rsidP="00264311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</w:p>
        </w:tc>
        <w:tc>
          <w:tcPr>
            <w:tcW w:w="3244" w:type="dxa"/>
          </w:tcPr>
          <w:p w14:paraId="293CF953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ystyried effeithiau penderfyniadau polisi a wneir gan gorff ar y Gymraeg</w:t>
            </w:r>
          </w:p>
          <w:p w14:paraId="23359E2D" w14:textId="77777777" w:rsidR="004D3B42" w:rsidRPr="009B4AEC" w:rsidRDefault="004D3B42" w:rsidP="00264311">
            <w:pPr>
              <w:pStyle w:val="TableText"/>
              <w:rPr>
                <w:b/>
              </w:rPr>
            </w:pPr>
          </w:p>
        </w:tc>
      </w:tr>
      <w:tr w:rsidR="002452D8" w:rsidRPr="009B4AEC" w14:paraId="1A0FFE55" w14:textId="77777777" w:rsidTr="002452D8">
        <w:tc>
          <w:tcPr>
            <w:tcW w:w="1622" w:type="dxa"/>
          </w:tcPr>
          <w:p w14:paraId="7211DC31" w14:textId="77777777" w:rsidR="002452D8" w:rsidRPr="009B4AEC" w:rsidRDefault="002452D8" w:rsidP="00CC0B8A">
            <w:pPr>
              <w:pStyle w:val="TableText"/>
              <w:rPr>
                <w:b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32392DC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llunio polisi newydd,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adolygu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addasu polisi sydd eisoes yn bodoli, rhaid ichi ystyried pa effeithiau, os o gwbl (pa un </w:t>
            </w:r>
            <w:r w:rsidR="00452DE6">
              <w:rPr>
                <w:rFonts w:eastAsia="Lucida Sans Unicode"/>
              </w:rPr>
              <w:t>a</w:t>
            </w:r>
            <w:r w:rsidR="00452DE6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rheini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bositif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andwyol)</w:t>
            </w:r>
            <w:r w:rsidR="00F035B5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penderfyniad polisi yn eu cael ar—</w:t>
            </w:r>
          </w:p>
          <w:p w14:paraId="569CF298" w14:textId="77777777" w:rsidR="002452D8" w:rsidRPr="009B4AEC" w:rsidRDefault="002452D8">
            <w:pPr>
              <w:pStyle w:val="N3"/>
              <w:numPr>
                <w:ilvl w:val="2"/>
                <w:numId w:val="2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5E1394DF" w14:textId="77777777" w:rsidR="002452D8" w:rsidRPr="009B4AEC" w:rsidRDefault="002452D8" w:rsidP="003E569A">
            <w:pPr>
              <w:pStyle w:val="N3"/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30431F2E" w14:textId="77777777" w:rsidR="004D3B42" w:rsidRPr="009B4AEC" w:rsidRDefault="004D3B42" w:rsidP="00E07C0F">
            <w:pPr>
              <w:pStyle w:val="TableText"/>
              <w:jc w:val="both"/>
            </w:pPr>
          </w:p>
        </w:tc>
      </w:tr>
      <w:tr w:rsidR="002452D8" w:rsidRPr="009B4AEC" w14:paraId="3EBC550A" w14:textId="77777777" w:rsidTr="002452D8">
        <w:tc>
          <w:tcPr>
            <w:tcW w:w="1622" w:type="dxa"/>
          </w:tcPr>
          <w:p w14:paraId="729CB574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70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0EA1449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llunio polisi newydd,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adolygu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addasu polisi sydd eisoes yn bodoli, rhaid ichi ystyried sut y gellid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polisi (neu sut y gellid newid polisi sydd eisoes yn bodoli)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penderfyniad polisi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positif, neu effeithiau mwy positif, ar—</w:t>
            </w:r>
          </w:p>
          <w:p w14:paraId="2F18F2C9" w14:textId="77777777" w:rsidR="002452D8" w:rsidRPr="009B4AEC" w:rsidRDefault="002452D8">
            <w:pPr>
              <w:pStyle w:val="N3"/>
              <w:numPr>
                <w:ilvl w:val="2"/>
                <w:numId w:val="23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6B26E0AF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4D8692D8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5B645893" w14:textId="77777777" w:rsidTr="002452D8">
        <w:tc>
          <w:tcPr>
            <w:tcW w:w="1622" w:type="dxa"/>
          </w:tcPr>
          <w:p w14:paraId="5A17420A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D835E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494D589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llunio polisi newydd,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adolygu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addasu polisi sydd eisoes yn bodoli, rhaid ichi ystyried sut y gellid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polisi (neu sut y gellid newid polisi sydd eisoes yn bodoli) fel na fyddai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penderfyniad polisi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andwyol, neu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llai andwyol, ar—</w:t>
            </w:r>
          </w:p>
          <w:p w14:paraId="374B91D6" w14:textId="77777777" w:rsidR="002452D8" w:rsidRPr="009B4AEC" w:rsidRDefault="002452D8">
            <w:pPr>
              <w:pStyle w:val="N3"/>
              <w:numPr>
                <w:ilvl w:val="2"/>
                <w:numId w:val="2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69268C71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lastRenderedPageBreak/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06E6B2C1" w14:textId="77777777" w:rsidR="004D3B42" w:rsidRPr="009B4AEC" w:rsidRDefault="004D3B42" w:rsidP="00264311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C120708" w14:textId="77777777" w:rsidTr="002452D8">
        <w:tc>
          <w:tcPr>
            <w:tcW w:w="1622" w:type="dxa"/>
          </w:tcPr>
          <w:p w14:paraId="33A6DDAA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D835E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392899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cyhoeddi dogfen ymgynghori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 phenderfyniad polisi, rhaid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ddogfen honno ystyried a cheisio barn ynghylch yr effeithiau (pa un a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rheini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bositif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andwyol)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penderfyniad polisi o dan ystyriaeth yn eu cael ar—</w:t>
            </w:r>
          </w:p>
          <w:p w14:paraId="47B44C1A" w14:textId="77777777" w:rsidR="002452D8" w:rsidRPr="009B4AEC" w:rsidRDefault="002452D8">
            <w:pPr>
              <w:pStyle w:val="N3"/>
              <w:numPr>
                <w:ilvl w:val="2"/>
                <w:numId w:val="25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6AD865C6" w14:textId="77777777" w:rsidR="004D3B42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0AC53F17" w14:textId="77777777" w:rsidR="00062E20" w:rsidRPr="009B4AEC" w:rsidRDefault="00062E20" w:rsidP="00062E20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2452D8" w:rsidRPr="009B4AEC" w14:paraId="0979F158" w14:textId="77777777" w:rsidTr="002452D8">
        <w:tc>
          <w:tcPr>
            <w:tcW w:w="1622" w:type="dxa"/>
          </w:tcPr>
          <w:p w14:paraId="6AA4A827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49D3CFB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cyhoeddi dogfen ymgynghori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 phenderfyniad polisi, rhaid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ddogfen honno ystyried a cheisio barn ynghylch sut y gellid llunio neu addasu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polisi o dan ystyriaeth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positif, neu effeithiau mwy positif, ar—</w:t>
            </w:r>
          </w:p>
          <w:p w14:paraId="5DD54AE4" w14:textId="77777777" w:rsidR="002452D8" w:rsidRPr="009B4AEC" w:rsidRDefault="002452D8">
            <w:pPr>
              <w:pStyle w:val="N3"/>
              <w:numPr>
                <w:ilvl w:val="2"/>
                <w:numId w:val="26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5AA706BC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54BA4871" w14:textId="77777777" w:rsidR="004D3B42" w:rsidRPr="009B4AEC" w:rsidRDefault="004D3B42" w:rsidP="00264311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5654F70" w14:textId="77777777" w:rsidTr="002452D8">
        <w:tc>
          <w:tcPr>
            <w:tcW w:w="1622" w:type="dxa"/>
          </w:tcPr>
          <w:p w14:paraId="262C6BBA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12D7F3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cyhoeddi dogfen ymgynghori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 phenderfyniad polisi, rhaid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ddogfen honno ystyried a cheisio barn ynghylch sut y gellid llunio neu addasu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polisi o dan ystyriaeth fel na fyddai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andwyol, neu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llai andwyol, ar—</w:t>
            </w:r>
          </w:p>
          <w:p w14:paraId="1976F146" w14:textId="77777777" w:rsidR="002452D8" w:rsidRPr="009B4AEC" w:rsidRDefault="002452D8">
            <w:pPr>
              <w:pStyle w:val="N3"/>
              <w:numPr>
                <w:ilvl w:val="2"/>
                <w:numId w:val="2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0312C10E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0184F987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5619781" w14:textId="77777777" w:rsidTr="002452D8">
        <w:tc>
          <w:tcPr>
            <w:tcW w:w="1622" w:type="dxa"/>
          </w:tcPr>
          <w:p w14:paraId="7AA570A4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37DF456E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lunio a chyhoeddi polisi dyfarnu grantiau (neu, pan fo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briodol, ddiwygio polisi sydd eisoes yn bodoli)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ei gwneud yn ofynnol ichi ystyried y materion </w:t>
            </w:r>
            <w:r w:rsidRPr="009B4AEC">
              <w:rPr>
                <w:rFonts w:eastAsia="Lucida Sans Unicode"/>
              </w:rPr>
              <w:lastRenderedPageBreak/>
              <w:t xml:space="preserve">a ganlyn pan fyddwch yn gwneud penderfyniadau </w:t>
            </w:r>
            <w:r w:rsidR="0053297B">
              <w:rPr>
                <w:rFonts w:eastAsia="Lucida Sans Unicode"/>
              </w:rPr>
              <w:t>mewn perthynas â</w:t>
            </w:r>
            <w:r w:rsidR="0053297B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dyfarnu grant—</w:t>
            </w:r>
          </w:p>
          <w:p w14:paraId="0B775E90" w14:textId="77777777" w:rsidR="002452D8" w:rsidRPr="009B4AEC" w:rsidRDefault="002452D8">
            <w:pPr>
              <w:pStyle w:val="N3"/>
              <w:numPr>
                <w:ilvl w:val="2"/>
                <w:numId w:val="2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 effeithiau, os o gwbl (a pha un a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rheini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bositif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andwyol), y byddai dyfarnu grant yn eu cael ar—</w:t>
            </w:r>
          </w:p>
          <w:p w14:paraId="7D73665E" w14:textId="77777777" w:rsidR="002452D8" w:rsidRPr="009B4AEC" w:rsidRDefault="002452D8" w:rsidP="003E569A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4F2B1CDB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Saesneg;</w:t>
            </w:r>
          </w:p>
          <w:p w14:paraId="43FEEF60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sut y gellid gwneud neu weithredu</w:t>
            </w:r>
            <w:r w:rsidR="00D97E69">
              <w:rPr>
                <w:rFonts w:eastAsia="Lucida Sans Unicode"/>
              </w:rPr>
              <w:t>’r</w:t>
            </w:r>
            <w:r w:rsidRPr="009B4AEC">
              <w:rPr>
                <w:rFonts w:eastAsia="Lucida Sans Unicode"/>
              </w:rPr>
              <w:t xml:space="preserve"> penderfyniad (er enghraifft, drwy osod amodau grant)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positif, neu effeithiau mwy positif, ar—</w:t>
            </w:r>
          </w:p>
          <w:p w14:paraId="26320C58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691056F8" w14:textId="77777777" w:rsidR="002452D8" w:rsidRPr="009B4AEC" w:rsidRDefault="002452D8" w:rsidP="004A58F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Saesneg;</w:t>
            </w:r>
          </w:p>
          <w:p w14:paraId="32E5617B" w14:textId="77777777" w:rsidR="002452D8" w:rsidRPr="009B4AEC" w:rsidRDefault="002452D8" w:rsidP="004A58F9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sut y gellid gwneud neu weithredu</w:t>
            </w:r>
            <w:r w:rsidR="00D97E69">
              <w:rPr>
                <w:rFonts w:eastAsia="Lucida Sans Unicode"/>
              </w:rPr>
              <w:t>’r</w:t>
            </w:r>
            <w:r w:rsidRPr="009B4AEC">
              <w:rPr>
                <w:rFonts w:eastAsia="Lucida Sans Unicode"/>
              </w:rPr>
              <w:t xml:space="preserve"> penderfyniad (er enghraifft, drwy osod amodau grant) fel na fyddai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andwyol, neu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llai andwyol</w:t>
            </w:r>
            <w:r w:rsidR="00452DE6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ar—</w:t>
            </w:r>
          </w:p>
          <w:p w14:paraId="24D9690D" w14:textId="77777777" w:rsidR="002452D8" w:rsidRPr="009B4AEC" w:rsidRDefault="002452D8" w:rsidP="004A58F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439FE87F" w14:textId="77777777" w:rsidR="002452D8" w:rsidRPr="009B4AEC" w:rsidRDefault="002452D8" w:rsidP="004A58F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Saesneg;</w:t>
            </w:r>
          </w:p>
          <w:p w14:paraId="68A722A1" w14:textId="77777777" w:rsidR="002452D8" w:rsidRPr="009B4AEC" w:rsidRDefault="00264311" w:rsidP="00720567">
            <w:pPr>
              <w:pStyle w:val="N3"/>
              <w:numPr>
                <w:ilvl w:val="0"/>
                <w:numId w:val="0"/>
              </w:numPr>
              <w:ind w:left="788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>a oes angen ichi ofyn i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 xml:space="preserve">r </w:t>
            </w:r>
            <w:r w:rsidR="001054AC">
              <w:rPr>
                <w:rFonts w:eastAsia="Lucida Sans Unicode"/>
              </w:rPr>
              <w:t>ceisydd</w:t>
            </w:r>
            <w:r w:rsidR="001054AC" w:rsidRPr="009B4AEC">
              <w:rPr>
                <w:rFonts w:eastAsia="Lucida Sans Unicode"/>
              </w:rPr>
              <w:t xml:space="preserve"> </w:t>
            </w:r>
            <w:r w:rsidR="002452D8" w:rsidRPr="009B4AEC">
              <w:rPr>
                <w:rFonts w:eastAsia="Lucida Sans Unicode"/>
              </w:rPr>
              <w:t>am grant am unrhyw wybodaeth ychwanegol er mwyn eich cynorthwyo i asesu eff</w:t>
            </w:r>
            <w:r w:rsidR="00636FEC">
              <w:rPr>
                <w:rFonts w:eastAsia="Lucida Sans Unicode"/>
              </w:rPr>
              <w:t>eithiau</w:t>
            </w:r>
            <w:r w:rsidR="002452D8" w:rsidRPr="009B4AEC">
              <w:rPr>
                <w:rFonts w:eastAsia="Lucida Sans Unicode"/>
              </w:rPr>
              <w:t xml:space="preserve"> dyfarnu grant ar—</w:t>
            </w:r>
          </w:p>
          <w:p w14:paraId="6EE87A2A" w14:textId="77777777" w:rsidR="002452D8" w:rsidRPr="009B4AEC" w:rsidRDefault="002452D8">
            <w:pPr>
              <w:pStyle w:val="N4"/>
              <w:numPr>
                <w:ilvl w:val="3"/>
                <w:numId w:val="2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67A38AE0" w14:textId="77777777" w:rsidR="002452D8" w:rsidRPr="009B4AEC" w:rsidRDefault="002452D8" w:rsidP="00E07C0F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peidio â thrin y Gymraeg yn llai </w:t>
            </w:r>
            <w:r w:rsidRPr="009B4AEC">
              <w:rPr>
                <w:rFonts w:eastAsia="Lucida Sans Unicode"/>
              </w:rPr>
              <w:lastRenderedPageBreak/>
              <w:t>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0813A9B1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68844210" w14:textId="77777777" w:rsidTr="002452D8">
        <w:tc>
          <w:tcPr>
            <w:tcW w:w="1622" w:type="dxa"/>
          </w:tcPr>
          <w:p w14:paraId="3BFE3683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27E02C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comisiynu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gwneud gwaith ymchwil y bwriedir</w:t>
            </w:r>
            <w:r w:rsidR="00C42D5E">
              <w:rPr>
                <w:rFonts w:eastAsia="Lucida Sans Unicode"/>
              </w:rPr>
              <w:t xml:space="preserve"> iddo eich</w:t>
            </w:r>
            <w:r w:rsidRPr="009B4AEC">
              <w:rPr>
                <w:rFonts w:eastAsia="Lucida Sans Unicode"/>
              </w:rPr>
              <w:t xml:space="preserve"> cynorthwyo i wneud penderfyniad polisi, rhaid ichi sicrhau bod yr ymchwil yn ystyried pa effeithiau, os o gwbl (a pha un a ydynt yn rhai positif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rhai andwyol),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penderfyniad polisi sydd o dan ystyriaeth yn eu cael ar—</w:t>
            </w:r>
          </w:p>
          <w:p w14:paraId="573E49B0" w14:textId="77777777" w:rsidR="002452D8" w:rsidRPr="009B4AEC" w:rsidRDefault="002452D8">
            <w:pPr>
              <w:pStyle w:val="N3"/>
              <w:numPr>
                <w:ilvl w:val="2"/>
                <w:numId w:val="30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0B9DCF44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40250D83" w14:textId="77777777" w:rsidR="004D3B42" w:rsidRPr="009B4AEC" w:rsidRDefault="004D3B42" w:rsidP="00264311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313C231A" w14:textId="77777777" w:rsidTr="002452D8">
        <w:tc>
          <w:tcPr>
            <w:tcW w:w="1622" w:type="dxa"/>
          </w:tcPr>
          <w:p w14:paraId="34E75A19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A783558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comisiynu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gwneud gwaith ymchwil y bwriedir </w:t>
            </w:r>
            <w:r w:rsidR="00C42D5E">
              <w:rPr>
                <w:rFonts w:eastAsia="Lucida Sans Unicode"/>
              </w:rPr>
              <w:t>iddo eich</w:t>
            </w:r>
            <w:r w:rsidR="00C42D5E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cynorthwyo i wneud penderfyniad polisi, rhaid ichi sicrhau bod yr ymchwil yn ystyried sut y gellid gwneud y penderfyniad polisi sydd o dan ystyriaeth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positif, neu effeithiau mwy positif, ar—</w:t>
            </w:r>
          </w:p>
          <w:p w14:paraId="60A336A7" w14:textId="77777777" w:rsidR="002452D8" w:rsidRPr="009B4AEC" w:rsidRDefault="002452D8">
            <w:pPr>
              <w:pStyle w:val="N3"/>
              <w:numPr>
                <w:ilvl w:val="2"/>
                <w:numId w:val="31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70747BA8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  <w:p w14:paraId="3FB8D7D0" w14:textId="77777777" w:rsidR="004D3B42" w:rsidRPr="009B4AEC" w:rsidRDefault="004D3B42" w:rsidP="00264311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37B6AE1" w14:textId="77777777" w:rsidTr="002452D8">
        <w:tc>
          <w:tcPr>
            <w:tcW w:w="1622" w:type="dxa"/>
          </w:tcPr>
          <w:p w14:paraId="6B1B5C6F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3B5ECD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comisiynu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gwneud gwaith ymchwil y bwriedir </w:t>
            </w:r>
            <w:r w:rsidR="00C42D5E">
              <w:rPr>
                <w:rFonts w:eastAsia="Lucida Sans Unicode"/>
              </w:rPr>
              <w:t>iddo eich</w:t>
            </w:r>
            <w:r w:rsidR="00C42D5E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cynorthwyo i wneud penderfyniad polisi, rhaid ichi sicrhau bod yr ymchwil yn ystyried sut y gellid gwneud y penderfyniad polisi sydd o dan ystyriaeth fel na fyddai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andwyol, neu fel y byddai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effeithiau llai andwyol, ar—</w:t>
            </w:r>
          </w:p>
          <w:p w14:paraId="454A9CFD" w14:textId="77777777" w:rsidR="002452D8" w:rsidRPr="009B4AEC" w:rsidRDefault="002452D8">
            <w:pPr>
              <w:pStyle w:val="N3"/>
              <w:numPr>
                <w:ilvl w:val="2"/>
                <w:numId w:val="3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cyfleoedd i bersonau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</w:t>
            </w:r>
          </w:p>
          <w:p w14:paraId="5A755CF1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Saesneg.</w:t>
            </w:r>
          </w:p>
        </w:tc>
      </w:tr>
    </w:tbl>
    <w:p w14:paraId="10C03812" w14:textId="77777777" w:rsidR="00334905" w:rsidRPr="009B4AEC" w:rsidRDefault="00334905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2</w:t>
      </w:r>
      <w:r w:rsidRPr="009B4AEC">
        <w:fldChar w:fldCharType="end"/>
      </w:r>
    </w:p>
    <w:p w14:paraId="3933C775" w14:textId="77777777" w:rsidR="002452D8" w:rsidRPr="009B4AEC" w:rsidRDefault="002452D8" w:rsidP="00334905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DEHONGLI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R SAFONAU</w:t>
      </w:r>
    </w:p>
    <w:p w14:paraId="1277A0D5" w14:textId="77777777" w:rsidR="002452D8" w:rsidRPr="009B4AEC" w:rsidRDefault="002452D8" w:rsidP="00334905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14751D17" w14:textId="77777777" w:rsidTr="00E07C0F">
        <w:trPr>
          <w:trHeight w:val="5387"/>
        </w:trPr>
        <w:tc>
          <w:tcPr>
            <w:tcW w:w="1622" w:type="dxa"/>
          </w:tcPr>
          <w:p w14:paraId="1261D03E" w14:textId="77777777" w:rsidR="002452D8" w:rsidRPr="009B4AEC" w:rsidRDefault="002452D8" w:rsidP="00731443">
            <w:pPr>
              <w:pStyle w:val="TableText"/>
              <w:rPr>
                <w:b/>
              </w:rPr>
            </w:pPr>
            <w:bookmarkStart w:id="5" w:name="scheduleparagraphnumber_41"/>
            <w:r w:rsidRPr="009B4AEC">
              <w:rPr>
                <w:b/>
              </w:rPr>
              <w:lastRenderedPageBreak/>
              <w:t>2</w:t>
            </w:r>
          </w:p>
          <w:p w14:paraId="4D7E8B3A" w14:textId="77777777" w:rsidR="002452D8" w:rsidRPr="009B4AEC" w:rsidRDefault="002452D8" w:rsidP="00731443">
            <w:pPr>
              <w:pStyle w:val="TableText"/>
            </w:pPr>
          </w:p>
        </w:tc>
        <w:tc>
          <w:tcPr>
            <w:tcW w:w="3244" w:type="dxa"/>
          </w:tcPr>
          <w:p w14:paraId="0AB00C76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Yn Rhan 1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Atodlen hon,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penderfyniad polisi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unrhyw benderfyniad a wneir gan gorff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ag arfer ei swyddogaethau neu gynnal ei fusnes neu ymgymeriad arall, ac mae hynny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cynnwys, ymysg pethau eraill (ac fel y bo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briodol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corff), </w:t>
            </w:r>
            <w:r w:rsidR="00946AC0">
              <w:rPr>
                <w:rFonts w:eastAsia="Lucida Sans Unicode"/>
              </w:rPr>
              <w:t>b</w:t>
            </w:r>
            <w:r w:rsidRPr="009B4AEC">
              <w:rPr>
                <w:rFonts w:eastAsia="Lucida Sans Unicode"/>
              </w:rPr>
              <w:t>enderfyniadau ynghylch—</w:t>
            </w:r>
          </w:p>
          <w:p w14:paraId="1EDABCEC" w14:textId="77777777" w:rsidR="002452D8" w:rsidRPr="009B4AEC" w:rsidRDefault="00D835E1">
            <w:pPr>
              <w:pStyle w:val="N3"/>
              <w:numPr>
                <w:ilvl w:val="2"/>
                <w:numId w:val="33"/>
              </w:numPr>
              <w:tabs>
                <w:tab w:val="clear" w:pos="737"/>
                <w:tab w:val="num" w:pos="505"/>
              </w:tabs>
              <w:rPr>
                <w:rFonts w:eastAsia="Lucida Sans Unicode"/>
              </w:rPr>
            </w:pPr>
            <w:r>
              <w:rPr>
                <w:rFonts w:eastAsia="Lucida Sans Unicode"/>
              </w:rPr>
              <w:t>lleoliad a maint datblygiadau newydd</w:t>
            </w:r>
            <w:r w:rsidR="002452D8" w:rsidRPr="009B4AEC">
              <w:rPr>
                <w:rFonts w:eastAsia="Lucida Sans Unicode"/>
              </w:rPr>
              <w:t>;</w:t>
            </w:r>
          </w:p>
          <w:p w14:paraId="488E6A19" w14:textId="77777777" w:rsidR="002452D8" w:rsidRPr="009B4AEC" w:rsidRDefault="002452D8" w:rsidP="00C67E9D">
            <w:pPr>
              <w:pStyle w:val="N3"/>
              <w:tabs>
                <w:tab w:val="clear" w:pos="737"/>
                <w:tab w:val="num" w:pos="505"/>
              </w:tabs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arfer pwerau statudol;</w:t>
            </w:r>
          </w:p>
          <w:p w14:paraId="1A891C0C" w14:textId="77777777" w:rsidR="002452D8" w:rsidRPr="009B4AEC" w:rsidRDefault="002452D8" w:rsidP="00C67E9D">
            <w:pPr>
              <w:pStyle w:val="N3"/>
              <w:tabs>
                <w:tab w:val="clear" w:pos="737"/>
                <w:tab w:val="num" w:pos="505"/>
              </w:tabs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cynnwys datganiadau polisi;</w:t>
            </w:r>
          </w:p>
          <w:p w14:paraId="1905BF78" w14:textId="77777777" w:rsidR="002452D8" w:rsidRPr="009B4AEC" w:rsidRDefault="00731443" w:rsidP="00C67E9D">
            <w:pPr>
              <w:pStyle w:val="N3"/>
              <w:numPr>
                <w:ilvl w:val="0"/>
                <w:numId w:val="0"/>
              </w:numPr>
              <w:tabs>
                <w:tab w:val="num" w:pos="505"/>
              </w:tabs>
              <w:ind w:left="737" w:hanging="397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</w:t>
            </w:r>
            <w:r w:rsidR="00C67E9D">
              <w:rPr>
                <w:rFonts w:eastAsia="Lucida Sans Unicode"/>
              </w:rPr>
              <w:tab/>
            </w:r>
            <w:r w:rsidR="002452D8" w:rsidRPr="009B4AEC">
              <w:rPr>
                <w:rFonts w:eastAsia="Lucida Sans Unicode"/>
              </w:rPr>
              <w:t>strategaethau neu</w:t>
            </w:r>
            <w:r w:rsidRPr="009B4AEC">
              <w:rPr>
                <w:rFonts w:eastAsia="Lucida Sans Unicode"/>
              </w:rPr>
              <w:t xml:space="preserve"> </w:t>
            </w:r>
            <w:r w:rsidR="002452D8" w:rsidRPr="009B4AEC">
              <w:rPr>
                <w:rFonts w:eastAsia="Lucida Sans Unicode"/>
              </w:rPr>
              <w:t>gynlluniau strategol;</w:t>
            </w:r>
          </w:p>
          <w:p w14:paraId="0C8F2089" w14:textId="77777777" w:rsidR="00CC0B8A" w:rsidRPr="009B4AEC" w:rsidRDefault="002452D8" w:rsidP="00C67E9D">
            <w:pPr>
              <w:pStyle w:val="N3"/>
              <w:tabs>
                <w:tab w:val="clear" w:pos="737"/>
                <w:tab w:val="num" w:pos="505"/>
              </w:tabs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strwythurau mewnol</w:t>
            </w:r>
            <w:r w:rsidR="00CC0B8A" w:rsidRPr="009B4AEC">
              <w:rPr>
                <w:rFonts w:eastAsia="Lucida Sans Unicode"/>
              </w:rPr>
              <w:t xml:space="preserve"> a lleoliadau </w:t>
            </w:r>
            <w:r w:rsidR="00437ACD">
              <w:rPr>
                <w:rFonts w:eastAsia="Lucida Sans Unicode"/>
              </w:rPr>
              <w:t>swyddfeydd</w:t>
            </w:r>
            <w:r w:rsidR="00CC0B8A" w:rsidRPr="009B4AEC">
              <w:rPr>
                <w:rFonts w:eastAsia="Lucida Sans Unicode"/>
              </w:rPr>
              <w:t>;</w:t>
            </w:r>
          </w:p>
          <w:p w14:paraId="69DFD540" w14:textId="77777777" w:rsidR="00731443" w:rsidRPr="009B4AEC" w:rsidRDefault="008B498A" w:rsidP="00C67E9D">
            <w:pPr>
              <w:pStyle w:val="N3"/>
              <w:numPr>
                <w:ilvl w:val="0"/>
                <w:numId w:val="0"/>
              </w:numPr>
              <w:tabs>
                <w:tab w:val="num" w:pos="505"/>
              </w:tabs>
              <w:ind w:left="737" w:hanging="397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(dd)</w:t>
            </w:r>
            <w:r w:rsidR="00C67E9D">
              <w:rPr>
                <w:rFonts w:eastAsia="Lucida Sans Unicode"/>
              </w:rPr>
              <w:tab/>
            </w:r>
            <w:r w:rsidR="00CC0B8A" w:rsidRPr="009B4AEC">
              <w:rPr>
                <w:rFonts w:eastAsia="Lucida Sans Unicode"/>
              </w:rPr>
              <w:t>recriwtio neu ddefnyddio gwirfoddolwyr</w:t>
            </w:r>
            <w:r w:rsidR="002452D8" w:rsidRPr="009B4AEC">
              <w:rPr>
                <w:rFonts w:eastAsia="Lucida Sans Unicode"/>
              </w:rPr>
              <w:t>.</w:t>
            </w:r>
          </w:p>
          <w:p w14:paraId="4B04DBE7" w14:textId="77777777" w:rsidR="00731443" w:rsidRPr="009B4AEC" w:rsidRDefault="00731443" w:rsidP="00AF1F17">
            <w:pPr>
              <w:pStyle w:val="N3"/>
              <w:numPr>
                <w:ilvl w:val="0"/>
                <w:numId w:val="0"/>
              </w:numPr>
              <w:ind w:left="737"/>
            </w:pPr>
          </w:p>
        </w:tc>
      </w:tr>
      <w:tr w:rsidR="00731443" w:rsidRPr="009B4AEC" w14:paraId="2A7949E4" w14:textId="77777777" w:rsidTr="002452D8">
        <w:tc>
          <w:tcPr>
            <w:tcW w:w="1622" w:type="dxa"/>
          </w:tcPr>
          <w:p w14:paraId="6BE9AB9B" w14:textId="77777777" w:rsidR="00731443" w:rsidRPr="009B4AEC" w:rsidRDefault="00731443" w:rsidP="00731443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</w:p>
        </w:tc>
        <w:tc>
          <w:tcPr>
            <w:tcW w:w="3244" w:type="dxa"/>
          </w:tcPr>
          <w:p w14:paraId="7E69589C" w14:textId="77777777" w:rsidR="00731443" w:rsidRPr="009B4AEC" w:rsidRDefault="00731443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t>Yn Rhan 1 o</w:t>
            </w:r>
            <w:r w:rsidR="00402A77">
              <w:t>’</w:t>
            </w:r>
            <w:r w:rsidRPr="009B4AEC">
              <w:t>r Atodlen hon, mae cyfeiriad at effeithiau positif neu effeithiau andwyol yn gyfeiriad at yr effeithiau hynny pa un a ydynt yn uniongyrchol neu</w:t>
            </w:r>
            <w:r w:rsidR="00402A77">
              <w:t>’</w:t>
            </w:r>
            <w:r w:rsidRPr="009B4AEC">
              <w:t>n anuniongyrchol.</w:t>
            </w:r>
          </w:p>
        </w:tc>
      </w:tr>
    </w:tbl>
    <w:bookmarkEnd w:id="5"/>
    <w:p w14:paraId="0A1474FE" w14:textId="77777777" w:rsidR="00062E20" w:rsidRDefault="00334905" w:rsidP="00334905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left"/>
      </w:pPr>
      <w:r w:rsidRPr="009B4AEC">
        <w:tab/>
      </w:r>
    </w:p>
    <w:p w14:paraId="4DD8DA7D" w14:textId="77777777" w:rsidR="00334905" w:rsidRPr="009B4AEC" w:rsidRDefault="00062E20" w:rsidP="00062E20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right"/>
        <w:rPr>
          <w:rStyle w:val="Ref"/>
        </w:rPr>
      </w:pPr>
      <w:r>
        <w:br w:type="page"/>
      </w:r>
      <w:r w:rsidR="00334905" w:rsidRPr="009B4AEC">
        <w:lastRenderedPageBreak/>
        <w:t xml:space="preserve">ATODLEN </w:t>
      </w:r>
      <w:r w:rsidR="00334905" w:rsidRPr="009B4AEC">
        <w:fldChar w:fldCharType="begin"/>
      </w:r>
      <w:r w:rsidR="00334905" w:rsidRPr="009B4AEC">
        <w:instrText xml:space="preserve"> SEQ schedule\* arabic </w:instrText>
      </w:r>
      <w:r w:rsidR="00334905" w:rsidRPr="009B4AEC">
        <w:fldChar w:fldCharType="separate"/>
      </w:r>
      <w:r w:rsidR="004A2EBD" w:rsidRPr="009B4AEC">
        <w:t>3</w:t>
      </w:r>
      <w:r w:rsidR="00334905" w:rsidRPr="009B4AEC">
        <w:fldChar w:fldCharType="end"/>
      </w:r>
      <w:r w:rsidR="00334905" w:rsidRPr="009B4AEC">
        <w:tab/>
      </w:r>
      <w:r w:rsidR="00334905" w:rsidRPr="009B4AEC">
        <w:rPr>
          <w:rStyle w:val="Ref"/>
        </w:rPr>
        <w:t>Rheoliad 2(3)</w:t>
      </w:r>
    </w:p>
    <w:p w14:paraId="1342B951" w14:textId="77777777" w:rsidR="002452D8" w:rsidRPr="009B4AEC" w:rsidRDefault="002452D8" w:rsidP="00334905">
      <w:pPr>
        <w:pStyle w:val="ScheduleHead"/>
        <w:rPr>
          <w:rFonts w:eastAsia="Lucida Sans Unicode"/>
        </w:rPr>
      </w:pPr>
      <w:r w:rsidRPr="009B4AEC">
        <w:rPr>
          <w:rFonts w:eastAsia="Lucida Sans Unicode"/>
        </w:rPr>
        <w:t xml:space="preserve">Safonau </w:t>
      </w:r>
      <w:r w:rsidR="00AB26A8">
        <w:rPr>
          <w:rFonts w:eastAsia="Lucida Sans Unicode"/>
        </w:rPr>
        <w:t>G</w:t>
      </w:r>
      <w:r w:rsidRPr="009B4AEC">
        <w:rPr>
          <w:rFonts w:eastAsia="Lucida Sans Unicode"/>
        </w:rPr>
        <w:t>weithredu</w:t>
      </w:r>
    </w:p>
    <w:p w14:paraId="01CC0BFB" w14:textId="77777777" w:rsidR="00334905" w:rsidRPr="009B4AEC" w:rsidRDefault="00334905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\r 1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</w:p>
    <w:p w14:paraId="0BF44E77" w14:textId="77777777" w:rsidR="002452D8" w:rsidRPr="009B4AEC" w:rsidRDefault="002452D8" w:rsidP="00334905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Y SAFONAU</w:t>
      </w:r>
    </w:p>
    <w:p w14:paraId="3672DA24" w14:textId="77777777" w:rsidR="002452D8" w:rsidRPr="009B4AEC" w:rsidRDefault="002452D8" w:rsidP="00334905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5B46BE58" w14:textId="77777777" w:rsidTr="002452D8">
        <w:tc>
          <w:tcPr>
            <w:tcW w:w="1622" w:type="dxa"/>
          </w:tcPr>
          <w:p w14:paraId="6F27564E" w14:textId="77777777" w:rsidR="002452D8" w:rsidRPr="009B4AEC" w:rsidRDefault="002452D8" w:rsidP="00713113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</w:p>
        </w:tc>
        <w:tc>
          <w:tcPr>
            <w:tcW w:w="3244" w:type="dxa"/>
          </w:tcPr>
          <w:p w14:paraId="5326EAF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defnyddio</w:t>
            </w:r>
            <w:r w:rsidR="00402A77">
              <w:rPr>
                <w:rFonts w:eastAsia="Lucida Sans Unicode"/>
                <w:b/>
              </w:rPr>
              <w:t>’</w:t>
            </w:r>
            <w:r w:rsidRPr="009B4AEC">
              <w:rPr>
                <w:rFonts w:eastAsia="Lucida Sans Unicode"/>
                <w:b/>
              </w:rPr>
              <w:t>r Gymraeg o fewn gweinyddiaeth fewnol corff</w:t>
            </w:r>
          </w:p>
          <w:p w14:paraId="170FFC17" w14:textId="77777777" w:rsidR="004D3B42" w:rsidRPr="009B4AEC" w:rsidRDefault="004D3B42" w:rsidP="00E07C0F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06A4AF4B" w14:textId="77777777" w:rsidTr="002452D8">
        <w:tc>
          <w:tcPr>
            <w:tcW w:w="1622" w:type="dxa"/>
          </w:tcPr>
          <w:p w14:paraId="44011474" w14:textId="77777777" w:rsidR="002452D8" w:rsidRPr="009B4AEC" w:rsidRDefault="002452D8" w:rsidP="00CC0B8A">
            <w:pPr>
              <w:pStyle w:val="TableText"/>
              <w:rPr>
                <w:b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C228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787A81DA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ddatblygu polisi ar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Gymraeg yn fewnol, </w:t>
            </w:r>
            <w:r w:rsidR="00437ACD">
              <w:rPr>
                <w:rFonts w:eastAsia="Lucida Sans Unicode"/>
              </w:rPr>
              <w:t>at ddiben</w:t>
            </w:r>
            <w:r w:rsidRPr="009B4AEC">
              <w:rPr>
                <w:rFonts w:eastAsia="Lucida Sans Unicode"/>
              </w:rPr>
              <w:t xml:space="preserve"> hybu a hwyluso 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Gymraeg, a rhaid ichi gyhoeddi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polisi hwnnw ar eich mewnrwyd.</w:t>
            </w:r>
          </w:p>
          <w:p w14:paraId="0ED46EA0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04D6F2DD" w14:textId="77777777" w:rsidTr="002452D8">
        <w:tc>
          <w:tcPr>
            <w:tcW w:w="1622" w:type="dxa"/>
          </w:tcPr>
          <w:p w14:paraId="76E58870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80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5EB039B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cynnig swydd newydd i unigolyn, rhaid ichi ofyn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unigolyn hwnnw a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dymuno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contract cyflogaeth neu gontract am wasanaethau gael ei ddarparu yn Gymraeg; ac os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unigolyn yn dymuno hynny rhaid ichi ddarparu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contract yn Gymraeg.</w:t>
            </w:r>
          </w:p>
          <w:p w14:paraId="29A39D51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6BEB51A7" w14:textId="77777777" w:rsidTr="002452D8">
        <w:tc>
          <w:tcPr>
            <w:tcW w:w="1622" w:type="dxa"/>
          </w:tcPr>
          <w:p w14:paraId="452FB1DF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515EF7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51C78A95" w14:textId="77777777" w:rsidR="00F330E7" w:rsidRPr="009B4AEC" w:rsidRDefault="003C228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ofyn i bob cyfloga</w:t>
            </w:r>
            <w:r w:rsidR="00F330E7" w:rsidRPr="009B4AEC">
              <w:rPr>
                <w:rFonts w:eastAsia="Lucida Sans Unicode"/>
              </w:rPr>
              <w:t>i</w:t>
            </w:r>
            <w:r w:rsidRPr="009B4AEC">
              <w:rPr>
                <w:rFonts w:eastAsia="Lucida Sans Unicode"/>
              </w:rPr>
              <w:t xml:space="preserve"> (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A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>) a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dymuno cael unrhyw un neu ragor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canlynol yn Gymraeg, ac os yw A yn dymuno cael un neu ragor yn Gymraeg, rhaid ichi ei ddarparu (neu eu darparu) i A yn Gymraeg—</w:t>
            </w:r>
          </w:p>
          <w:p w14:paraId="6F1C5669" w14:textId="77777777" w:rsidR="00F330E7" w:rsidRPr="009B4AEC" w:rsidRDefault="00F330E7" w:rsidP="00E07C0F">
            <w:pPr>
              <w:pStyle w:val="TableText"/>
              <w:jc w:val="both"/>
              <w:rPr>
                <w:rFonts w:eastAsia="Lucida Sans Unicode"/>
              </w:rPr>
            </w:pPr>
          </w:p>
          <w:p w14:paraId="2D2BE3A5" w14:textId="77777777" w:rsidR="00F330E7" w:rsidRPr="009B4AEC" w:rsidRDefault="00F330E7" w:rsidP="003C2004">
            <w:pPr>
              <w:pStyle w:val="N3"/>
              <w:numPr>
                <w:ilvl w:val="2"/>
                <w:numId w:val="84"/>
              </w:numPr>
            </w:pPr>
            <w:r w:rsidRPr="009B4AEC">
              <w:t>unrhyw ohebiaeth sy</w:t>
            </w:r>
            <w:r w:rsidR="00402A77">
              <w:t>’</w:t>
            </w:r>
            <w:r w:rsidRPr="009B4AEC">
              <w:t xml:space="preserve">n ymwneud â chyflogaeth A ac sydd wedi ei </w:t>
            </w:r>
            <w:r w:rsidR="00817DCA" w:rsidRPr="009B4AEC">
              <w:t>ch</w:t>
            </w:r>
            <w:r w:rsidRPr="009B4AEC">
              <w:t>yfeirio at A;</w:t>
            </w:r>
          </w:p>
          <w:p w14:paraId="07C90132" w14:textId="77777777" w:rsidR="00F330E7" w:rsidRPr="009B4AEC" w:rsidRDefault="00F330E7" w:rsidP="003C2004">
            <w:pPr>
              <w:pStyle w:val="N3"/>
            </w:pPr>
            <w:r w:rsidRPr="009B4AEC">
              <w:t>unrhyw ddogfennau sy</w:t>
            </w:r>
            <w:r w:rsidR="00402A77">
              <w:t>’</w:t>
            </w:r>
            <w:r w:rsidRPr="009B4AEC">
              <w:t xml:space="preserve">n </w:t>
            </w:r>
            <w:r w:rsidR="00817DCA" w:rsidRPr="009B4AEC">
              <w:t>amlinellu</w:t>
            </w:r>
            <w:r w:rsidRPr="009B4AEC">
              <w:t xml:space="preserve"> anghenion neu ofynion hyfforddi A;</w:t>
            </w:r>
          </w:p>
          <w:p w14:paraId="453F7CE2" w14:textId="77777777" w:rsidR="00F330E7" w:rsidRPr="009B4AEC" w:rsidRDefault="00F330E7" w:rsidP="003C2004">
            <w:pPr>
              <w:pStyle w:val="N3"/>
            </w:pPr>
            <w:r w:rsidRPr="009B4AEC">
              <w:t>unrhyw ddogfennau sy</w:t>
            </w:r>
            <w:r w:rsidR="00402A77">
              <w:t>’</w:t>
            </w:r>
            <w:r w:rsidRPr="009B4AEC">
              <w:t xml:space="preserve">n </w:t>
            </w:r>
            <w:r w:rsidR="00817DCA" w:rsidRPr="009B4AEC">
              <w:t>amlinellu</w:t>
            </w:r>
            <w:r w:rsidRPr="009B4AEC">
              <w:t xml:space="preserve"> amcanion perfformiad A;</w:t>
            </w:r>
          </w:p>
          <w:p w14:paraId="2FA6B9E7" w14:textId="77777777" w:rsidR="00F330E7" w:rsidRPr="009B4AEC" w:rsidRDefault="00F330E7" w:rsidP="00AD6604">
            <w:pPr>
              <w:pStyle w:val="TableText"/>
              <w:ind w:left="720" w:hanging="360"/>
            </w:pPr>
            <w:r w:rsidRPr="009B4AEC">
              <w:t>(ch)</w:t>
            </w:r>
            <w:r w:rsidR="00AD6604">
              <w:tab/>
            </w:r>
            <w:r w:rsidRPr="009B4AEC">
              <w:t>unrhyw ddogfennau sy</w:t>
            </w:r>
            <w:r w:rsidR="00402A77">
              <w:t>’</w:t>
            </w:r>
            <w:r w:rsidRPr="009B4AEC">
              <w:t xml:space="preserve">n </w:t>
            </w:r>
            <w:r w:rsidR="00817DCA" w:rsidRPr="009B4AEC">
              <w:t>amlinellu c</w:t>
            </w:r>
            <w:r w:rsidRPr="009B4AEC">
              <w:t>ynllun gyrfa A neu sy</w:t>
            </w:r>
            <w:r w:rsidR="00402A77">
              <w:t>’</w:t>
            </w:r>
            <w:r w:rsidRPr="009B4AEC">
              <w:t>n cofnodi cynllun gyrfa A;</w:t>
            </w:r>
          </w:p>
          <w:p w14:paraId="2A36978E" w14:textId="77777777" w:rsidR="00F330E7" w:rsidRPr="009B4AEC" w:rsidRDefault="00F330E7" w:rsidP="003C2004">
            <w:pPr>
              <w:pStyle w:val="N3"/>
            </w:pPr>
            <w:r w:rsidRPr="009B4AEC">
              <w:t>unrhyw ffurflenni sy</w:t>
            </w:r>
            <w:r w:rsidR="00402A77">
              <w:t>’</w:t>
            </w:r>
            <w:r w:rsidRPr="009B4AEC">
              <w:t xml:space="preserve">n cofnodi ac yn awdurdodi </w:t>
            </w:r>
            <w:r w:rsidRPr="009B4AEC">
              <w:lastRenderedPageBreak/>
              <w:t>gwyliau blynyddol;</w:t>
            </w:r>
          </w:p>
          <w:p w14:paraId="0B60E4C0" w14:textId="77777777" w:rsidR="00F330E7" w:rsidRPr="009B4AEC" w:rsidRDefault="00F330E7" w:rsidP="00AD6604">
            <w:pPr>
              <w:pStyle w:val="TableText"/>
              <w:ind w:left="720" w:hanging="360"/>
            </w:pPr>
            <w:r w:rsidRPr="009B4AEC">
              <w:t>(dd)</w:t>
            </w:r>
            <w:r w:rsidR="00AD6604">
              <w:tab/>
            </w:r>
            <w:r w:rsidR="00CB15BD" w:rsidRPr="009B4AEC">
              <w:t>unrhyw ffurflenni sy</w:t>
            </w:r>
            <w:r w:rsidR="00402A77">
              <w:t>’</w:t>
            </w:r>
            <w:r w:rsidR="00CB15BD" w:rsidRPr="009B4AEC">
              <w:t>n cofnodi ac yn awdurdodi absenoldebau o</w:t>
            </w:r>
            <w:r w:rsidR="00402A77">
              <w:t>’</w:t>
            </w:r>
            <w:r w:rsidR="00CB15BD" w:rsidRPr="009B4AEC">
              <w:t>r gwaith</w:t>
            </w:r>
            <w:r w:rsidRPr="009B4AEC">
              <w:t>;</w:t>
            </w:r>
          </w:p>
          <w:p w14:paraId="1F345C24" w14:textId="77777777" w:rsidR="00CB15BD" w:rsidRPr="009B4AEC" w:rsidRDefault="00CB15BD" w:rsidP="003C2004">
            <w:pPr>
              <w:pStyle w:val="N3"/>
            </w:pPr>
            <w:r w:rsidRPr="009B4AEC">
              <w:t>unrhyw ffurflenni sy</w:t>
            </w:r>
            <w:r w:rsidR="00402A77">
              <w:t>’</w:t>
            </w:r>
            <w:r w:rsidRPr="009B4AEC">
              <w:t>n cofnodi ac yn awdurdodi oriau gweithio hyblyg.</w:t>
            </w:r>
          </w:p>
          <w:p w14:paraId="36BF8202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6E9D931" w14:textId="77777777" w:rsidTr="002452D8">
        <w:tc>
          <w:tcPr>
            <w:tcW w:w="1622" w:type="dxa"/>
          </w:tcPr>
          <w:p w14:paraId="3DA86615" w14:textId="77777777" w:rsidR="002452D8" w:rsidRPr="009B4AEC" w:rsidRDefault="002452D8" w:rsidP="00CC0B8A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515EF7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0611B8F" w14:textId="77777777" w:rsidR="00817DCA" w:rsidRPr="009B4AEC" w:rsidRDefault="00817DCA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byddwch yn cyhoeddi unrhyw un neu ragor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canlynol, rhaid ichi ei gyhoeddi yn Gymraeg</w:t>
            </w:r>
            <w:r w:rsidR="00515EF7">
              <w:rPr>
                <w:rFonts w:eastAsia="Lucida Sans Unicode"/>
              </w:rPr>
              <w:t xml:space="preserve"> pan fo’n cael ei greu neu ei ddiwygio</w:t>
            </w:r>
            <w:r w:rsidRPr="009B4AEC">
              <w:rPr>
                <w:rFonts w:eastAsia="Lucida Sans Unicode"/>
              </w:rPr>
              <w:t>—</w:t>
            </w:r>
          </w:p>
          <w:p w14:paraId="286AEDF4" w14:textId="77777777" w:rsidR="00817DCA" w:rsidRPr="009B4AEC" w:rsidRDefault="00817DCA">
            <w:pPr>
              <w:pStyle w:val="N3"/>
              <w:numPr>
                <w:ilvl w:val="2"/>
                <w:numId w:val="7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polisi ynghylch ymddygiad yn y gweithle;</w:t>
            </w:r>
          </w:p>
          <w:p w14:paraId="29377B8A" w14:textId="77777777" w:rsidR="00817DCA" w:rsidRPr="009B4AEC" w:rsidRDefault="00817DCA">
            <w:pPr>
              <w:pStyle w:val="N3"/>
              <w:numPr>
                <w:ilvl w:val="2"/>
                <w:numId w:val="7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polisi ynghylch iechyd a llesiant yn y gwaith;</w:t>
            </w:r>
          </w:p>
          <w:p w14:paraId="508B3373" w14:textId="77777777" w:rsidR="00CD4120" w:rsidRDefault="00817DCA">
            <w:pPr>
              <w:pStyle w:val="N3"/>
              <w:numPr>
                <w:ilvl w:val="2"/>
                <w:numId w:val="7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polisi ynghylch cyflogau neu fuddion yn y gweithle</w:t>
            </w:r>
            <w:r w:rsidR="00CD4120">
              <w:rPr>
                <w:rFonts w:eastAsia="Lucida Sans Unicode"/>
              </w:rPr>
              <w:t>;</w:t>
            </w:r>
          </w:p>
          <w:p w14:paraId="0741A636" w14:textId="77777777" w:rsidR="00817DCA" w:rsidRPr="00CD4120" w:rsidRDefault="00CD4120" w:rsidP="0041223A">
            <w:pPr>
              <w:pStyle w:val="N3"/>
              <w:numPr>
                <w:ilvl w:val="0"/>
                <w:numId w:val="0"/>
              </w:numPr>
              <w:ind w:left="737" w:hanging="372"/>
              <w:rPr>
                <w:rFonts w:eastAsia="Lucida Sans Unicode"/>
              </w:rPr>
            </w:pPr>
            <w:r>
              <w:rPr>
                <w:rFonts w:eastAsia="Lucida Sans Unicode"/>
              </w:rPr>
              <w:t xml:space="preserve">(ch) </w:t>
            </w:r>
            <w:r w:rsidR="00817DCA" w:rsidRPr="00CD4120">
              <w:rPr>
                <w:rFonts w:eastAsia="Lucida Sans Unicode"/>
              </w:rPr>
              <w:t>polisi ynghylch rheoli perfformiad;</w:t>
            </w:r>
          </w:p>
          <w:p w14:paraId="7C921A83" w14:textId="77777777" w:rsidR="00817DCA" w:rsidRPr="009B4AEC" w:rsidRDefault="00817DCA">
            <w:pPr>
              <w:pStyle w:val="N3"/>
              <w:numPr>
                <w:ilvl w:val="2"/>
                <w:numId w:val="7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 polisi ynghylch absenoldeb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gwaith;</w:t>
            </w:r>
          </w:p>
          <w:p w14:paraId="0C101CF0" w14:textId="77777777" w:rsidR="00817DCA" w:rsidRPr="009B4AEC" w:rsidRDefault="00817DCA" w:rsidP="0041223A">
            <w:pPr>
              <w:pStyle w:val="N3"/>
              <w:numPr>
                <w:ilvl w:val="0"/>
                <w:numId w:val="0"/>
              </w:numPr>
              <w:ind w:left="737" w:hanging="37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(dd)</w:t>
            </w:r>
            <w:r w:rsidRPr="009B4AEC">
              <w:rPr>
                <w:rFonts w:eastAsia="Lucida Sans Unicode"/>
              </w:rPr>
              <w:tab/>
              <w:t>polisi ynghylch amodau gwaith;</w:t>
            </w:r>
          </w:p>
          <w:p w14:paraId="6132D4B7" w14:textId="77777777" w:rsidR="002452D8" w:rsidRPr="009B4AEC" w:rsidRDefault="00817DCA" w:rsidP="0041223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polisi ynghylch patrymau gwaith.</w:t>
            </w:r>
          </w:p>
          <w:p w14:paraId="76174CCA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67FD54EC" w14:textId="77777777" w:rsidTr="002452D8">
        <w:tc>
          <w:tcPr>
            <w:tcW w:w="1622" w:type="dxa"/>
          </w:tcPr>
          <w:p w14:paraId="043E17BA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</w:p>
        </w:tc>
        <w:tc>
          <w:tcPr>
            <w:tcW w:w="3244" w:type="dxa"/>
          </w:tcPr>
          <w:p w14:paraId="5D20F5D6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cwynion a wneir gan aelod o staff corff</w:t>
            </w:r>
          </w:p>
          <w:p w14:paraId="54840695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</w:p>
        </w:tc>
      </w:tr>
      <w:tr w:rsidR="002452D8" w:rsidRPr="009B4AEC" w14:paraId="544E96E7" w14:textId="77777777" w:rsidTr="002452D8">
        <w:tc>
          <w:tcPr>
            <w:tcW w:w="1622" w:type="dxa"/>
          </w:tcPr>
          <w:p w14:paraId="7CAFD6EB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9C0B0A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0D4F8E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</w:t>
            </w:r>
            <w:r w:rsidR="00655858" w:rsidRPr="009B4AEC">
              <w:rPr>
                <w:rFonts w:eastAsia="Lucida Sans Unicode"/>
              </w:rPr>
              <w:t>ganiatáu</w:t>
            </w:r>
            <w:r w:rsidR="00642FD9">
              <w:rPr>
                <w:rFonts w:eastAsia="Lucida Sans Unicode"/>
              </w:rPr>
              <w:t>,</w:t>
            </w:r>
            <w:r w:rsidR="00655858" w:rsidRPr="009B4AEC">
              <w:rPr>
                <w:rFonts w:eastAsia="Lucida Sans Unicode"/>
              </w:rPr>
              <w:t xml:space="preserve"> a </w:t>
            </w:r>
            <w:r w:rsidRPr="009B4AEC">
              <w:rPr>
                <w:rFonts w:eastAsia="Lucida Sans Unicode"/>
              </w:rPr>
              <w:t>datgan mewn unrhyw ddogfen sydd gennych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nodi eich gweithdrefnau ar gyfer gwneud cwynion</w:t>
            </w:r>
            <w:r w:rsidR="00642FD9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y caiff aelod o staff—</w:t>
            </w:r>
          </w:p>
          <w:p w14:paraId="055C5476" w14:textId="77777777" w:rsidR="002452D8" w:rsidRPr="009B4AEC" w:rsidRDefault="002452D8">
            <w:pPr>
              <w:pStyle w:val="N3"/>
              <w:numPr>
                <w:ilvl w:val="2"/>
                <w:numId w:val="3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gwneud cwyn ichi yn Gymraeg, a</w:t>
            </w:r>
          </w:p>
          <w:p w14:paraId="4220F75A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ymateb</w:t>
            </w:r>
            <w:r w:rsidR="00655858" w:rsidRPr="009B4AEC">
              <w:rPr>
                <w:rFonts w:eastAsia="Lucida Sans Unicode"/>
              </w:rPr>
              <w:t>, yn Gymraeg,</w:t>
            </w:r>
            <w:r w:rsidRPr="009B4AEC">
              <w:rPr>
                <w:rFonts w:eastAsia="Lucida Sans Unicode"/>
              </w:rPr>
              <w:t xml:space="preserve"> i gŵyn a wnaed </w:t>
            </w:r>
            <w:r w:rsidR="00655858" w:rsidRPr="009B4AEC">
              <w:rPr>
                <w:rFonts w:eastAsia="Lucida Sans Unicode"/>
              </w:rPr>
              <w:t>am yr aelod</w:t>
            </w:r>
            <w:r w:rsidR="00A22CCC" w:rsidRPr="009B4AEC">
              <w:rPr>
                <w:rFonts w:eastAsia="Lucida Sans Unicode"/>
              </w:rPr>
              <w:t xml:space="preserve"> hwnnw o </w:t>
            </w:r>
            <w:r w:rsidR="00655858" w:rsidRPr="009B4AEC">
              <w:rPr>
                <w:rFonts w:eastAsia="Lucida Sans Unicode"/>
              </w:rPr>
              <w:t>staff</w:t>
            </w:r>
            <w:r w:rsidR="00E454E7">
              <w:rPr>
                <w:rFonts w:eastAsia="Lucida Sans Unicode"/>
              </w:rPr>
              <w:t>,</w:t>
            </w:r>
          </w:p>
          <w:p w14:paraId="05BE1DC9" w14:textId="77777777" w:rsidR="002452D8" w:rsidRPr="009B4AEC" w:rsidRDefault="002452D8" w:rsidP="0041223A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 rhaid ichi hefyd roi gwybod i aelod</w:t>
            </w:r>
            <w:r w:rsidR="008642D0" w:rsidRPr="009B4AEC">
              <w:rPr>
                <w:rFonts w:eastAsia="Lucida Sans Unicode"/>
              </w:rPr>
              <w:t>au</w:t>
            </w:r>
            <w:r w:rsidRPr="009B4AEC">
              <w:rPr>
                <w:rFonts w:eastAsia="Lucida Sans Unicode"/>
              </w:rPr>
              <w:t xml:space="preserve"> o staff am yr hawl honno.</w:t>
            </w:r>
          </w:p>
          <w:p w14:paraId="69895353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06443F36" w14:textId="77777777" w:rsidTr="002452D8">
        <w:tc>
          <w:tcPr>
            <w:tcW w:w="1622" w:type="dxa"/>
          </w:tcPr>
          <w:p w14:paraId="66001081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8642D0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B8616F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byddwch yn cael cwyn gan aelod o staff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cael cwyn ynghylch aelod o staff, a bod angen cyfarfod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hwnnw o staff, rhaid ichi—</w:t>
            </w:r>
          </w:p>
          <w:p w14:paraId="522C6729" w14:textId="77777777" w:rsidR="002452D8" w:rsidRPr="009B4AEC" w:rsidRDefault="002452D8">
            <w:pPr>
              <w:pStyle w:val="N3"/>
              <w:numPr>
                <w:ilvl w:val="2"/>
                <w:numId w:val="35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cynnig cynnal y cyfarfod yn Gymraeg</w:t>
            </w:r>
            <w:r w:rsidR="008642D0" w:rsidRPr="009B4AEC">
              <w:rPr>
                <w:rFonts w:eastAsia="Lucida Sans Unicode"/>
              </w:rPr>
              <w:t xml:space="preserve"> neu, </w:t>
            </w:r>
            <w:r w:rsidR="007F34A1">
              <w:rPr>
                <w:rFonts w:eastAsia="Lucida Sans Unicode"/>
              </w:rPr>
              <w:t>os yw’n angenrheidiol</w:t>
            </w:r>
            <w:r w:rsidR="008642D0" w:rsidRPr="009B4AEC">
              <w:rPr>
                <w:rFonts w:eastAsia="Lucida Sans Unicode"/>
              </w:rPr>
              <w:t>, ddarparu gwasanaeth cyfieithu o</w:t>
            </w:r>
            <w:r w:rsidR="00402A77">
              <w:rPr>
                <w:rFonts w:eastAsia="Lucida Sans Unicode"/>
              </w:rPr>
              <w:t>’</w:t>
            </w:r>
            <w:r w:rsidR="008642D0" w:rsidRPr="009B4AEC">
              <w:rPr>
                <w:rFonts w:eastAsia="Lucida Sans Unicode"/>
              </w:rPr>
              <w:t>r Gymraeg i</w:t>
            </w:r>
            <w:r w:rsidR="00402A77">
              <w:rPr>
                <w:rFonts w:eastAsia="Lucida Sans Unicode"/>
              </w:rPr>
              <w:t>’</w:t>
            </w:r>
            <w:r w:rsidR="008642D0" w:rsidRPr="009B4AEC">
              <w:rPr>
                <w:rFonts w:eastAsia="Lucida Sans Unicode"/>
              </w:rPr>
              <w:t xml:space="preserve">r Saesneg at y </w:t>
            </w:r>
            <w:r w:rsidR="008642D0" w:rsidRPr="009B4AEC">
              <w:rPr>
                <w:rFonts w:eastAsia="Lucida Sans Unicode"/>
              </w:rPr>
              <w:lastRenderedPageBreak/>
              <w:t>diben hwnnw,</w:t>
            </w:r>
            <w:r w:rsidRPr="009B4AEC">
              <w:rPr>
                <w:rFonts w:eastAsia="Lucida Sans Unicode"/>
              </w:rPr>
              <w:t xml:space="preserve"> a</w:t>
            </w:r>
          </w:p>
          <w:p w14:paraId="0C7E70C8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o staff yn dymuno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cyfarfod gael ei gynnal yn Gymraeg, </w:t>
            </w:r>
            <w:r w:rsidR="00211606">
              <w:rPr>
                <w:rFonts w:eastAsia="Lucida Sans Unicode"/>
              </w:rPr>
              <w:t>g</w:t>
            </w:r>
            <w:r w:rsidR="00211606" w:rsidRPr="009B4AEC">
              <w:rPr>
                <w:rFonts w:eastAsia="Lucida Sans Unicode"/>
              </w:rPr>
              <w:t xml:space="preserve">ynnal </w:t>
            </w:r>
            <w:r w:rsidRPr="009B4AEC">
              <w:rPr>
                <w:rFonts w:eastAsia="Lucida Sans Unicode"/>
              </w:rPr>
              <w:t>y cyfarfod yn Gymraeg</w:t>
            </w:r>
            <w:r w:rsidR="008642D0" w:rsidRPr="009B4AEC">
              <w:rPr>
                <w:rFonts w:eastAsia="Lucida Sans Unicode"/>
              </w:rPr>
              <w:t xml:space="preserve"> neu, </w:t>
            </w:r>
            <w:r w:rsidR="007F34A1">
              <w:rPr>
                <w:rFonts w:eastAsia="Lucida Sans Unicode"/>
              </w:rPr>
              <w:t>os yw’n angenrheidiol</w:t>
            </w:r>
            <w:r w:rsidR="008642D0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</w:t>
            </w:r>
            <w:r w:rsidR="008642D0" w:rsidRPr="009B4AEC">
              <w:rPr>
                <w:rFonts w:eastAsia="Lucida Sans Unicode"/>
              </w:rPr>
              <w:t>gyda</w:t>
            </w:r>
            <w:r w:rsidRPr="009B4AEC">
              <w:rPr>
                <w:rFonts w:eastAsia="Lucida Sans Unicode"/>
              </w:rPr>
              <w:t xml:space="preserve"> </w:t>
            </w:r>
            <w:r w:rsidR="008642D0" w:rsidRPr="009B4AEC">
              <w:rPr>
                <w:rFonts w:eastAsia="Lucida Sans Unicode"/>
              </w:rPr>
              <w:t xml:space="preserve">chymorth </w:t>
            </w:r>
            <w:r w:rsidRPr="009B4AEC">
              <w:rPr>
                <w:rFonts w:eastAsia="Lucida Sans Unicode"/>
              </w:rPr>
              <w:t xml:space="preserve">gwasanaeth cyfieithu ar y pryd </w:t>
            </w:r>
            <w:r w:rsidR="008642D0" w:rsidRPr="009B4AEC">
              <w:rPr>
                <w:rFonts w:eastAsia="Lucida Sans Unicode"/>
              </w:rPr>
              <w:t xml:space="preserve">neu </w:t>
            </w:r>
            <w:r w:rsidRPr="009B4AEC">
              <w:rPr>
                <w:rFonts w:eastAsia="Lucida Sans Unicode"/>
              </w:rPr>
              <w:t>wasanaeth cyfieithu olynol</w:t>
            </w:r>
            <w:r w:rsidR="008642D0" w:rsidRPr="009B4AEC">
              <w:rPr>
                <w:rFonts w:eastAsia="Lucida Sans Unicode"/>
              </w:rPr>
              <w:t xml:space="preserve"> o</w:t>
            </w:r>
            <w:r w:rsidR="00402A77">
              <w:rPr>
                <w:rFonts w:eastAsia="Lucida Sans Unicode"/>
              </w:rPr>
              <w:t>’</w:t>
            </w:r>
            <w:r w:rsidR="008642D0" w:rsidRPr="009B4AEC">
              <w:rPr>
                <w:rFonts w:eastAsia="Lucida Sans Unicode"/>
              </w:rPr>
              <w:t>r Gymraeg i</w:t>
            </w:r>
            <w:r w:rsidR="00402A77">
              <w:rPr>
                <w:rFonts w:eastAsia="Lucida Sans Unicode"/>
              </w:rPr>
              <w:t>’</w:t>
            </w:r>
            <w:r w:rsidR="008642D0" w:rsidRPr="009B4AEC">
              <w:rPr>
                <w:rFonts w:eastAsia="Lucida Sans Unicode"/>
              </w:rPr>
              <w:t>r Saesneg</w:t>
            </w:r>
            <w:r w:rsidRPr="009B4AEC">
              <w:rPr>
                <w:rFonts w:eastAsia="Lucida Sans Unicode"/>
              </w:rPr>
              <w:t>.</w:t>
            </w:r>
          </w:p>
          <w:p w14:paraId="69B956CF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04D571F5" w14:textId="77777777" w:rsidTr="002452D8">
        <w:tc>
          <w:tcPr>
            <w:tcW w:w="1622" w:type="dxa"/>
          </w:tcPr>
          <w:p w14:paraId="03399F56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354469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54A259DE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Pan fyddwch yn rhoi gwybod i aelod o staff beth </w:t>
            </w:r>
            <w:r w:rsidR="00A22CCC" w:rsidRPr="009B4AEC">
              <w:rPr>
                <w:rFonts w:eastAsia="Lucida Sans Unicode"/>
              </w:rPr>
              <w:t xml:space="preserve">yw eich </w:t>
            </w:r>
            <w:r w:rsidRPr="009B4AEC">
              <w:rPr>
                <w:rFonts w:eastAsia="Lucida Sans Unicode"/>
              </w:rPr>
              <w:t>penderfyniad mewn perthynas â chŵyn a wneir gan yr aelod</w:t>
            </w:r>
            <w:r w:rsidR="00A22CCC" w:rsidRPr="009B4AEC">
              <w:rPr>
                <w:rFonts w:eastAsia="Lucida Sans Unicode"/>
              </w:rPr>
              <w:t xml:space="preserve"> hwnnw o staff</w:t>
            </w:r>
            <w:r w:rsidRPr="009B4AEC">
              <w:rPr>
                <w:rFonts w:eastAsia="Lucida Sans Unicode"/>
              </w:rPr>
              <w:t>, neu mewn perthynas â chŵyn a wneir am</w:t>
            </w:r>
            <w:r w:rsidR="00A22CCC" w:rsidRPr="009B4AEC">
              <w:rPr>
                <w:rFonts w:eastAsia="Lucida Sans Unicode"/>
              </w:rPr>
              <w:t xml:space="preserve"> yr aelod hwnnw o staff</w:t>
            </w:r>
            <w:r w:rsidRPr="009B4AEC">
              <w:rPr>
                <w:rFonts w:eastAsia="Lucida Sans Unicode"/>
              </w:rPr>
              <w:t>, rhaid ichi wneud hynny yn Gymraeg os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hwnnw o staff—</w:t>
            </w:r>
          </w:p>
          <w:p w14:paraId="735E7942" w14:textId="77777777" w:rsidR="002452D8" w:rsidRPr="009B4AEC" w:rsidRDefault="002452D8">
            <w:pPr>
              <w:pStyle w:val="N3"/>
              <w:numPr>
                <w:ilvl w:val="2"/>
                <w:numId w:val="36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wedi gwneud y gŵyn yn Gymraeg,</w:t>
            </w:r>
          </w:p>
          <w:p w14:paraId="0A5EC121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wedi ymateb yn Gymraeg i</w:t>
            </w:r>
            <w:r w:rsidR="00402A77">
              <w:rPr>
                <w:rFonts w:eastAsia="Lucida Sans Unicode"/>
              </w:rPr>
              <w:t>’</w:t>
            </w:r>
            <w:r w:rsidR="00A22CCC" w:rsidRPr="009B4AEC">
              <w:rPr>
                <w:rFonts w:eastAsia="Lucida Sans Unicode"/>
              </w:rPr>
              <w:t>r</w:t>
            </w:r>
            <w:r w:rsidRPr="009B4AEC">
              <w:rPr>
                <w:rFonts w:eastAsia="Lucida Sans Unicode"/>
              </w:rPr>
              <w:t xml:space="preserve"> gŵyn,</w:t>
            </w:r>
          </w:p>
          <w:p w14:paraId="7023D50B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wedi gofyn bod cyfarfod ynglŷn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gŵyn</w:t>
            </w:r>
            <w:r w:rsidRPr="009B4AEC">
              <w:t xml:space="preserve"> yn cael ei gynnal </w:t>
            </w:r>
            <w:r w:rsidRPr="009B4AEC">
              <w:rPr>
                <w:rFonts w:eastAsia="Lucida Sans Unicode"/>
              </w:rPr>
              <w:t>yn Gymraeg, neu</w:t>
            </w:r>
          </w:p>
          <w:p w14:paraId="29B100D5" w14:textId="77777777" w:rsidR="002452D8" w:rsidRPr="009B4AEC" w:rsidRDefault="00D63365" w:rsidP="00AF1F17">
            <w:pPr>
              <w:pStyle w:val="N3"/>
              <w:numPr>
                <w:ilvl w:val="0"/>
                <w:numId w:val="0"/>
              </w:numPr>
              <w:ind w:left="788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>wedi gofyn am gael defnyddio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>r Gymraeg mewn cyfarfod ynglŷn â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>r gŵyn.</w:t>
            </w:r>
          </w:p>
          <w:p w14:paraId="0679AC58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285DE4FD" w14:textId="77777777" w:rsidTr="002452D8">
        <w:tc>
          <w:tcPr>
            <w:tcW w:w="1622" w:type="dxa"/>
          </w:tcPr>
          <w:p w14:paraId="0B816A25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</w:p>
        </w:tc>
        <w:tc>
          <w:tcPr>
            <w:tcW w:w="3244" w:type="dxa"/>
          </w:tcPr>
          <w:p w14:paraId="7ED1D25F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corff yn disgyblu staff</w:t>
            </w:r>
          </w:p>
          <w:p w14:paraId="52808AE9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59105E42" w14:textId="77777777" w:rsidTr="002452D8">
        <w:tc>
          <w:tcPr>
            <w:tcW w:w="1622" w:type="dxa"/>
          </w:tcPr>
          <w:p w14:paraId="3526774E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A22CCC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FBBCA6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ichi—</w:t>
            </w:r>
          </w:p>
          <w:p w14:paraId="025157F9" w14:textId="77777777" w:rsidR="002452D8" w:rsidRPr="009B4AEC" w:rsidRDefault="00A22CCC">
            <w:pPr>
              <w:pStyle w:val="N3"/>
              <w:numPr>
                <w:ilvl w:val="2"/>
                <w:numId w:val="3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caniatáu a </w:t>
            </w:r>
            <w:r w:rsidR="002452D8" w:rsidRPr="009B4AEC">
              <w:rPr>
                <w:rFonts w:eastAsia="Lucida Sans Unicode"/>
              </w:rPr>
              <w:t>datgan mewn unrhyw ddogfen sydd gennych sy</w:t>
            </w:r>
            <w:r w:rsidR="00402A77">
              <w:rPr>
                <w:rFonts w:eastAsia="Lucida Sans Unicode"/>
              </w:rPr>
              <w:t>’</w:t>
            </w:r>
            <w:r w:rsidR="002452D8" w:rsidRPr="009B4AEC">
              <w:rPr>
                <w:rFonts w:eastAsia="Lucida Sans Unicode"/>
              </w:rPr>
              <w:t xml:space="preserve">n nodi eich trefniadau ar gyfer disgyblu staff y caiff unrhyw aelod o staff ymateb yn Gymraeg i unrhyw honiadau a wneir yn </w:t>
            </w:r>
            <w:r w:rsidR="00572222" w:rsidRPr="009B4AEC">
              <w:rPr>
                <w:rFonts w:eastAsia="Lucida Sans Unicode"/>
              </w:rPr>
              <w:t>erbyn yr aelod hwnnw o staff</w:t>
            </w:r>
            <w:r w:rsidR="002452D8" w:rsidRPr="009B4AEC">
              <w:rPr>
                <w:rFonts w:eastAsia="Lucida Sans Unicode"/>
              </w:rPr>
              <w:t>, a</w:t>
            </w:r>
          </w:p>
          <w:p w14:paraId="05A88A8E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byddwch yn dechrau gweithdrefn ddisgyblu mewn perthynas ag aelod o staff, roi gwybod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hwnnw o staff am yr hawl honno.</w:t>
            </w:r>
          </w:p>
          <w:p w14:paraId="2DD82BAD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115D5B0" w14:textId="77777777" w:rsidTr="002452D8">
        <w:tc>
          <w:tcPr>
            <w:tcW w:w="1622" w:type="dxa"/>
          </w:tcPr>
          <w:p w14:paraId="63FCF370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572222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7A13EF98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Os byddwch yn trefnu cyfarfod ag aelod o staff ynghylch achos disgyblu </w:t>
            </w:r>
            <w:r w:rsidR="006C6981">
              <w:rPr>
                <w:rFonts w:eastAsia="Lucida Sans Unicode"/>
              </w:rPr>
              <w:t xml:space="preserve">sy’n ymwneud </w:t>
            </w:r>
            <w:r w:rsidR="0050768A" w:rsidRPr="009B4AEC">
              <w:rPr>
                <w:rFonts w:eastAsia="Lucida Sans Unicode"/>
              </w:rPr>
              <w:t xml:space="preserve">ag </w:t>
            </w:r>
            <w:r w:rsidRPr="009B4AEC">
              <w:rPr>
                <w:rFonts w:eastAsia="Lucida Sans Unicode"/>
              </w:rPr>
              <w:t>ymddygiad</w:t>
            </w:r>
            <w:r w:rsidR="0050768A" w:rsidRPr="009B4AEC">
              <w:rPr>
                <w:rFonts w:eastAsia="Lucida Sans Unicode"/>
              </w:rPr>
              <w:t xml:space="preserve"> yr aelod hwnnw o staff</w:t>
            </w:r>
            <w:r w:rsidRPr="009B4AEC">
              <w:rPr>
                <w:rFonts w:eastAsia="Lucida Sans Unicode"/>
              </w:rPr>
              <w:t>, rhaid ichi—</w:t>
            </w:r>
          </w:p>
          <w:p w14:paraId="69DB873D" w14:textId="77777777" w:rsidR="002452D8" w:rsidRPr="009B4AEC" w:rsidRDefault="002452D8">
            <w:pPr>
              <w:pStyle w:val="N3"/>
              <w:numPr>
                <w:ilvl w:val="2"/>
                <w:numId w:val="3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cynnig cynnal y cyfarfod yn Gymraeg</w:t>
            </w:r>
            <w:r w:rsidR="0050768A" w:rsidRPr="009B4AEC">
              <w:rPr>
                <w:rFonts w:eastAsia="Lucida Sans Unicode"/>
              </w:rPr>
              <w:t xml:space="preserve"> neu</w:t>
            </w:r>
            <w:r w:rsidRPr="009B4AEC">
              <w:rPr>
                <w:rFonts w:eastAsia="Lucida Sans Unicode"/>
              </w:rPr>
              <w:t>,</w:t>
            </w:r>
            <w:r w:rsidR="0050768A" w:rsidRPr="009B4AEC">
              <w:rPr>
                <w:rFonts w:eastAsia="Lucida Sans Unicode"/>
              </w:rPr>
              <w:t xml:space="preserve"> os </w:t>
            </w:r>
            <w:r w:rsidR="00AD12DB">
              <w:rPr>
                <w:rFonts w:eastAsia="Lucida Sans Unicode"/>
              </w:rPr>
              <w:t>yw’n angenrheidiol</w:t>
            </w:r>
            <w:r w:rsidR="0050768A" w:rsidRPr="009B4AEC">
              <w:rPr>
                <w:rFonts w:eastAsia="Lucida Sans Unicode"/>
              </w:rPr>
              <w:t>, ddarparu gwasanaeth cyfieithu o</w:t>
            </w:r>
            <w:r w:rsidR="00402A77">
              <w:rPr>
                <w:rFonts w:eastAsia="Lucida Sans Unicode"/>
              </w:rPr>
              <w:t>’</w:t>
            </w:r>
            <w:r w:rsidR="0050768A" w:rsidRPr="009B4AEC">
              <w:rPr>
                <w:rFonts w:eastAsia="Lucida Sans Unicode"/>
              </w:rPr>
              <w:t>r Gymraeg i</w:t>
            </w:r>
            <w:r w:rsidR="00402A77">
              <w:rPr>
                <w:rFonts w:eastAsia="Lucida Sans Unicode"/>
              </w:rPr>
              <w:t>’</w:t>
            </w:r>
            <w:r w:rsidR="0050768A" w:rsidRPr="009B4AEC">
              <w:rPr>
                <w:rFonts w:eastAsia="Lucida Sans Unicode"/>
              </w:rPr>
              <w:t>r Saesneg at y diben hwnnw,</w:t>
            </w:r>
            <w:r w:rsidRPr="009B4AEC">
              <w:rPr>
                <w:rFonts w:eastAsia="Lucida Sans Unicode"/>
              </w:rPr>
              <w:t xml:space="preserve"> a</w:t>
            </w:r>
          </w:p>
          <w:p w14:paraId="25E01417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o staff yn dymuno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cyfarfod gael ei gynnal yn Gymraeg, </w:t>
            </w:r>
            <w:r w:rsidR="006C6981">
              <w:rPr>
                <w:rFonts w:eastAsia="Lucida Sans Unicode"/>
              </w:rPr>
              <w:t>g</w:t>
            </w:r>
            <w:r w:rsidRPr="009B4AEC">
              <w:rPr>
                <w:rFonts w:eastAsia="Lucida Sans Unicode"/>
              </w:rPr>
              <w:t>ynnal y cyfarfod yn Gymraeg</w:t>
            </w:r>
            <w:r w:rsidR="0050768A" w:rsidRPr="009B4AEC">
              <w:rPr>
                <w:rFonts w:eastAsia="Lucida Sans Unicode"/>
              </w:rPr>
              <w:t xml:space="preserve"> neu, os </w:t>
            </w:r>
            <w:r w:rsidR="00AD12DB">
              <w:rPr>
                <w:rFonts w:eastAsia="Lucida Sans Unicode"/>
              </w:rPr>
              <w:t>yw’n angenrheidiol</w:t>
            </w:r>
            <w:r w:rsidR="0050768A" w:rsidRPr="009B4AEC">
              <w:rPr>
                <w:rFonts w:eastAsia="Lucida Sans Unicode"/>
              </w:rPr>
              <w:t>, gyda</w:t>
            </w:r>
            <w:r w:rsidRPr="009B4AEC">
              <w:rPr>
                <w:rFonts w:eastAsia="Lucida Sans Unicode"/>
              </w:rPr>
              <w:t xml:space="preserve"> </w:t>
            </w:r>
            <w:r w:rsidR="0050768A" w:rsidRPr="009B4AEC">
              <w:rPr>
                <w:rFonts w:eastAsia="Lucida Sans Unicode"/>
              </w:rPr>
              <w:t>ch</w:t>
            </w:r>
            <w:r w:rsidRPr="009B4AEC">
              <w:rPr>
                <w:rFonts w:eastAsia="Lucida Sans Unicode"/>
              </w:rPr>
              <w:t xml:space="preserve">ymorth gwasanaeth cyfieithu ar y pryd </w:t>
            </w:r>
            <w:r w:rsidR="0050768A" w:rsidRPr="009B4AEC">
              <w:rPr>
                <w:rFonts w:eastAsia="Lucida Sans Unicode"/>
              </w:rPr>
              <w:t xml:space="preserve">neu </w:t>
            </w:r>
            <w:r w:rsidRPr="009B4AEC">
              <w:rPr>
                <w:rFonts w:eastAsia="Lucida Sans Unicode"/>
              </w:rPr>
              <w:t>wasanaeth cyfieithu olynol</w:t>
            </w:r>
            <w:r w:rsidR="0050768A" w:rsidRPr="009B4AEC">
              <w:rPr>
                <w:rFonts w:eastAsia="Lucida Sans Unicode"/>
              </w:rPr>
              <w:t xml:space="preserve"> o</w:t>
            </w:r>
            <w:r w:rsidR="00402A77">
              <w:rPr>
                <w:rFonts w:eastAsia="Lucida Sans Unicode"/>
              </w:rPr>
              <w:t>’</w:t>
            </w:r>
            <w:r w:rsidR="0050768A" w:rsidRPr="009B4AEC">
              <w:rPr>
                <w:rFonts w:eastAsia="Lucida Sans Unicode"/>
              </w:rPr>
              <w:t>r Gymraeg i</w:t>
            </w:r>
            <w:r w:rsidR="00402A77">
              <w:rPr>
                <w:rFonts w:eastAsia="Lucida Sans Unicode"/>
              </w:rPr>
              <w:t>’</w:t>
            </w:r>
            <w:r w:rsidR="0050768A" w:rsidRPr="009B4AEC">
              <w:rPr>
                <w:rFonts w:eastAsia="Lucida Sans Unicode"/>
              </w:rPr>
              <w:t>r Saesneg</w:t>
            </w:r>
            <w:r w:rsidRPr="009B4AEC">
              <w:rPr>
                <w:rFonts w:eastAsia="Lucida Sans Unicode"/>
              </w:rPr>
              <w:t>.</w:t>
            </w:r>
          </w:p>
          <w:p w14:paraId="206F8389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31A9B55" w14:textId="77777777" w:rsidTr="002452D8">
        <w:tc>
          <w:tcPr>
            <w:tcW w:w="1622" w:type="dxa"/>
          </w:tcPr>
          <w:p w14:paraId="6DB3C69B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50768A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4D72A5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Pan fyddwch yn rhoi gwybod i aelod o staff beth </w:t>
            </w:r>
            <w:r w:rsidR="0050768A" w:rsidRPr="009B4AEC">
              <w:rPr>
                <w:rFonts w:eastAsia="Lucida Sans Unicode"/>
              </w:rPr>
              <w:t xml:space="preserve">yw eich </w:t>
            </w:r>
            <w:r w:rsidRPr="009B4AEC">
              <w:rPr>
                <w:rFonts w:eastAsia="Lucida Sans Unicode"/>
              </w:rPr>
              <w:t xml:space="preserve">penderfyniad yn dilyn </w:t>
            </w:r>
            <w:r w:rsidR="0050768A" w:rsidRPr="009B4AEC">
              <w:rPr>
                <w:rFonts w:eastAsia="Lucida Sans Unicode"/>
              </w:rPr>
              <w:t xml:space="preserve">gweithdrefn </w:t>
            </w:r>
            <w:r w:rsidRPr="009B4AEC">
              <w:rPr>
                <w:rFonts w:eastAsia="Lucida Sans Unicode"/>
              </w:rPr>
              <w:t>ddisgyblu, rhaid ichi wneud hynny yn Gymraeg os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aelod hwnnw o staff—</w:t>
            </w:r>
          </w:p>
          <w:p w14:paraId="6D7EF83B" w14:textId="77777777" w:rsidR="002452D8" w:rsidRPr="009B4AEC" w:rsidRDefault="002452D8">
            <w:pPr>
              <w:pStyle w:val="N3"/>
              <w:numPr>
                <w:ilvl w:val="2"/>
                <w:numId w:val="3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wedi ymateb i honiadau </w:t>
            </w:r>
            <w:r w:rsidR="00AD12DB">
              <w:rPr>
                <w:rFonts w:eastAsia="Lucida Sans Unicode"/>
              </w:rPr>
              <w:t xml:space="preserve">a wnaed </w:t>
            </w:r>
            <w:r w:rsidR="0050768A" w:rsidRPr="009B4AEC">
              <w:rPr>
                <w:rFonts w:eastAsia="Lucida Sans Unicode"/>
              </w:rPr>
              <w:t>yn erbyn yr aelod hwnnw o staff</w:t>
            </w:r>
            <w:r w:rsidRPr="009B4AEC">
              <w:rPr>
                <w:rFonts w:eastAsia="Lucida Sans Unicode"/>
              </w:rPr>
              <w:t xml:space="preserve"> yn Gymraeg,</w:t>
            </w:r>
          </w:p>
          <w:p w14:paraId="3B05DFFA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wedi gofyn bod cyfarfod ynglŷn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</w:t>
            </w:r>
            <w:r w:rsidR="0050768A" w:rsidRPr="009B4AEC">
              <w:rPr>
                <w:rFonts w:eastAsia="Lucida Sans Unicode"/>
              </w:rPr>
              <w:t xml:space="preserve">weithdrefn </w:t>
            </w:r>
            <w:r w:rsidRPr="009B4AEC">
              <w:rPr>
                <w:rFonts w:eastAsia="Lucida Sans Unicode"/>
              </w:rPr>
              <w:t>ddisgyblu</w:t>
            </w:r>
            <w:r w:rsidRPr="009B4AEC">
              <w:t xml:space="preserve"> yn cael ei gynnal </w:t>
            </w:r>
            <w:r w:rsidRPr="009B4AEC">
              <w:rPr>
                <w:rFonts w:eastAsia="Lucida Sans Unicode"/>
              </w:rPr>
              <w:t>yn Gymraeg, neu</w:t>
            </w:r>
          </w:p>
          <w:p w14:paraId="6B6E4D10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wedi gofyn am gael 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mewn cyfarfod ynglŷn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</w:t>
            </w:r>
            <w:r w:rsidR="0050768A" w:rsidRPr="009B4AEC">
              <w:rPr>
                <w:rFonts w:eastAsia="Lucida Sans Unicode"/>
              </w:rPr>
              <w:t xml:space="preserve">weithdrefn </w:t>
            </w:r>
            <w:r w:rsidRPr="009B4AEC">
              <w:rPr>
                <w:rFonts w:eastAsia="Lucida Sans Unicode"/>
              </w:rPr>
              <w:t>ddisgyblu.</w:t>
            </w:r>
          </w:p>
          <w:p w14:paraId="018F5774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04DAD836" w14:textId="77777777" w:rsidTr="002452D8">
        <w:tc>
          <w:tcPr>
            <w:tcW w:w="1622" w:type="dxa"/>
          </w:tcPr>
          <w:p w14:paraId="5EC613CC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</w:p>
        </w:tc>
        <w:tc>
          <w:tcPr>
            <w:tcW w:w="3244" w:type="dxa"/>
          </w:tcPr>
          <w:p w14:paraId="6FF27184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technoleg gwybodaeth</w:t>
            </w:r>
            <w:r w:rsidR="00642FD9">
              <w:rPr>
                <w:rFonts w:eastAsia="Lucida Sans Unicode"/>
                <w:b/>
              </w:rPr>
              <w:t xml:space="preserve"> corff</w:t>
            </w:r>
            <w:r w:rsidRPr="009B4AEC">
              <w:rPr>
                <w:rFonts w:eastAsia="Lucida Sans Unicode"/>
                <w:b/>
              </w:rPr>
              <w:t xml:space="preserve"> a deunyddiau cymorth a ddarperir gan gorff, ac ynghylch y fewnrwyd</w:t>
            </w:r>
          </w:p>
          <w:p w14:paraId="42F9D12F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70757FBB" w14:textId="77777777" w:rsidTr="002452D8">
        <w:tc>
          <w:tcPr>
            <w:tcW w:w="1622" w:type="dxa"/>
          </w:tcPr>
          <w:p w14:paraId="5AA544D1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50768A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14DDE6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 meddalwedd gyfrifiadurol ar gyfer gwirio sillafu a gramadeg y Gymraeg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staff, a darparu rhyngwynebau Cymraeg ar gyfer meddalwedd (pan fo rhyngwyneb ar gael).</w:t>
            </w:r>
          </w:p>
          <w:p w14:paraId="735A7633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307399E2" w14:textId="77777777" w:rsidTr="002452D8">
        <w:tc>
          <w:tcPr>
            <w:tcW w:w="1622" w:type="dxa"/>
          </w:tcPr>
          <w:p w14:paraId="66B216DA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90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59239504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sicrhau—</w:t>
            </w:r>
          </w:p>
          <w:p w14:paraId="4518A2E7" w14:textId="77777777" w:rsidR="002452D8" w:rsidRPr="009B4AEC" w:rsidRDefault="002452D8">
            <w:pPr>
              <w:pStyle w:val="N3"/>
              <w:numPr>
                <w:ilvl w:val="2"/>
                <w:numId w:val="40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bod testun pob tudalen ar </w:t>
            </w:r>
            <w:r w:rsidRPr="009B4AEC">
              <w:rPr>
                <w:rFonts w:eastAsia="Lucida Sans Unicode"/>
              </w:rPr>
              <w:lastRenderedPageBreak/>
              <w:t>eich mewnrwyd ar gael yn Gymraeg,</w:t>
            </w:r>
          </w:p>
          <w:p w14:paraId="5D2E59B3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pob tudalen Gymraeg ar eich mewnrwyd yn gweithredu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llawn, ac</w:t>
            </w:r>
          </w:p>
          <w:p w14:paraId="56340370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nad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cael ei thrin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 ar eich mewnrwyd.</w:t>
            </w:r>
          </w:p>
          <w:p w14:paraId="2474D09B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72438E26" w14:textId="77777777" w:rsidTr="002452D8">
        <w:tc>
          <w:tcPr>
            <w:tcW w:w="1622" w:type="dxa"/>
          </w:tcPr>
          <w:p w14:paraId="5DE34931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0E70C0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737BD1B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sicrhau—</w:t>
            </w:r>
          </w:p>
          <w:p w14:paraId="70283490" w14:textId="77777777" w:rsidR="002452D8" w:rsidRPr="009B4AEC" w:rsidRDefault="002452D8">
            <w:pPr>
              <w:pStyle w:val="N3"/>
              <w:numPr>
                <w:ilvl w:val="2"/>
                <w:numId w:val="41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testun hafan eich mewnrwyd ar gael yn Gymraeg,</w:t>
            </w:r>
          </w:p>
          <w:p w14:paraId="51755A3E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unrhyw destun Cymraeg ar hafan eich mewnrwyd (neu, pan fo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berthnasol, </w:t>
            </w:r>
            <w:r w:rsidR="00427CD8">
              <w:rPr>
                <w:rFonts w:eastAsia="Lucida Sans Unicode"/>
              </w:rPr>
              <w:t>f</w:t>
            </w:r>
            <w:r w:rsidRPr="009B4AEC">
              <w:rPr>
                <w:rFonts w:eastAsia="Lucida Sans Unicode"/>
              </w:rPr>
              <w:t>od hafan Gymraeg eich mewnrwyd) yn gweithredu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llawn, ac</w:t>
            </w:r>
          </w:p>
          <w:p w14:paraId="1E13E5F3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nad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cael ei thrin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 mewn perthynas â hafan eich mewnrwyd.</w:t>
            </w:r>
          </w:p>
          <w:p w14:paraId="7C69648E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3BE55E08" w14:textId="77777777" w:rsidTr="002452D8">
        <w:tc>
          <w:tcPr>
            <w:tcW w:w="1622" w:type="dxa"/>
          </w:tcPr>
          <w:p w14:paraId="24B13DAB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E70C0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3E97985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Bob tro y byddwch yn cyhoeddi tudalen newydd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diwygio tudalen ar eich mewnrwyd, rhaid ichi sicrhau—</w:t>
            </w:r>
          </w:p>
          <w:p w14:paraId="58BB5B67" w14:textId="77777777" w:rsidR="002452D8" w:rsidRPr="009B4AEC" w:rsidRDefault="002452D8">
            <w:pPr>
              <w:pStyle w:val="N3"/>
              <w:numPr>
                <w:ilvl w:val="2"/>
                <w:numId w:val="4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testun y dudalen honno ar gael yn Gymraeg,</w:t>
            </w:r>
          </w:p>
          <w:p w14:paraId="26AE618D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unrhyw fersiwn Gymraeg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dudalen yn gweithredu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llawn, ac</w:t>
            </w:r>
          </w:p>
          <w:p w14:paraId="0AE11D9E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nad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cael ei thrin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 mewn perthynas â thestun y dudalen honno.</w:t>
            </w:r>
          </w:p>
          <w:p w14:paraId="7939DD22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2118B48" w14:textId="77777777" w:rsidTr="002452D8">
        <w:tc>
          <w:tcPr>
            <w:tcW w:w="1622" w:type="dxa"/>
          </w:tcPr>
          <w:p w14:paraId="69553C55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B75DD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5F88A8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oes gennych dudalen Gymraeg ar eich mewnrwyd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cyfateb i dudalen Saesneg, rhaid ichi </w:t>
            </w:r>
            <w:r w:rsidR="00D35CD3">
              <w:rPr>
                <w:rFonts w:eastAsia="Lucida Sans Unicode"/>
              </w:rPr>
              <w:t>ddatgan yn</w:t>
            </w:r>
            <w:r w:rsidR="00D35CD3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glir ar y dudalen Saesneg </w:t>
            </w:r>
            <w:r w:rsidR="009E3E2E">
              <w:rPr>
                <w:rFonts w:eastAsia="Lucida Sans Unicode"/>
              </w:rPr>
              <w:t>f</w:t>
            </w:r>
            <w:r w:rsidRPr="009B4AEC">
              <w:rPr>
                <w:rFonts w:eastAsia="Lucida Sans Unicode"/>
              </w:rPr>
              <w:t xml:space="preserve">od y dudalen hefyd ar gael yn Gymraeg, a rhaid </w:t>
            </w:r>
            <w:r w:rsidR="009E3E2E">
              <w:rPr>
                <w:rFonts w:eastAsia="Lucida Sans Unicode"/>
              </w:rPr>
              <w:t>ichi d</w:t>
            </w:r>
            <w:r w:rsidRPr="009B4AEC">
              <w:rPr>
                <w:rFonts w:eastAsia="Lucida Sans Unicode"/>
              </w:rPr>
              <w:t>darparu dolen uniongyrchol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dudalen Gymraeg ar y dudalen Saesneg gyfatebol.</w:t>
            </w:r>
          </w:p>
          <w:p w14:paraId="2AE659D8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6ECBE3B" w14:textId="77777777" w:rsidTr="002452D8">
        <w:tc>
          <w:tcPr>
            <w:tcW w:w="1622" w:type="dxa"/>
          </w:tcPr>
          <w:p w14:paraId="561944DD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B75DD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273A7D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neilltuo a chynnal tudalen (neu dudalennau) ar eich mewnrwyd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darparu gwasanaethau a deunydd cymorth i hybu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Gymraeg ac i gynorthwyo </w:t>
            </w:r>
            <w:r w:rsidRPr="009B4AEC">
              <w:rPr>
                <w:rFonts w:eastAsia="Lucida Sans Unicode"/>
              </w:rPr>
              <w:lastRenderedPageBreak/>
              <w:t>eich staff i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Gymraeg.</w:t>
            </w:r>
          </w:p>
          <w:p w14:paraId="49FB40AB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09FA2593" w14:textId="77777777" w:rsidTr="002452D8">
        <w:tc>
          <w:tcPr>
            <w:tcW w:w="1622" w:type="dxa"/>
          </w:tcPr>
          <w:p w14:paraId="034ABCAC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6B75DD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6534C0CA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rhyngwyneb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dewislenni ar eich tudalennau mewnrwyd yn Gymraeg.</w:t>
            </w:r>
          </w:p>
          <w:p w14:paraId="33D4E8F7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15EAB8E5" w14:textId="77777777" w:rsidTr="002452D8">
        <w:tc>
          <w:tcPr>
            <w:tcW w:w="1622" w:type="dxa"/>
          </w:tcPr>
          <w:p w14:paraId="5C8023B6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</w:p>
        </w:tc>
        <w:tc>
          <w:tcPr>
            <w:tcW w:w="3244" w:type="dxa"/>
          </w:tcPr>
          <w:p w14:paraId="3AE6D68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Safonau ynghylch corff yn meithrin sgiliau yn y Gymraeg drwy gynllunio a hyfforddi ei weithlu</w:t>
            </w:r>
          </w:p>
          <w:p w14:paraId="44C00774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01D19540" w14:textId="77777777" w:rsidTr="002452D8">
        <w:tc>
          <w:tcPr>
            <w:tcW w:w="1622" w:type="dxa"/>
          </w:tcPr>
          <w:p w14:paraId="68C3F52B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B75DD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  <w:r w:rsidRPr="009B4AEC">
              <w:rPr>
                <w:rFonts w:eastAsia="Lucida Sans Unicode"/>
                <w:b/>
                <w:iCs/>
                <w:kern w:val="3"/>
                <w:szCs w:val="21"/>
              </w:rPr>
              <w:tab/>
            </w:r>
          </w:p>
        </w:tc>
        <w:tc>
          <w:tcPr>
            <w:tcW w:w="3244" w:type="dxa"/>
          </w:tcPr>
          <w:p w14:paraId="40A1538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asesu sgiliau Cymraeg eich cyflogeion.</w:t>
            </w:r>
          </w:p>
          <w:p w14:paraId="080D5063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7F1E7506" w14:textId="77777777" w:rsidTr="002452D8">
        <w:tc>
          <w:tcPr>
            <w:tcW w:w="1622" w:type="dxa"/>
          </w:tcPr>
          <w:p w14:paraId="60575CF7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B75DD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ab/>
            </w:r>
          </w:p>
        </w:tc>
        <w:tc>
          <w:tcPr>
            <w:tcW w:w="3244" w:type="dxa"/>
          </w:tcPr>
          <w:p w14:paraId="129649BA" w14:textId="77777777" w:rsidR="006B75DD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</w:t>
            </w:r>
            <w:r w:rsidR="006B75DD" w:rsidRPr="009B4AEC">
              <w:rPr>
                <w:rFonts w:eastAsia="Lucida Sans Unicode"/>
              </w:rPr>
              <w:t>gynnig—</w:t>
            </w:r>
          </w:p>
          <w:p w14:paraId="2A970E75" w14:textId="77777777" w:rsidR="002452D8" w:rsidRPr="009B4AEC" w:rsidRDefault="002452D8">
            <w:pPr>
              <w:pStyle w:val="N3"/>
              <w:numPr>
                <w:ilvl w:val="2"/>
                <w:numId w:val="73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darparu hyfforddiant yn Gymraeg yn y meysydd a ganlyn, os ydych yn darparu hyfforddiant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fath yn Saesneg—</w:t>
            </w:r>
          </w:p>
          <w:p w14:paraId="00126697" w14:textId="77777777" w:rsidR="002452D8" w:rsidRPr="009B4AEC" w:rsidRDefault="002452D8" w:rsidP="00B211D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recriwtio a chyfweld</w:t>
            </w:r>
            <w:r w:rsidR="00B211D9">
              <w:rPr>
                <w:rFonts w:eastAsia="Lucida Sans Unicode"/>
              </w:rPr>
              <w:t>,</w:t>
            </w:r>
          </w:p>
          <w:p w14:paraId="5CF6584A" w14:textId="77777777" w:rsidR="002452D8" w:rsidRPr="009B4AEC" w:rsidRDefault="002452D8" w:rsidP="00B211D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rheoli perfformiad</w:t>
            </w:r>
            <w:r w:rsidR="00B211D9">
              <w:rPr>
                <w:rFonts w:eastAsia="Lucida Sans Unicode"/>
              </w:rPr>
              <w:t>,</w:t>
            </w:r>
          </w:p>
          <w:p w14:paraId="71A5F9E1" w14:textId="77777777" w:rsidR="002452D8" w:rsidRPr="009B4AEC" w:rsidRDefault="002452D8" w:rsidP="00B211D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gweithdrefnau cwyno a disgyblu</w:t>
            </w:r>
            <w:r w:rsidR="00B211D9">
              <w:rPr>
                <w:rFonts w:eastAsia="Lucida Sans Unicode"/>
              </w:rPr>
              <w:t>,</w:t>
            </w:r>
          </w:p>
          <w:p w14:paraId="077022E7" w14:textId="77777777" w:rsidR="002452D8" w:rsidRPr="009B4AEC" w:rsidRDefault="002452D8" w:rsidP="00B211D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ymsefydlu</w:t>
            </w:r>
            <w:r w:rsidR="00B211D9">
              <w:rPr>
                <w:rFonts w:eastAsia="Lucida Sans Unicode"/>
              </w:rPr>
              <w:t>,</w:t>
            </w:r>
          </w:p>
          <w:p w14:paraId="73F7BCA0" w14:textId="77777777" w:rsidR="002452D8" w:rsidRPr="009B4AEC" w:rsidRDefault="002452D8" w:rsidP="00B211D9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delio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cyhoedd</w:t>
            </w:r>
            <w:r w:rsidR="00B211D9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a</w:t>
            </w:r>
          </w:p>
          <w:p w14:paraId="020C359F" w14:textId="77777777" w:rsidR="002452D8" w:rsidRPr="009B4AEC" w:rsidRDefault="002452D8" w:rsidP="006B75DD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iechyd a diogelwch</w:t>
            </w:r>
            <w:r w:rsidR="00B211D9">
              <w:rPr>
                <w:rFonts w:eastAsia="Lucida Sans Unicode"/>
              </w:rPr>
              <w:t>,</w:t>
            </w:r>
            <w:r w:rsidR="006B75DD" w:rsidRPr="009B4AEC">
              <w:rPr>
                <w:rFonts w:eastAsia="Lucida Sans Unicode"/>
              </w:rPr>
              <w:t xml:space="preserve"> a</w:t>
            </w:r>
          </w:p>
          <w:p w14:paraId="2971D307" w14:textId="77777777" w:rsidR="006B75DD" w:rsidRPr="009B4AEC" w:rsidRDefault="009A4341">
            <w:pPr>
              <w:pStyle w:val="N3"/>
              <w:numPr>
                <w:ilvl w:val="2"/>
                <w:numId w:val="76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os </w:t>
            </w:r>
            <w:r w:rsidR="00B211D9">
              <w:rPr>
                <w:rFonts w:eastAsia="Lucida Sans Unicode"/>
              </w:rPr>
              <w:t>yw</w:t>
            </w:r>
            <w:r w:rsidRPr="009B4AEC">
              <w:rPr>
                <w:rFonts w:eastAsia="Lucida Sans Unicode"/>
              </w:rPr>
              <w:t xml:space="preserve"> o leiaf un aelod o staff wedi rhoi gwybod ichi ei fod yn dymuno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hyfforddiant gael ei ddarparu yn Gymraeg, rhaid ichi ddarparu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hyfforddiant yn Gymraeg.</w:t>
            </w:r>
          </w:p>
          <w:p w14:paraId="0EB98B37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2F71BBA" w14:textId="77777777" w:rsidTr="002452D8">
        <w:tc>
          <w:tcPr>
            <w:tcW w:w="1622" w:type="dxa"/>
          </w:tcPr>
          <w:p w14:paraId="4E7C6249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540CD8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4D37525" w14:textId="77777777" w:rsidR="009A4341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</w:t>
            </w:r>
            <w:r w:rsidR="009A4341" w:rsidRPr="009B4AEC">
              <w:rPr>
                <w:rFonts w:eastAsia="Lucida Sans Unicode"/>
              </w:rPr>
              <w:t xml:space="preserve"> gynnig—</w:t>
            </w:r>
          </w:p>
          <w:p w14:paraId="0F41D221" w14:textId="77777777" w:rsidR="002452D8" w:rsidRPr="009B4AEC" w:rsidRDefault="002452D8">
            <w:pPr>
              <w:pStyle w:val="N3"/>
              <w:numPr>
                <w:ilvl w:val="2"/>
                <w:numId w:val="7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darparu hyfforddiant yn Gymraeg</w:t>
            </w:r>
            <w:r w:rsidR="009A4341" w:rsidRPr="009B4AEC">
              <w:rPr>
                <w:rFonts w:eastAsia="Lucida Sans Unicode"/>
              </w:rPr>
              <w:t xml:space="preserve"> i</w:t>
            </w:r>
            <w:r w:rsidR="00402A77">
              <w:rPr>
                <w:rFonts w:eastAsia="Lucida Sans Unicode"/>
              </w:rPr>
              <w:t>’</w:t>
            </w:r>
            <w:r w:rsidR="009A4341" w:rsidRPr="009B4AEC">
              <w:rPr>
                <w:rFonts w:eastAsia="Lucida Sans Unicode"/>
              </w:rPr>
              <w:t>ch aelodau o staff</w:t>
            </w:r>
            <w:r w:rsidRPr="009B4AEC">
              <w:rPr>
                <w:rFonts w:eastAsia="Lucida Sans Unicode"/>
              </w:rPr>
              <w:t xml:space="preserve"> ar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effeithiol mewn—</w:t>
            </w:r>
          </w:p>
          <w:p w14:paraId="6B26EC9D" w14:textId="77777777" w:rsidR="002452D8" w:rsidRPr="009B4AEC" w:rsidRDefault="009A4341" w:rsidP="0041223A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cyfarfodydd,</w:t>
            </w:r>
          </w:p>
          <w:p w14:paraId="4F503ED1" w14:textId="77777777" w:rsidR="002452D8" w:rsidRPr="009B4AEC" w:rsidRDefault="002452D8" w:rsidP="0041223A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cyfweliadau</w:t>
            </w:r>
            <w:r w:rsidR="009A4341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a</w:t>
            </w:r>
          </w:p>
          <w:p w14:paraId="5486B476" w14:textId="77777777" w:rsidR="002452D8" w:rsidRPr="009B4AEC" w:rsidRDefault="002452D8" w:rsidP="009A4341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gweithdrefnau cwyno a disgyblu</w:t>
            </w:r>
            <w:r w:rsidR="009A4341" w:rsidRPr="009B4AEC">
              <w:rPr>
                <w:rFonts w:eastAsia="Lucida Sans Unicode"/>
              </w:rPr>
              <w:t>, a</w:t>
            </w:r>
          </w:p>
          <w:p w14:paraId="4EC5F938" w14:textId="77777777" w:rsidR="009A4341" w:rsidRPr="009B4AEC" w:rsidRDefault="009A4341" w:rsidP="009A4341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os </w:t>
            </w:r>
            <w:r w:rsidR="00B211D9">
              <w:rPr>
                <w:rFonts w:eastAsia="Lucida Sans Unicode"/>
              </w:rPr>
              <w:t>yw</w:t>
            </w:r>
            <w:r w:rsidRPr="009B4AEC">
              <w:rPr>
                <w:rFonts w:eastAsia="Lucida Sans Unicode"/>
              </w:rPr>
              <w:t xml:space="preserve"> o leiaf un aelod o staff wedi rhoi gwybod ichi ei fod yn dymuno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hyfforddiant gael ei ddarparu yn Gymraeg, rhaid ichi ddarparu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hyfforddiant yn Gymraeg.</w:t>
            </w:r>
          </w:p>
          <w:p w14:paraId="1BF6B7D5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12C4427F" w14:textId="77777777" w:rsidTr="002452D8">
        <w:tc>
          <w:tcPr>
            <w:tcW w:w="1622" w:type="dxa"/>
          </w:tcPr>
          <w:p w14:paraId="3CEF94FF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9A4341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4E33E017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 cyfleoedd yn ystod oriau gwaith—</w:t>
            </w:r>
          </w:p>
          <w:p w14:paraId="3728A9F3" w14:textId="77777777" w:rsidR="002452D8" w:rsidRPr="009B4AEC" w:rsidRDefault="002452D8">
            <w:pPr>
              <w:pStyle w:val="N3"/>
              <w:numPr>
                <w:ilvl w:val="2"/>
                <w:numId w:val="43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cyflogeion gael gwersi Cymraeg sylfaenol, a</w:t>
            </w:r>
          </w:p>
          <w:p w14:paraId="2E0C8FB8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i gyflogeion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rheoli pobl eraill gael hyfforddiant ar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eu rôl fel rheolwyr.</w:t>
            </w:r>
          </w:p>
          <w:p w14:paraId="32F2416A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3C9377D1" w14:textId="77777777" w:rsidTr="002452D8">
        <w:tc>
          <w:tcPr>
            <w:tcW w:w="1622" w:type="dxa"/>
          </w:tcPr>
          <w:p w14:paraId="0E37C474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100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C78401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 cyfleoedd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cyflogeion gael hyfforddiant</w:t>
            </w:r>
            <w:r w:rsidR="009800E0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yn rhad ac am ddim</w:t>
            </w:r>
            <w:r w:rsidR="009800E0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er mwyn </w:t>
            </w:r>
            <w:r w:rsidR="00B41B1B" w:rsidRPr="009B4AEC">
              <w:rPr>
                <w:rFonts w:eastAsia="Lucida Sans Unicode"/>
              </w:rPr>
              <w:t xml:space="preserve">gwella </w:t>
            </w:r>
            <w:r w:rsidRPr="009B4AEC">
              <w:rPr>
                <w:rFonts w:eastAsia="Lucida Sans Unicode"/>
              </w:rPr>
              <w:t xml:space="preserve">eu sgiliau </w:t>
            </w:r>
            <w:r w:rsidR="00B41B1B" w:rsidRPr="009B4AEC">
              <w:rPr>
                <w:rFonts w:eastAsia="Lucida Sans Unicode"/>
              </w:rPr>
              <w:t>Cymraeg</w:t>
            </w:r>
            <w:r w:rsidRPr="009B4AEC">
              <w:rPr>
                <w:rFonts w:eastAsia="Lucida Sans Unicode"/>
              </w:rPr>
              <w:t>.</w:t>
            </w:r>
          </w:p>
          <w:p w14:paraId="7C3FF47E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64354DD6" w14:textId="77777777" w:rsidTr="002452D8">
        <w:tc>
          <w:tcPr>
            <w:tcW w:w="1622" w:type="dxa"/>
          </w:tcPr>
          <w:p w14:paraId="00685217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E70C0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3D21E292" w14:textId="77777777" w:rsidR="002452D8" w:rsidRPr="009B4AEC" w:rsidRDefault="002452D8" w:rsidP="00713113">
            <w:pPr>
              <w:pStyle w:val="TableText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 cyrsiau hyfforddi er mwyn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cyflogeion ddatblygu—</w:t>
            </w:r>
          </w:p>
          <w:p w14:paraId="57FDC6F1" w14:textId="77777777" w:rsidR="002452D8" w:rsidRPr="009B4AEC" w:rsidRDefault="002452D8">
            <w:pPr>
              <w:pStyle w:val="N3"/>
              <w:numPr>
                <w:ilvl w:val="2"/>
                <w:numId w:val="44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ymwybyddiaeth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Gymraeg (gan gynnwys ymwybyddiaeth </w:t>
            </w:r>
            <w:r w:rsidR="00781710">
              <w:rPr>
                <w:rFonts w:eastAsia="Lucida Sans Unicode"/>
              </w:rPr>
              <w:t>o</w:t>
            </w:r>
            <w:r w:rsidR="00781710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hanes yr iaith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i lle yn niwylliant Cymru);</w:t>
            </w:r>
          </w:p>
          <w:p w14:paraId="3DC5F3DA" w14:textId="77777777" w:rsidR="002452D8" w:rsidRPr="009B4AEC" w:rsidRDefault="002452D8" w:rsidP="006F62C1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dealltwriaeth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ddyletswydd i weithredu yn unol â safonau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Gymraeg;</w:t>
            </w:r>
          </w:p>
          <w:p w14:paraId="6E28C60A" w14:textId="77777777" w:rsidR="002452D8" w:rsidRDefault="002452D8" w:rsidP="00781710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dealltwriaeth </w:t>
            </w:r>
            <w:r w:rsidR="00781710">
              <w:rPr>
                <w:rFonts w:eastAsia="Lucida Sans Unicode"/>
              </w:rPr>
              <w:t>o’r</w:t>
            </w:r>
            <w:r w:rsidRPr="009B4AEC">
              <w:rPr>
                <w:rFonts w:eastAsia="Lucida Sans Unicode"/>
              </w:rPr>
              <w:t xml:space="preserve"> modd y gellir 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yn y gweithle.</w:t>
            </w:r>
          </w:p>
          <w:p w14:paraId="2D42514A" w14:textId="77777777" w:rsidR="00E454E7" w:rsidRPr="009B4AEC" w:rsidRDefault="00E454E7" w:rsidP="0041223A">
            <w:pPr>
              <w:pStyle w:val="N3"/>
              <w:numPr>
                <w:ilvl w:val="0"/>
                <w:numId w:val="0"/>
              </w:numPr>
              <w:rPr>
                <w:rFonts w:eastAsia="Lucida Sans Unicode"/>
              </w:rPr>
            </w:pPr>
          </w:p>
        </w:tc>
      </w:tr>
      <w:tr w:rsidR="002452D8" w:rsidRPr="009B4AEC" w14:paraId="570BC760" w14:textId="77777777" w:rsidTr="002452D8">
        <w:tc>
          <w:tcPr>
            <w:tcW w:w="1622" w:type="dxa"/>
          </w:tcPr>
          <w:p w14:paraId="6BF7EF4B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E70C0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21A4074F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Pan fyddwch yn darparu gwybodaeth i gyflogeion newydd (er enghraifft, fel rhan o broses ymsefydlu), rhaid ichi ddarparu gwybodaeth </w:t>
            </w:r>
            <w:r w:rsidR="00781710">
              <w:rPr>
                <w:rFonts w:eastAsia="Lucida Sans Unicode"/>
              </w:rPr>
              <w:t>at ddiben</w:t>
            </w:r>
            <w:r w:rsidRPr="009B4AEC">
              <w:rPr>
                <w:rFonts w:eastAsia="Lucida Sans Unicode"/>
              </w:rPr>
              <w:t xml:space="preserve"> codi eu hymwybyddiaeth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Gymraeg.</w:t>
            </w:r>
          </w:p>
          <w:p w14:paraId="2CB92D4E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5E77EEBE" w14:textId="77777777" w:rsidTr="002452D8">
        <w:tc>
          <w:tcPr>
            <w:tcW w:w="1622" w:type="dxa"/>
          </w:tcPr>
          <w:p w14:paraId="79EC96FF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B41B1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469AEC6" w14:textId="77777777" w:rsidR="00B41B1B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ddarparu</w:t>
            </w:r>
            <w:r w:rsidR="00B41B1B" w:rsidRPr="009B4AEC">
              <w:rPr>
                <w:rFonts w:eastAsia="Lucida Sans Unicode"/>
              </w:rPr>
              <w:t>—</w:t>
            </w:r>
          </w:p>
          <w:p w14:paraId="65629867" w14:textId="77777777" w:rsidR="00A05EE1" w:rsidRPr="009B4AEC" w:rsidRDefault="002452D8">
            <w:pPr>
              <w:pStyle w:val="N3"/>
              <w:numPr>
                <w:ilvl w:val="2"/>
                <w:numId w:val="75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geiriad neu logo ar gyfer llofnodion e-bost eich staff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eu galluogi i ddynodi a ydynt yn siarad Cymraeg yn rhugl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dysgu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iaith</w:t>
            </w:r>
            <w:r w:rsidR="00A05EE1" w:rsidRPr="009B4AEC">
              <w:rPr>
                <w:rFonts w:eastAsia="Lucida Sans Unicode"/>
              </w:rPr>
              <w:t>, a</w:t>
            </w:r>
          </w:p>
          <w:p w14:paraId="127D8348" w14:textId="77777777" w:rsidR="002452D8" w:rsidRPr="009B4AEC" w:rsidRDefault="00A05EE1" w:rsidP="0041223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geiriad ar gyfer eich cyflogeion a fydd yn eu galluogi i gynnwys fersiwn Gymraeg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u manylion cyswllt mewn negeseuon e-</w:t>
            </w:r>
            <w:r w:rsidR="0039302B">
              <w:rPr>
                <w:rFonts w:eastAsia="Lucida Sans Unicode"/>
              </w:rPr>
              <w:t>bost</w:t>
            </w:r>
            <w:r w:rsidRPr="009B4AEC">
              <w:rPr>
                <w:rFonts w:eastAsia="Lucida Sans Unicode"/>
              </w:rPr>
              <w:t xml:space="preserve">, a fersiwn Gymraeg o </w:t>
            </w:r>
            <w:r w:rsidRPr="009B4AEC">
              <w:rPr>
                <w:rFonts w:eastAsia="Lucida Sans Unicode"/>
              </w:rPr>
              <w:lastRenderedPageBreak/>
              <w:t>unrhyw neges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</w:t>
            </w:r>
            <w:r w:rsidR="0039302B">
              <w:rPr>
                <w:rFonts w:eastAsia="Lucida Sans Unicode"/>
              </w:rPr>
              <w:t>rhoi gwybod i</w:t>
            </w:r>
            <w:r w:rsidRPr="009B4AEC">
              <w:rPr>
                <w:rFonts w:eastAsia="Lucida Sans Unicode"/>
              </w:rPr>
              <w:t xml:space="preserve"> </w:t>
            </w:r>
            <w:r w:rsidR="0039302B">
              <w:rPr>
                <w:rFonts w:eastAsia="Lucida Sans Unicode"/>
              </w:rPr>
              <w:t>b</w:t>
            </w:r>
            <w:r w:rsidRPr="009B4AEC">
              <w:rPr>
                <w:rFonts w:eastAsia="Lucida Sans Unicode"/>
              </w:rPr>
              <w:t xml:space="preserve">obl eraill nad ydynt ar gael i </w:t>
            </w:r>
            <w:r w:rsidR="0039302B">
              <w:rPr>
                <w:rFonts w:eastAsia="Lucida Sans Unicode"/>
              </w:rPr>
              <w:t>ym</w:t>
            </w:r>
            <w:r w:rsidRPr="009B4AEC">
              <w:rPr>
                <w:rFonts w:eastAsia="Lucida Sans Unicode"/>
              </w:rPr>
              <w:t>ateb</w:t>
            </w:r>
            <w:r w:rsidR="0039302B">
              <w:rPr>
                <w:rFonts w:eastAsia="Lucida Sans Unicode"/>
              </w:rPr>
              <w:t xml:space="preserve"> i</w:t>
            </w:r>
            <w:r w:rsidRPr="009B4AEC">
              <w:rPr>
                <w:rFonts w:eastAsia="Lucida Sans Unicode"/>
              </w:rPr>
              <w:t xml:space="preserve"> negeseuon </w:t>
            </w:r>
            <w:r w:rsidR="000C433C" w:rsidRPr="009B4AEC">
              <w:rPr>
                <w:rFonts w:eastAsia="Lucida Sans Unicode"/>
              </w:rPr>
              <w:t>e-bost</w:t>
            </w:r>
            <w:r w:rsidR="002452D8" w:rsidRPr="009B4AEC">
              <w:rPr>
                <w:rFonts w:eastAsia="Lucida Sans Unicode"/>
              </w:rPr>
              <w:t>.</w:t>
            </w:r>
          </w:p>
          <w:p w14:paraId="74222F27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A05EE1" w:rsidRPr="009B4AEC" w14:paraId="73C6FB78" w14:textId="77777777" w:rsidTr="002452D8">
        <w:tc>
          <w:tcPr>
            <w:tcW w:w="1622" w:type="dxa"/>
          </w:tcPr>
          <w:p w14:paraId="3A0EC75D" w14:textId="77777777" w:rsidR="00A05EE1" w:rsidRPr="009B4AEC" w:rsidDel="00A05EE1" w:rsidRDefault="00A05EE1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>Safon 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64031A8B" w14:textId="77777777" w:rsidR="00A05EE1" w:rsidRPr="009B4AEC" w:rsidRDefault="00A05EE1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ichi—</w:t>
            </w:r>
          </w:p>
          <w:p w14:paraId="661E2594" w14:textId="77777777" w:rsidR="00A05EE1" w:rsidRPr="009B4AEC" w:rsidRDefault="00A05EE1">
            <w:pPr>
              <w:pStyle w:val="N3"/>
              <w:numPr>
                <w:ilvl w:val="2"/>
                <w:numId w:val="7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rhoi ar gael i aelodau o staff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gallu siarad Cymraeg fathodyn iddynt ei wisgo i gyfleu hynny, a</w:t>
            </w:r>
          </w:p>
          <w:p w14:paraId="2D948BDD" w14:textId="77777777" w:rsidR="00A05EE1" w:rsidRDefault="00A05EE1" w:rsidP="00A05EE1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hybu gwisgo bathodyn ymhlith aelodau o staff.</w:t>
            </w:r>
          </w:p>
          <w:p w14:paraId="36C662BF" w14:textId="77777777" w:rsidR="00516866" w:rsidRPr="009B4AEC" w:rsidDel="00A05EE1" w:rsidRDefault="00516866" w:rsidP="0041223A">
            <w:pPr>
              <w:pStyle w:val="N3"/>
              <w:numPr>
                <w:ilvl w:val="0"/>
                <w:numId w:val="0"/>
              </w:numPr>
              <w:rPr>
                <w:rFonts w:eastAsia="Lucida Sans Unicode"/>
              </w:rPr>
            </w:pPr>
          </w:p>
        </w:tc>
      </w:tr>
      <w:tr w:rsidR="002452D8" w:rsidRPr="009B4AEC" w14:paraId="6BF310F7" w14:textId="77777777" w:rsidTr="002452D8">
        <w:tc>
          <w:tcPr>
            <w:tcW w:w="1622" w:type="dxa"/>
          </w:tcPr>
          <w:p w14:paraId="33AA32BD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</w:p>
        </w:tc>
        <w:tc>
          <w:tcPr>
            <w:tcW w:w="3244" w:type="dxa"/>
          </w:tcPr>
          <w:p w14:paraId="23695826" w14:textId="77777777" w:rsidR="002452D8" w:rsidRPr="009B4AEC" w:rsidRDefault="002452D8" w:rsidP="00713113">
            <w:pPr>
              <w:pStyle w:val="TableText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 xml:space="preserve">Safonau ynghylch </w:t>
            </w:r>
            <w:r w:rsidR="00124877">
              <w:rPr>
                <w:rFonts w:eastAsia="Lucida Sans Unicode"/>
                <w:b/>
              </w:rPr>
              <w:t xml:space="preserve">corff yn </w:t>
            </w:r>
            <w:r w:rsidRPr="009B4AEC">
              <w:rPr>
                <w:rFonts w:eastAsia="Lucida Sans Unicode"/>
                <w:b/>
              </w:rPr>
              <w:t>recriwtio a</w:t>
            </w:r>
            <w:r w:rsidR="00124877">
              <w:rPr>
                <w:rFonts w:eastAsia="Lucida Sans Unicode"/>
                <w:b/>
              </w:rPr>
              <w:t>c yn penodi</w:t>
            </w:r>
          </w:p>
          <w:p w14:paraId="1B677B54" w14:textId="77777777" w:rsidR="004D3B42" w:rsidRPr="009B4AEC" w:rsidRDefault="004D3B42" w:rsidP="00713113">
            <w:pPr>
              <w:pStyle w:val="TableText"/>
              <w:rPr>
                <w:rFonts w:eastAsia="Lucida Sans Unicode"/>
                <w:b/>
              </w:rPr>
            </w:pPr>
          </w:p>
        </w:tc>
      </w:tr>
      <w:tr w:rsidR="002452D8" w:rsidRPr="009B4AEC" w14:paraId="10894BA8" w14:textId="77777777" w:rsidTr="002452D8">
        <w:tc>
          <w:tcPr>
            <w:tcW w:w="1622" w:type="dxa"/>
          </w:tcPr>
          <w:p w14:paraId="66DED08F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3F2CE3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0CF3EF78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asesu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anghenion ar gyfer swydd newydd neu swydd wag, rhaid ichi asesu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angen am sgiliau yn y Gymraeg,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i chategoreiddio fel swydd </w:t>
            </w:r>
            <w:r w:rsidR="00BE64C6">
              <w:rPr>
                <w:rFonts w:eastAsia="Lucida Sans Unicode"/>
              </w:rPr>
              <w:t>y mae</w:t>
            </w:r>
            <w:r w:rsidRPr="009B4AEC">
              <w:rPr>
                <w:rFonts w:eastAsia="Lucida Sans Unicode"/>
              </w:rPr>
              <w:t xml:space="preserve"> un neu ragor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canlynol yn gymwys</w:t>
            </w:r>
            <w:r w:rsidR="00BE64C6">
              <w:rPr>
                <w:rFonts w:eastAsia="Lucida Sans Unicode"/>
              </w:rPr>
              <w:t xml:space="preserve"> iddi</w:t>
            </w:r>
            <w:r w:rsidRPr="009B4AEC">
              <w:rPr>
                <w:rFonts w:eastAsia="Lucida Sans Unicode"/>
              </w:rPr>
              <w:t>—</w:t>
            </w:r>
          </w:p>
          <w:p w14:paraId="05368931" w14:textId="77777777" w:rsidR="002452D8" w:rsidRPr="009B4AEC" w:rsidRDefault="002452D8">
            <w:pPr>
              <w:pStyle w:val="N3"/>
              <w:numPr>
                <w:ilvl w:val="2"/>
                <w:numId w:val="45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sgiliau yn y Gymraeg yn hanfodol</w:t>
            </w:r>
            <w:r w:rsidR="00124877">
              <w:rPr>
                <w:rFonts w:eastAsia="Lucida Sans Unicode"/>
              </w:rPr>
              <w:t>,</w:t>
            </w:r>
          </w:p>
          <w:p w14:paraId="1839D1ED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angen dysgu sgiliau yn y Gymraeg pan benodir rhywun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swydd</w:t>
            </w:r>
            <w:r w:rsidR="00124877">
              <w:rPr>
                <w:rFonts w:eastAsia="Lucida Sans Unicode"/>
              </w:rPr>
              <w:t>,</w:t>
            </w:r>
          </w:p>
          <w:p w14:paraId="7D37429E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sgiliau yn y Gymraeg yn ddymunol</w:t>
            </w:r>
            <w:r w:rsidR="00124877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neu</w:t>
            </w:r>
          </w:p>
          <w:p w14:paraId="4C039937" w14:textId="77777777" w:rsidR="002452D8" w:rsidRPr="009B4AEC" w:rsidRDefault="006F62C1" w:rsidP="00E07C0F">
            <w:pPr>
              <w:pStyle w:val="N3"/>
              <w:numPr>
                <w:ilvl w:val="0"/>
                <w:numId w:val="0"/>
              </w:numPr>
              <w:ind w:left="788" w:hanging="448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>nad yw sgiliau yn y Gymraeg yn angenrheidiol.</w:t>
            </w:r>
          </w:p>
          <w:p w14:paraId="4119A986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1AE7004" w14:textId="77777777" w:rsidTr="002452D8">
        <w:tc>
          <w:tcPr>
            <w:tcW w:w="1622" w:type="dxa"/>
          </w:tcPr>
          <w:p w14:paraId="7E281490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A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62A9E2C7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byddwch wedi categoreiddio swydd fel un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</w:t>
            </w:r>
            <w:r w:rsidR="00BE64C6">
              <w:rPr>
                <w:rFonts w:eastAsia="Lucida Sans Unicode"/>
              </w:rPr>
              <w:t>nodi</w:t>
            </w:r>
            <w:r w:rsidRPr="009B4AEC">
              <w:rPr>
                <w:rFonts w:eastAsia="Lucida Sans Unicode"/>
              </w:rPr>
              <w:t xml:space="preserve"> bod sgiliau yn y Gymraeg yn hanfodol, yn ddymunol neu fod angen eu dysgu, rhaid ichi—</w:t>
            </w:r>
          </w:p>
          <w:p w14:paraId="2A6DDFE9" w14:textId="77777777" w:rsidR="002452D8" w:rsidRPr="009B4AEC" w:rsidRDefault="002452D8">
            <w:pPr>
              <w:pStyle w:val="N3"/>
              <w:numPr>
                <w:ilvl w:val="2"/>
                <w:numId w:val="46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pennu hynny wrth hysbysebu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swydd, a</w:t>
            </w:r>
          </w:p>
          <w:p w14:paraId="5433AB89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hysbysebu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swydd yn Gymraeg.</w:t>
            </w:r>
          </w:p>
          <w:p w14:paraId="5D4881F5" w14:textId="77777777" w:rsidR="006F62C1" w:rsidRPr="009B4AEC" w:rsidRDefault="006F62C1" w:rsidP="006F62C1">
            <w:pPr>
              <w:pStyle w:val="N3"/>
              <w:numPr>
                <w:ilvl w:val="0"/>
                <w:numId w:val="0"/>
              </w:numPr>
              <w:ind w:left="340"/>
              <w:rPr>
                <w:rFonts w:eastAsia="Lucida Sans Unicode"/>
              </w:rPr>
            </w:pPr>
          </w:p>
        </w:tc>
      </w:tr>
      <w:tr w:rsidR="002452D8" w:rsidRPr="009B4AEC" w14:paraId="152649BF" w14:textId="77777777" w:rsidTr="002452D8">
        <w:tc>
          <w:tcPr>
            <w:tcW w:w="1622" w:type="dxa"/>
          </w:tcPr>
          <w:p w14:paraId="5C0C2564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5903424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Pan fyddwch yn hysbysebu swydd, rhaid ichi ddatgan y caniateir i geisiadau gael eu cyflwyno yn Gymraeg, ac na fydd cais a gyflwynir yn y Gymraeg yn cael ei drin yn llai ffafriol na chais a gyflwynir yn Saesneg.</w:t>
            </w:r>
          </w:p>
          <w:p w14:paraId="6D1336B2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1D43E50D" w14:textId="77777777" w:rsidTr="002452D8">
        <w:tc>
          <w:tcPr>
            <w:tcW w:w="1622" w:type="dxa"/>
          </w:tcPr>
          <w:p w14:paraId="78E7DA42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A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71AD06D1" w14:textId="77777777" w:rsidR="002452D8" w:rsidRPr="009B4AEC" w:rsidRDefault="002452D8" w:rsidP="00413A19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Os byddwch yn cyhoeddi—</w:t>
            </w:r>
          </w:p>
          <w:p w14:paraId="15EB6F0C" w14:textId="77777777" w:rsidR="002452D8" w:rsidRPr="009B4AEC" w:rsidRDefault="002452D8">
            <w:pPr>
              <w:pStyle w:val="N3"/>
              <w:numPr>
                <w:ilvl w:val="2"/>
                <w:numId w:val="47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lastRenderedPageBreak/>
              <w:t>ffurflenni cais am swyddi;</w:t>
            </w:r>
          </w:p>
          <w:p w14:paraId="040FE13A" w14:textId="77777777" w:rsidR="002452D8" w:rsidRPr="009B4AEC" w:rsidRDefault="002452D8" w:rsidP="00413A19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deunydd esboniadol ynghylch eich </w:t>
            </w:r>
            <w:r w:rsidR="00CE1003">
              <w:rPr>
                <w:rFonts w:eastAsia="Lucida Sans Unicode"/>
              </w:rPr>
              <w:t>gweithdrefn</w:t>
            </w:r>
            <w:r w:rsidR="00CE1003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ar gyfer ymgeisio am swyddi;</w:t>
            </w:r>
          </w:p>
          <w:p w14:paraId="70401495" w14:textId="77777777" w:rsidR="002452D8" w:rsidRPr="009B4AEC" w:rsidRDefault="002452D8" w:rsidP="00413A19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gwybodaeth am eich proses gyfweld, neu am unrhyw ddulliau asesu eraill wrth ymgeisio am swyddi;</w:t>
            </w:r>
          </w:p>
          <w:p w14:paraId="65627FE7" w14:textId="77777777" w:rsidR="002452D8" w:rsidRPr="009B4AEC" w:rsidRDefault="006F62C1" w:rsidP="00413A19">
            <w:pPr>
              <w:pStyle w:val="N3"/>
              <w:numPr>
                <w:ilvl w:val="0"/>
                <w:numId w:val="0"/>
              </w:numPr>
              <w:ind w:left="340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>swydd-ddisgrifiadau</w:t>
            </w:r>
            <w:r w:rsidR="00124877">
              <w:rPr>
                <w:rFonts w:eastAsia="Lucida Sans Unicode"/>
              </w:rPr>
              <w:t>,</w:t>
            </w:r>
          </w:p>
          <w:p w14:paraId="0ED1B0CA" w14:textId="77777777" w:rsidR="002452D8" w:rsidRPr="009B4AEC" w:rsidRDefault="002452D8" w:rsidP="00413A19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eu cyhoeddi yn Gymraeg a rhaid ichi sicrhau nad ydych yn trin </w:t>
            </w:r>
            <w:r w:rsidR="00642FD9">
              <w:rPr>
                <w:rFonts w:eastAsia="Lucida Sans Unicode"/>
              </w:rPr>
              <w:t>y</w:t>
            </w:r>
            <w:r w:rsidRPr="009B4AEC">
              <w:rPr>
                <w:rFonts w:eastAsia="Lucida Sans Unicode"/>
              </w:rPr>
              <w:t xml:space="preserve"> fersiynau Cymraeg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dogfennau yn llai ffafriol na</w:t>
            </w:r>
            <w:r w:rsidR="00124877">
              <w:rPr>
                <w:rFonts w:eastAsia="Lucida Sans Unicode"/>
              </w:rPr>
              <w:t>g</w:t>
            </w:r>
            <w:r w:rsidRPr="009B4AEC">
              <w:rPr>
                <w:rFonts w:eastAsia="Lucida Sans Unicode"/>
              </w:rPr>
              <w:t xml:space="preserve"> </w:t>
            </w:r>
            <w:r w:rsidR="00124877">
              <w:rPr>
                <w:rFonts w:eastAsia="Lucida Sans Unicode"/>
              </w:rPr>
              <w:t xml:space="preserve">unrhyw </w:t>
            </w:r>
            <w:r w:rsidRPr="009B4AEC">
              <w:rPr>
                <w:rFonts w:eastAsia="Lucida Sans Unicode"/>
              </w:rPr>
              <w:t>fersiynau Saesneg ohonynt.</w:t>
            </w:r>
          </w:p>
          <w:p w14:paraId="1D77F021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44A7729A" w14:textId="77777777" w:rsidTr="002452D8">
        <w:tc>
          <w:tcPr>
            <w:tcW w:w="1622" w:type="dxa"/>
          </w:tcPr>
          <w:p w14:paraId="50B6ED00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="000B4DF8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B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14AF0B91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beidio â thrin cais am swydd a wneir yn Gymraeg yn llai ffafriol na chais a wneir yn Saesneg (gan gynnwys, ymysg </w:t>
            </w:r>
            <w:r w:rsidR="00940F4A">
              <w:rPr>
                <w:rFonts w:eastAsia="Lucida Sans Unicode"/>
              </w:rPr>
              <w:t>materion</w:t>
            </w:r>
            <w:r w:rsidR="00940F4A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eraill, </w:t>
            </w:r>
            <w:r w:rsidR="009608A5">
              <w:rPr>
                <w:rFonts w:eastAsia="Lucida Sans Unicode"/>
              </w:rPr>
              <w:t>mewn perthynas â’r</w:t>
            </w:r>
            <w:r w:rsidRPr="009B4AEC">
              <w:rPr>
                <w:rFonts w:eastAsia="Lucida Sans Unicode"/>
              </w:rPr>
              <w:t xml:space="preserve"> dyddiad cau yr ydych yn ei osod ar gyfer cael ceisiadau, ac </w:t>
            </w:r>
            <w:r w:rsidR="009608A5">
              <w:rPr>
                <w:rFonts w:eastAsia="Lucida Sans Unicode"/>
              </w:rPr>
              <w:t>mewn perthynas ag unrhyw</w:t>
            </w:r>
            <w:r w:rsidRPr="009B4AEC">
              <w:rPr>
                <w:rFonts w:eastAsia="Lucida Sans Unicode"/>
              </w:rPr>
              <w:t xml:space="preserve"> </w:t>
            </w:r>
            <w:r w:rsidR="009608A5">
              <w:rPr>
                <w:rFonts w:eastAsia="Lucida Sans Unicode"/>
              </w:rPr>
              <w:t>amserlen ar gyfer</w:t>
            </w:r>
            <w:r w:rsidR="009608A5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 xml:space="preserve">rhoi gwybod i </w:t>
            </w:r>
            <w:r w:rsidR="006F5B76" w:rsidRPr="009B4AEC">
              <w:rPr>
                <w:rFonts w:eastAsia="Lucida Sans Unicode"/>
              </w:rPr>
              <w:t xml:space="preserve">ymgeiswyr </w:t>
            </w:r>
            <w:r w:rsidR="009608A5">
              <w:rPr>
                <w:rFonts w:eastAsia="Lucida Sans Unicode"/>
              </w:rPr>
              <w:t>am</w:t>
            </w:r>
            <w:r w:rsidR="009608A5" w:rsidRPr="009B4AEC">
              <w:rPr>
                <w:rFonts w:eastAsia="Lucida Sans Unicode"/>
              </w:rPr>
              <w:t xml:space="preserve"> </w:t>
            </w:r>
            <w:r w:rsidR="009608A5">
              <w:rPr>
                <w:rFonts w:eastAsia="Lucida Sans Unicode"/>
              </w:rPr>
              <w:t>b</w:t>
            </w:r>
            <w:r w:rsidRPr="009B4AEC">
              <w:rPr>
                <w:rFonts w:eastAsia="Lucida Sans Unicode"/>
              </w:rPr>
              <w:t>enderfyniadau).</w:t>
            </w:r>
          </w:p>
          <w:p w14:paraId="1A5B891A" w14:textId="77777777" w:rsidR="004D3B42" w:rsidRPr="009B4AEC" w:rsidRDefault="004D3B42" w:rsidP="00713113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7CAA2236" w14:textId="77777777" w:rsidTr="002452D8">
        <w:tc>
          <w:tcPr>
            <w:tcW w:w="1622" w:type="dxa"/>
          </w:tcPr>
          <w:p w14:paraId="66E454B6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F5B76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6092B0FE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sicrhau bod eich ffurflenni cais am swyddi yn rhoi lle i </w:t>
            </w:r>
            <w:r w:rsidR="006F5B76" w:rsidRPr="009B4AEC">
              <w:rPr>
                <w:rFonts w:eastAsia="Lucida Sans Unicode"/>
              </w:rPr>
              <w:t xml:space="preserve">ymgeiswyr </w:t>
            </w:r>
            <w:r w:rsidRPr="009B4AEC">
              <w:rPr>
                <w:rFonts w:eastAsia="Lucida Sans Unicode"/>
              </w:rPr>
              <w:t>nodi eu bo</w:t>
            </w:r>
            <w:r w:rsidR="009800E0" w:rsidRPr="009B4AEC">
              <w:rPr>
                <w:rFonts w:eastAsia="Lucida Sans Unicode"/>
              </w:rPr>
              <w:t>d yn dymuno cael cyfweliad neu</w:t>
            </w:r>
            <w:r w:rsidRPr="009B4AEC">
              <w:rPr>
                <w:rFonts w:eastAsia="Lucida Sans Unicode"/>
              </w:rPr>
              <w:t xml:space="preserve"> </w:t>
            </w:r>
            <w:r w:rsidR="009800E0" w:rsidRPr="009B4AEC">
              <w:rPr>
                <w:rFonts w:eastAsia="Lucida Sans Unicode"/>
              </w:rPr>
              <w:t>d</w:t>
            </w:r>
            <w:r w:rsidRPr="009B4AEC">
              <w:rPr>
                <w:rFonts w:eastAsia="Lucida Sans Unicode"/>
              </w:rPr>
              <w:t xml:space="preserve">dull arall o asesiad yn Gymraeg ac, os yw </w:t>
            </w:r>
            <w:r w:rsidR="00C648FA">
              <w:rPr>
                <w:rFonts w:eastAsia="Lucida Sans Unicode"/>
              </w:rPr>
              <w:t>ymgeisydd</w:t>
            </w:r>
            <w:r w:rsidRPr="009B4AEC">
              <w:rPr>
                <w:rFonts w:eastAsia="Lucida Sans Unicode"/>
              </w:rPr>
              <w:t xml:space="preserve"> yn dymuno hynny, rhaid ichi</w:t>
            </w:r>
            <w:r w:rsidRPr="009B4AEC">
              <w:rPr>
                <w:rFonts w:eastAsia="Lucida Sans Unicode"/>
                <w:bCs/>
              </w:rPr>
              <w:t xml:space="preserve"> </w:t>
            </w:r>
            <w:r w:rsidRPr="009B4AEC">
              <w:rPr>
                <w:rFonts w:eastAsia="Lucida Sans Unicode"/>
              </w:rPr>
              <w:t>gynnal unrhyw gyfweliad neu ddull arall o asesiad yn Gymraeg (heb gymorth gwasanaeth cyfieithu ar y pryd na gwasanaeth cyfieithu olynol).</w:t>
            </w:r>
          </w:p>
          <w:p w14:paraId="769CE92C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3ED66E4E" w14:textId="77777777" w:rsidTr="002452D8">
        <w:tc>
          <w:tcPr>
            <w:tcW w:w="1622" w:type="dxa"/>
          </w:tcPr>
          <w:p w14:paraId="25EF5ABE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6F5B76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6A78FEDE" w14:textId="77777777" w:rsidR="004D3B42" w:rsidRPr="009B4AEC" w:rsidRDefault="006F5B76" w:rsidP="000C433C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sicrhau bod eich ffurflenni cais am swyddi yn rhoi lle i ymgeiswyr nodi eu bod yn dymuno cael cyfweliad neu ddull arall o asesiad yn Gymraeg ac, os yw ymgeisydd yn dymuno hynny, rhaid ichi gynnal unrhyw gyfweliad neu ddull arall o asesiad yn Gymraeg</w:t>
            </w:r>
            <w:r w:rsidR="001B1C4F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neu, os</w:t>
            </w:r>
            <w:r w:rsidR="009F72EE">
              <w:rPr>
                <w:rFonts w:eastAsia="Lucida Sans Unicode"/>
              </w:rPr>
              <w:t xml:space="preserve"> yw’n angenrheidiol</w:t>
            </w:r>
            <w:r w:rsidRPr="009B4AEC">
              <w:rPr>
                <w:rFonts w:eastAsia="Lucida Sans Unicode"/>
              </w:rPr>
              <w:t>, ddarparu gwasanaeth cyfieithu ar y pryd neu wasanaeth cyfieithu olynol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Saesneg at y diben hwnnw.</w:t>
            </w:r>
            <w:r w:rsidR="00147BB7">
              <w:rPr>
                <w:rFonts w:eastAsia="Lucida Sans Unicode"/>
              </w:rPr>
              <w:br/>
            </w:r>
          </w:p>
        </w:tc>
      </w:tr>
      <w:tr w:rsidR="002452D8" w:rsidRPr="009B4AEC" w14:paraId="1A38D917" w14:textId="77777777" w:rsidTr="002452D8">
        <w:tc>
          <w:tcPr>
            <w:tcW w:w="1622" w:type="dxa"/>
          </w:tcPr>
          <w:p w14:paraId="43527024" w14:textId="77777777" w:rsidR="002452D8" w:rsidRPr="009B4AEC" w:rsidRDefault="002452D8" w:rsidP="00D038AF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 xml:space="preserve">Safon </w:t>
            </w:r>
            <w:r w:rsidR="00345DA4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10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9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244" w:type="dxa"/>
          </w:tcPr>
          <w:p w14:paraId="4CA4EBB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Pan fyddwch yn rhoi gwybod i </w:t>
            </w:r>
            <w:r w:rsidR="00345DA4" w:rsidRPr="009B4AEC">
              <w:rPr>
                <w:rFonts w:eastAsia="Lucida Sans Unicode"/>
              </w:rPr>
              <w:t xml:space="preserve">ymgeisydd </w:t>
            </w:r>
            <w:r w:rsidRPr="009B4AEC">
              <w:rPr>
                <w:rFonts w:eastAsia="Lucida Sans Unicode"/>
              </w:rPr>
              <w:t>beth yw</w:t>
            </w:r>
            <w:r w:rsidR="00345DA4" w:rsidRPr="009B4AEC">
              <w:rPr>
                <w:rFonts w:eastAsia="Lucida Sans Unicode"/>
              </w:rPr>
              <w:t xml:space="preserve"> eich</w:t>
            </w:r>
            <w:r w:rsidRPr="009B4AEC">
              <w:rPr>
                <w:rFonts w:eastAsia="Lucida Sans Unicode"/>
              </w:rPr>
              <w:t xml:space="preserve"> penderfyniad mewn perthynas â chais am swydd, rhaid ichi wneud hynny yn Gymraeg os gwnaed y cais yn Gymraeg.</w:t>
            </w:r>
          </w:p>
          <w:p w14:paraId="6DF2E49A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</w:tbl>
    <w:p w14:paraId="11ED05A0" w14:textId="77777777" w:rsidR="00334905" w:rsidRPr="009B4AEC" w:rsidRDefault="00334905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2</w:t>
      </w:r>
      <w:r w:rsidRPr="009B4AEC">
        <w:fldChar w:fldCharType="end"/>
      </w:r>
    </w:p>
    <w:p w14:paraId="4CFD7C6D" w14:textId="77777777" w:rsidR="002452D8" w:rsidRPr="009B4AEC" w:rsidRDefault="002452D8" w:rsidP="00334905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SAFONAU SY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N DDIBYNNOL AR SAFONAU ERAILL</w:t>
      </w:r>
      <w:r w:rsidR="00BE0A5A">
        <w:rPr>
          <w:rFonts w:eastAsia="Lucida Sans Unicode"/>
        </w:rPr>
        <w:t xml:space="preserve"> </w:t>
      </w:r>
      <w:r w:rsidRPr="009B4AEC">
        <w:rPr>
          <w:rFonts w:eastAsia="Lucida Sans Unicode"/>
        </w:rPr>
        <w:t>– AMODAU ARBENNIG</w:t>
      </w:r>
    </w:p>
    <w:p w14:paraId="339B4F5E" w14:textId="77777777" w:rsidR="002452D8" w:rsidRPr="009B4AEC" w:rsidRDefault="002452D8" w:rsidP="00334905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68"/>
        <w:gridCol w:w="3198"/>
      </w:tblGrid>
      <w:tr w:rsidR="002452D8" w:rsidRPr="009B4AEC" w14:paraId="49403AB9" w14:textId="77777777" w:rsidTr="002452D8">
        <w:tc>
          <w:tcPr>
            <w:tcW w:w="1668" w:type="dxa"/>
          </w:tcPr>
          <w:p w14:paraId="6840A6F5" w14:textId="77777777" w:rsidR="002452D8" w:rsidRPr="009B4AEC" w:rsidRDefault="00345DA4" w:rsidP="003F234D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7</w:t>
            </w:r>
          </w:p>
        </w:tc>
        <w:tc>
          <w:tcPr>
            <w:tcW w:w="3198" w:type="dxa"/>
          </w:tcPr>
          <w:p w14:paraId="1351EEBB" w14:textId="77777777" w:rsidR="002452D8" w:rsidRPr="009B4AEC" w:rsidRDefault="002452D8" w:rsidP="00E07C0F">
            <w:pPr>
              <w:pStyle w:val="TableText"/>
              <w:jc w:val="both"/>
            </w:pPr>
            <w:r w:rsidRPr="009B4AEC">
              <w:t xml:space="preserve">Pan fydd hysbysiad </w:t>
            </w:r>
            <w:r w:rsidR="00BE0A5A" w:rsidRPr="009B4AEC">
              <w:t>cydym</w:t>
            </w:r>
            <w:r w:rsidR="00BE0A5A">
              <w:t>ff</w:t>
            </w:r>
            <w:r w:rsidR="00BE0A5A" w:rsidRPr="009B4AEC">
              <w:t>u</w:t>
            </w:r>
            <w:r w:rsidR="00BE0A5A">
              <w:t>rf</w:t>
            </w:r>
            <w:r w:rsidR="00BE0A5A" w:rsidRPr="009B4AEC">
              <w:t xml:space="preserve">io </w:t>
            </w:r>
            <w:r w:rsidRPr="009B4AEC">
              <w:t xml:space="preserve">yn </w:t>
            </w:r>
            <w:r w:rsidRPr="009B4AEC">
              <w:rPr>
                <w:rFonts w:eastAsia="Lucida Sans Unicode"/>
              </w:rPr>
              <w:t>ei gwneud yn ofynnol i gorff gydymffurfio ag un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restrir ar res benodol yng ngholofn 1 o Dabl 1, rhaid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hysbysiad cydymffurfio hwnnw hefyd ei gwneud yn ofynnol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corff hwnnw gydymffurfio (ym mha fodd bynnag y gwêl Comisiynydd y Gymraeg yn briodol)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 neu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restrir ar y rhes honno yng ngholofn 2.</w:t>
            </w:r>
          </w:p>
        </w:tc>
      </w:tr>
    </w:tbl>
    <w:p w14:paraId="4019AD4A" w14:textId="77777777" w:rsidR="002452D8" w:rsidRPr="009B4AEC" w:rsidRDefault="002452D8" w:rsidP="00334905">
      <w:pPr>
        <w:pStyle w:val="linespace"/>
        <w:rPr>
          <w:rFonts w:eastAsia="Lucida Sans Unicode"/>
          <w:noProof w:val="0"/>
          <w:lang w:val="cy-GB"/>
        </w:rPr>
      </w:pPr>
    </w:p>
    <w:p w14:paraId="3419C0CE" w14:textId="77777777" w:rsidR="00334905" w:rsidRPr="009B4AEC" w:rsidRDefault="00334905" w:rsidP="00B34243">
      <w:pPr>
        <w:pStyle w:val="TableNumber"/>
        <w:pageBreakBefore/>
        <w:jc w:val="center"/>
        <w:rPr>
          <w:rFonts w:eastAsia="Lucida Sans Unicode"/>
          <w:u w:val="single"/>
        </w:rPr>
      </w:pPr>
      <w:r w:rsidRPr="009B4AEC">
        <w:rPr>
          <w:rFonts w:eastAsia="Lucida Sans Unicode"/>
          <w:u w:val="single"/>
        </w:rPr>
        <w:lastRenderedPageBreak/>
        <w:t>TABL 1</w:t>
      </w:r>
    </w:p>
    <w:p w14:paraId="5B067F44" w14:textId="77777777" w:rsidR="002452D8" w:rsidRPr="009B4AEC" w:rsidRDefault="002452D8" w:rsidP="00334905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20" w:type="dxa"/>
        <w:tblInd w:w="-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410"/>
        <w:gridCol w:w="1417"/>
      </w:tblGrid>
      <w:tr w:rsidR="002452D8" w:rsidRPr="009B4AEC" w14:paraId="2F774813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9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4D4B24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7486C15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06750D2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Rhes</w:t>
            </w:r>
          </w:p>
        </w:tc>
        <w:tc>
          <w:tcPr>
            <w:tcW w:w="24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47768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Colofn 1</w:t>
            </w:r>
          </w:p>
          <w:p w14:paraId="38B5B8EF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2E846EE2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Prif safon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9EA793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Colofn 2</w:t>
            </w:r>
          </w:p>
          <w:p w14:paraId="468F7337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843E365" w14:textId="77777777" w:rsidR="002452D8" w:rsidRPr="009B4AEC" w:rsidRDefault="002452D8" w:rsidP="002452D8">
            <w:pPr>
              <w:spacing w:before="40" w:line="220" w:lineRule="atLeast"/>
              <w:jc w:val="both"/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i/>
                <w:iCs/>
                <w:sz w:val="21"/>
                <w:szCs w:val="20"/>
                <w:lang w:eastAsia="en-US"/>
              </w:rPr>
              <w:t>Safon ddibynnol</w:t>
            </w:r>
          </w:p>
        </w:tc>
      </w:tr>
      <w:tr w:rsidR="002452D8" w:rsidRPr="009B4AEC" w14:paraId="60ABED9A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9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4C51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4DD9C212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5F707A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</w:tc>
        <w:tc>
          <w:tcPr>
            <w:tcW w:w="24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D66B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Y fewnrwyd</w:t>
            </w:r>
          </w:p>
          <w:p w14:paraId="0E8A342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70076F1" w14:textId="77777777" w:rsidR="002452D8" w:rsidRPr="009B4AEC" w:rsidRDefault="002452D8" w:rsidP="001D45C3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90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, </w:t>
            </w:r>
            <w:r w:rsidR="00490AD3">
              <w:rPr>
                <w:rFonts w:eastAsia="Lucida Sans Unicode"/>
                <w:sz w:val="21"/>
                <w:szCs w:val="20"/>
                <w:lang w:eastAsia="en-US"/>
              </w:rPr>
              <w:t>9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1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 neu </w:t>
            </w:r>
            <w:r w:rsidR="00490AD3">
              <w:rPr>
                <w:rFonts w:eastAsia="Lucida Sans Unicode"/>
                <w:sz w:val="21"/>
                <w:szCs w:val="20"/>
                <w:lang w:eastAsia="en-US"/>
              </w:rPr>
              <w:t>9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2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DFD82A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01748A3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EE73A57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Safon</w:t>
            </w:r>
            <w:r w:rsidR="00990196">
              <w:rPr>
                <w:rFonts w:eastAsia="Lucida Sans Unicode"/>
                <w:sz w:val="21"/>
                <w:szCs w:val="20"/>
                <w:lang w:eastAsia="en-US"/>
              </w:rPr>
              <w:t xml:space="preserve"> 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9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3</w:t>
            </w:r>
          </w:p>
          <w:p w14:paraId="37B61E0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</w:tr>
      <w:tr w:rsidR="002452D8" w:rsidRPr="009B4AEC" w14:paraId="5BE7B087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9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C72A1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9A601C7" w14:textId="77777777" w:rsidR="00D038AF" w:rsidRPr="009B4AEC" w:rsidRDefault="00D038AF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709F183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2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</w:tc>
        <w:tc>
          <w:tcPr>
            <w:tcW w:w="24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6FF50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Recriwtio a</w:t>
            </w:r>
            <w:r w:rsidR="00A009B5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 xml:space="preserve"> phenodi</w:t>
            </w:r>
          </w:p>
          <w:p w14:paraId="3C17F6A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</w:p>
          <w:p w14:paraId="7E5ED1E3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Cs/>
                <w:sz w:val="21"/>
                <w:szCs w:val="20"/>
                <w:lang w:eastAsia="en-US"/>
              </w:rPr>
              <w:t xml:space="preserve">Safon </w:t>
            </w:r>
            <w:r w:rsidR="00345DA4" w:rsidRPr="009B4AEC">
              <w:rPr>
                <w:rFonts w:eastAsia="Lucida Sans Unicode"/>
                <w:bCs/>
                <w:sz w:val="21"/>
                <w:szCs w:val="20"/>
                <w:lang w:eastAsia="en-US"/>
              </w:rPr>
              <w:t>10</w:t>
            </w:r>
            <w:r w:rsidR="00D61063">
              <w:rPr>
                <w:rFonts w:eastAsia="Lucida Sans Unicode"/>
                <w:bCs/>
                <w:sz w:val="21"/>
                <w:szCs w:val="20"/>
                <w:lang w:eastAsia="en-US"/>
              </w:rPr>
              <w:t>5</w:t>
            </w:r>
          </w:p>
          <w:p w14:paraId="16A6F48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FF39F5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35F22D9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3C8DD89" w14:textId="77777777" w:rsidR="002452D8" w:rsidRPr="009B4AEC" w:rsidRDefault="002452D8" w:rsidP="00D038AF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10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5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A</w:t>
            </w:r>
          </w:p>
        </w:tc>
      </w:tr>
      <w:tr w:rsidR="002452D8" w:rsidRPr="009B4AEC" w14:paraId="7675BF5D" w14:textId="77777777" w:rsidTr="002452D8">
        <w:tblPrEx>
          <w:tblCellMar>
            <w:top w:w="0" w:type="dxa"/>
            <w:bottom w:w="0" w:type="dxa"/>
          </w:tblCellMar>
        </w:tblPrEx>
        <w:tc>
          <w:tcPr>
            <w:tcW w:w="99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C0A20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65CD5AB8" w14:textId="77777777" w:rsidR="00D038AF" w:rsidRPr="009B4AEC" w:rsidRDefault="00D038AF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121E30AB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(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3</w:t>
            </w: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>)</w:t>
            </w:r>
          </w:p>
          <w:p w14:paraId="2B3DD236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  <w:tc>
          <w:tcPr>
            <w:tcW w:w="241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61D0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b/>
                <w:bCs/>
                <w:sz w:val="21"/>
                <w:szCs w:val="20"/>
                <w:lang w:eastAsia="en-US"/>
              </w:rPr>
              <w:t>Recriwtio</w:t>
            </w:r>
          </w:p>
          <w:p w14:paraId="4E84BDAE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56DAD20" w14:textId="77777777" w:rsidR="002452D8" w:rsidRPr="009B4AEC" w:rsidRDefault="002452D8" w:rsidP="00D038AF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10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979A8F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32115C68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  <w:p w14:paraId="5F12D061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10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A</w:t>
            </w:r>
          </w:p>
          <w:p w14:paraId="6FD107D4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  <w:r w:rsidRPr="009B4AEC">
              <w:rPr>
                <w:rFonts w:eastAsia="Lucida Sans Unicode"/>
                <w:sz w:val="21"/>
                <w:szCs w:val="20"/>
                <w:lang w:eastAsia="en-US"/>
              </w:rPr>
              <w:t xml:space="preserve">Safon 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10</w:t>
            </w:r>
            <w:r w:rsidR="00D61063">
              <w:rPr>
                <w:rFonts w:eastAsia="Lucida Sans Unicode"/>
                <w:sz w:val="21"/>
                <w:szCs w:val="20"/>
                <w:lang w:eastAsia="en-US"/>
              </w:rPr>
              <w:t>6</w:t>
            </w:r>
            <w:r w:rsidR="00345DA4" w:rsidRPr="009B4AEC">
              <w:rPr>
                <w:rFonts w:eastAsia="Lucida Sans Unicode"/>
                <w:sz w:val="21"/>
                <w:szCs w:val="20"/>
                <w:lang w:eastAsia="en-US"/>
              </w:rPr>
              <w:t>B</w:t>
            </w:r>
          </w:p>
          <w:p w14:paraId="4126541D" w14:textId="77777777" w:rsidR="002452D8" w:rsidRPr="009B4AEC" w:rsidRDefault="002452D8" w:rsidP="002452D8">
            <w:pPr>
              <w:spacing w:before="20" w:line="220" w:lineRule="atLeast"/>
              <w:rPr>
                <w:rFonts w:eastAsia="Lucida Sans Unicode"/>
                <w:sz w:val="21"/>
                <w:szCs w:val="20"/>
                <w:lang w:eastAsia="en-US"/>
              </w:rPr>
            </w:pPr>
          </w:p>
        </w:tc>
      </w:tr>
    </w:tbl>
    <w:p w14:paraId="1E3B4308" w14:textId="77777777" w:rsidR="00334905" w:rsidRPr="009B4AEC" w:rsidRDefault="00334905" w:rsidP="00B34243">
      <w:pPr>
        <w:pStyle w:val="Part"/>
        <w:pageBreakBefore/>
      </w:pPr>
      <w:r w:rsidRPr="009B4AEC">
        <w:lastRenderedPageBreak/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3</w:t>
      </w:r>
      <w:r w:rsidRPr="009B4AEC">
        <w:fldChar w:fldCharType="end"/>
      </w:r>
    </w:p>
    <w:p w14:paraId="62874147" w14:textId="77777777" w:rsidR="002452D8" w:rsidRPr="009B4AEC" w:rsidRDefault="002452D8" w:rsidP="00334905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DEHONGLI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R SAFONAU</w:t>
      </w:r>
    </w:p>
    <w:p w14:paraId="79E0238C" w14:textId="77777777" w:rsidR="009800E0" w:rsidRPr="009B4AEC" w:rsidRDefault="009800E0" w:rsidP="009800E0">
      <w:pPr>
        <w:pStyle w:val="T1"/>
        <w:rPr>
          <w:rFonts w:eastAsia="Lucida Sans Unicode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234BC1C2" w14:textId="77777777" w:rsidTr="002452D8">
        <w:tc>
          <w:tcPr>
            <w:tcW w:w="1622" w:type="dxa"/>
          </w:tcPr>
          <w:p w14:paraId="26C09B23" w14:textId="77777777" w:rsidR="002452D8" w:rsidRPr="009B4AEC" w:rsidRDefault="00037D5A" w:rsidP="00C3446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8</w:t>
            </w:r>
          </w:p>
        </w:tc>
        <w:tc>
          <w:tcPr>
            <w:tcW w:w="3244" w:type="dxa"/>
          </w:tcPr>
          <w:p w14:paraId="460C492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dehongli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bennir yn Rhan 1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Atodlen hon fel a ganlyn.</w:t>
            </w:r>
          </w:p>
          <w:p w14:paraId="605E78C3" w14:textId="77777777" w:rsidR="004D3B42" w:rsidRPr="009B4AEC" w:rsidRDefault="004D3B42" w:rsidP="00C3446C">
            <w:pPr>
              <w:pStyle w:val="TableText"/>
            </w:pPr>
          </w:p>
        </w:tc>
      </w:tr>
      <w:tr w:rsidR="00314CAE" w:rsidRPr="009B4AEC" w14:paraId="4888FBDD" w14:textId="77777777" w:rsidTr="002452D8">
        <w:tc>
          <w:tcPr>
            <w:tcW w:w="1622" w:type="dxa"/>
          </w:tcPr>
          <w:p w14:paraId="2C54FF0D" w14:textId="77777777" w:rsidR="00314CAE" w:rsidRPr="009B4AEC" w:rsidRDefault="00037D5A" w:rsidP="00C3446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9</w:t>
            </w:r>
          </w:p>
        </w:tc>
        <w:tc>
          <w:tcPr>
            <w:tcW w:w="3244" w:type="dxa"/>
          </w:tcPr>
          <w:p w14:paraId="53C96BD0" w14:textId="77777777" w:rsidR="00314CAE" w:rsidRPr="009B4AEC" w:rsidRDefault="00314CAE">
            <w:pPr>
              <w:pStyle w:val="N2"/>
              <w:numPr>
                <w:ilvl w:val="1"/>
                <w:numId w:val="5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ofynnol i gorff gyfieithu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unrhyw destun nad yw wedi ei lunio (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testun A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>).</w:t>
            </w:r>
          </w:p>
          <w:p w14:paraId="7139FF73" w14:textId="77777777" w:rsidR="00314CAE" w:rsidRPr="009B4AEC" w:rsidRDefault="00314CAE" w:rsidP="00E07C0F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Ni fydd corff yn trin y Gymraeg yn llai ffafriol os nad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cyfieithu testun A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Gymraeg ond gweler is-baragraff (3).</w:t>
            </w:r>
          </w:p>
          <w:p w14:paraId="5909C667" w14:textId="77777777" w:rsidR="00314CAE" w:rsidRPr="009B4AEC" w:rsidRDefault="00314CAE" w:rsidP="00E07C0F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 gorff ddefnyddio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fersiwn Gymraeg o destun A os yw person arall wedi llunio testun A yn Gymraeg yn unol—</w:t>
            </w:r>
          </w:p>
          <w:p w14:paraId="670D3F59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i Gynllun Iaith Gymraeg</w:t>
            </w:r>
            <w:r w:rsidR="001F738E">
              <w:rPr>
                <w:rFonts w:eastAsia="Lucida Sans Unicode"/>
              </w:rPr>
              <w:t>,</w:t>
            </w:r>
          </w:p>
          <w:p w14:paraId="024422AF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â dyletswydd i gydymffurfio â safonau</w:t>
            </w:r>
            <w:r w:rsidR="001F738E">
              <w:rPr>
                <w:rFonts w:eastAsia="Lucida Sans Unicode"/>
              </w:rPr>
              <w:t>,</w:t>
            </w:r>
          </w:p>
          <w:p w14:paraId="0AF355E4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â Rheolau Sefydlog </w:t>
            </w:r>
            <w:r w:rsidR="00037D5A" w:rsidRPr="009B4AEC">
              <w:rPr>
                <w:rFonts w:eastAsia="Lucida Sans Unicode"/>
              </w:rPr>
              <w:t>Senedd Cymru</w:t>
            </w:r>
            <w:r w:rsidR="001F738E">
              <w:rPr>
                <w:rFonts w:eastAsia="Lucida Sans Unicode"/>
              </w:rPr>
              <w:t>,</w:t>
            </w:r>
          </w:p>
          <w:p w14:paraId="3432B5CB" w14:textId="77777777" w:rsidR="00314CAE" w:rsidRPr="009B4AEC" w:rsidRDefault="00314CAE" w:rsidP="00E07C0F">
            <w:pPr>
              <w:pStyle w:val="N3"/>
              <w:numPr>
                <w:ilvl w:val="0"/>
                <w:numId w:val="0"/>
              </w:numPr>
              <w:ind w:left="788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 ag adran 35(1C) o Ddeddf        2006</w:t>
            </w:r>
            <w:r w:rsidR="001F738E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neu</w:t>
            </w:r>
          </w:p>
          <w:p w14:paraId="1874EC6E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â Chynllun Ieithoedd Swyddogol Comisiwn y </w:t>
            </w:r>
            <w:r w:rsidR="00670856" w:rsidRPr="009B4AEC">
              <w:rPr>
                <w:rFonts w:eastAsia="Lucida Sans Unicode"/>
              </w:rPr>
              <w:t>Senedd</w:t>
            </w:r>
            <w:r w:rsidRPr="009B4AEC">
              <w:rPr>
                <w:rFonts w:eastAsia="Lucida Sans Unicode"/>
              </w:rPr>
              <w:t>.</w:t>
            </w:r>
          </w:p>
          <w:p w14:paraId="589EEB53" w14:textId="77777777" w:rsidR="00314CAE" w:rsidRPr="009B4AEC" w:rsidRDefault="00314CAE" w:rsidP="00314CAE">
            <w:pPr>
              <w:pStyle w:val="N2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Yn y paragraff hwn—</w:t>
            </w:r>
          </w:p>
          <w:p w14:paraId="63B6A98D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Cynllun Iaith Gymraeg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cynllun iaith Gymraeg a lunnir yn unol â Rhan 2 o Ddeddf yr Iaith Gymraeg 1993;</w:t>
            </w:r>
          </w:p>
          <w:p w14:paraId="71937903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dyletswydd i gydymffurfio â safonau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dyletswydd i gydymffurfio â safon o dan adran 25 o Fesur y Gymraeg (Cymru) 2011;</w:t>
            </w:r>
          </w:p>
          <w:p w14:paraId="41964C6B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Deddf 2006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Deddf Llywodraeth Cymru 2006;</w:t>
            </w:r>
          </w:p>
          <w:p w14:paraId="3DFE871A" w14:textId="77777777" w:rsidR="00314CAE" w:rsidRPr="009B4AEC" w:rsidRDefault="00314CAE" w:rsidP="00F115E7">
            <w:pPr>
              <w:pStyle w:val="N3"/>
              <w:numPr>
                <w:ilvl w:val="0"/>
                <w:numId w:val="0"/>
              </w:numPr>
              <w:ind w:left="788" w:hanging="448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 xml:space="preserve">Rheolau Sefydlog </w:t>
            </w:r>
            <w:r w:rsidR="00670856" w:rsidRPr="009B4AEC">
              <w:rPr>
                <w:rFonts w:eastAsia="Lucida Sans Unicode"/>
              </w:rPr>
              <w:t>Senedd Cymru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 rheolau sefydlog a wnaed o dan adran 31 o Ddeddf </w:t>
            </w:r>
            <w:r w:rsidRPr="009B4AEC">
              <w:rPr>
                <w:rFonts w:eastAsia="Lucida Sans Unicode"/>
              </w:rPr>
              <w:lastRenderedPageBreak/>
              <w:t>2006;</w:t>
            </w:r>
          </w:p>
          <w:p w14:paraId="6891CF4D" w14:textId="77777777" w:rsidR="00314CAE" w:rsidRPr="009B4AEC" w:rsidRDefault="00314CAE" w:rsidP="00314CAE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 xml:space="preserve">Cynllun Ieithoedd Swyddogol Comisiwn y </w:t>
            </w:r>
            <w:r w:rsidR="00670856" w:rsidRPr="009B4AEC">
              <w:rPr>
                <w:rFonts w:eastAsia="Lucida Sans Unicode"/>
              </w:rPr>
              <w:t>Senedd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Cynllun a fabwysiadwyd ac a gyhoeddwyd o dan baragraff 8 o Atodlen 2 i Ddeddf 2006.</w:t>
            </w:r>
          </w:p>
          <w:p w14:paraId="3CCABB87" w14:textId="77777777" w:rsidR="00314CAE" w:rsidRPr="009B4AEC" w:rsidRDefault="00314CAE" w:rsidP="00E07C0F">
            <w:pPr>
              <w:pStyle w:val="N2"/>
              <w:numPr>
                <w:ilvl w:val="0"/>
                <w:numId w:val="0"/>
              </w:numPr>
              <w:ind w:firstLine="142"/>
              <w:rPr>
                <w:rFonts w:eastAsia="Lucida Sans Unicode"/>
              </w:rPr>
            </w:pPr>
          </w:p>
        </w:tc>
      </w:tr>
      <w:tr w:rsidR="00314CAE" w:rsidRPr="009B4AEC" w14:paraId="58D2F62C" w14:textId="77777777" w:rsidTr="002452D8">
        <w:tc>
          <w:tcPr>
            <w:tcW w:w="1622" w:type="dxa"/>
          </w:tcPr>
          <w:p w14:paraId="4A33349C" w14:textId="77777777" w:rsidR="00314CAE" w:rsidRPr="009B4AEC" w:rsidRDefault="00670856" w:rsidP="00F115E7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lastRenderedPageBreak/>
              <w:t>10</w:t>
            </w:r>
          </w:p>
        </w:tc>
        <w:tc>
          <w:tcPr>
            <w:tcW w:w="3244" w:type="dxa"/>
          </w:tcPr>
          <w:p w14:paraId="29763105" w14:textId="77777777" w:rsidR="00314CAE" w:rsidRPr="009B4AEC" w:rsidRDefault="00314CAE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safonau </w:t>
            </w:r>
            <w:r w:rsidR="00D61063">
              <w:rPr>
                <w:rFonts w:eastAsia="Lucida Sans Unicode"/>
              </w:rPr>
              <w:t>90</w:t>
            </w:r>
            <w:r w:rsidR="00670856" w:rsidRPr="009B4AEC">
              <w:rPr>
                <w:rFonts w:eastAsia="Lucida Sans Unicode"/>
              </w:rPr>
              <w:t xml:space="preserve">, </w:t>
            </w:r>
            <w:r w:rsidR="00A13F74">
              <w:rPr>
                <w:rFonts w:eastAsia="Lucida Sans Unicode"/>
              </w:rPr>
              <w:t>9</w:t>
            </w:r>
            <w:r w:rsidR="00D61063">
              <w:rPr>
                <w:rFonts w:eastAsia="Lucida Sans Unicode"/>
              </w:rPr>
              <w:t>1</w:t>
            </w:r>
            <w:r w:rsidR="00670856" w:rsidRPr="009B4AEC">
              <w:rPr>
                <w:rFonts w:eastAsia="Lucida Sans Unicode"/>
              </w:rPr>
              <w:t xml:space="preserve"> a</w:t>
            </w:r>
            <w:r w:rsidR="00A13F74">
              <w:rPr>
                <w:rFonts w:eastAsia="Lucida Sans Unicode"/>
              </w:rPr>
              <w:t>c</w:t>
            </w:r>
            <w:r w:rsidR="00670856" w:rsidRPr="009B4AEC">
              <w:rPr>
                <w:rFonts w:eastAsia="Lucida Sans Unicode"/>
              </w:rPr>
              <w:t xml:space="preserve"> </w:t>
            </w:r>
            <w:r w:rsidR="00A13F74">
              <w:rPr>
                <w:rFonts w:eastAsia="Lucida Sans Unicode"/>
              </w:rPr>
              <w:t>9</w:t>
            </w:r>
            <w:r w:rsidR="00D61063">
              <w:rPr>
                <w:rFonts w:eastAsia="Lucida Sans Unicode"/>
              </w:rPr>
              <w:t>2</w:t>
            </w:r>
            <w:r w:rsidRPr="009B4AEC">
              <w:rPr>
                <w:rFonts w:eastAsia="Lucida Sans Unicode"/>
              </w:rPr>
              <w:t xml:space="preserve"> (mewnrwyd corff), mae cyfeiriadau at beidio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Saesneg yn cynnwys, ymysg </w:t>
            </w:r>
            <w:r w:rsidR="00940F4A">
              <w:rPr>
                <w:rFonts w:eastAsia="Lucida Sans Unicode"/>
              </w:rPr>
              <w:t>materion</w:t>
            </w:r>
            <w:r w:rsidR="00940F4A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eraill (ac yn ogystal â materion penodol y cyfeirir atynt mewn unrhyw safon unigol), peidio â thrin y Gymraeg yn llai ffafriol o ran—</w:t>
            </w:r>
          </w:p>
          <w:p w14:paraId="36435952" w14:textId="77777777" w:rsidR="00314CAE" w:rsidRPr="009B4AEC" w:rsidRDefault="00314CAE">
            <w:pPr>
              <w:pStyle w:val="N3"/>
              <w:numPr>
                <w:ilvl w:val="2"/>
                <w:numId w:val="48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golwg y deunydd (er enghraifft </w:t>
            </w:r>
            <w:r w:rsidR="00073D7D">
              <w:rPr>
                <w:rFonts w:eastAsia="Lucida Sans Unicode"/>
              </w:rPr>
              <w:t>mewn perthynas â</w:t>
            </w:r>
            <w:r w:rsidRPr="009B4AEC">
              <w:rPr>
                <w:rFonts w:eastAsia="Lucida Sans Unicode"/>
              </w:rPr>
              <w:t xml:space="preserve"> lliw, maint, ffont, a fformat unrhyw destun);</w:t>
            </w:r>
          </w:p>
          <w:p w14:paraId="50C663B9" w14:textId="77777777" w:rsidR="00314CAE" w:rsidRPr="009B4AEC" w:rsidRDefault="00314CAE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pryd y caiff y deunydd ei gyhoeddi ar y fewnrwyd</w:t>
            </w:r>
            <w:r w:rsidR="00073D7D">
              <w:rPr>
                <w:rFonts w:eastAsia="Lucida Sans Unicode"/>
              </w:rPr>
              <w:t>,</w:t>
            </w:r>
          </w:p>
          <w:p w14:paraId="65EC8E3D" w14:textId="77777777" w:rsidR="00314CAE" w:rsidRPr="009B4AEC" w:rsidRDefault="00314CAE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ond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golygu bod rhaid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Cymraeg ymddangos ar yr un dudalen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Saesneg, nac ar dudalen a fydd yn debygol o agor cyn y fersiwn Saesneg gyfatebol o dudalen.</w:t>
            </w:r>
          </w:p>
          <w:p w14:paraId="3F19B8CA" w14:textId="77777777" w:rsidR="00314CAE" w:rsidRPr="009B4AEC" w:rsidRDefault="00314CAE" w:rsidP="00C3446C">
            <w:pPr>
              <w:pStyle w:val="TableText"/>
              <w:rPr>
                <w:rFonts w:eastAsia="Lucida Sans Unicode"/>
              </w:rPr>
            </w:pPr>
          </w:p>
        </w:tc>
      </w:tr>
      <w:tr w:rsidR="00A13F74" w:rsidRPr="009B4AEC" w14:paraId="62C5FAA6" w14:textId="77777777" w:rsidTr="002452D8">
        <w:tc>
          <w:tcPr>
            <w:tcW w:w="1622" w:type="dxa"/>
          </w:tcPr>
          <w:p w14:paraId="303AD931" w14:textId="77777777" w:rsidR="00A13F74" w:rsidRPr="009B4AEC" w:rsidRDefault="00A13F74" w:rsidP="00F115E7">
            <w:pPr>
              <w:pStyle w:val="TableText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3244" w:type="dxa"/>
          </w:tcPr>
          <w:p w14:paraId="5CAAF328" w14:textId="77777777" w:rsidR="00A13F74" w:rsidRPr="009B4AEC" w:rsidRDefault="00A13F74" w:rsidP="00A13F74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Nid yw safonau </w:t>
            </w:r>
            <w:r w:rsidR="00D61063">
              <w:rPr>
                <w:rFonts w:eastAsia="Lucida Sans Unicode"/>
              </w:rPr>
              <w:t>90</w:t>
            </w:r>
            <w:r w:rsidRPr="009B4AEC">
              <w:rPr>
                <w:rFonts w:eastAsia="Lucida Sans Unicode"/>
              </w:rPr>
              <w:t xml:space="preserve"> i 9</w:t>
            </w:r>
            <w:r w:rsidR="00D61063">
              <w:rPr>
                <w:rFonts w:eastAsia="Lucida Sans Unicode"/>
              </w:rPr>
              <w:t>2</w:t>
            </w:r>
            <w:r w:rsidRPr="009B4AEC">
              <w:rPr>
                <w:rFonts w:eastAsia="Lucida Sans Unicode"/>
              </w:rPr>
              <w:t xml:space="preserve"> (y fewnrwyd) yn gymwys i—</w:t>
            </w:r>
          </w:p>
          <w:p w14:paraId="253F34E0" w14:textId="77777777" w:rsidR="00A13F74" w:rsidRPr="00A13F74" w:rsidRDefault="00A13F74">
            <w:pPr>
              <w:pStyle w:val="N3"/>
              <w:numPr>
                <w:ilvl w:val="2"/>
                <w:numId w:val="83"/>
              </w:numPr>
              <w:rPr>
                <w:rFonts w:eastAsia="Lucida Sans Unicode"/>
              </w:rPr>
            </w:pPr>
            <w:r>
              <w:rPr>
                <w:rFonts w:eastAsia="Lucida Sans Unicode"/>
              </w:rPr>
              <w:t>ffurflenni neu d</w:t>
            </w:r>
            <w:r w:rsidRPr="00A13F74">
              <w:rPr>
                <w:rFonts w:eastAsia="Lucida Sans Unicode"/>
              </w:rPr>
              <w:t>dogfennau y darperir dolen iddynt ar y fewnrwyd, deunydd hysbysebu ar y fewnrwyd, na</w:t>
            </w:r>
            <w:r w:rsidR="00C00E5D">
              <w:rPr>
                <w:rFonts w:eastAsia="Lucida Sans Unicode"/>
              </w:rPr>
              <w:t xml:space="preserve"> chl</w:t>
            </w:r>
            <w:r w:rsidRPr="00A13F74">
              <w:rPr>
                <w:rFonts w:eastAsia="Lucida Sans Unicode"/>
              </w:rPr>
              <w:t xml:space="preserve">ipiau fideo a sain ar y fewnrwyd (gweler safonau </w:t>
            </w:r>
            <w:r w:rsidR="00D61063">
              <w:rPr>
                <w:rFonts w:eastAsia="Lucida Sans Unicode"/>
              </w:rPr>
              <w:t>81</w:t>
            </w:r>
            <w:r w:rsidR="00D61063" w:rsidRPr="00A13F74">
              <w:rPr>
                <w:rFonts w:eastAsia="Lucida Sans Unicode"/>
              </w:rPr>
              <w:t xml:space="preserve"> </w:t>
            </w:r>
            <w:r w:rsidRPr="00A13F74">
              <w:rPr>
                <w:rFonts w:eastAsia="Lucida Sans Unicode"/>
              </w:rPr>
              <w:t>a</w:t>
            </w:r>
            <w:r>
              <w:rPr>
                <w:rFonts w:eastAsia="Lucida Sans Unicode"/>
              </w:rPr>
              <w:t>c</w:t>
            </w:r>
            <w:r w:rsidRPr="00A13F74">
              <w:rPr>
                <w:rFonts w:eastAsia="Lucida Sans Unicode"/>
              </w:rPr>
              <w:t xml:space="preserve"> </w:t>
            </w:r>
            <w:r>
              <w:rPr>
                <w:rFonts w:eastAsia="Lucida Sans Unicode"/>
              </w:rPr>
              <w:t>8</w:t>
            </w:r>
            <w:r w:rsidR="00D61063">
              <w:rPr>
                <w:rFonts w:eastAsia="Lucida Sans Unicode"/>
              </w:rPr>
              <w:t>2</w:t>
            </w:r>
            <w:r w:rsidRPr="00A13F74">
              <w:rPr>
                <w:rFonts w:eastAsia="Lucida Sans Unicode"/>
              </w:rPr>
              <w:t xml:space="preserve"> am ddarpariaeth benodol mewn perthynas â dogfennau</w:t>
            </w:r>
            <w:r>
              <w:rPr>
                <w:rFonts w:eastAsia="Lucida Sans Unicode"/>
              </w:rPr>
              <w:t xml:space="preserve"> a safonau 10</w:t>
            </w:r>
            <w:r w:rsidR="00D61063">
              <w:rPr>
                <w:rFonts w:eastAsia="Lucida Sans Unicode"/>
              </w:rPr>
              <w:t>6</w:t>
            </w:r>
            <w:r>
              <w:rPr>
                <w:rFonts w:eastAsia="Lucida Sans Unicode"/>
              </w:rPr>
              <w:t>A, 10</w:t>
            </w:r>
            <w:r w:rsidR="00D61063">
              <w:rPr>
                <w:rFonts w:eastAsia="Lucida Sans Unicode"/>
              </w:rPr>
              <w:t>7</w:t>
            </w:r>
            <w:r>
              <w:rPr>
                <w:rFonts w:eastAsia="Lucida Sans Unicode"/>
              </w:rPr>
              <w:t xml:space="preserve"> a 10</w:t>
            </w:r>
            <w:r w:rsidR="00D61063">
              <w:rPr>
                <w:rFonts w:eastAsia="Lucida Sans Unicode"/>
              </w:rPr>
              <w:t>8</w:t>
            </w:r>
            <w:r>
              <w:rPr>
                <w:rFonts w:eastAsia="Lucida Sans Unicode"/>
              </w:rPr>
              <w:t xml:space="preserve"> mewn perthynas â ffurflenni</w:t>
            </w:r>
            <w:r w:rsidRPr="00A13F74">
              <w:rPr>
                <w:rFonts w:eastAsia="Lucida Sans Unicode"/>
              </w:rPr>
              <w:t>);</w:t>
            </w:r>
          </w:p>
          <w:p w14:paraId="04DC4C12" w14:textId="77777777" w:rsidR="00A13F74" w:rsidRPr="009B4AEC" w:rsidRDefault="00A13F74" w:rsidP="00A13F74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gwybodaeth a gyflwynir gan bersonau ar dudalen ryngweithiol a gyhoeddir ar fewnrwyd corff (er enghraifft, ar adran ar gyfer sylwadau neu ar fforwm trafod).</w:t>
            </w:r>
          </w:p>
          <w:p w14:paraId="125F0816" w14:textId="77777777" w:rsidR="00A13F74" w:rsidRPr="009B4AEC" w:rsidRDefault="00A13F74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314CAE" w:rsidRPr="009B4AEC" w14:paraId="3260D35E" w14:textId="77777777" w:rsidTr="002452D8">
        <w:tc>
          <w:tcPr>
            <w:tcW w:w="1622" w:type="dxa"/>
          </w:tcPr>
          <w:p w14:paraId="602D9728" w14:textId="77777777" w:rsidR="00314CAE" w:rsidRPr="009B4AEC" w:rsidRDefault="00670856" w:rsidP="00C3446C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  <w:r w:rsidR="00A13F74">
              <w:rPr>
                <w:b/>
              </w:rPr>
              <w:t>2</w:t>
            </w:r>
          </w:p>
          <w:p w14:paraId="500CC61A" w14:textId="77777777" w:rsidR="00314CAE" w:rsidRPr="009B4AEC" w:rsidRDefault="00314CAE" w:rsidP="00C3446C">
            <w:pPr>
              <w:pStyle w:val="TableText"/>
            </w:pPr>
          </w:p>
        </w:tc>
        <w:tc>
          <w:tcPr>
            <w:tcW w:w="3244" w:type="dxa"/>
          </w:tcPr>
          <w:p w14:paraId="1518B4DB" w14:textId="77777777" w:rsidR="00314CAE" w:rsidRPr="009B4AEC" w:rsidRDefault="00314CAE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 </w:t>
            </w:r>
            <w:r w:rsidR="00670856" w:rsidRPr="009B4AEC">
              <w:rPr>
                <w:rFonts w:eastAsia="Lucida Sans Unicode"/>
              </w:rPr>
              <w:t>10</w:t>
            </w:r>
            <w:r w:rsidR="00D61063">
              <w:rPr>
                <w:rFonts w:eastAsia="Lucida Sans Unicode"/>
              </w:rPr>
              <w:t>6</w:t>
            </w:r>
            <w:r w:rsidR="00670856" w:rsidRPr="009B4AEC">
              <w:rPr>
                <w:rFonts w:eastAsia="Lucida Sans Unicode"/>
              </w:rPr>
              <w:t xml:space="preserve">A </w:t>
            </w:r>
            <w:r w:rsidRPr="009B4AEC">
              <w:rPr>
                <w:rFonts w:eastAsia="Lucida Sans Unicode"/>
              </w:rPr>
              <w:t xml:space="preserve">(recriwtio), mae cyfeiriadau at </w:t>
            </w:r>
            <w:r w:rsidRPr="009B4AEC">
              <w:rPr>
                <w:rFonts w:eastAsia="Lucida Sans Unicode"/>
              </w:rPr>
              <w:lastRenderedPageBreak/>
              <w:t>beidio â thrin y Gymraeg yn llai ffafriol na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Saesneg yn cynnwys, ymysg </w:t>
            </w:r>
            <w:r w:rsidR="00940F4A">
              <w:rPr>
                <w:rFonts w:eastAsia="Lucida Sans Unicode"/>
              </w:rPr>
              <w:t>materion</w:t>
            </w:r>
            <w:r w:rsidR="00940F4A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eraill (ac yn ogystal â materion penodol y cyfeirir atynt mewn unrhyw safon unigol), peidio â thrin y Gymraeg yn llai ffafriol o ran—</w:t>
            </w:r>
          </w:p>
          <w:p w14:paraId="6FDEEE20" w14:textId="77777777" w:rsidR="00314CAE" w:rsidRPr="009B4AEC" w:rsidRDefault="00314CAE">
            <w:pPr>
              <w:pStyle w:val="N3"/>
              <w:numPr>
                <w:ilvl w:val="2"/>
                <w:numId w:val="49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golwg y deunydd (er enghraifft</w:t>
            </w:r>
            <w:r w:rsidR="00147BB7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</w:t>
            </w:r>
            <w:r w:rsidR="00073D7D">
              <w:rPr>
                <w:rFonts w:eastAsia="Lucida Sans Unicode"/>
              </w:rPr>
              <w:t>mewn perthynas â</w:t>
            </w:r>
            <w:r w:rsidRPr="009B4AEC">
              <w:rPr>
                <w:rFonts w:eastAsia="Lucida Sans Unicode"/>
              </w:rPr>
              <w:t xml:space="preserve"> lliw neu ffont unrhyw destun);</w:t>
            </w:r>
          </w:p>
          <w:p w14:paraId="56624725" w14:textId="77777777" w:rsidR="00314CAE" w:rsidRPr="009B4AEC" w:rsidRDefault="00314CAE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maint y deunydd;</w:t>
            </w:r>
          </w:p>
          <w:p w14:paraId="13504AA9" w14:textId="77777777" w:rsidR="00314CAE" w:rsidRPr="009B4AEC" w:rsidRDefault="00314CAE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lleoliad ac amlygrwydd y deunydd mewn unrhyw fan cyhoeddus;</w:t>
            </w:r>
          </w:p>
          <w:p w14:paraId="0A4CDE4F" w14:textId="77777777" w:rsidR="00314CAE" w:rsidRPr="009B4AEC" w:rsidRDefault="00314CAE" w:rsidP="003E569A">
            <w:pPr>
              <w:pStyle w:val="N3"/>
              <w:numPr>
                <w:ilvl w:val="0"/>
                <w:numId w:val="0"/>
              </w:numPr>
              <w:ind w:left="788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(ch) pryd a sut y caiff y deunydd ei gyhoeddi, ei ddarparu neu ei arddangos;</w:t>
            </w:r>
          </w:p>
          <w:p w14:paraId="41F936EB" w14:textId="77777777" w:rsidR="00314CAE" w:rsidRPr="009B4AEC" w:rsidRDefault="00314CAE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fformat cyhoeddi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deunydd.</w:t>
            </w:r>
          </w:p>
          <w:p w14:paraId="10BCB462" w14:textId="77777777" w:rsidR="001D45C3" w:rsidRPr="009B4AEC" w:rsidRDefault="001D45C3" w:rsidP="00E07C0F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1E1378" w:rsidRPr="009B4AEC" w14:paraId="0FF8203F" w14:textId="77777777" w:rsidTr="002452D8">
        <w:tc>
          <w:tcPr>
            <w:tcW w:w="1622" w:type="dxa"/>
          </w:tcPr>
          <w:p w14:paraId="479986BA" w14:textId="77777777" w:rsidR="001E1378" w:rsidRPr="009B4AEC" w:rsidRDefault="001E1378" w:rsidP="00C3446C">
            <w:pPr>
              <w:pStyle w:val="TableText"/>
              <w:rPr>
                <w:b/>
              </w:rPr>
            </w:pPr>
            <w:r>
              <w:rPr>
                <w:b/>
              </w:rPr>
              <w:lastRenderedPageBreak/>
              <w:t>13</w:t>
            </w:r>
          </w:p>
        </w:tc>
        <w:tc>
          <w:tcPr>
            <w:tcW w:w="3244" w:type="dxa"/>
          </w:tcPr>
          <w:p w14:paraId="67D275A5" w14:textId="77777777" w:rsidR="001E1378" w:rsidRPr="009B4AEC" w:rsidRDefault="001E1378" w:rsidP="003D7CD4">
            <w:pPr>
              <w:pStyle w:val="TableText"/>
              <w:jc w:val="both"/>
              <w:rPr>
                <w:rFonts w:eastAsia="Lucida Sans Unicode"/>
              </w:rPr>
            </w:pPr>
            <w:r>
              <w:rPr>
                <w:rFonts w:eastAsia="Lucida Sans Unicode"/>
              </w:rPr>
              <w:t>Yn safonau 10</w:t>
            </w:r>
            <w:r w:rsidR="00D61063">
              <w:rPr>
                <w:rFonts w:eastAsia="Lucida Sans Unicode"/>
              </w:rPr>
              <w:t>6</w:t>
            </w:r>
            <w:r>
              <w:rPr>
                <w:rFonts w:eastAsia="Lucida Sans Unicode"/>
              </w:rPr>
              <w:t>A, 10</w:t>
            </w:r>
            <w:r w:rsidR="00D61063">
              <w:rPr>
                <w:rFonts w:eastAsia="Lucida Sans Unicode"/>
              </w:rPr>
              <w:t>7</w:t>
            </w:r>
            <w:r>
              <w:rPr>
                <w:rFonts w:eastAsia="Lucida Sans Unicode"/>
              </w:rPr>
              <w:t xml:space="preserve"> a 10</w:t>
            </w:r>
            <w:r w:rsidR="00D61063">
              <w:rPr>
                <w:rFonts w:eastAsia="Lucida Sans Unicode"/>
              </w:rPr>
              <w:t>8</w:t>
            </w:r>
            <w:r>
              <w:rPr>
                <w:rFonts w:eastAsia="Lucida Sans Unicode"/>
              </w:rPr>
              <w:t xml:space="preserve"> mae “ffurflenni” yn cynnwys ffurflenni rhyngweithiol.</w:t>
            </w:r>
            <w:r w:rsidR="00147BB7">
              <w:rPr>
                <w:rFonts w:eastAsia="Lucida Sans Unicode"/>
              </w:rPr>
              <w:br/>
            </w:r>
          </w:p>
        </w:tc>
      </w:tr>
      <w:tr w:rsidR="00314CAE" w:rsidRPr="009B4AEC" w14:paraId="2D5A7570" w14:textId="77777777" w:rsidTr="002452D8">
        <w:tc>
          <w:tcPr>
            <w:tcW w:w="1622" w:type="dxa"/>
          </w:tcPr>
          <w:p w14:paraId="3CF9DA8B" w14:textId="77777777" w:rsidR="00314CAE" w:rsidRPr="009B4AEC" w:rsidRDefault="00670856" w:rsidP="00F115E7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  <w:r w:rsidR="001E1378">
              <w:rPr>
                <w:b/>
              </w:rPr>
              <w:t>4</w:t>
            </w:r>
          </w:p>
        </w:tc>
        <w:tc>
          <w:tcPr>
            <w:tcW w:w="3244" w:type="dxa"/>
          </w:tcPr>
          <w:p w14:paraId="5841CF2D" w14:textId="77777777" w:rsidR="00314CAE" w:rsidRPr="009B4AEC" w:rsidRDefault="00314CAE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ddibenion y safonau, nid yw gofyniad i gyhoeddi</w:t>
            </w:r>
            <w:r w:rsidR="001E1378">
              <w:rPr>
                <w:rFonts w:eastAsia="Lucida Sans Unicode"/>
              </w:rPr>
              <w:t xml:space="preserve"> neu</w:t>
            </w:r>
            <w:r w:rsidRPr="009B4AEC">
              <w:rPr>
                <w:rFonts w:eastAsia="Lucida Sans Unicode"/>
              </w:rPr>
              <w:t xml:space="preserve"> </w:t>
            </w:r>
            <w:r w:rsidR="001E1378">
              <w:rPr>
                <w:rFonts w:eastAsia="Lucida Sans Unicode"/>
              </w:rPr>
              <w:t>d</w:t>
            </w:r>
            <w:r w:rsidRPr="009B4AEC">
              <w:rPr>
                <w:rFonts w:eastAsia="Lucida Sans Unicode"/>
              </w:rPr>
              <w:t>darparu unrhyw ddeunydd ysgrifenedig yn Gymraeg yn golygu y dylid cyhoeddi</w:t>
            </w:r>
            <w:r w:rsidR="001E1378">
              <w:rPr>
                <w:rFonts w:eastAsia="Lucida Sans Unicode"/>
              </w:rPr>
              <w:t xml:space="preserve"> neu</w:t>
            </w:r>
            <w:r w:rsidRPr="009B4AEC">
              <w:rPr>
                <w:rFonts w:eastAsia="Lucida Sans Unicode"/>
              </w:rPr>
              <w:t xml:space="preserve"> </w:t>
            </w:r>
            <w:r w:rsidR="001E1378">
              <w:rPr>
                <w:rFonts w:eastAsia="Lucida Sans Unicode"/>
              </w:rPr>
              <w:t>d</w:t>
            </w:r>
            <w:r w:rsidRPr="009B4AEC">
              <w:rPr>
                <w:rFonts w:eastAsia="Lucida Sans Unicode"/>
              </w:rPr>
              <w:t>darparu deunydd yn Gymraeg yn unig, ac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golygu ychwaith y dylid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yn Gymraeg yn gyntaf (oni nodir hynny yn benodol yn y safon).</w:t>
            </w:r>
          </w:p>
          <w:p w14:paraId="6FB5D287" w14:textId="77777777" w:rsidR="001D45C3" w:rsidRPr="009B4AEC" w:rsidRDefault="001D45C3" w:rsidP="00C3446C">
            <w:pPr>
              <w:pStyle w:val="TableText"/>
              <w:rPr>
                <w:rFonts w:eastAsia="Lucida Sans Unicode"/>
              </w:rPr>
            </w:pPr>
          </w:p>
        </w:tc>
      </w:tr>
    </w:tbl>
    <w:p w14:paraId="02580EDA" w14:textId="77777777" w:rsidR="00A321D1" w:rsidRPr="009B4AEC" w:rsidRDefault="00A321D1" w:rsidP="00F115E7">
      <w:pPr>
        <w:pStyle w:val="Schedule"/>
        <w:pageBreakBefore/>
        <w:tabs>
          <w:tab w:val="clear" w:pos="4167"/>
          <w:tab w:val="clear" w:pos="8335"/>
          <w:tab w:val="center" w:pos="2324"/>
          <w:tab w:val="right" w:pos="4649"/>
        </w:tabs>
        <w:jc w:val="left"/>
        <w:rPr>
          <w:rStyle w:val="Ref"/>
        </w:rPr>
      </w:pPr>
      <w:r w:rsidRPr="009B4AEC">
        <w:lastRenderedPageBreak/>
        <w:tab/>
        <w:t xml:space="preserve">ATODLEN </w:t>
      </w:r>
      <w:r w:rsidRPr="009B4AEC">
        <w:fldChar w:fldCharType="begin"/>
      </w:r>
      <w:r w:rsidRPr="009B4AEC">
        <w:instrText xml:space="preserve"> SEQ schedule\* arabic </w:instrText>
      </w:r>
      <w:r w:rsidRPr="009B4AEC">
        <w:fldChar w:fldCharType="separate"/>
      </w:r>
      <w:r w:rsidR="004A2EBD" w:rsidRPr="009B4AEC">
        <w:t>4</w:t>
      </w:r>
      <w:r w:rsidRPr="009B4AEC">
        <w:fldChar w:fldCharType="end"/>
      </w:r>
      <w:r w:rsidRPr="009B4AEC">
        <w:tab/>
      </w:r>
      <w:r w:rsidRPr="009B4AEC">
        <w:rPr>
          <w:rStyle w:val="Ref"/>
        </w:rPr>
        <w:t>Rheoliad 2(</w:t>
      </w:r>
      <w:r w:rsidR="00F115E7" w:rsidRPr="009B4AEC">
        <w:rPr>
          <w:rStyle w:val="Ref"/>
        </w:rPr>
        <w:t>4</w:t>
      </w:r>
      <w:r w:rsidRPr="009B4AEC">
        <w:rPr>
          <w:rStyle w:val="Ref"/>
        </w:rPr>
        <w:t>)</w:t>
      </w:r>
    </w:p>
    <w:p w14:paraId="073E676A" w14:textId="77777777" w:rsidR="002452D8" w:rsidRPr="009B4AEC" w:rsidRDefault="002452D8" w:rsidP="00A321D1">
      <w:pPr>
        <w:pStyle w:val="ScheduleHead"/>
        <w:rPr>
          <w:rFonts w:eastAsia="Lucida Sans Unicode"/>
        </w:rPr>
      </w:pPr>
      <w:r w:rsidRPr="009B4AEC">
        <w:rPr>
          <w:rFonts w:eastAsia="Lucida Sans Unicode"/>
        </w:rPr>
        <w:t>Safonau Cadw Cofnodion</w:t>
      </w:r>
    </w:p>
    <w:p w14:paraId="0011F30E" w14:textId="77777777" w:rsidR="00A321D1" w:rsidRPr="009B4AEC" w:rsidRDefault="00A321D1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\r 1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</w:p>
    <w:p w14:paraId="4BA60444" w14:textId="77777777" w:rsidR="002452D8" w:rsidRPr="009B4AEC" w:rsidRDefault="002452D8" w:rsidP="00A321D1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Y SAFONAU</w:t>
      </w:r>
    </w:p>
    <w:p w14:paraId="3AFE8B63" w14:textId="77777777" w:rsidR="002452D8" w:rsidRPr="009B4AEC" w:rsidRDefault="002452D8" w:rsidP="00A321D1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526"/>
        <w:gridCol w:w="3340"/>
      </w:tblGrid>
      <w:tr w:rsidR="002452D8" w:rsidRPr="009B4AEC" w14:paraId="067A46F9" w14:textId="77777777" w:rsidTr="002452D8">
        <w:tc>
          <w:tcPr>
            <w:tcW w:w="1526" w:type="dxa"/>
          </w:tcPr>
          <w:p w14:paraId="523617A6" w14:textId="77777777" w:rsidR="002452D8" w:rsidRPr="009B4AEC" w:rsidRDefault="002452D8" w:rsidP="004D5740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</w:p>
        </w:tc>
        <w:tc>
          <w:tcPr>
            <w:tcW w:w="3340" w:type="dxa"/>
          </w:tcPr>
          <w:p w14:paraId="00362E79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  <w:r w:rsidRPr="009B4AEC">
              <w:rPr>
                <w:b/>
              </w:rPr>
              <w:t>Safonau ynghylch cadw cofnodion gan gorff</w:t>
            </w:r>
          </w:p>
          <w:p w14:paraId="39A19267" w14:textId="77777777" w:rsidR="002452D8" w:rsidRPr="009B4AEC" w:rsidRDefault="002452D8" w:rsidP="00E07C0F">
            <w:pPr>
              <w:pStyle w:val="TableText"/>
              <w:jc w:val="both"/>
              <w:rPr>
                <w:b/>
              </w:rPr>
            </w:pPr>
          </w:p>
        </w:tc>
      </w:tr>
      <w:tr w:rsidR="002452D8" w:rsidRPr="009B4AEC" w14:paraId="15240400" w14:textId="77777777" w:rsidTr="002452D8">
        <w:tc>
          <w:tcPr>
            <w:tcW w:w="1526" w:type="dxa"/>
          </w:tcPr>
          <w:p w14:paraId="1C01803F" w14:textId="77777777" w:rsidR="002452D8" w:rsidRPr="009B4AEC" w:rsidRDefault="002452D8" w:rsidP="00F115E7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 xml:space="preserve">Safon </w:t>
            </w:r>
            <w:r w:rsidR="002B3C5B" w:rsidRPr="009B4AEC">
              <w:rPr>
                <w:b/>
              </w:rPr>
              <w:t>1</w:t>
            </w:r>
            <w:r w:rsidR="00CB6291">
              <w:rPr>
                <w:b/>
              </w:rPr>
              <w:t>10</w:t>
            </w:r>
            <w:r w:rsidRPr="009B4AEC">
              <w:rPr>
                <w:b/>
              </w:rPr>
              <w:t>:</w:t>
            </w:r>
          </w:p>
        </w:tc>
        <w:tc>
          <w:tcPr>
            <w:tcW w:w="3340" w:type="dxa"/>
          </w:tcPr>
          <w:p w14:paraId="00A1B6C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t xml:space="preserve">Rhaid ichi gadw cofnod, mewn perthynas </w:t>
            </w:r>
            <w:r w:rsidRPr="009B4AEC">
              <w:rPr>
                <w:rFonts w:eastAsia="Lucida Sans Unicode"/>
              </w:rPr>
              <w:t>â phob blwyddyn ariannol, o nifer y cwynion yr ydych yn eu cael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cydymffurfedd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safonau.</w:t>
            </w:r>
          </w:p>
          <w:p w14:paraId="56EE75A4" w14:textId="77777777" w:rsidR="002452D8" w:rsidRPr="009B4AEC" w:rsidRDefault="002452D8" w:rsidP="00E07C0F">
            <w:pPr>
              <w:pStyle w:val="TableText"/>
              <w:jc w:val="both"/>
            </w:pPr>
          </w:p>
        </w:tc>
      </w:tr>
      <w:tr w:rsidR="002452D8" w:rsidRPr="009B4AEC" w14:paraId="50053A6C" w14:textId="77777777" w:rsidTr="002452D8">
        <w:tc>
          <w:tcPr>
            <w:tcW w:w="1526" w:type="dxa"/>
          </w:tcPr>
          <w:p w14:paraId="21BA36C3" w14:textId="77777777" w:rsidR="002452D8" w:rsidRPr="009B4AEC" w:rsidRDefault="002452D8" w:rsidP="00F115E7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 xml:space="preserve">Safon </w:t>
            </w:r>
            <w:r w:rsidR="002B3C5B" w:rsidRPr="009B4AEC">
              <w:rPr>
                <w:b/>
              </w:rPr>
              <w:t>1</w:t>
            </w:r>
            <w:r w:rsidR="00645ABC">
              <w:rPr>
                <w:b/>
              </w:rPr>
              <w:t>1</w:t>
            </w:r>
            <w:r w:rsidR="00CB6291">
              <w:rPr>
                <w:b/>
              </w:rPr>
              <w:t>1</w:t>
            </w:r>
            <w:r w:rsidRPr="009B4AEC">
              <w:rPr>
                <w:b/>
              </w:rPr>
              <w:t>:</w:t>
            </w:r>
          </w:p>
        </w:tc>
        <w:tc>
          <w:tcPr>
            <w:tcW w:w="3340" w:type="dxa"/>
          </w:tcPr>
          <w:p w14:paraId="7FD3AA9B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t xml:space="preserve">Rhaid ichi </w:t>
            </w:r>
            <w:r w:rsidRPr="009B4AEC">
              <w:rPr>
                <w:rFonts w:eastAsia="Lucida Sans Unicode"/>
              </w:rPr>
              <w:t>gadw copi o unrhyw gŵyn ysgrifenedig yr ydych yn ei chael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cydymffurfedd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ydych o dan ddyletswydd i gydymffurfio â hwy.</w:t>
            </w:r>
          </w:p>
          <w:p w14:paraId="7644FF5B" w14:textId="77777777" w:rsidR="002452D8" w:rsidRPr="009B4AEC" w:rsidRDefault="002452D8" w:rsidP="00E07C0F">
            <w:pPr>
              <w:pStyle w:val="TableText"/>
              <w:jc w:val="both"/>
            </w:pPr>
          </w:p>
        </w:tc>
      </w:tr>
      <w:tr w:rsidR="002452D8" w:rsidRPr="009B4AEC" w14:paraId="31CF044D" w14:textId="77777777" w:rsidTr="002452D8">
        <w:tc>
          <w:tcPr>
            <w:tcW w:w="1526" w:type="dxa"/>
          </w:tcPr>
          <w:p w14:paraId="739F1E84" w14:textId="77777777" w:rsidR="002452D8" w:rsidRPr="009B4AEC" w:rsidRDefault="002452D8" w:rsidP="00F115E7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2B3C5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="00645ABC">
              <w:rPr>
                <w:rFonts w:eastAsia="Lucida Sans Unicode"/>
                <w:b/>
                <w:bCs/>
                <w:iCs/>
                <w:kern w:val="3"/>
                <w:szCs w:val="21"/>
              </w:rPr>
              <w:t>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340" w:type="dxa"/>
          </w:tcPr>
          <w:p w14:paraId="3A62B3A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gadw cofnod (yn dilyn asesiadau o sgiliau iaith Gymraeg eich cyflogeion a wnaed gennych yn unol â safon </w:t>
            </w:r>
            <w:r w:rsidR="002B3C5B" w:rsidRPr="009B4AEC">
              <w:rPr>
                <w:rFonts w:eastAsia="Lucida Sans Unicode"/>
              </w:rPr>
              <w:t>9</w:t>
            </w:r>
            <w:r w:rsidR="003C1885">
              <w:rPr>
                <w:rFonts w:eastAsia="Lucida Sans Unicode"/>
              </w:rPr>
              <w:t>6</w:t>
            </w:r>
            <w:r w:rsidRPr="009B4AEC">
              <w:rPr>
                <w:rFonts w:eastAsia="Lucida Sans Unicode"/>
              </w:rPr>
              <w:t>) o nifer y cyflogeion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meddu ar sgiliau yn y Gymraeg ar ddiwedd pob blwyddyn ariannol a, phan fo hynny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wybyddus ichi, rhaid ichi gadw cofnod o lefel sgiliau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cyflogeion hynny.</w:t>
            </w:r>
          </w:p>
          <w:p w14:paraId="7791DCC2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818560D" w14:textId="77777777" w:rsidTr="002452D8">
        <w:tc>
          <w:tcPr>
            <w:tcW w:w="1526" w:type="dxa"/>
          </w:tcPr>
          <w:p w14:paraId="6DE4C155" w14:textId="77777777" w:rsidR="002452D8" w:rsidRPr="009B4AEC" w:rsidRDefault="002452D8" w:rsidP="00C97B16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2B3C5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340" w:type="dxa"/>
          </w:tcPr>
          <w:p w14:paraId="7BD9BF07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gadw cofnod, mewn perthynas â phob blwyddyn ariannol</w:t>
            </w:r>
            <w:r w:rsidR="001D45C3" w:rsidRPr="009B4AEC">
              <w:rPr>
                <w:rFonts w:eastAsia="Lucida Sans Unicode"/>
              </w:rPr>
              <w:t>,</w:t>
            </w:r>
            <w:r w:rsidRPr="009B4AEC">
              <w:rPr>
                <w:rFonts w:eastAsia="Lucida Sans Unicode"/>
              </w:rPr>
              <w:t xml:space="preserve"> o nifer y swyddi newydd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swyddi gwag a gategoreiddiwyd (yn unol â safon </w:t>
            </w:r>
            <w:r w:rsidR="002B3C5B" w:rsidRPr="009B4AEC">
              <w:rPr>
                <w:rFonts w:eastAsia="Lucida Sans Unicode"/>
              </w:rPr>
              <w:t>10</w:t>
            </w:r>
            <w:r w:rsidR="00D61063">
              <w:rPr>
                <w:rFonts w:eastAsia="Lucida Sans Unicode"/>
              </w:rPr>
              <w:t>5</w:t>
            </w:r>
            <w:r w:rsidRPr="009B4AEC">
              <w:rPr>
                <w:rFonts w:eastAsia="Lucida Sans Unicode"/>
              </w:rPr>
              <w:t>) fel swyddi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n </w:t>
            </w:r>
            <w:r w:rsidR="00BE64C6">
              <w:rPr>
                <w:rFonts w:eastAsia="Lucida Sans Unicode"/>
              </w:rPr>
              <w:t>nodi</w:t>
            </w:r>
            <w:r w:rsidRPr="009B4AEC">
              <w:rPr>
                <w:rFonts w:eastAsia="Lucida Sans Unicode"/>
              </w:rPr>
              <w:t>—</w:t>
            </w:r>
          </w:p>
          <w:p w14:paraId="6B827823" w14:textId="77777777" w:rsidR="002452D8" w:rsidRPr="009B4AEC" w:rsidRDefault="002452D8">
            <w:pPr>
              <w:pStyle w:val="N3"/>
              <w:numPr>
                <w:ilvl w:val="2"/>
                <w:numId w:val="50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sgiliau yn y Gymraeg</w:t>
            </w:r>
            <w:r w:rsidRPr="009B4AEC" w:rsidDel="00330C49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yn hanfodol;</w:t>
            </w:r>
          </w:p>
          <w:p w14:paraId="0747B5A7" w14:textId="77777777" w:rsidR="002452D8" w:rsidRPr="009B4AEC" w:rsidRDefault="002452D8" w:rsidP="003E569A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angen dysgu sgiliau yn y Gymraeg unwaith y penodir rhywun 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swydd;</w:t>
            </w:r>
          </w:p>
          <w:p w14:paraId="65108089" w14:textId="77777777" w:rsidR="002452D8" w:rsidRPr="009B4AEC" w:rsidRDefault="002452D8" w:rsidP="00AF1F17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bod sgiliau yn y Gymraeg yn ddymunol; neu</w:t>
            </w:r>
          </w:p>
          <w:p w14:paraId="452002CD" w14:textId="77777777" w:rsidR="002452D8" w:rsidRPr="009B4AEC" w:rsidRDefault="001562EF" w:rsidP="00AF1F17">
            <w:pPr>
              <w:pStyle w:val="N3"/>
              <w:numPr>
                <w:ilvl w:val="0"/>
                <w:numId w:val="0"/>
              </w:numPr>
              <w:ind w:left="742" w:hanging="425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(ch) </w:t>
            </w:r>
            <w:r w:rsidR="002452D8" w:rsidRPr="009B4AEC">
              <w:rPr>
                <w:rFonts w:eastAsia="Lucida Sans Unicode"/>
              </w:rPr>
              <w:t xml:space="preserve">nad </w:t>
            </w:r>
            <w:r w:rsidR="005131BD">
              <w:rPr>
                <w:rFonts w:eastAsia="Lucida Sans Unicode"/>
              </w:rPr>
              <w:t>yw</w:t>
            </w:r>
            <w:r w:rsidR="005131BD" w:rsidRPr="009B4AEC">
              <w:rPr>
                <w:rFonts w:eastAsia="Lucida Sans Unicode"/>
              </w:rPr>
              <w:t xml:space="preserve"> </w:t>
            </w:r>
            <w:r w:rsidR="002452D8" w:rsidRPr="009B4AEC">
              <w:rPr>
                <w:rFonts w:eastAsia="Lucida Sans Unicode"/>
              </w:rPr>
              <w:t>sgiliau yn y Gymraeg yn angenrheidiol.</w:t>
            </w:r>
          </w:p>
        </w:tc>
      </w:tr>
    </w:tbl>
    <w:p w14:paraId="58AA19EC" w14:textId="77777777" w:rsidR="00A321D1" w:rsidRPr="009B4AEC" w:rsidRDefault="00A321D1">
      <w:pPr>
        <w:pStyle w:val="Part"/>
      </w:pPr>
      <w:r w:rsidRPr="009B4AEC">
        <w:lastRenderedPageBreak/>
        <w:t xml:space="preserve">RHAN </w:t>
      </w:r>
      <w:r w:rsidRPr="009B4AEC">
        <w:fldChar w:fldCharType="begin"/>
      </w:r>
      <w:r w:rsidRPr="009B4AEC">
        <w:instrText xml:space="preserve"> SEQ Part_ \* arabic </w:instrText>
      </w:r>
      <w:r w:rsidRPr="009B4AEC">
        <w:fldChar w:fldCharType="separate"/>
      </w:r>
      <w:r w:rsidR="004A2EBD" w:rsidRPr="009B4AEC">
        <w:t>2</w:t>
      </w:r>
      <w:r w:rsidRPr="009B4AEC">
        <w:fldChar w:fldCharType="end"/>
      </w:r>
    </w:p>
    <w:p w14:paraId="10B14D7A" w14:textId="77777777" w:rsidR="002452D8" w:rsidRPr="009B4AEC" w:rsidRDefault="002452D8" w:rsidP="00A321D1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DEHONGLI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R SAFONAU</w:t>
      </w:r>
    </w:p>
    <w:p w14:paraId="7CF5F385" w14:textId="77777777" w:rsidR="002452D8" w:rsidRPr="009B4AEC" w:rsidRDefault="002452D8" w:rsidP="00A321D1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22"/>
        <w:gridCol w:w="3244"/>
      </w:tblGrid>
      <w:tr w:rsidR="002452D8" w:rsidRPr="009B4AEC" w14:paraId="37B770DE" w14:textId="77777777" w:rsidTr="002452D8">
        <w:tc>
          <w:tcPr>
            <w:tcW w:w="1622" w:type="dxa"/>
          </w:tcPr>
          <w:p w14:paraId="028C29FC" w14:textId="77777777" w:rsidR="002452D8" w:rsidRPr="009B4AEC" w:rsidRDefault="002452D8" w:rsidP="001E0F74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2</w:t>
            </w:r>
          </w:p>
        </w:tc>
        <w:tc>
          <w:tcPr>
            <w:tcW w:w="3244" w:type="dxa"/>
          </w:tcPr>
          <w:p w14:paraId="563354FA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dehongli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bennir yn Rhan 1 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Atodlen hon fel a ganlyn.</w:t>
            </w:r>
          </w:p>
          <w:p w14:paraId="0A4FF004" w14:textId="77777777" w:rsidR="004D3B42" w:rsidRPr="009B4AEC" w:rsidRDefault="004D3B42" w:rsidP="00E07C0F">
            <w:pPr>
              <w:pStyle w:val="TableText"/>
              <w:jc w:val="both"/>
            </w:pPr>
          </w:p>
        </w:tc>
      </w:tr>
      <w:tr w:rsidR="002452D8" w:rsidRPr="009B4AEC" w14:paraId="53882B9A" w14:textId="77777777" w:rsidTr="002452D8">
        <w:tc>
          <w:tcPr>
            <w:tcW w:w="1622" w:type="dxa"/>
          </w:tcPr>
          <w:p w14:paraId="1371BCF5" w14:textId="77777777" w:rsidR="002452D8" w:rsidRPr="009B4AEC" w:rsidRDefault="002452D8" w:rsidP="001E0F74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3</w:t>
            </w:r>
          </w:p>
        </w:tc>
        <w:tc>
          <w:tcPr>
            <w:tcW w:w="3244" w:type="dxa"/>
          </w:tcPr>
          <w:p w14:paraId="0D6AC159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ddibenion safonau </w:t>
            </w:r>
            <w:r w:rsidR="00910CB4" w:rsidRPr="009B4AEC">
              <w:rPr>
                <w:rFonts w:eastAsia="Lucida Sans Unicode"/>
              </w:rPr>
              <w:t>1</w:t>
            </w:r>
            <w:r w:rsidR="00D61063">
              <w:rPr>
                <w:rFonts w:eastAsia="Lucida Sans Unicode"/>
              </w:rPr>
              <w:t>10</w:t>
            </w:r>
            <w:r w:rsidR="00910CB4" w:rsidRPr="009B4AEC">
              <w:rPr>
                <w:rFonts w:eastAsia="Lucida Sans Unicode"/>
              </w:rPr>
              <w:t>, 1</w:t>
            </w:r>
            <w:r w:rsidR="00645ABC">
              <w:rPr>
                <w:rFonts w:eastAsia="Lucida Sans Unicode"/>
              </w:rPr>
              <w:t>1</w:t>
            </w:r>
            <w:r w:rsidR="00D61063">
              <w:rPr>
                <w:rFonts w:eastAsia="Lucida Sans Unicode"/>
              </w:rPr>
              <w:t>2</w:t>
            </w:r>
            <w:r w:rsidR="00910CB4" w:rsidRPr="009B4AEC">
              <w:rPr>
                <w:rFonts w:eastAsia="Lucida Sans Unicode"/>
              </w:rPr>
              <w:t xml:space="preserve"> a 11</w:t>
            </w:r>
            <w:r w:rsidR="00D61063">
              <w:rPr>
                <w:rFonts w:eastAsia="Lucida Sans Unicode"/>
              </w:rPr>
              <w:t>3</w:t>
            </w:r>
            <w:r w:rsidRPr="009B4AEC">
              <w:rPr>
                <w:rFonts w:eastAsia="Lucida Sans Unicode"/>
              </w:rPr>
              <w:t xml:space="preserve">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blwyddyn ariannol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</w:t>
            </w:r>
            <w:r w:rsidR="00C97B16" w:rsidRPr="009B4AEC">
              <w:rPr>
                <w:rFonts w:eastAsia="Lucida Sans Unicode"/>
              </w:rPr>
              <w:t xml:space="preserve"> blwyddyn a</w:t>
            </w:r>
            <w:r w:rsidR="00A7533C" w:rsidRPr="009B4AEC">
              <w:rPr>
                <w:rFonts w:eastAsia="Lucida Sans Unicode"/>
              </w:rPr>
              <w:t>riannol y corff</w:t>
            </w:r>
            <w:r w:rsidR="00C97B16" w:rsidRPr="009B4AEC">
              <w:rPr>
                <w:rFonts w:eastAsia="Lucida Sans Unicode"/>
              </w:rPr>
              <w:t xml:space="preserve"> ei hun</w:t>
            </w:r>
            <w:r w:rsidRPr="009B4AEC">
              <w:rPr>
                <w:rFonts w:eastAsia="Lucida Sans Unicode"/>
              </w:rPr>
              <w:t>.</w:t>
            </w:r>
          </w:p>
        </w:tc>
      </w:tr>
    </w:tbl>
    <w:p w14:paraId="29FD9C99" w14:textId="77777777" w:rsidR="00C648FA" w:rsidRDefault="00A321D1" w:rsidP="00A321D1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left"/>
      </w:pPr>
      <w:r w:rsidRPr="009B4AEC">
        <w:tab/>
      </w:r>
    </w:p>
    <w:p w14:paraId="016D5168" w14:textId="77777777" w:rsidR="00A321D1" w:rsidRPr="009B4AEC" w:rsidRDefault="00C648FA" w:rsidP="00C648FA">
      <w:pPr>
        <w:pStyle w:val="Schedule"/>
        <w:tabs>
          <w:tab w:val="clear" w:pos="4167"/>
          <w:tab w:val="clear" w:pos="8335"/>
          <w:tab w:val="center" w:pos="2324"/>
          <w:tab w:val="right" w:pos="4649"/>
        </w:tabs>
        <w:jc w:val="right"/>
        <w:rPr>
          <w:rStyle w:val="Ref"/>
        </w:rPr>
      </w:pPr>
      <w:r>
        <w:br w:type="page"/>
      </w:r>
      <w:r w:rsidR="00A321D1" w:rsidRPr="009B4AEC">
        <w:lastRenderedPageBreak/>
        <w:t xml:space="preserve">ATODLEN </w:t>
      </w:r>
      <w:r w:rsidR="00A321D1" w:rsidRPr="009B4AEC">
        <w:fldChar w:fldCharType="begin"/>
      </w:r>
      <w:r w:rsidR="00A321D1" w:rsidRPr="009B4AEC">
        <w:instrText xml:space="preserve"> SEQ schedule\* arabic </w:instrText>
      </w:r>
      <w:r w:rsidR="00A321D1" w:rsidRPr="009B4AEC">
        <w:fldChar w:fldCharType="separate"/>
      </w:r>
      <w:r w:rsidR="004A2EBD" w:rsidRPr="009B4AEC">
        <w:t>5</w:t>
      </w:r>
      <w:r w:rsidR="00A321D1" w:rsidRPr="009B4AEC">
        <w:fldChar w:fldCharType="end"/>
      </w:r>
      <w:r w:rsidR="00A321D1" w:rsidRPr="009B4AEC">
        <w:tab/>
      </w:r>
      <w:r w:rsidR="00A321D1" w:rsidRPr="009B4AEC">
        <w:rPr>
          <w:rStyle w:val="Ref"/>
        </w:rPr>
        <w:t>Rheoliad 2(</w:t>
      </w:r>
      <w:r w:rsidR="00C97B16" w:rsidRPr="009B4AEC">
        <w:rPr>
          <w:rStyle w:val="Ref"/>
        </w:rPr>
        <w:t>5</w:t>
      </w:r>
      <w:r w:rsidR="00A321D1" w:rsidRPr="009B4AEC">
        <w:rPr>
          <w:rStyle w:val="Ref"/>
        </w:rPr>
        <w:t>)</w:t>
      </w:r>
    </w:p>
    <w:p w14:paraId="59D8C29E" w14:textId="77777777" w:rsidR="002452D8" w:rsidRPr="009B4AEC" w:rsidRDefault="002452D8" w:rsidP="00A321D1">
      <w:pPr>
        <w:pStyle w:val="ScheduleHead"/>
        <w:rPr>
          <w:rFonts w:eastAsia="Lucida Sans Unicode"/>
        </w:rPr>
      </w:pPr>
      <w:r w:rsidRPr="009B4AEC">
        <w:rPr>
          <w:rFonts w:eastAsia="Lucida Sans Unicode"/>
        </w:rPr>
        <w:t>Safonau sy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n ymdrin â Materion Atodol</w:t>
      </w:r>
    </w:p>
    <w:p w14:paraId="6BAF1E4F" w14:textId="77777777" w:rsidR="00A321D1" w:rsidRPr="009B4AEC" w:rsidRDefault="00A321D1">
      <w:pPr>
        <w:pStyle w:val="Part"/>
      </w:pPr>
      <w:r w:rsidRPr="009B4AEC">
        <w:t xml:space="preserve">RHAN </w:t>
      </w:r>
      <w:r w:rsidRPr="009B4AEC">
        <w:fldChar w:fldCharType="begin"/>
      </w:r>
      <w:r w:rsidRPr="009B4AEC">
        <w:instrText xml:space="preserve"> SEQ Part_ \* arabic \r 1</w:instrText>
      </w:r>
      <w:r w:rsidRPr="009B4AEC">
        <w:fldChar w:fldCharType="separate"/>
      </w:r>
      <w:r w:rsidR="004A2EBD" w:rsidRPr="009B4AEC">
        <w:t>1</w:t>
      </w:r>
      <w:r w:rsidRPr="009B4AEC">
        <w:fldChar w:fldCharType="end"/>
      </w:r>
    </w:p>
    <w:p w14:paraId="382AAC1E" w14:textId="77777777" w:rsidR="002452D8" w:rsidRPr="009B4AEC" w:rsidRDefault="002452D8" w:rsidP="00A321D1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SAFONAU</w:t>
      </w:r>
    </w:p>
    <w:p w14:paraId="5819D8A2" w14:textId="77777777" w:rsidR="002452D8" w:rsidRPr="009B4AEC" w:rsidRDefault="002452D8" w:rsidP="00A321D1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668"/>
        <w:gridCol w:w="3198"/>
      </w:tblGrid>
      <w:tr w:rsidR="002452D8" w:rsidRPr="009B4AEC" w14:paraId="78D1A70E" w14:textId="77777777" w:rsidTr="002452D8">
        <w:tc>
          <w:tcPr>
            <w:tcW w:w="1668" w:type="dxa"/>
          </w:tcPr>
          <w:p w14:paraId="7298A19B" w14:textId="77777777" w:rsidR="002452D8" w:rsidRPr="009B4AEC" w:rsidRDefault="002452D8" w:rsidP="001E0F74">
            <w:pPr>
              <w:pStyle w:val="TableText"/>
              <w:rPr>
                <w:b/>
              </w:rPr>
            </w:pPr>
            <w:r w:rsidRPr="009B4AEC">
              <w:rPr>
                <w:b/>
              </w:rPr>
              <w:t>1</w:t>
            </w:r>
          </w:p>
        </w:tc>
        <w:tc>
          <w:tcPr>
            <w:tcW w:w="3198" w:type="dxa"/>
          </w:tcPr>
          <w:p w14:paraId="647CA095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 xml:space="preserve">Corff yn rhoi cyhoeddusrwydd i safonau </w:t>
            </w:r>
          </w:p>
          <w:p w14:paraId="1C2955EA" w14:textId="77777777" w:rsidR="004D3B42" w:rsidRPr="009B4AEC" w:rsidRDefault="004D3B42" w:rsidP="001E0F74">
            <w:pPr>
              <w:pStyle w:val="TableText"/>
            </w:pPr>
          </w:p>
        </w:tc>
      </w:tr>
      <w:tr w:rsidR="002452D8" w:rsidRPr="009B4AEC" w14:paraId="24096193" w14:textId="77777777" w:rsidTr="002452D8">
        <w:tc>
          <w:tcPr>
            <w:tcW w:w="1668" w:type="dxa"/>
          </w:tcPr>
          <w:p w14:paraId="1E02B501" w14:textId="77777777" w:rsidR="002452D8" w:rsidRPr="009B4AEC" w:rsidRDefault="002452D8" w:rsidP="00C97B16">
            <w:pPr>
              <w:pStyle w:val="TableText"/>
              <w:rPr>
                <w:b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4D33E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4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198" w:type="dxa"/>
          </w:tcPr>
          <w:p w14:paraId="68E6B703" w14:textId="77777777" w:rsidR="002452D8" w:rsidRPr="009B4AEC" w:rsidRDefault="002452D8" w:rsidP="0041223A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sicrhau bod dogfen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cofnodi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ydych o dan ddyletswydd i gydymffurfio â hwy, a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graddau yr ydych o dan ddyletswydd i gydymffurfio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hynny, ar gael</w:t>
            </w:r>
            <w:r w:rsidR="004D33EB" w:rsidRPr="009B4AEC">
              <w:rPr>
                <w:rFonts w:eastAsia="Lucida Sans Unicode"/>
              </w:rPr>
              <w:t xml:space="preserve"> </w:t>
            </w:r>
            <w:r w:rsidRPr="009B4AEC">
              <w:rPr>
                <w:rFonts w:eastAsia="Lucida Sans Unicode"/>
              </w:rPr>
              <w:t>ar eich gwefan.</w:t>
            </w:r>
          </w:p>
          <w:p w14:paraId="7607CB26" w14:textId="77777777" w:rsidR="004D3B42" w:rsidRPr="009B4AEC" w:rsidRDefault="004D3B42" w:rsidP="001E0F74">
            <w:pPr>
              <w:pStyle w:val="TableText"/>
              <w:rPr>
                <w:rFonts w:eastAsia="Lucida Sans Unicode"/>
              </w:rPr>
            </w:pPr>
          </w:p>
        </w:tc>
      </w:tr>
      <w:tr w:rsidR="002452D8" w:rsidRPr="009B4AEC" w14:paraId="57A06185" w14:textId="77777777" w:rsidTr="002452D8">
        <w:tc>
          <w:tcPr>
            <w:tcW w:w="1668" w:type="dxa"/>
          </w:tcPr>
          <w:p w14:paraId="16F1061E" w14:textId="77777777" w:rsidR="002452D8" w:rsidRPr="009B4AEC" w:rsidRDefault="002452D8" w:rsidP="001E0F74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2</w:t>
            </w:r>
          </w:p>
        </w:tc>
        <w:tc>
          <w:tcPr>
            <w:tcW w:w="3198" w:type="dxa"/>
          </w:tcPr>
          <w:p w14:paraId="37846BD7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Corff yn cyhoeddi gweithdrefn gwyno</w:t>
            </w:r>
          </w:p>
          <w:p w14:paraId="6E29E0C2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4B4E3DAE" w14:textId="77777777" w:rsidTr="002452D8">
        <w:tc>
          <w:tcPr>
            <w:tcW w:w="1668" w:type="dxa"/>
          </w:tcPr>
          <w:p w14:paraId="3ECA0CA6" w14:textId="77777777" w:rsidR="002452D8" w:rsidRPr="009B4AEC" w:rsidRDefault="002452D8" w:rsidP="00C97B16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4D33E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5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198" w:type="dxa"/>
          </w:tcPr>
          <w:p w14:paraId="68541445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ichi—</w:t>
            </w:r>
          </w:p>
          <w:p w14:paraId="7C9A7E58" w14:textId="77777777" w:rsidR="002452D8" w:rsidRPr="009B4AEC" w:rsidRDefault="002452D8">
            <w:pPr>
              <w:pStyle w:val="N3"/>
              <w:numPr>
                <w:ilvl w:val="2"/>
                <w:numId w:val="51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sicrhau bod gennych weithdrefn gwyno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delio â chwynion ynglŷn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cydymffurfedd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ydych o dan ddyletswydd i gydymffurfio â hwy, a</w:t>
            </w:r>
          </w:p>
          <w:p w14:paraId="4DEDE9A8" w14:textId="77777777" w:rsidR="002452D8" w:rsidRPr="009B4AEC" w:rsidRDefault="002452D8" w:rsidP="000C433C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cyhoeddi dogfen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cofnodi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weithdrefn honno ar eich gwefan</w:t>
            </w:r>
            <w:r w:rsidR="004D33EB" w:rsidRPr="009B4AEC">
              <w:rPr>
                <w:rFonts w:eastAsia="Lucida Sans Unicode"/>
              </w:rPr>
              <w:t>.</w:t>
            </w:r>
          </w:p>
          <w:p w14:paraId="3B29BD41" w14:textId="77777777" w:rsidR="009800E0" w:rsidRPr="009B4AEC" w:rsidRDefault="009800E0" w:rsidP="004A58F9">
            <w:pPr>
              <w:pStyle w:val="N3"/>
              <w:numPr>
                <w:ilvl w:val="0"/>
                <w:numId w:val="0"/>
              </w:numPr>
              <w:ind w:left="737"/>
              <w:rPr>
                <w:rFonts w:eastAsia="Lucida Sans Unicode"/>
              </w:rPr>
            </w:pPr>
          </w:p>
        </w:tc>
      </w:tr>
      <w:tr w:rsidR="002452D8" w:rsidRPr="009B4AEC" w14:paraId="4A6678BF" w14:textId="77777777" w:rsidTr="002452D8">
        <w:tc>
          <w:tcPr>
            <w:tcW w:w="1668" w:type="dxa"/>
          </w:tcPr>
          <w:p w14:paraId="13A1189A" w14:textId="77777777" w:rsidR="002452D8" w:rsidRPr="009B4AEC" w:rsidRDefault="002452D8" w:rsidP="001E0F74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3</w:t>
            </w:r>
          </w:p>
        </w:tc>
        <w:tc>
          <w:tcPr>
            <w:tcW w:w="3198" w:type="dxa"/>
          </w:tcPr>
          <w:p w14:paraId="26397E0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Corff yn cyhoeddi trefniadau goruchwylio, hybu etc.</w:t>
            </w:r>
          </w:p>
          <w:p w14:paraId="06A3865E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6EEEB8EE" w14:textId="77777777" w:rsidTr="002452D8">
        <w:tc>
          <w:tcPr>
            <w:tcW w:w="1668" w:type="dxa"/>
          </w:tcPr>
          <w:p w14:paraId="583324DB" w14:textId="77777777" w:rsidR="002452D8" w:rsidRPr="009B4AEC" w:rsidRDefault="002452D8" w:rsidP="00C97B16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4D33E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6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198" w:type="dxa"/>
          </w:tcPr>
          <w:p w14:paraId="3D19CDD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ichi—</w:t>
            </w:r>
          </w:p>
          <w:p w14:paraId="21FB44C5" w14:textId="77777777" w:rsidR="002452D8" w:rsidRPr="009B4AEC" w:rsidRDefault="002452D8">
            <w:pPr>
              <w:pStyle w:val="N3"/>
              <w:numPr>
                <w:ilvl w:val="2"/>
                <w:numId w:val="52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sicrhau bod gennych drefniadau ar gyfer—</w:t>
            </w:r>
          </w:p>
          <w:p w14:paraId="3F89F6DC" w14:textId="77777777" w:rsidR="002452D8" w:rsidRPr="009B4AEC" w:rsidRDefault="002452D8" w:rsidP="003E569A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goruchwylio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modd yr ydych yn cydymffurfio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ydych o dan ddyletswydd i gydymffurfio â hwy,</w:t>
            </w:r>
          </w:p>
          <w:p w14:paraId="2AD01FBA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hybu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gwasanaethau a gynigir gennych yn unol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hynny, a</w:t>
            </w:r>
          </w:p>
          <w:p w14:paraId="0D5DF931" w14:textId="77777777" w:rsidR="002452D8" w:rsidRPr="009B4AEC" w:rsidRDefault="002452D8" w:rsidP="00AF1F17">
            <w:pPr>
              <w:pStyle w:val="N4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hwyluso defnyddio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 xml:space="preserve">r </w:t>
            </w:r>
            <w:r w:rsidRPr="009B4AEC">
              <w:rPr>
                <w:rFonts w:eastAsia="Lucida Sans Unicode"/>
              </w:rPr>
              <w:lastRenderedPageBreak/>
              <w:t>gwasanaethau hynny</w:t>
            </w:r>
            <w:r w:rsidR="003379CE">
              <w:rPr>
                <w:rFonts w:eastAsia="Lucida Sans Unicode"/>
              </w:rPr>
              <w:t>;</w:t>
            </w:r>
          </w:p>
          <w:p w14:paraId="692D7F60" w14:textId="77777777" w:rsidR="002452D8" w:rsidRPr="009B4AEC" w:rsidRDefault="002452D8" w:rsidP="000C433C">
            <w:pPr>
              <w:pStyle w:val="N3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cyhoeddi dogfen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cofnodi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trefniadau hynny ar eich gwefan.</w:t>
            </w:r>
          </w:p>
          <w:p w14:paraId="117C7705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5D683D53" w14:textId="77777777" w:rsidTr="002452D8">
        <w:tc>
          <w:tcPr>
            <w:tcW w:w="1668" w:type="dxa"/>
          </w:tcPr>
          <w:p w14:paraId="5739728D" w14:textId="77777777" w:rsidR="002452D8" w:rsidRPr="009B4AEC" w:rsidRDefault="002452D8" w:rsidP="001E0F74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>4</w:t>
            </w:r>
          </w:p>
        </w:tc>
        <w:tc>
          <w:tcPr>
            <w:tcW w:w="3198" w:type="dxa"/>
          </w:tcPr>
          <w:p w14:paraId="51EC813C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Corff yn llunio adroddiad blynyddol ynglŷn â safonau</w:t>
            </w:r>
          </w:p>
          <w:p w14:paraId="7926B7DB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</w:p>
        </w:tc>
      </w:tr>
      <w:tr w:rsidR="002452D8" w:rsidRPr="009B4AEC" w14:paraId="36AACA5A" w14:textId="77777777" w:rsidTr="002452D8">
        <w:tc>
          <w:tcPr>
            <w:tcW w:w="1668" w:type="dxa"/>
          </w:tcPr>
          <w:p w14:paraId="0305813B" w14:textId="77777777" w:rsidR="002452D8" w:rsidRPr="009B4AEC" w:rsidRDefault="002452D8" w:rsidP="00C97B16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4D33EB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7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198" w:type="dxa"/>
          </w:tcPr>
          <w:p w14:paraId="053B7361" w14:textId="77777777" w:rsidR="002452D8" w:rsidRPr="009B4AEC" w:rsidRDefault="002452D8">
            <w:pPr>
              <w:pStyle w:val="N2"/>
              <w:numPr>
                <w:ilvl w:val="1"/>
                <w:numId w:val="53"/>
              </w:numPr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ichi lunio adroddiad (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adroddiad blynyddol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>), yn Gymraeg, mewn perthynas â phob blwyddyn ariannol,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delio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modd y bu ichi gydymffurfio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oeddech o dan ddyletswydd i gydymffurfio â hwy yn ystod y flwyddyn honno.</w:t>
            </w:r>
          </w:p>
          <w:p w14:paraId="54C5F388" w14:textId="77777777" w:rsidR="006D6E4A" w:rsidRPr="0041223A" w:rsidRDefault="006D6E4A" w:rsidP="006D6E4A">
            <w:pPr>
              <w:pStyle w:val="N2"/>
              <w:rPr>
                <w:rFonts w:eastAsia="Lucida Sans Unicode"/>
              </w:rPr>
            </w:pPr>
            <w:r w:rsidRPr="009B4AEC">
              <w:t>Rhaid i</w:t>
            </w:r>
            <w:r w:rsidR="00402A77">
              <w:t>’</w:t>
            </w:r>
            <w:r w:rsidRPr="009B4AEC">
              <w:t>r adroddiad blynyddol gynnwys yr wybodaeth a ganlyn (pan fo</w:t>
            </w:r>
            <w:r w:rsidR="00402A77">
              <w:t>’</w:t>
            </w:r>
            <w:r w:rsidRPr="009B4AEC">
              <w:t>n berthnasol, i</w:t>
            </w:r>
            <w:r w:rsidR="00402A77">
              <w:t>’</w:t>
            </w:r>
            <w:r w:rsidRPr="009B4AEC">
              <w:t>r graddau yr ydych o dan ddyletswydd i gydymffurfio â</w:t>
            </w:r>
            <w:r w:rsidR="00402A77">
              <w:t>’</w:t>
            </w:r>
            <w:r w:rsidRPr="009B4AEC">
              <w:t>r safonau y cyfeirir atynt)—</w:t>
            </w:r>
          </w:p>
          <w:p w14:paraId="491C8815" w14:textId="77777777" w:rsidR="00AA2674" w:rsidRPr="0041223A" w:rsidRDefault="00AA2674" w:rsidP="00AA2674">
            <w:pPr>
              <w:pStyle w:val="N3"/>
              <w:rPr>
                <w:rFonts w:eastAsia="Lucida Sans Unicode"/>
              </w:rPr>
            </w:pPr>
            <w:r w:rsidRPr="009B4AEC">
              <w:t>nifer y cwynion a gawsoch yn y flwyddyn o dan sylw a oedd yn ymwneud â</w:t>
            </w:r>
            <w:r w:rsidR="00402A77">
              <w:t>’</w:t>
            </w:r>
            <w:r w:rsidRPr="009B4AEC">
              <w:t>ch cydymffurfedd â</w:t>
            </w:r>
            <w:r w:rsidR="00402A77">
              <w:t>’</w:t>
            </w:r>
            <w:r w:rsidRPr="009B4AEC">
              <w:t xml:space="preserve">r safonau yr oeddech o dan ddyletswydd i gydymffurfio â hwy (ar sail y cofnodion a gadwasoch yn unol â safon </w:t>
            </w:r>
            <w:r w:rsidR="00D61063" w:rsidRPr="009B4AEC">
              <w:t>1</w:t>
            </w:r>
            <w:r w:rsidR="00D61063">
              <w:t>11</w:t>
            </w:r>
            <w:r w:rsidRPr="009B4AEC">
              <w:t>);</w:t>
            </w:r>
          </w:p>
          <w:p w14:paraId="669D5675" w14:textId="77777777" w:rsidR="00AA2674" w:rsidRPr="0041223A" w:rsidRDefault="00AA2674" w:rsidP="00AA2674">
            <w:pPr>
              <w:pStyle w:val="N3"/>
              <w:rPr>
                <w:rFonts w:eastAsia="Lucida Sans Unicode"/>
              </w:rPr>
            </w:pPr>
            <w:r w:rsidRPr="009B4AEC">
              <w:t>nifer y cyflogeion sy</w:t>
            </w:r>
            <w:r w:rsidR="00402A77">
              <w:t>’</w:t>
            </w:r>
            <w:r w:rsidRPr="009B4AEC">
              <w:t>n meddu ar sgiliau yn y Gymraeg ar ddiwedd y flwyddyn o dan sylw (ar sail y cofnodion a gadwasoch yn unol â safon 1</w:t>
            </w:r>
            <w:r w:rsidR="00645ABC">
              <w:t>1</w:t>
            </w:r>
            <w:r w:rsidR="00D61063">
              <w:t>2</w:t>
            </w:r>
            <w:r w:rsidRPr="009B4AEC">
              <w:t>);</w:t>
            </w:r>
          </w:p>
          <w:p w14:paraId="3D0AB5A0" w14:textId="77777777" w:rsidR="00AA2674" w:rsidRPr="0041223A" w:rsidRDefault="00AA2674" w:rsidP="00AA2674">
            <w:pPr>
              <w:pStyle w:val="N3"/>
              <w:rPr>
                <w:rFonts w:eastAsia="Lucida Sans Unicode"/>
              </w:rPr>
            </w:pPr>
            <w:r w:rsidRPr="009B4AEC">
              <w:t>nifer (ar sail y cofnodion a gadwasoch yn unol â safon 11</w:t>
            </w:r>
            <w:r w:rsidR="00D61063">
              <w:t>3</w:t>
            </w:r>
            <w:r w:rsidRPr="009B4AEC">
              <w:t>) y swyddi newydd a</w:t>
            </w:r>
            <w:r w:rsidR="00402A77">
              <w:t>’</w:t>
            </w:r>
            <w:r w:rsidRPr="009B4AEC">
              <w:t xml:space="preserve">r swyddi gwag a hysbysebwyd gennych yn ystod y flwyddyn </w:t>
            </w:r>
            <w:r w:rsidR="00331D38">
              <w:t xml:space="preserve">ac </w:t>
            </w:r>
            <w:r w:rsidRPr="009B4AEC">
              <w:t xml:space="preserve">a gategoreiddiwyd fel swyddi </w:t>
            </w:r>
            <w:r w:rsidR="000239B9">
              <w:t>a oedd yn</w:t>
            </w:r>
            <w:r w:rsidRPr="009B4AEC">
              <w:t xml:space="preserve"> </w:t>
            </w:r>
            <w:r w:rsidR="00BE64C6">
              <w:t>nodi</w:t>
            </w:r>
            <w:r w:rsidRPr="009B4AEC">
              <w:t>—</w:t>
            </w:r>
          </w:p>
          <w:p w14:paraId="5EE67CE9" w14:textId="77777777" w:rsidR="00AA2674" w:rsidRPr="0041223A" w:rsidRDefault="00AA2674" w:rsidP="00AA2674">
            <w:pPr>
              <w:pStyle w:val="N4"/>
              <w:rPr>
                <w:rFonts w:eastAsia="Lucida Sans Unicode"/>
              </w:rPr>
            </w:pPr>
            <w:r w:rsidRPr="009B4AEC">
              <w:t>bod sgiliau yn y Gymraeg yn hanfodol</w:t>
            </w:r>
            <w:r w:rsidR="000239B9">
              <w:t>,</w:t>
            </w:r>
          </w:p>
          <w:p w14:paraId="4B52E2EA" w14:textId="77777777" w:rsidR="00AA2674" w:rsidRPr="0041223A" w:rsidRDefault="00AA2674" w:rsidP="00AA2674">
            <w:pPr>
              <w:pStyle w:val="N4"/>
              <w:rPr>
                <w:rFonts w:eastAsia="Lucida Sans Unicode"/>
              </w:rPr>
            </w:pPr>
            <w:r w:rsidRPr="009B4AEC">
              <w:t>bod angen dysgu sgiliau yn y Gymraeg pan benodir i</w:t>
            </w:r>
            <w:r w:rsidR="00402A77">
              <w:t>’</w:t>
            </w:r>
            <w:r w:rsidRPr="009B4AEC">
              <w:t xml:space="preserve">r </w:t>
            </w:r>
            <w:r w:rsidRPr="009B4AEC">
              <w:lastRenderedPageBreak/>
              <w:t>swydd</w:t>
            </w:r>
            <w:r w:rsidR="000239B9">
              <w:t>,</w:t>
            </w:r>
          </w:p>
          <w:p w14:paraId="45D816E8" w14:textId="77777777" w:rsidR="00AA2674" w:rsidRPr="0041223A" w:rsidRDefault="00AA2674" w:rsidP="00AA2674">
            <w:pPr>
              <w:pStyle w:val="N4"/>
              <w:rPr>
                <w:rFonts w:eastAsia="Lucida Sans Unicode"/>
              </w:rPr>
            </w:pPr>
            <w:r w:rsidRPr="009B4AEC">
              <w:t>bod sgiliau yn y Gymraeg yn ddymunol</w:t>
            </w:r>
            <w:r w:rsidR="000239B9">
              <w:t>,</w:t>
            </w:r>
            <w:r w:rsidRPr="009B4AEC">
              <w:t xml:space="preserve"> neu</w:t>
            </w:r>
          </w:p>
          <w:p w14:paraId="0DF38B57" w14:textId="77777777" w:rsidR="00AA2674" w:rsidRPr="0041223A" w:rsidRDefault="00AA2674" w:rsidP="00AA2674">
            <w:pPr>
              <w:pStyle w:val="N4"/>
              <w:rPr>
                <w:rFonts w:eastAsia="Lucida Sans Unicode"/>
              </w:rPr>
            </w:pPr>
            <w:r w:rsidRPr="009B4AEC">
              <w:t xml:space="preserve">nad </w:t>
            </w:r>
            <w:r w:rsidR="000239B9">
              <w:t>oedd</w:t>
            </w:r>
            <w:r w:rsidRPr="009B4AEC">
              <w:t xml:space="preserve"> sgiliau yn y Gymraeg yn angenrheidiol.</w:t>
            </w:r>
          </w:p>
          <w:p w14:paraId="53353FE7" w14:textId="77777777" w:rsidR="00A32D41" w:rsidRPr="0041223A" w:rsidRDefault="00A32D41" w:rsidP="00A32D41">
            <w:pPr>
              <w:pStyle w:val="N2"/>
              <w:rPr>
                <w:rFonts w:eastAsia="Lucida Sans Unicode"/>
              </w:rPr>
            </w:pPr>
            <w:r w:rsidRPr="009B4AEC">
              <w:t>Rhaid ichi gyhoeddi</w:t>
            </w:r>
            <w:r w:rsidR="00402A77">
              <w:t>’</w:t>
            </w:r>
            <w:r w:rsidRPr="009B4AEC">
              <w:t xml:space="preserve">r adroddiad blynyddol heb fod yn hwyrach na 6 mis </w:t>
            </w:r>
            <w:r w:rsidR="000239B9">
              <w:t>ar ôl</w:t>
            </w:r>
            <w:r w:rsidRPr="009B4AEC">
              <w:t xml:space="preserve"> diwedd y flwyddyn ariannol y mae</w:t>
            </w:r>
            <w:r w:rsidR="00402A77">
              <w:t>’</w:t>
            </w:r>
            <w:r w:rsidRPr="009B4AEC">
              <w:t>r adroddiad yn ymwneud â hi.</w:t>
            </w:r>
          </w:p>
          <w:p w14:paraId="3CE15CB5" w14:textId="77777777" w:rsidR="00A32D41" w:rsidRPr="009B4AEC" w:rsidRDefault="00A32D41" w:rsidP="0041223A">
            <w:pPr>
              <w:pStyle w:val="N2"/>
              <w:rPr>
                <w:rFonts w:eastAsia="Lucida Sans Unicode"/>
              </w:rPr>
            </w:pPr>
            <w:r w:rsidRPr="009B4AEC">
              <w:t>Rhaid ichi sicrhau bod copi cyfredol o</w:t>
            </w:r>
            <w:r w:rsidR="00402A77">
              <w:t>’</w:t>
            </w:r>
            <w:r w:rsidRPr="009B4AEC">
              <w:t>ch adroddiad blynyddol ar gael ar eich gwefan.</w:t>
            </w:r>
          </w:p>
          <w:p w14:paraId="2CAE52CA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2452D8" w:rsidRPr="009B4AEC" w14:paraId="76780934" w14:textId="77777777" w:rsidTr="002452D8">
        <w:tc>
          <w:tcPr>
            <w:tcW w:w="1668" w:type="dxa"/>
          </w:tcPr>
          <w:p w14:paraId="5121B6A9" w14:textId="77777777" w:rsidR="002452D8" w:rsidRPr="009B4AEC" w:rsidRDefault="00A32D41" w:rsidP="001E0F74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lastRenderedPageBreak/>
              <w:t>5</w:t>
            </w:r>
          </w:p>
        </w:tc>
        <w:tc>
          <w:tcPr>
            <w:tcW w:w="3198" w:type="dxa"/>
          </w:tcPr>
          <w:p w14:paraId="156954AD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  <w:r w:rsidRPr="009B4AEC">
              <w:rPr>
                <w:rFonts w:eastAsia="Lucida Sans Unicode"/>
                <w:b/>
              </w:rPr>
              <w:t>Corff yn darparu gwybodaeth i Gomisiynydd y Gymraeg</w:t>
            </w:r>
          </w:p>
          <w:p w14:paraId="04E23E2D" w14:textId="77777777" w:rsidR="004D3B42" w:rsidRPr="009B4AEC" w:rsidRDefault="004D3B42" w:rsidP="00E07C0F">
            <w:pPr>
              <w:pStyle w:val="TableText"/>
              <w:jc w:val="both"/>
              <w:rPr>
                <w:rFonts w:eastAsia="Lucida Sans Unicode"/>
                <w:b/>
              </w:rPr>
            </w:pPr>
          </w:p>
        </w:tc>
      </w:tr>
      <w:tr w:rsidR="002452D8" w:rsidRPr="009B4AEC" w14:paraId="04395995" w14:textId="77777777" w:rsidTr="002452D8">
        <w:tc>
          <w:tcPr>
            <w:tcW w:w="1668" w:type="dxa"/>
          </w:tcPr>
          <w:p w14:paraId="76060D51" w14:textId="77777777" w:rsidR="002452D8" w:rsidRPr="009B4AEC" w:rsidRDefault="002452D8" w:rsidP="00C97B16">
            <w:pPr>
              <w:pStyle w:val="TableText"/>
              <w:rPr>
                <w:rFonts w:eastAsia="Lucida Sans Unicode"/>
                <w:b/>
                <w:bCs/>
                <w:iCs/>
                <w:kern w:val="3"/>
                <w:szCs w:val="21"/>
              </w:rPr>
            </w:pP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 xml:space="preserve">Safon </w:t>
            </w:r>
            <w:r w:rsidR="00A32D41"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11</w:t>
            </w:r>
            <w:r w:rsidR="00CB6291">
              <w:rPr>
                <w:rFonts w:eastAsia="Lucida Sans Unicode"/>
                <w:b/>
                <w:bCs/>
                <w:iCs/>
                <w:kern w:val="3"/>
                <w:szCs w:val="21"/>
              </w:rPr>
              <w:t>8</w:t>
            </w:r>
            <w:r w:rsidRPr="009B4AEC">
              <w:rPr>
                <w:rFonts w:eastAsia="Lucida Sans Unicode"/>
                <w:b/>
                <w:bCs/>
                <w:iCs/>
                <w:kern w:val="3"/>
                <w:szCs w:val="21"/>
              </w:rPr>
              <w:t>:</w:t>
            </w:r>
          </w:p>
        </w:tc>
        <w:tc>
          <w:tcPr>
            <w:tcW w:w="3198" w:type="dxa"/>
          </w:tcPr>
          <w:p w14:paraId="6139DF53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Rhaid ichi ddarparu </w:t>
            </w:r>
            <w:r w:rsidR="00A32D41" w:rsidRPr="009B4AEC">
              <w:rPr>
                <w:rFonts w:eastAsia="Lucida Sans Unicode"/>
              </w:rPr>
              <w:t>i</w:t>
            </w:r>
            <w:r w:rsidRPr="009B4AEC">
              <w:rPr>
                <w:rFonts w:eastAsia="Lucida Sans Unicode"/>
              </w:rPr>
              <w:t xml:space="preserve"> </w:t>
            </w:r>
            <w:r w:rsidR="00A32D41" w:rsidRPr="009B4AEC">
              <w:rPr>
                <w:rFonts w:eastAsia="Lucida Sans Unicode"/>
              </w:rPr>
              <w:t xml:space="preserve">Gomisiynydd </w:t>
            </w:r>
            <w:r w:rsidRPr="009B4AEC">
              <w:rPr>
                <w:rFonts w:eastAsia="Lucida Sans Unicode"/>
              </w:rPr>
              <w:t xml:space="preserve">y Gymraeg </w:t>
            </w:r>
            <w:r w:rsidR="00A32D41" w:rsidRPr="009B4AEC">
              <w:rPr>
                <w:rFonts w:eastAsia="Lucida Sans Unicode"/>
              </w:rPr>
              <w:t>(os gofynnir ganddo) unrhyw wybodaeth</w:t>
            </w:r>
            <w:r w:rsidRPr="009B4AEC">
              <w:rPr>
                <w:rFonts w:eastAsia="Lucida Sans Unicode"/>
              </w:rPr>
              <w:t xml:space="preserve"> sy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ymwneud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ch cydymffurfedd â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yr ydych o dan ddyletswydd i gydymffurfio â hwy.</w:t>
            </w:r>
          </w:p>
        </w:tc>
      </w:tr>
    </w:tbl>
    <w:p w14:paraId="272E6838" w14:textId="77777777" w:rsidR="00A321D1" w:rsidRPr="009B4AEC" w:rsidRDefault="00A321D1">
      <w:pPr>
        <w:pStyle w:val="Part"/>
      </w:pPr>
      <w:r w:rsidRPr="009B4AEC">
        <w:t xml:space="preserve">RHAN </w:t>
      </w:r>
      <w:r w:rsidR="004D33EB" w:rsidRPr="009B4AEC">
        <w:t>2</w:t>
      </w:r>
    </w:p>
    <w:p w14:paraId="3A6103F0" w14:textId="77777777" w:rsidR="002452D8" w:rsidRPr="009B4AEC" w:rsidRDefault="002452D8" w:rsidP="00A321D1">
      <w:pPr>
        <w:pStyle w:val="PartHead"/>
        <w:rPr>
          <w:rFonts w:eastAsia="Lucida Sans Unicode"/>
        </w:rPr>
      </w:pPr>
      <w:r w:rsidRPr="009B4AEC">
        <w:rPr>
          <w:rFonts w:eastAsia="Lucida Sans Unicode"/>
        </w:rPr>
        <w:t>DEHONGLI</w:t>
      </w:r>
      <w:r w:rsidR="00402A77">
        <w:rPr>
          <w:rFonts w:eastAsia="Lucida Sans Unicode"/>
        </w:rPr>
        <w:t>’</w:t>
      </w:r>
      <w:r w:rsidRPr="009B4AEC">
        <w:rPr>
          <w:rFonts w:eastAsia="Lucida Sans Unicode"/>
        </w:rPr>
        <w:t>R SAFONAU</w:t>
      </w:r>
    </w:p>
    <w:p w14:paraId="36E0CEA0" w14:textId="77777777" w:rsidR="002452D8" w:rsidRPr="009B4AEC" w:rsidRDefault="002452D8" w:rsidP="00A321D1">
      <w:pPr>
        <w:pStyle w:val="linespace"/>
        <w:rPr>
          <w:rFonts w:eastAsia="Lucida Sans Unicode"/>
          <w:noProof w:val="0"/>
          <w:lang w:val="cy-GB"/>
        </w:rPr>
      </w:pPr>
    </w:p>
    <w:tbl>
      <w:tblPr>
        <w:tblW w:w="4866" w:type="dxa"/>
        <w:tblLayout w:type="fixed"/>
        <w:tblLook w:val="0000" w:firstRow="0" w:lastRow="0" w:firstColumn="0" w:lastColumn="0" w:noHBand="0" w:noVBand="0"/>
      </w:tblPr>
      <w:tblGrid>
        <w:gridCol w:w="1526"/>
        <w:gridCol w:w="3340"/>
      </w:tblGrid>
      <w:tr w:rsidR="002452D8" w:rsidRPr="009B4AEC" w14:paraId="50AF5B53" w14:textId="77777777" w:rsidTr="002452D8">
        <w:tc>
          <w:tcPr>
            <w:tcW w:w="1526" w:type="dxa"/>
          </w:tcPr>
          <w:p w14:paraId="6963B20E" w14:textId="77777777" w:rsidR="002452D8" w:rsidRPr="009B4AEC" w:rsidRDefault="00645ABC" w:rsidP="005E0739">
            <w:pPr>
              <w:pStyle w:val="TableTex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340" w:type="dxa"/>
          </w:tcPr>
          <w:p w14:paraId="30B2AC70" w14:textId="77777777" w:rsidR="002452D8" w:rsidRPr="009B4AEC" w:rsidRDefault="002452D8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Rhaid dehongli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safonau a bennir yn Rhan 1 fel a ganlyn.</w:t>
            </w:r>
          </w:p>
          <w:p w14:paraId="518E0700" w14:textId="77777777" w:rsidR="00863DF4" w:rsidRPr="009B4AEC" w:rsidRDefault="00863DF4" w:rsidP="00E07C0F">
            <w:pPr>
              <w:pStyle w:val="TableText"/>
              <w:jc w:val="both"/>
            </w:pPr>
          </w:p>
        </w:tc>
      </w:tr>
      <w:tr w:rsidR="00863DF4" w:rsidRPr="009B4AEC" w14:paraId="75B30B1A" w14:textId="77777777" w:rsidTr="002452D8">
        <w:tc>
          <w:tcPr>
            <w:tcW w:w="1526" w:type="dxa"/>
          </w:tcPr>
          <w:p w14:paraId="724F4E33" w14:textId="77777777" w:rsidR="00863DF4" w:rsidRPr="009B4AEC" w:rsidRDefault="00645ABC" w:rsidP="005E0739">
            <w:pPr>
              <w:pStyle w:val="TableTex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340" w:type="dxa"/>
          </w:tcPr>
          <w:p w14:paraId="6777EC91" w14:textId="77777777" w:rsidR="00863DF4" w:rsidRPr="009B4AEC" w:rsidRDefault="00863DF4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>At ddiben safon</w:t>
            </w:r>
            <w:r w:rsidR="00805A90">
              <w:rPr>
                <w:rFonts w:eastAsia="Lucida Sans Unicode"/>
              </w:rPr>
              <w:t xml:space="preserve"> 11</w:t>
            </w:r>
            <w:r w:rsidR="00D61063">
              <w:rPr>
                <w:rFonts w:eastAsia="Lucida Sans Unicode"/>
              </w:rPr>
              <w:t>7</w:t>
            </w:r>
            <w:r w:rsidRPr="009B4AEC">
              <w:rPr>
                <w:rFonts w:eastAsia="Lucida Sans Unicode"/>
              </w:rPr>
              <w:t xml:space="preserve">, ystyr </w:t>
            </w:r>
            <w:r w:rsidR="00402A77">
              <w:rPr>
                <w:rFonts w:eastAsia="Lucida Sans Unicode"/>
              </w:rPr>
              <w:t>“</w:t>
            </w:r>
            <w:r w:rsidRPr="009B4AEC">
              <w:rPr>
                <w:rFonts w:eastAsia="Lucida Sans Unicode"/>
              </w:rPr>
              <w:t>blwyddyn ariannol</w:t>
            </w:r>
            <w:r w:rsidR="00402A77">
              <w:rPr>
                <w:rFonts w:eastAsia="Lucida Sans Unicode"/>
              </w:rPr>
              <w:t>”</w:t>
            </w:r>
            <w:r w:rsidRPr="009B4AEC">
              <w:rPr>
                <w:rFonts w:eastAsia="Lucida Sans Unicode"/>
              </w:rPr>
              <w:t xml:space="preserve"> yw</w:t>
            </w:r>
            <w:r w:rsidR="005E0739" w:rsidRPr="009B4AEC">
              <w:rPr>
                <w:rFonts w:eastAsia="Lucida Sans Unicode"/>
              </w:rPr>
              <w:t xml:space="preserve"> blwyddyn ariannol y corff ei hun</w:t>
            </w:r>
            <w:r w:rsidRPr="009B4AEC">
              <w:rPr>
                <w:rFonts w:eastAsia="Lucida Sans Unicode"/>
              </w:rPr>
              <w:t>.</w:t>
            </w:r>
          </w:p>
          <w:p w14:paraId="7EBB6232" w14:textId="77777777" w:rsidR="00863DF4" w:rsidRPr="009B4AEC" w:rsidRDefault="00863DF4" w:rsidP="00E07C0F">
            <w:pPr>
              <w:pStyle w:val="TableText"/>
              <w:jc w:val="both"/>
              <w:rPr>
                <w:rFonts w:eastAsia="Lucida Sans Unicode"/>
              </w:rPr>
            </w:pPr>
          </w:p>
        </w:tc>
      </w:tr>
      <w:tr w:rsidR="00863DF4" w:rsidRPr="009B4AEC" w14:paraId="1FFC6547" w14:textId="77777777" w:rsidTr="002452D8">
        <w:tc>
          <w:tcPr>
            <w:tcW w:w="1526" w:type="dxa"/>
          </w:tcPr>
          <w:p w14:paraId="70BDD6DC" w14:textId="77777777" w:rsidR="00863DF4" w:rsidRPr="009B4AEC" w:rsidRDefault="00645ABC" w:rsidP="005E0739">
            <w:pPr>
              <w:pStyle w:val="TableTex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340" w:type="dxa"/>
          </w:tcPr>
          <w:p w14:paraId="3DE89DD9" w14:textId="77777777" w:rsidR="00863DF4" w:rsidRPr="009B4AEC" w:rsidRDefault="00863DF4" w:rsidP="00E07C0F">
            <w:pPr>
              <w:pStyle w:val="TableText"/>
              <w:jc w:val="both"/>
              <w:rPr>
                <w:rFonts w:eastAsia="Lucida Sans Unicode"/>
              </w:rPr>
            </w:pPr>
            <w:r w:rsidRPr="009B4AEC">
              <w:rPr>
                <w:rFonts w:eastAsia="Lucida Sans Unicode"/>
              </w:rPr>
              <w:t xml:space="preserve">At ddiben y safonau, nid yw gofyniad i lunio neu gyhoeddi unrhyw ddeunydd ysgrifenedig yn Gymraeg yn golygu </w:t>
            </w:r>
            <w:r w:rsidR="00EE7F3B">
              <w:rPr>
                <w:rFonts w:eastAsia="Lucida Sans Unicode"/>
              </w:rPr>
              <w:t>bod rhaid</w:t>
            </w:r>
            <w:r w:rsidRPr="009B4AEC">
              <w:rPr>
                <w:rFonts w:eastAsia="Lucida Sans Unicode"/>
              </w:rPr>
              <w:t xml:space="preserve"> llunio neu gyhoeddi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hwnnw yn Gymraeg yn unig, ac nid yw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n golygu ychwaith y dylid llunio</w:t>
            </w:r>
            <w:r w:rsidR="00402A77">
              <w:rPr>
                <w:rFonts w:eastAsia="Lucida Sans Unicode"/>
              </w:rPr>
              <w:t>’</w:t>
            </w:r>
            <w:r w:rsidRPr="009B4AEC">
              <w:rPr>
                <w:rFonts w:eastAsia="Lucida Sans Unicode"/>
              </w:rPr>
              <w:t>r deunydd yn Gymraeg yn gyntaf (oni nodir hynny yn benodol yn y safon).</w:t>
            </w:r>
          </w:p>
        </w:tc>
      </w:tr>
    </w:tbl>
    <w:p w14:paraId="30C6074C" w14:textId="77777777" w:rsidR="002452D8" w:rsidRPr="009B4AEC" w:rsidRDefault="002452D8" w:rsidP="00A321D1">
      <w:pPr>
        <w:pStyle w:val="linespace"/>
        <w:rPr>
          <w:rFonts w:eastAsia="Lucida Sans Unicode"/>
          <w:noProof w:val="0"/>
          <w:lang w:val="cy-GB"/>
        </w:rPr>
      </w:pPr>
    </w:p>
    <w:p w14:paraId="3812B26C" w14:textId="77777777" w:rsidR="00262834" w:rsidRPr="009B4AEC" w:rsidRDefault="00262834" w:rsidP="0008087A">
      <w:pPr>
        <w:pStyle w:val="linespace"/>
        <w:rPr>
          <w:noProof w:val="0"/>
          <w:lang w:val="cy-GB"/>
        </w:rPr>
      </w:pPr>
    </w:p>
    <w:sectPr w:rsidR="00262834" w:rsidRPr="009B4AEC" w:rsidSect="002452D8">
      <w:footerReference w:type="even" r:id="rId13"/>
      <w:footerReference w:type="default" r:id="rId14"/>
      <w:footnotePr>
        <w:numRestart w:val="eachPage"/>
      </w:footnotePr>
      <w:pgSz w:w="11907" w:h="16840" w:code="9"/>
      <w:pgMar w:top="1440" w:right="6123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34464" w14:textId="77777777" w:rsidR="004B2C10" w:rsidRPr="009B4AEC" w:rsidRDefault="004B2C10">
      <w:r w:rsidRPr="009B4AEC">
        <w:separator/>
      </w:r>
    </w:p>
  </w:endnote>
  <w:endnote w:type="continuationSeparator" w:id="0">
    <w:p w14:paraId="2D52B61B" w14:textId="77777777" w:rsidR="004B2C10" w:rsidRPr="009B4AEC" w:rsidRDefault="004B2C10">
      <w:r w:rsidRPr="009B4A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CC14" w14:textId="77777777" w:rsidR="00D038AF" w:rsidRPr="009B4AEC" w:rsidRDefault="00D038AF">
    <w:pPr>
      <w:pStyle w:val="Footer"/>
      <w:framePr w:wrap="around" w:vAnchor="text" w:hAnchor="margin" w:xAlign="center" w:y="1"/>
      <w:rPr>
        <w:rStyle w:val="PageNumber"/>
      </w:rPr>
    </w:pPr>
    <w:r w:rsidRPr="009B4AEC">
      <w:rPr>
        <w:rStyle w:val="PageNumber"/>
      </w:rPr>
      <w:fldChar w:fldCharType="begin"/>
    </w:r>
    <w:r w:rsidRPr="009B4AEC">
      <w:rPr>
        <w:rStyle w:val="PageNumber"/>
      </w:rPr>
      <w:instrText xml:space="preserve">PAGE  </w:instrText>
    </w:r>
    <w:r w:rsidRPr="009B4AEC">
      <w:rPr>
        <w:rStyle w:val="PageNumber"/>
      </w:rPr>
      <w:fldChar w:fldCharType="separate"/>
    </w:r>
    <w:r w:rsidR="004A2EBD" w:rsidRPr="009B4AEC">
      <w:rPr>
        <w:rStyle w:val="PageNumber"/>
      </w:rPr>
      <w:t>75</w:t>
    </w:r>
    <w:r w:rsidRPr="009B4AEC">
      <w:rPr>
        <w:rStyle w:val="PageNumber"/>
      </w:rPr>
      <w:fldChar w:fldCharType="end"/>
    </w:r>
  </w:p>
  <w:p w14:paraId="50B20AD5" w14:textId="77777777" w:rsidR="00D038AF" w:rsidRPr="009B4AEC" w:rsidRDefault="00D038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BE25D" w14:textId="77777777" w:rsidR="00D038AF" w:rsidRPr="009B4AEC" w:rsidRDefault="00D038AF">
    <w:pPr>
      <w:pStyle w:val="Footer"/>
      <w:framePr w:wrap="around" w:vAnchor="text" w:hAnchor="margin" w:xAlign="center" w:y="1"/>
      <w:rPr>
        <w:rStyle w:val="PageNumber"/>
      </w:rPr>
    </w:pPr>
    <w:r w:rsidRPr="009B4AEC">
      <w:rPr>
        <w:rStyle w:val="PageNumber"/>
      </w:rPr>
      <w:fldChar w:fldCharType="begin"/>
    </w:r>
    <w:r w:rsidRPr="009B4AEC">
      <w:rPr>
        <w:rStyle w:val="PageNumber"/>
      </w:rPr>
      <w:instrText xml:space="preserve">PAGE  </w:instrText>
    </w:r>
    <w:r w:rsidRPr="009B4AEC">
      <w:rPr>
        <w:rStyle w:val="PageNumber"/>
      </w:rPr>
      <w:fldChar w:fldCharType="separate"/>
    </w:r>
    <w:r w:rsidR="00675A2C" w:rsidRPr="009B4AEC">
      <w:rPr>
        <w:rStyle w:val="PageNumber"/>
      </w:rPr>
      <w:t>3</w:t>
    </w:r>
    <w:r w:rsidRPr="009B4AEC">
      <w:rPr>
        <w:rStyle w:val="PageNumber"/>
      </w:rPr>
      <w:fldChar w:fldCharType="end"/>
    </w:r>
  </w:p>
  <w:p w14:paraId="76D7F7ED" w14:textId="77777777" w:rsidR="00D038AF" w:rsidRPr="009B4AEC" w:rsidRDefault="00D038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7DF2" w14:textId="77777777" w:rsidR="00D038AF" w:rsidRPr="009B4AEC" w:rsidRDefault="00D038AF">
    <w:pPr>
      <w:pStyle w:val="Footer"/>
      <w:framePr w:wrap="around" w:vAnchor="text" w:hAnchor="margin" w:xAlign="center" w:y="1"/>
      <w:rPr>
        <w:rStyle w:val="PageNumber"/>
      </w:rPr>
    </w:pPr>
    <w:r w:rsidRPr="009B4AEC">
      <w:rPr>
        <w:rStyle w:val="PageNumber"/>
      </w:rPr>
      <w:fldChar w:fldCharType="begin"/>
    </w:r>
    <w:r w:rsidRPr="009B4AEC">
      <w:rPr>
        <w:rStyle w:val="PageNumber"/>
      </w:rPr>
      <w:instrText xml:space="preserve">PAGE  </w:instrText>
    </w:r>
    <w:r w:rsidRPr="009B4AEC">
      <w:rPr>
        <w:rStyle w:val="PageNumber"/>
      </w:rPr>
      <w:fldChar w:fldCharType="separate"/>
    </w:r>
    <w:r w:rsidR="004A2EBD" w:rsidRPr="009B4AEC">
      <w:rPr>
        <w:rStyle w:val="PageNumber"/>
      </w:rPr>
      <w:t>75</w:t>
    </w:r>
    <w:r w:rsidRPr="009B4AEC">
      <w:rPr>
        <w:rStyle w:val="PageNumber"/>
      </w:rPr>
      <w:fldChar w:fldCharType="end"/>
    </w:r>
  </w:p>
  <w:p w14:paraId="6CE5748B" w14:textId="77777777" w:rsidR="00D038AF" w:rsidRPr="009B4AEC" w:rsidRDefault="00D038A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540D" w14:textId="77777777" w:rsidR="00D038AF" w:rsidRPr="009B4AEC" w:rsidRDefault="00D038AF">
    <w:pPr>
      <w:pStyle w:val="Footer"/>
      <w:framePr w:wrap="around" w:vAnchor="text" w:hAnchor="margin" w:xAlign="center" w:y="1"/>
      <w:rPr>
        <w:rStyle w:val="PageNumber"/>
      </w:rPr>
    </w:pPr>
    <w:r w:rsidRPr="009B4AEC">
      <w:rPr>
        <w:rStyle w:val="PageNumber"/>
      </w:rPr>
      <w:fldChar w:fldCharType="begin"/>
    </w:r>
    <w:r w:rsidRPr="009B4AEC">
      <w:rPr>
        <w:rStyle w:val="PageNumber"/>
      </w:rPr>
      <w:instrText xml:space="preserve">PAGE  </w:instrText>
    </w:r>
    <w:r w:rsidRPr="009B4AEC">
      <w:rPr>
        <w:rStyle w:val="PageNumber"/>
      </w:rPr>
      <w:fldChar w:fldCharType="separate"/>
    </w:r>
    <w:r w:rsidR="00675A2C" w:rsidRPr="009B4AEC">
      <w:rPr>
        <w:rStyle w:val="PageNumber"/>
      </w:rPr>
      <w:t>18</w:t>
    </w:r>
    <w:r w:rsidRPr="009B4AEC">
      <w:rPr>
        <w:rStyle w:val="PageNumber"/>
      </w:rPr>
      <w:fldChar w:fldCharType="end"/>
    </w:r>
  </w:p>
  <w:p w14:paraId="439563F8" w14:textId="77777777" w:rsidR="00D038AF" w:rsidRPr="009B4AEC" w:rsidRDefault="00D038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3A4F" w14:textId="77777777" w:rsidR="004B2C10" w:rsidRPr="009B4AEC" w:rsidRDefault="004B2C10" w:rsidP="00FF5421">
      <w:r w:rsidRPr="009B4AEC">
        <w:continuationSeparator/>
      </w:r>
    </w:p>
  </w:footnote>
  <w:footnote w:type="continuationSeparator" w:id="0">
    <w:p w14:paraId="6978E319" w14:textId="77777777" w:rsidR="004B2C10" w:rsidRPr="009B4AEC" w:rsidRDefault="004B2C10">
      <w:r w:rsidRPr="009B4AEC">
        <w:continuationSeparator/>
      </w:r>
    </w:p>
  </w:footnote>
  <w:footnote w:type="continuationNotice" w:id="1">
    <w:p w14:paraId="56733DEF" w14:textId="77777777" w:rsidR="004B2C10" w:rsidRPr="009B4AEC" w:rsidRDefault="004B2C10"/>
  </w:footnote>
  <w:footnote w:id="2">
    <w:p w14:paraId="287A46B6" w14:textId="77777777" w:rsidR="00D038AF" w:rsidRPr="009B4AEC" w:rsidRDefault="00D038AF" w:rsidP="004E63D8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2011 mccc 1.</w:t>
      </w:r>
    </w:p>
  </w:footnote>
  <w:footnote w:id="3">
    <w:p w14:paraId="75F7893C" w14:textId="77777777" w:rsidR="00A72D5F" w:rsidRDefault="00A72D5F" w:rsidP="00A72D5F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 w:rsidR="00907AAF">
        <w:t>Mae p</w:t>
      </w:r>
      <w:r>
        <w:t>aragra</w:t>
      </w:r>
      <w:r w:rsidR="00907AAF">
        <w:t>ff</w:t>
      </w:r>
      <w:r>
        <w:t xml:space="preserve"> 3 o </w:t>
      </w:r>
      <w:r w:rsidR="00907AAF">
        <w:t>Atodlen</w:t>
      </w:r>
      <w:r>
        <w:t xml:space="preserve"> 1A </w:t>
      </w:r>
      <w:r w:rsidR="00B8031C">
        <w:t>i</w:t>
      </w:r>
      <w:r w:rsidR="00907AAF">
        <w:t xml:space="preserve"> Ddeddf Deddfwriaeth </w:t>
      </w:r>
      <w:r>
        <w:t>(</w:t>
      </w:r>
      <w:r w:rsidR="00907AAF">
        <w:t>Cymru</w:t>
      </w:r>
      <w:r>
        <w:t>) 2019 (</w:t>
      </w:r>
      <w:r w:rsidR="00907AAF">
        <w:t>dccc</w:t>
      </w:r>
      <w:r>
        <w:t xml:space="preserve"> 4) </w:t>
      </w:r>
      <w:r w:rsidR="00B05A7F">
        <w:t xml:space="preserve">yn </w:t>
      </w:r>
      <w:r w:rsidR="00B8031C">
        <w:t>darparu</w:t>
      </w:r>
      <w:r w:rsidR="00B05A7F">
        <w:t xml:space="preserve"> i’r Rheoliadau hyn fod yn ddarostyngedig i weithdrefn gymeradwyo’r Senedd y cyfeirir ati yn adran </w:t>
      </w:r>
      <w:r>
        <w:t>37C o</w:t>
      </w:r>
      <w:r w:rsidR="00B05A7F">
        <w:t>’r Ddeddf honno</w:t>
      </w:r>
      <w:r>
        <w:t>.</w:t>
      </w:r>
    </w:p>
  </w:footnote>
  <w:footnote w:id="4">
    <w:p w14:paraId="3458A9D3" w14:textId="77777777" w:rsidR="00D6510B" w:rsidRPr="009B4AEC" w:rsidRDefault="00D6510B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Mae</w:t>
      </w:r>
      <w:r w:rsidR="00402A77">
        <w:t>’</w:t>
      </w:r>
      <w:r w:rsidRPr="009B4AEC">
        <w:t>r cyfe</w:t>
      </w:r>
      <w:r w:rsidR="006F53B8" w:rsidRPr="009B4AEC">
        <w:t>i</w:t>
      </w:r>
      <w:r w:rsidRPr="009B4AEC">
        <w:t>r</w:t>
      </w:r>
      <w:r w:rsidR="00F437C1" w:rsidRPr="009B4AEC">
        <w:t>i</w:t>
      </w:r>
      <w:r w:rsidRPr="009B4AEC">
        <w:t>ad yn adran 150(2) at Gynulliad Cenedlaethol Cymru bellach yn cael effaith fel cyfeiriad at Senedd Cymru, yn rhinwedd adran 150A(2) o Ddeddf Llywodraeth Cymru 2006 (p. 32).</w:t>
      </w:r>
    </w:p>
  </w:footnote>
  <w:footnote w:id="5">
    <w:p w14:paraId="4877D433" w14:textId="77777777" w:rsidR="003719CA" w:rsidRPr="009B4AEC" w:rsidRDefault="003719CA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1996 (p. 52). Mae adran 1(1) wedi ei diwygio gan</w:t>
      </w:r>
      <w:r w:rsidR="00405583">
        <w:t xml:space="preserve"> adran 61(3)(a) o</w:t>
      </w:r>
      <w:r w:rsidRPr="009B4AEC">
        <w:t xml:space="preserve"> Ddeddf Tai ac Adfywio 2008 (p. 17).</w:t>
      </w:r>
    </w:p>
  </w:footnote>
  <w:footnote w:id="6">
    <w:p w14:paraId="38148C7C" w14:textId="77777777" w:rsidR="00D038AF" w:rsidRPr="009B4AEC" w:rsidRDefault="00D038AF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</w:r>
      <w:r w:rsidRPr="009B4AEC">
        <w:rPr>
          <w:i/>
        </w:rPr>
        <w:t xml:space="preserve">Gweler </w:t>
      </w:r>
      <w:r w:rsidRPr="009B4AEC">
        <w:t xml:space="preserve">adran </w:t>
      </w:r>
      <w:r w:rsidR="00FB6B38">
        <w:t>39</w:t>
      </w:r>
      <w:r w:rsidRPr="009B4AEC">
        <w:t xml:space="preserve"> o Fesur y Gymraeg (Cymru) 2011.</w:t>
      </w:r>
    </w:p>
  </w:footnote>
  <w:footnote w:id="7">
    <w:p w14:paraId="075E305D" w14:textId="77777777" w:rsidR="00FB6B38" w:rsidRPr="00A14A82" w:rsidRDefault="00FB6B38" w:rsidP="00FB6B3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  <w:r>
        <w:rPr>
          <w:i/>
        </w:rPr>
        <w:t>Gweler</w:t>
      </w:r>
      <w:r>
        <w:t xml:space="preserve"> adran 67 o</w:t>
      </w:r>
      <w:r w:rsidR="00F96AA9">
        <w:t xml:space="preserve"> Fesur y Gymraeg (Cymru</w:t>
      </w:r>
      <w:r>
        <w:t>) 2011.</w:t>
      </w:r>
    </w:p>
  </w:footnote>
  <w:footnote w:id="8">
    <w:p w14:paraId="437225EB" w14:textId="77777777" w:rsidR="00D84BFA" w:rsidRPr="009B4AEC" w:rsidRDefault="00D84BFA">
      <w:pPr>
        <w:pStyle w:val="FootnoteText"/>
      </w:pPr>
      <w:r w:rsidRPr="00C24738">
        <w:t>(</w:t>
      </w:r>
      <w:r w:rsidRPr="009B4AEC">
        <w:rPr>
          <w:rStyle w:val="FootnoteReference"/>
        </w:rPr>
        <w:footnoteRef/>
      </w:r>
      <w:r w:rsidRPr="00C24738">
        <w:t>)</w:t>
      </w:r>
      <w:r w:rsidRPr="00C24738">
        <w:tab/>
        <w:t>O.S. 2016/182 (Cy. 76)</w:t>
      </w:r>
      <w:r w:rsidR="003C1885">
        <w:t xml:space="preserve">, </w:t>
      </w:r>
      <w:r w:rsidR="003C1885" w:rsidRPr="003C1885">
        <w:t>y mae diwygiadau iddo nad ydynt yn berthnasol i'r Rheoliadau hyn.</w:t>
      </w:r>
    </w:p>
  </w:footnote>
  <w:footnote w:id="9">
    <w:p w14:paraId="0D2582D0" w14:textId="77777777" w:rsidR="00D038AF" w:rsidRPr="009B4AEC" w:rsidRDefault="00D038AF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1993 p. 38.</w:t>
      </w:r>
    </w:p>
  </w:footnote>
  <w:footnote w:id="10">
    <w:p w14:paraId="73182240" w14:textId="77777777" w:rsidR="00D038AF" w:rsidRPr="009B4AEC" w:rsidRDefault="00D038AF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2006 p. 32.</w:t>
      </w:r>
    </w:p>
  </w:footnote>
  <w:footnote w:id="11">
    <w:p w14:paraId="7FE6F665" w14:textId="77777777" w:rsidR="00D420B2" w:rsidRDefault="00D420B2" w:rsidP="00D420B2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Diwygiwyd paragraff 8 gan adran 2 o Ddeddf Cynulliad Cenedlaethol Cymru (Ieithoedd Swyddogol) 2012 (dccc 1).</w:t>
      </w:r>
    </w:p>
  </w:footnote>
  <w:footnote w:id="12">
    <w:p w14:paraId="5A87785A" w14:textId="77777777" w:rsidR="0044769C" w:rsidRPr="009B4AEC" w:rsidRDefault="0044769C" w:rsidP="0044769C">
      <w:pPr>
        <w:pStyle w:val="FootnoteText"/>
      </w:pPr>
      <w:r w:rsidRPr="009B4AEC">
        <w:t>(</w:t>
      </w:r>
      <w:r w:rsidRPr="009B4AEC">
        <w:rPr>
          <w:rStyle w:val="FootnoteReference"/>
        </w:rPr>
        <w:footnoteRef/>
      </w:r>
      <w:r w:rsidRPr="009B4AEC">
        <w:t>)</w:t>
      </w:r>
      <w:r w:rsidRPr="009B4AEC">
        <w:tab/>
        <w:t>2000 p. 36.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C0EDE"/>
    <w:multiLevelType w:val="hybridMultilevel"/>
    <w:tmpl w:val="E36A1AC6"/>
    <w:lvl w:ilvl="0" w:tplc="96583D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E42E1"/>
    <w:multiLevelType w:val="multilevel"/>
    <w:tmpl w:val="6BD6622A"/>
    <w:lvl w:ilvl="0">
      <w:start w:val="3"/>
      <w:numFmt w:val="decimal"/>
      <w:lvlRestart w:val="0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2"/>
      <w:numFmt w:val="decimal"/>
      <w:pStyle w:val="N2"/>
      <w:suff w:val="space"/>
      <w:lvlText w:val="(%2)"/>
      <w:lvlJc w:val="left"/>
      <w:pPr>
        <w:ind w:left="-28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  <w:b w:val="0"/>
        <w:i w:val="0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 w16cid:durableId="146145467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32036903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0843290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2122194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1747713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14091871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4799183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7482316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0801192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0218115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026720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7705311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31443104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2869812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0808246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4091286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14347594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0024971">
    <w:abstractNumId w:val="1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7466814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455085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31835666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646123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196620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540205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3939547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94529441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4854683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324897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4947506">
    <w:abstractNumId w:val="1"/>
    <w:lvlOverride w:ilvl="0">
      <w:startOverride w:val="3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1883864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20599251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53645300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3546204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51222338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2274096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2567472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3870153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8729688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2989083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05646610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0488898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78950704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58722998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14978921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38578967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81571747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0510353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12553281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34945648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876937689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9518579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6182343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304092354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03746063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2062122832">
    <w:abstractNumId w:val="1"/>
  </w:num>
  <w:num w:numId="56" w16cid:durableId="206074228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31726588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70257160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7764241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28226946">
    <w:abstractNumId w:val="1"/>
  </w:num>
  <w:num w:numId="61" w16cid:durableId="849371480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736442867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683508948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89242348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84024092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486090864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45344752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41516632">
    <w:abstractNumId w:val="1"/>
  </w:num>
  <w:num w:numId="69" w16cid:durableId="273899719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066680827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306201751">
    <w:abstractNumId w:val="0"/>
  </w:num>
  <w:num w:numId="72" w16cid:durableId="203707702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989528525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45897436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5324223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235773225">
    <w:abstractNumId w:val="1"/>
  </w:num>
  <w:num w:numId="77" w16cid:durableId="179228185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29508451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29992526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491072045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918178602">
    <w:abstractNumId w:val="1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0548494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49364646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646936123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WelEng"/>
    <w:docVar w:name="Lang" w:val="Wel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Visible"/>
    <w:docVar w:name="toolbarForms" w:val="Hidden"/>
    <w:docVar w:name="toolbarFunctions" w:val="Visible"/>
    <w:docVar w:name="toolbarHeading" w:val="Hidden"/>
    <w:docVar w:name="toolbarLegalRules" w:val="Visible"/>
    <w:docVar w:name="toolbarParagraph" w:val="Visible"/>
    <w:docVar w:name="toolbarSpecials" w:val="Visible"/>
    <w:docVar w:name="toolbarStart" w:val="Visible"/>
    <w:docVar w:name="toolbarSymbols" w:val="Visible"/>
    <w:docVar w:name="toolbarTables" w:val="Visible"/>
    <w:docVar w:name="VerMajor" w:val="7"/>
    <w:docVar w:name="VerMinor" w:val="1"/>
  </w:docVars>
  <w:rsids>
    <w:rsidRoot w:val="007F04E1"/>
    <w:rsid w:val="000009BB"/>
    <w:rsid w:val="000046D0"/>
    <w:rsid w:val="00005DCF"/>
    <w:rsid w:val="00012435"/>
    <w:rsid w:val="00017D41"/>
    <w:rsid w:val="00020A5B"/>
    <w:rsid w:val="000239B9"/>
    <w:rsid w:val="00025C20"/>
    <w:rsid w:val="0003170C"/>
    <w:rsid w:val="00031DA2"/>
    <w:rsid w:val="000324F6"/>
    <w:rsid w:val="000332AE"/>
    <w:rsid w:val="00033947"/>
    <w:rsid w:val="00033FF4"/>
    <w:rsid w:val="000344B1"/>
    <w:rsid w:val="00037B49"/>
    <w:rsid w:val="00037D5A"/>
    <w:rsid w:val="00040919"/>
    <w:rsid w:val="00043C12"/>
    <w:rsid w:val="00044C84"/>
    <w:rsid w:val="0005013A"/>
    <w:rsid w:val="00050B9B"/>
    <w:rsid w:val="00053325"/>
    <w:rsid w:val="0005768A"/>
    <w:rsid w:val="000576EB"/>
    <w:rsid w:val="00057E91"/>
    <w:rsid w:val="00061C7D"/>
    <w:rsid w:val="00062E20"/>
    <w:rsid w:val="00067802"/>
    <w:rsid w:val="00071AAE"/>
    <w:rsid w:val="00073063"/>
    <w:rsid w:val="00073D7D"/>
    <w:rsid w:val="00080451"/>
    <w:rsid w:val="0008087A"/>
    <w:rsid w:val="00087CDE"/>
    <w:rsid w:val="0009033B"/>
    <w:rsid w:val="00091151"/>
    <w:rsid w:val="00092CEF"/>
    <w:rsid w:val="000A7ABE"/>
    <w:rsid w:val="000B217F"/>
    <w:rsid w:val="000B4DF8"/>
    <w:rsid w:val="000B620D"/>
    <w:rsid w:val="000C1D97"/>
    <w:rsid w:val="000C2EB6"/>
    <w:rsid w:val="000C433C"/>
    <w:rsid w:val="000C7DCB"/>
    <w:rsid w:val="000D1F57"/>
    <w:rsid w:val="000D28BB"/>
    <w:rsid w:val="000D2B27"/>
    <w:rsid w:val="000D4792"/>
    <w:rsid w:val="000D72C0"/>
    <w:rsid w:val="000D77EF"/>
    <w:rsid w:val="000E18D3"/>
    <w:rsid w:val="000E1D8E"/>
    <w:rsid w:val="000E4077"/>
    <w:rsid w:val="000E4959"/>
    <w:rsid w:val="000E70C0"/>
    <w:rsid w:val="000F06F2"/>
    <w:rsid w:val="000F105A"/>
    <w:rsid w:val="000F290E"/>
    <w:rsid w:val="000F4191"/>
    <w:rsid w:val="001003C8"/>
    <w:rsid w:val="001054AC"/>
    <w:rsid w:val="001058F7"/>
    <w:rsid w:val="00106395"/>
    <w:rsid w:val="0011301A"/>
    <w:rsid w:val="001149FE"/>
    <w:rsid w:val="00114DA8"/>
    <w:rsid w:val="001159CA"/>
    <w:rsid w:val="00116167"/>
    <w:rsid w:val="0011713A"/>
    <w:rsid w:val="00117CF9"/>
    <w:rsid w:val="00120FE5"/>
    <w:rsid w:val="00122E10"/>
    <w:rsid w:val="00124877"/>
    <w:rsid w:val="00132A37"/>
    <w:rsid w:val="00140D85"/>
    <w:rsid w:val="00147BB7"/>
    <w:rsid w:val="001527BA"/>
    <w:rsid w:val="001545AD"/>
    <w:rsid w:val="001562EF"/>
    <w:rsid w:val="00160B21"/>
    <w:rsid w:val="0016518D"/>
    <w:rsid w:val="00167904"/>
    <w:rsid w:val="001726EE"/>
    <w:rsid w:val="0017780D"/>
    <w:rsid w:val="00184934"/>
    <w:rsid w:val="00192661"/>
    <w:rsid w:val="00194B76"/>
    <w:rsid w:val="0019503E"/>
    <w:rsid w:val="00195F26"/>
    <w:rsid w:val="001A1F18"/>
    <w:rsid w:val="001A404C"/>
    <w:rsid w:val="001A58C9"/>
    <w:rsid w:val="001B1B59"/>
    <w:rsid w:val="001B1C4F"/>
    <w:rsid w:val="001B4AAF"/>
    <w:rsid w:val="001B60D5"/>
    <w:rsid w:val="001C1DFD"/>
    <w:rsid w:val="001C4800"/>
    <w:rsid w:val="001D45C3"/>
    <w:rsid w:val="001E0C7C"/>
    <w:rsid w:val="001E0F74"/>
    <w:rsid w:val="001E1378"/>
    <w:rsid w:val="001F0B49"/>
    <w:rsid w:val="001F738E"/>
    <w:rsid w:val="00203DBB"/>
    <w:rsid w:val="00205050"/>
    <w:rsid w:val="0020612D"/>
    <w:rsid w:val="00211606"/>
    <w:rsid w:val="0021393A"/>
    <w:rsid w:val="00215106"/>
    <w:rsid w:val="00215B48"/>
    <w:rsid w:val="00215C2D"/>
    <w:rsid w:val="0021750A"/>
    <w:rsid w:val="002222EA"/>
    <w:rsid w:val="00233898"/>
    <w:rsid w:val="00237FEF"/>
    <w:rsid w:val="0024204A"/>
    <w:rsid w:val="00242E6C"/>
    <w:rsid w:val="00245244"/>
    <w:rsid w:val="002452D8"/>
    <w:rsid w:val="00246EBA"/>
    <w:rsid w:val="00253459"/>
    <w:rsid w:val="00257F25"/>
    <w:rsid w:val="00262834"/>
    <w:rsid w:val="00264311"/>
    <w:rsid w:val="00265698"/>
    <w:rsid w:val="002657DD"/>
    <w:rsid w:val="00271A36"/>
    <w:rsid w:val="00272F6F"/>
    <w:rsid w:val="00277903"/>
    <w:rsid w:val="00280DD8"/>
    <w:rsid w:val="0028154F"/>
    <w:rsid w:val="00281EEB"/>
    <w:rsid w:val="00284388"/>
    <w:rsid w:val="00290FD6"/>
    <w:rsid w:val="00292042"/>
    <w:rsid w:val="00292894"/>
    <w:rsid w:val="00294009"/>
    <w:rsid w:val="00297293"/>
    <w:rsid w:val="00297E9A"/>
    <w:rsid w:val="002A1118"/>
    <w:rsid w:val="002A7BBA"/>
    <w:rsid w:val="002B09A9"/>
    <w:rsid w:val="002B2AB3"/>
    <w:rsid w:val="002B3740"/>
    <w:rsid w:val="002B3C5B"/>
    <w:rsid w:val="002B4327"/>
    <w:rsid w:val="002B5A86"/>
    <w:rsid w:val="002B638C"/>
    <w:rsid w:val="002B7324"/>
    <w:rsid w:val="002C4348"/>
    <w:rsid w:val="002C7685"/>
    <w:rsid w:val="002D2359"/>
    <w:rsid w:val="002D64BB"/>
    <w:rsid w:val="002D71E9"/>
    <w:rsid w:val="002E0961"/>
    <w:rsid w:val="002E1540"/>
    <w:rsid w:val="002E1FD5"/>
    <w:rsid w:val="002E35DE"/>
    <w:rsid w:val="002E68A3"/>
    <w:rsid w:val="002E79A1"/>
    <w:rsid w:val="002F3E74"/>
    <w:rsid w:val="0030031B"/>
    <w:rsid w:val="003018F7"/>
    <w:rsid w:val="00306277"/>
    <w:rsid w:val="00313CD5"/>
    <w:rsid w:val="00314CAE"/>
    <w:rsid w:val="00320ACC"/>
    <w:rsid w:val="00322312"/>
    <w:rsid w:val="003243CA"/>
    <w:rsid w:val="003265DE"/>
    <w:rsid w:val="00331D38"/>
    <w:rsid w:val="0033471C"/>
    <w:rsid w:val="00334905"/>
    <w:rsid w:val="00336808"/>
    <w:rsid w:val="003379CE"/>
    <w:rsid w:val="00345DA4"/>
    <w:rsid w:val="003476DF"/>
    <w:rsid w:val="0035076C"/>
    <w:rsid w:val="00350EA5"/>
    <w:rsid w:val="0035421B"/>
    <w:rsid w:val="00354222"/>
    <w:rsid w:val="00354469"/>
    <w:rsid w:val="00354E7E"/>
    <w:rsid w:val="00363312"/>
    <w:rsid w:val="00370B12"/>
    <w:rsid w:val="003719CA"/>
    <w:rsid w:val="00375A1D"/>
    <w:rsid w:val="00377EE5"/>
    <w:rsid w:val="003856CE"/>
    <w:rsid w:val="0039302B"/>
    <w:rsid w:val="00393058"/>
    <w:rsid w:val="00394753"/>
    <w:rsid w:val="00395061"/>
    <w:rsid w:val="00396456"/>
    <w:rsid w:val="00397F2F"/>
    <w:rsid w:val="00397F7D"/>
    <w:rsid w:val="003A05E5"/>
    <w:rsid w:val="003A59C9"/>
    <w:rsid w:val="003A711F"/>
    <w:rsid w:val="003B5101"/>
    <w:rsid w:val="003C1885"/>
    <w:rsid w:val="003C2004"/>
    <w:rsid w:val="003C2288"/>
    <w:rsid w:val="003C282F"/>
    <w:rsid w:val="003C6DD8"/>
    <w:rsid w:val="003D4C03"/>
    <w:rsid w:val="003D60FD"/>
    <w:rsid w:val="003D7499"/>
    <w:rsid w:val="003D7CD4"/>
    <w:rsid w:val="003E569A"/>
    <w:rsid w:val="003F234D"/>
    <w:rsid w:val="003F2CE3"/>
    <w:rsid w:val="003F5552"/>
    <w:rsid w:val="003F62D8"/>
    <w:rsid w:val="00400985"/>
    <w:rsid w:val="00401FF2"/>
    <w:rsid w:val="00402A77"/>
    <w:rsid w:val="00405583"/>
    <w:rsid w:val="00405915"/>
    <w:rsid w:val="0040752D"/>
    <w:rsid w:val="0041223A"/>
    <w:rsid w:val="004128CA"/>
    <w:rsid w:val="00413A19"/>
    <w:rsid w:val="004157C4"/>
    <w:rsid w:val="00415ECE"/>
    <w:rsid w:val="00421120"/>
    <w:rsid w:val="00422DD2"/>
    <w:rsid w:val="0042581A"/>
    <w:rsid w:val="004266DE"/>
    <w:rsid w:val="00427CD8"/>
    <w:rsid w:val="004334AB"/>
    <w:rsid w:val="004338DA"/>
    <w:rsid w:val="00434316"/>
    <w:rsid w:val="00437ACD"/>
    <w:rsid w:val="00443B20"/>
    <w:rsid w:val="00444DFD"/>
    <w:rsid w:val="00445126"/>
    <w:rsid w:val="00445686"/>
    <w:rsid w:val="0044769C"/>
    <w:rsid w:val="00450CC5"/>
    <w:rsid w:val="004513F2"/>
    <w:rsid w:val="0045184E"/>
    <w:rsid w:val="00451F95"/>
    <w:rsid w:val="0045254C"/>
    <w:rsid w:val="00452DE6"/>
    <w:rsid w:val="00455D7C"/>
    <w:rsid w:val="0046133F"/>
    <w:rsid w:val="00462FB7"/>
    <w:rsid w:val="004639CD"/>
    <w:rsid w:val="00466BFF"/>
    <w:rsid w:val="00467CAC"/>
    <w:rsid w:val="00473B1B"/>
    <w:rsid w:val="00474C1C"/>
    <w:rsid w:val="00477345"/>
    <w:rsid w:val="00484A79"/>
    <w:rsid w:val="00487F37"/>
    <w:rsid w:val="004905AB"/>
    <w:rsid w:val="00490AD3"/>
    <w:rsid w:val="004936FB"/>
    <w:rsid w:val="00496706"/>
    <w:rsid w:val="004969EF"/>
    <w:rsid w:val="004A22BE"/>
    <w:rsid w:val="004A2EBD"/>
    <w:rsid w:val="004A58F9"/>
    <w:rsid w:val="004A6D9C"/>
    <w:rsid w:val="004B27F0"/>
    <w:rsid w:val="004B2C10"/>
    <w:rsid w:val="004B4509"/>
    <w:rsid w:val="004C630B"/>
    <w:rsid w:val="004D06FC"/>
    <w:rsid w:val="004D3384"/>
    <w:rsid w:val="004D33EB"/>
    <w:rsid w:val="004D3553"/>
    <w:rsid w:val="004D3B42"/>
    <w:rsid w:val="004D5740"/>
    <w:rsid w:val="004E2471"/>
    <w:rsid w:val="004E3930"/>
    <w:rsid w:val="004E3D65"/>
    <w:rsid w:val="004E5C1B"/>
    <w:rsid w:val="004E63D8"/>
    <w:rsid w:val="004E68E6"/>
    <w:rsid w:val="004F0B89"/>
    <w:rsid w:val="005013CD"/>
    <w:rsid w:val="00501A50"/>
    <w:rsid w:val="00501EBD"/>
    <w:rsid w:val="0050768A"/>
    <w:rsid w:val="005108DF"/>
    <w:rsid w:val="00512E1E"/>
    <w:rsid w:val="005131BD"/>
    <w:rsid w:val="00515EF7"/>
    <w:rsid w:val="00516866"/>
    <w:rsid w:val="00527CE3"/>
    <w:rsid w:val="00527F30"/>
    <w:rsid w:val="00530047"/>
    <w:rsid w:val="00530990"/>
    <w:rsid w:val="00531AC7"/>
    <w:rsid w:val="0053297B"/>
    <w:rsid w:val="005363A7"/>
    <w:rsid w:val="00540CD8"/>
    <w:rsid w:val="00541D96"/>
    <w:rsid w:val="00542527"/>
    <w:rsid w:val="0054357B"/>
    <w:rsid w:val="005516A3"/>
    <w:rsid w:val="00551C1E"/>
    <w:rsid w:val="00553A64"/>
    <w:rsid w:val="0056077B"/>
    <w:rsid w:val="00560E63"/>
    <w:rsid w:val="00562CAB"/>
    <w:rsid w:val="00572222"/>
    <w:rsid w:val="0057266E"/>
    <w:rsid w:val="00584806"/>
    <w:rsid w:val="005866DD"/>
    <w:rsid w:val="0059596A"/>
    <w:rsid w:val="0059647B"/>
    <w:rsid w:val="005A1B25"/>
    <w:rsid w:val="005A32E3"/>
    <w:rsid w:val="005A3B50"/>
    <w:rsid w:val="005A4DC3"/>
    <w:rsid w:val="005A5DA5"/>
    <w:rsid w:val="005B05D7"/>
    <w:rsid w:val="005B7DBA"/>
    <w:rsid w:val="005C07B8"/>
    <w:rsid w:val="005C13CE"/>
    <w:rsid w:val="005C40A6"/>
    <w:rsid w:val="005C6DF6"/>
    <w:rsid w:val="005D09CA"/>
    <w:rsid w:val="005D5319"/>
    <w:rsid w:val="005E0739"/>
    <w:rsid w:val="005E6512"/>
    <w:rsid w:val="005E6DA4"/>
    <w:rsid w:val="005F1CF0"/>
    <w:rsid w:val="005F243D"/>
    <w:rsid w:val="005F2941"/>
    <w:rsid w:val="005F36E7"/>
    <w:rsid w:val="005F3847"/>
    <w:rsid w:val="005F3CB4"/>
    <w:rsid w:val="005F74B3"/>
    <w:rsid w:val="00601E12"/>
    <w:rsid w:val="00602E90"/>
    <w:rsid w:val="0060369E"/>
    <w:rsid w:val="0060605A"/>
    <w:rsid w:val="00610182"/>
    <w:rsid w:val="0061059E"/>
    <w:rsid w:val="00610631"/>
    <w:rsid w:val="00611EE5"/>
    <w:rsid w:val="00614153"/>
    <w:rsid w:val="0061527B"/>
    <w:rsid w:val="00621479"/>
    <w:rsid w:val="006229FF"/>
    <w:rsid w:val="0062482E"/>
    <w:rsid w:val="0063239C"/>
    <w:rsid w:val="006333DF"/>
    <w:rsid w:val="00633D1B"/>
    <w:rsid w:val="00635E14"/>
    <w:rsid w:val="00636FEC"/>
    <w:rsid w:val="00641A5C"/>
    <w:rsid w:val="00642FD9"/>
    <w:rsid w:val="00645ABC"/>
    <w:rsid w:val="006462B5"/>
    <w:rsid w:val="0065381C"/>
    <w:rsid w:val="00654F3B"/>
    <w:rsid w:val="00655858"/>
    <w:rsid w:val="00660269"/>
    <w:rsid w:val="0066052C"/>
    <w:rsid w:val="00670856"/>
    <w:rsid w:val="00672E81"/>
    <w:rsid w:val="006731D9"/>
    <w:rsid w:val="006745CF"/>
    <w:rsid w:val="00675A2C"/>
    <w:rsid w:val="00675CD0"/>
    <w:rsid w:val="00686744"/>
    <w:rsid w:val="00690A3B"/>
    <w:rsid w:val="006945F0"/>
    <w:rsid w:val="00696764"/>
    <w:rsid w:val="006A595E"/>
    <w:rsid w:val="006A682D"/>
    <w:rsid w:val="006A7C54"/>
    <w:rsid w:val="006A7DF8"/>
    <w:rsid w:val="006B0AAA"/>
    <w:rsid w:val="006B191F"/>
    <w:rsid w:val="006B28D8"/>
    <w:rsid w:val="006B3B7C"/>
    <w:rsid w:val="006B4ADB"/>
    <w:rsid w:val="006B6911"/>
    <w:rsid w:val="006B75DD"/>
    <w:rsid w:val="006C0070"/>
    <w:rsid w:val="006C2583"/>
    <w:rsid w:val="006C3089"/>
    <w:rsid w:val="006C3978"/>
    <w:rsid w:val="006C56EC"/>
    <w:rsid w:val="006C6643"/>
    <w:rsid w:val="006C68A1"/>
    <w:rsid w:val="006C6981"/>
    <w:rsid w:val="006D1F11"/>
    <w:rsid w:val="006D6E4A"/>
    <w:rsid w:val="006D7810"/>
    <w:rsid w:val="006E5083"/>
    <w:rsid w:val="006E65AD"/>
    <w:rsid w:val="006E7D0B"/>
    <w:rsid w:val="006F53B8"/>
    <w:rsid w:val="006F5B76"/>
    <w:rsid w:val="006F62C1"/>
    <w:rsid w:val="007012E4"/>
    <w:rsid w:val="007079BB"/>
    <w:rsid w:val="00711BE8"/>
    <w:rsid w:val="00713113"/>
    <w:rsid w:val="00716ED4"/>
    <w:rsid w:val="00720567"/>
    <w:rsid w:val="00725F1D"/>
    <w:rsid w:val="00731443"/>
    <w:rsid w:val="007354EF"/>
    <w:rsid w:val="00737BA4"/>
    <w:rsid w:val="00743BCB"/>
    <w:rsid w:val="0074593A"/>
    <w:rsid w:val="00745F23"/>
    <w:rsid w:val="0074692C"/>
    <w:rsid w:val="00752C28"/>
    <w:rsid w:val="00753B24"/>
    <w:rsid w:val="00760B96"/>
    <w:rsid w:val="0076313D"/>
    <w:rsid w:val="0076576B"/>
    <w:rsid w:val="007703FD"/>
    <w:rsid w:val="00773CD6"/>
    <w:rsid w:val="00775894"/>
    <w:rsid w:val="00777BFA"/>
    <w:rsid w:val="00781710"/>
    <w:rsid w:val="0078307B"/>
    <w:rsid w:val="00783B32"/>
    <w:rsid w:val="00783CC6"/>
    <w:rsid w:val="00785ACC"/>
    <w:rsid w:val="00787117"/>
    <w:rsid w:val="007876E7"/>
    <w:rsid w:val="007904D9"/>
    <w:rsid w:val="007A4CC8"/>
    <w:rsid w:val="007A7EAC"/>
    <w:rsid w:val="007B03C1"/>
    <w:rsid w:val="007B08AC"/>
    <w:rsid w:val="007B4BCC"/>
    <w:rsid w:val="007B64B1"/>
    <w:rsid w:val="007B75E9"/>
    <w:rsid w:val="007C22A3"/>
    <w:rsid w:val="007C25C1"/>
    <w:rsid w:val="007C3DD1"/>
    <w:rsid w:val="007C79F0"/>
    <w:rsid w:val="007D2A3F"/>
    <w:rsid w:val="007D3A1E"/>
    <w:rsid w:val="007D7509"/>
    <w:rsid w:val="007E1F06"/>
    <w:rsid w:val="007E6C26"/>
    <w:rsid w:val="007F04E1"/>
    <w:rsid w:val="007F089E"/>
    <w:rsid w:val="007F1286"/>
    <w:rsid w:val="007F34A1"/>
    <w:rsid w:val="007F64E1"/>
    <w:rsid w:val="007F69B9"/>
    <w:rsid w:val="008028DA"/>
    <w:rsid w:val="00803AFD"/>
    <w:rsid w:val="00805A90"/>
    <w:rsid w:val="00812284"/>
    <w:rsid w:val="00817585"/>
    <w:rsid w:val="00817DCA"/>
    <w:rsid w:val="00820C0A"/>
    <w:rsid w:val="00825D79"/>
    <w:rsid w:val="0083118A"/>
    <w:rsid w:val="00831EA1"/>
    <w:rsid w:val="00834461"/>
    <w:rsid w:val="00834955"/>
    <w:rsid w:val="00840D4D"/>
    <w:rsid w:val="00840F42"/>
    <w:rsid w:val="00842998"/>
    <w:rsid w:val="0085377A"/>
    <w:rsid w:val="00854F9A"/>
    <w:rsid w:val="00862889"/>
    <w:rsid w:val="008630EC"/>
    <w:rsid w:val="00863DF4"/>
    <w:rsid w:val="008642D0"/>
    <w:rsid w:val="00865D22"/>
    <w:rsid w:val="008674B0"/>
    <w:rsid w:val="00871C1D"/>
    <w:rsid w:val="008805EA"/>
    <w:rsid w:val="00881711"/>
    <w:rsid w:val="00884249"/>
    <w:rsid w:val="00891C0F"/>
    <w:rsid w:val="00892A7D"/>
    <w:rsid w:val="008936D6"/>
    <w:rsid w:val="00896F65"/>
    <w:rsid w:val="008A19D1"/>
    <w:rsid w:val="008A2275"/>
    <w:rsid w:val="008A2652"/>
    <w:rsid w:val="008A2B9E"/>
    <w:rsid w:val="008A505A"/>
    <w:rsid w:val="008A5BBD"/>
    <w:rsid w:val="008B13ED"/>
    <w:rsid w:val="008B1F2E"/>
    <w:rsid w:val="008B2AC6"/>
    <w:rsid w:val="008B3ECA"/>
    <w:rsid w:val="008B498A"/>
    <w:rsid w:val="008B609B"/>
    <w:rsid w:val="008B6BDD"/>
    <w:rsid w:val="008C0118"/>
    <w:rsid w:val="008C046E"/>
    <w:rsid w:val="008C0575"/>
    <w:rsid w:val="008C1C07"/>
    <w:rsid w:val="008C2D1D"/>
    <w:rsid w:val="008C3AB5"/>
    <w:rsid w:val="008C451D"/>
    <w:rsid w:val="008D5D11"/>
    <w:rsid w:val="008D66AC"/>
    <w:rsid w:val="008D68E9"/>
    <w:rsid w:val="008E02CC"/>
    <w:rsid w:val="008E1A9B"/>
    <w:rsid w:val="008E407D"/>
    <w:rsid w:val="008E68A5"/>
    <w:rsid w:val="008F34C7"/>
    <w:rsid w:val="008F771E"/>
    <w:rsid w:val="008F7D32"/>
    <w:rsid w:val="009050BB"/>
    <w:rsid w:val="00905E8C"/>
    <w:rsid w:val="00907AAF"/>
    <w:rsid w:val="00910CB4"/>
    <w:rsid w:val="00915220"/>
    <w:rsid w:val="009165A1"/>
    <w:rsid w:val="00917799"/>
    <w:rsid w:val="0092025F"/>
    <w:rsid w:val="00920576"/>
    <w:rsid w:val="00920C52"/>
    <w:rsid w:val="009261B7"/>
    <w:rsid w:val="009306A1"/>
    <w:rsid w:val="00934993"/>
    <w:rsid w:val="0093650F"/>
    <w:rsid w:val="00937BB0"/>
    <w:rsid w:val="00940392"/>
    <w:rsid w:val="00940F4A"/>
    <w:rsid w:val="00944D3F"/>
    <w:rsid w:val="00945377"/>
    <w:rsid w:val="009462D3"/>
    <w:rsid w:val="00946755"/>
    <w:rsid w:val="00946AC0"/>
    <w:rsid w:val="00953A0A"/>
    <w:rsid w:val="009574F6"/>
    <w:rsid w:val="009608A5"/>
    <w:rsid w:val="009644F4"/>
    <w:rsid w:val="00970FF2"/>
    <w:rsid w:val="009752E9"/>
    <w:rsid w:val="009800E0"/>
    <w:rsid w:val="00985908"/>
    <w:rsid w:val="009867AA"/>
    <w:rsid w:val="00986ED9"/>
    <w:rsid w:val="00990196"/>
    <w:rsid w:val="00993323"/>
    <w:rsid w:val="00996A8E"/>
    <w:rsid w:val="00996CF8"/>
    <w:rsid w:val="0099720B"/>
    <w:rsid w:val="009A1196"/>
    <w:rsid w:val="009A4341"/>
    <w:rsid w:val="009A5D1B"/>
    <w:rsid w:val="009A7C67"/>
    <w:rsid w:val="009A7DC6"/>
    <w:rsid w:val="009B2560"/>
    <w:rsid w:val="009B2A7E"/>
    <w:rsid w:val="009B2D82"/>
    <w:rsid w:val="009B4AEC"/>
    <w:rsid w:val="009B5DDB"/>
    <w:rsid w:val="009B6DFB"/>
    <w:rsid w:val="009C064F"/>
    <w:rsid w:val="009C0B0A"/>
    <w:rsid w:val="009C0C48"/>
    <w:rsid w:val="009C3952"/>
    <w:rsid w:val="009D54AA"/>
    <w:rsid w:val="009D6C1F"/>
    <w:rsid w:val="009E3043"/>
    <w:rsid w:val="009E3E2E"/>
    <w:rsid w:val="009F36C2"/>
    <w:rsid w:val="009F6BD2"/>
    <w:rsid w:val="009F6E4C"/>
    <w:rsid w:val="009F72EE"/>
    <w:rsid w:val="00A009B5"/>
    <w:rsid w:val="00A00B90"/>
    <w:rsid w:val="00A00DC9"/>
    <w:rsid w:val="00A01907"/>
    <w:rsid w:val="00A0236D"/>
    <w:rsid w:val="00A049AC"/>
    <w:rsid w:val="00A04F80"/>
    <w:rsid w:val="00A05EE1"/>
    <w:rsid w:val="00A127A4"/>
    <w:rsid w:val="00A13F74"/>
    <w:rsid w:val="00A156DC"/>
    <w:rsid w:val="00A17F53"/>
    <w:rsid w:val="00A22CCC"/>
    <w:rsid w:val="00A321D1"/>
    <w:rsid w:val="00A32D41"/>
    <w:rsid w:val="00A33109"/>
    <w:rsid w:val="00A365B5"/>
    <w:rsid w:val="00A400B6"/>
    <w:rsid w:val="00A42F2E"/>
    <w:rsid w:val="00A61552"/>
    <w:rsid w:val="00A616A2"/>
    <w:rsid w:val="00A63090"/>
    <w:rsid w:val="00A65253"/>
    <w:rsid w:val="00A7075C"/>
    <w:rsid w:val="00A71488"/>
    <w:rsid w:val="00A722FD"/>
    <w:rsid w:val="00A72D5F"/>
    <w:rsid w:val="00A7334F"/>
    <w:rsid w:val="00A7533C"/>
    <w:rsid w:val="00A81D2D"/>
    <w:rsid w:val="00A91C12"/>
    <w:rsid w:val="00A9658C"/>
    <w:rsid w:val="00A9755E"/>
    <w:rsid w:val="00AA0E72"/>
    <w:rsid w:val="00AA2674"/>
    <w:rsid w:val="00AA31D8"/>
    <w:rsid w:val="00AB26A8"/>
    <w:rsid w:val="00AB74B4"/>
    <w:rsid w:val="00AC25DA"/>
    <w:rsid w:val="00AC6E69"/>
    <w:rsid w:val="00AD12DB"/>
    <w:rsid w:val="00AD1A81"/>
    <w:rsid w:val="00AD2411"/>
    <w:rsid w:val="00AD6604"/>
    <w:rsid w:val="00AE2C96"/>
    <w:rsid w:val="00AE38E7"/>
    <w:rsid w:val="00AE6819"/>
    <w:rsid w:val="00AE7F88"/>
    <w:rsid w:val="00AF0E95"/>
    <w:rsid w:val="00AF1F17"/>
    <w:rsid w:val="00AF24C3"/>
    <w:rsid w:val="00AF3599"/>
    <w:rsid w:val="00AF4E21"/>
    <w:rsid w:val="00AF5ECC"/>
    <w:rsid w:val="00B01BCE"/>
    <w:rsid w:val="00B02D3D"/>
    <w:rsid w:val="00B03699"/>
    <w:rsid w:val="00B03EB9"/>
    <w:rsid w:val="00B04123"/>
    <w:rsid w:val="00B04D4F"/>
    <w:rsid w:val="00B05A7F"/>
    <w:rsid w:val="00B12DF0"/>
    <w:rsid w:val="00B131D0"/>
    <w:rsid w:val="00B141E4"/>
    <w:rsid w:val="00B159C5"/>
    <w:rsid w:val="00B1608E"/>
    <w:rsid w:val="00B211D9"/>
    <w:rsid w:val="00B27FE1"/>
    <w:rsid w:val="00B323C0"/>
    <w:rsid w:val="00B32F0A"/>
    <w:rsid w:val="00B34243"/>
    <w:rsid w:val="00B3471F"/>
    <w:rsid w:val="00B36C79"/>
    <w:rsid w:val="00B36FE2"/>
    <w:rsid w:val="00B41B1B"/>
    <w:rsid w:val="00B42249"/>
    <w:rsid w:val="00B42538"/>
    <w:rsid w:val="00B42727"/>
    <w:rsid w:val="00B43C2E"/>
    <w:rsid w:val="00B52A74"/>
    <w:rsid w:val="00B537D7"/>
    <w:rsid w:val="00B5732E"/>
    <w:rsid w:val="00B62B5D"/>
    <w:rsid w:val="00B62CC5"/>
    <w:rsid w:val="00B778F6"/>
    <w:rsid w:val="00B8031C"/>
    <w:rsid w:val="00B81BE8"/>
    <w:rsid w:val="00B85206"/>
    <w:rsid w:val="00B86B1C"/>
    <w:rsid w:val="00B93009"/>
    <w:rsid w:val="00B97357"/>
    <w:rsid w:val="00B9751D"/>
    <w:rsid w:val="00BA1990"/>
    <w:rsid w:val="00BA287D"/>
    <w:rsid w:val="00BA47C6"/>
    <w:rsid w:val="00BA67D0"/>
    <w:rsid w:val="00BA724D"/>
    <w:rsid w:val="00BB1BD2"/>
    <w:rsid w:val="00BB22D6"/>
    <w:rsid w:val="00BB4EC0"/>
    <w:rsid w:val="00BB635D"/>
    <w:rsid w:val="00BB75D9"/>
    <w:rsid w:val="00BC1D09"/>
    <w:rsid w:val="00BC2D7F"/>
    <w:rsid w:val="00BC378E"/>
    <w:rsid w:val="00BC5405"/>
    <w:rsid w:val="00BC73BE"/>
    <w:rsid w:val="00BD29C0"/>
    <w:rsid w:val="00BD3076"/>
    <w:rsid w:val="00BD3B4A"/>
    <w:rsid w:val="00BD5A83"/>
    <w:rsid w:val="00BD5ADD"/>
    <w:rsid w:val="00BD778C"/>
    <w:rsid w:val="00BE0A5A"/>
    <w:rsid w:val="00BE3434"/>
    <w:rsid w:val="00BE64C6"/>
    <w:rsid w:val="00BF46CE"/>
    <w:rsid w:val="00BF5311"/>
    <w:rsid w:val="00C00E06"/>
    <w:rsid w:val="00C00E5D"/>
    <w:rsid w:val="00C01701"/>
    <w:rsid w:val="00C02313"/>
    <w:rsid w:val="00C04D0F"/>
    <w:rsid w:val="00C065ED"/>
    <w:rsid w:val="00C16E45"/>
    <w:rsid w:val="00C21123"/>
    <w:rsid w:val="00C24738"/>
    <w:rsid w:val="00C248BC"/>
    <w:rsid w:val="00C24F8A"/>
    <w:rsid w:val="00C308B4"/>
    <w:rsid w:val="00C3446C"/>
    <w:rsid w:val="00C34492"/>
    <w:rsid w:val="00C3688E"/>
    <w:rsid w:val="00C36CE3"/>
    <w:rsid w:val="00C42D5E"/>
    <w:rsid w:val="00C4499C"/>
    <w:rsid w:val="00C45A2E"/>
    <w:rsid w:val="00C45A86"/>
    <w:rsid w:val="00C50962"/>
    <w:rsid w:val="00C60245"/>
    <w:rsid w:val="00C61FA4"/>
    <w:rsid w:val="00C648FA"/>
    <w:rsid w:val="00C67E9D"/>
    <w:rsid w:val="00C74FEB"/>
    <w:rsid w:val="00C7598C"/>
    <w:rsid w:val="00C779D4"/>
    <w:rsid w:val="00C832E5"/>
    <w:rsid w:val="00C868DF"/>
    <w:rsid w:val="00C87ACD"/>
    <w:rsid w:val="00C96AC7"/>
    <w:rsid w:val="00C9707E"/>
    <w:rsid w:val="00C97B16"/>
    <w:rsid w:val="00CA052E"/>
    <w:rsid w:val="00CA5736"/>
    <w:rsid w:val="00CB15BD"/>
    <w:rsid w:val="00CB4D71"/>
    <w:rsid w:val="00CB6291"/>
    <w:rsid w:val="00CB6441"/>
    <w:rsid w:val="00CC0B8A"/>
    <w:rsid w:val="00CC15CC"/>
    <w:rsid w:val="00CC2614"/>
    <w:rsid w:val="00CC3762"/>
    <w:rsid w:val="00CC6D06"/>
    <w:rsid w:val="00CD1412"/>
    <w:rsid w:val="00CD2CBA"/>
    <w:rsid w:val="00CD4120"/>
    <w:rsid w:val="00CE1003"/>
    <w:rsid w:val="00CE760E"/>
    <w:rsid w:val="00CE7973"/>
    <w:rsid w:val="00CF0B11"/>
    <w:rsid w:val="00CF1F26"/>
    <w:rsid w:val="00CF4273"/>
    <w:rsid w:val="00CF5162"/>
    <w:rsid w:val="00CF570A"/>
    <w:rsid w:val="00CF5B46"/>
    <w:rsid w:val="00CF72AE"/>
    <w:rsid w:val="00D000A3"/>
    <w:rsid w:val="00D00A86"/>
    <w:rsid w:val="00D01759"/>
    <w:rsid w:val="00D02907"/>
    <w:rsid w:val="00D038AF"/>
    <w:rsid w:val="00D12505"/>
    <w:rsid w:val="00D14055"/>
    <w:rsid w:val="00D16276"/>
    <w:rsid w:val="00D20C09"/>
    <w:rsid w:val="00D232EA"/>
    <w:rsid w:val="00D2735E"/>
    <w:rsid w:val="00D31480"/>
    <w:rsid w:val="00D33548"/>
    <w:rsid w:val="00D35CD3"/>
    <w:rsid w:val="00D40CC3"/>
    <w:rsid w:val="00D41F9E"/>
    <w:rsid w:val="00D420B2"/>
    <w:rsid w:val="00D427BA"/>
    <w:rsid w:val="00D43B26"/>
    <w:rsid w:val="00D51A74"/>
    <w:rsid w:val="00D52F25"/>
    <w:rsid w:val="00D54833"/>
    <w:rsid w:val="00D559FA"/>
    <w:rsid w:val="00D567E5"/>
    <w:rsid w:val="00D5770C"/>
    <w:rsid w:val="00D61063"/>
    <w:rsid w:val="00D63365"/>
    <w:rsid w:val="00D63886"/>
    <w:rsid w:val="00D6510B"/>
    <w:rsid w:val="00D66C9F"/>
    <w:rsid w:val="00D70668"/>
    <w:rsid w:val="00D71ACB"/>
    <w:rsid w:val="00D73D89"/>
    <w:rsid w:val="00D74C0E"/>
    <w:rsid w:val="00D74D68"/>
    <w:rsid w:val="00D77019"/>
    <w:rsid w:val="00D825F7"/>
    <w:rsid w:val="00D83108"/>
    <w:rsid w:val="00D835E1"/>
    <w:rsid w:val="00D83CC0"/>
    <w:rsid w:val="00D84B83"/>
    <w:rsid w:val="00D84BFA"/>
    <w:rsid w:val="00D92F58"/>
    <w:rsid w:val="00D96329"/>
    <w:rsid w:val="00D97E69"/>
    <w:rsid w:val="00DA22E2"/>
    <w:rsid w:val="00DA2918"/>
    <w:rsid w:val="00DB002D"/>
    <w:rsid w:val="00DB396B"/>
    <w:rsid w:val="00DB77CC"/>
    <w:rsid w:val="00DC0790"/>
    <w:rsid w:val="00DC427E"/>
    <w:rsid w:val="00DC78CF"/>
    <w:rsid w:val="00DD52D5"/>
    <w:rsid w:val="00DD7349"/>
    <w:rsid w:val="00DE1F4E"/>
    <w:rsid w:val="00DE674E"/>
    <w:rsid w:val="00DE6F8D"/>
    <w:rsid w:val="00DF673E"/>
    <w:rsid w:val="00E01642"/>
    <w:rsid w:val="00E042E4"/>
    <w:rsid w:val="00E044A4"/>
    <w:rsid w:val="00E055ED"/>
    <w:rsid w:val="00E068E4"/>
    <w:rsid w:val="00E07C0F"/>
    <w:rsid w:val="00E121FE"/>
    <w:rsid w:val="00E1318E"/>
    <w:rsid w:val="00E14955"/>
    <w:rsid w:val="00E16DA9"/>
    <w:rsid w:val="00E241D9"/>
    <w:rsid w:val="00E26A7C"/>
    <w:rsid w:val="00E327AE"/>
    <w:rsid w:val="00E408A2"/>
    <w:rsid w:val="00E40F25"/>
    <w:rsid w:val="00E42F3F"/>
    <w:rsid w:val="00E44499"/>
    <w:rsid w:val="00E454E7"/>
    <w:rsid w:val="00E5094D"/>
    <w:rsid w:val="00E537BC"/>
    <w:rsid w:val="00E545F7"/>
    <w:rsid w:val="00E566A1"/>
    <w:rsid w:val="00E60F5A"/>
    <w:rsid w:val="00E61B82"/>
    <w:rsid w:val="00E6241D"/>
    <w:rsid w:val="00E6349D"/>
    <w:rsid w:val="00E64BD6"/>
    <w:rsid w:val="00E72A07"/>
    <w:rsid w:val="00E75FD9"/>
    <w:rsid w:val="00E775C8"/>
    <w:rsid w:val="00E80008"/>
    <w:rsid w:val="00E814FD"/>
    <w:rsid w:val="00E83942"/>
    <w:rsid w:val="00E87867"/>
    <w:rsid w:val="00E943EE"/>
    <w:rsid w:val="00E958EF"/>
    <w:rsid w:val="00E95BA0"/>
    <w:rsid w:val="00E972EB"/>
    <w:rsid w:val="00EA22B2"/>
    <w:rsid w:val="00EA4F1E"/>
    <w:rsid w:val="00EA6EE0"/>
    <w:rsid w:val="00EA6F7E"/>
    <w:rsid w:val="00EB002A"/>
    <w:rsid w:val="00EB00BD"/>
    <w:rsid w:val="00EB166A"/>
    <w:rsid w:val="00EC06B3"/>
    <w:rsid w:val="00EC13E1"/>
    <w:rsid w:val="00EC296E"/>
    <w:rsid w:val="00EC48BF"/>
    <w:rsid w:val="00EC4BF3"/>
    <w:rsid w:val="00EC6837"/>
    <w:rsid w:val="00EC7BBE"/>
    <w:rsid w:val="00ED0A2E"/>
    <w:rsid w:val="00ED0B38"/>
    <w:rsid w:val="00ED25EC"/>
    <w:rsid w:val="00ED525E"/>
    <w:rsid w:val="00ED5EF6"/>
    <w:rsid w:val="00ED72A2"/>
    <w:rsid w:val="00EE2C5D"/>
    <w:rsid w:val="00EE7147"/>
    <w:rsid w:val="00EE7F3B"/>
    <w:rsid w:val="00EF08C9"/>
    <w:rsid w:val="00EF21EF"/>
    <w:rsid w:val="00EF51E0"/>
    <w:rsid w:val="00EF7F55"/>
    <w:rsid w:val="00F035B5"/>
    <w:rsid w:val="00F04895"/>
    <w:rsid w:val="00F06371"/>
    <w:rsid w:val="00F115E7"/>
    <w:rsid w:val="00F12A6E"/>
    <w:rsid w:val="00F13AE7"/>
    <w:rsid w:val="00F16D11"/>
    <w:rsid w:val="00F23681"/>
    <w:rsid w:val="00F251AF"/>
    <w:rsid w:val="00F27C1C"/>
    <w:rsid w:val="00F27E20"/>
    <w:rsid w:val="00F330E7"/>
    <w:rsid w:val="00F363EA"/>
    <w:rsid w:val="00F42703"/>
    <w:rsid w:val="00F42CD0"/>
    <w:rsid w:val="00F437C1"/>
    <w:rsid w:val="00F45D1C"/>
    <w:rsid w:val="00F47030"/>
    <w:rsid w:val="00F47087"/>
    <w:rsid w:val="00F52907"/>
    <w:rsid w:val="00F53155"/>
    <w:rsid w:val="00F533BB"/>
    <w:rsid w:val="00F5433E"/>
    <w:rsid w:val="00F5798A"/>
    <w:rsid w:val="00F6548D"/>
    <w:rsid w:val="00F66033"/>
    <w:rsid w:val="00F761C4"/>
    <w:rsid w:val="00F82BDA"/>
    <w:rsid w:val="00F848AC"/>
    <w:rsid w:val="00F879E1"/>
    <w:rsid w:val="00F879FB"/>
    <w:rsid w:val="00F92943"/>
    <w:rsid w:val="00F95838"/>
    <w:rsid w:val="00F96AA9"/>
    <w:rsid w:val="00F972DE"/>
    <w:rsid w:val="00FA0E50"/>
    <w:rsid w:val="00FA518D"/>
    <w:rsid w:val="00FA7226"/>
    <w:rsid w:val="00FA7754"/>
    <w:rsid w:val="00FB563A"/>
    <w:rsid w:val="00FB5EDA"/>
    <w:rsid w:val="00FB6B38"/>
    <w:rsid w:val="00FB7D11"/>
    <w:rsid w:val="00FC2E83"/>
    <w:rsid w:val="00FC6545"/>
    <w:rsid w:val="00FD13DC"/>
    <w:rsid w:val="00FD3793"/>
    <w:rsid w:val="00FE01E3"/>
    <w:rsid w:val="00FE6FA7"/>
    <w:rsid w:val="00FF3E37"/>
    <w:rsid w:val="00FF423E"/>
    <w:rsid w:val="00FF5421"/>
    <w:rsid w:val="00FF5C9D"/>
    <w:rsid w:val="00FF7DC8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668F5AD9"/>
  <w15:chartTrackingRefBased/>
  <w15:docId w15:val="{9DE071B1-0955-436C-9E5A-9C6FB57D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y-GB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EC683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next w:val="Pre"/>
    <w:rsid w:val="00EC6837"/>
    <w:pPr>
      <w:tabs>
        <w:tab w:val="left" w:pos="3232"/>
        <w:tab w:val="left" w:pos="3629"/>
        <w:tab w:val="right" w:pos="6804"/>
      </w:tabs>
      <w:spacing w:line="220" w:lineRule="atLeast"/>
      <w:ind w:left="1711" w:right="1541" w:hanging="170"/>
      <w:jc w:val="both"/>
    </w:pPr>
    <w:rPr>
      <w:i/>
      <w:sz w:val="21"/>
      <w:szCs w:val="20"/>
      <w:lang w:eastAsia="en-US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tabs>
        <w:tab w:val="clear" w:pos="3232"/>
        <w:tab w:val="clear" w:pos="3629"/>
      </w:tabs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styleId="FootnoteText">
    <w:name w:val="footnote text"/>
    <w:basedOn w:val="Normal"/>
    <w:next w:val="Normal"/>
    <w:link w:val="FootnoteTextChar"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60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 w:after="100"/>
      <w:ind w:left="567"/>
      <w:jc w:val="center"/>
    </w:pPr>
    <w:rPr>
      <w:sz w:val="28"/>
      <w:szCs w:val="20"/>
      <w:lang w:eastAsia="en-US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uiPriority w:val="99"/>
    <w:rsid w:val="00CA5736"/>
    <w:rPr>
      <w:color w:val="auto"/>
      <w:u w:val="none"/>
    </w:rPr>
  </w:style>
  <w:style w:type="paragraph" w:customStyle="1" w:styleId="Standard">
    <w:name w:val="Standard"/>
    <w:rsid w:val="002452D8"/>
    <w:pPr>
      <w:keepLines/>
      <w:widowControl w:val="0"/>
      <w:suppressAutoHyphens/>
      <w:autoSpaceDN w:val="0"/>
      <w:jc w:val="both"/>
      <w:textAlignment w:val="baseline"/>
    </w:pPr>
    <w:rPr>
      <w:rFonts w:ascii="Book Antiqua" w:eastAsia="Lucida Sans Unicode" w:hAnsi="Book Antiqua" w:cs="Tahoma"/>
      <w:kern w:val="3"/>
      <w:sz w:val="22"/>
      <w:szCs w:val="24"/>
      <w:lang w:val="cy-GB"/>
    </w:rPr>
  </w:style>
  <w:style w:type="paragraph" w:customStyle="1" w:styleId="schedulesubsubparagraph">
    <w:name w:val="schedulesubsubparagraph"/>
    <w:basedOn w:val="Normal"/>
    <w:rsid w:val="002452D8"/>
    <w:pPr>
      <w:keepLines/>
      <w:widowControl w:val="0"/>
      <w:tabs>
        <w:tab w:val="right" w:pos="1417"/>
      </w:tabs>
      <w:suppressAutoHyphens/>
      <w:autoSpaceDN w:val="0"/>
      <w:spacing w:before="91"/>
      <w:ind w:left="1587" w:hanging="1587"/>
      <w:jc w:val="both"/>
      <w:textAlignment w:val="baseline"/>
    </w:pPr>
    <w:rPr>
      <w:rFonts w:ascii="Book Antiqua" w:eastAsia="Lucida Sans Unicode" w:hAnsi="Book Antiqua" w:cs="Tahoma"/>
      <w:kern w:val="3"/>
      <w:sz w:val="22"/>
    </w:rPr>
  </w:style>
  <w:style w:type="paragraph" w:customStyle="1" w:styleId="longtitle">
    <w:name w:val="longtitle"/>
    <w:basedOn w:val="Standard"/>
    <w:rsid w:val="002452D8"/>
    <w:pPr>
      <w:spacing w:before="357" w:after="45"/>
    </w:pPr>
  </w:style>
  <w:style w:type="paragraph" w:customStyle="1" w:styleId="sectiontitle">
    <w:name w:val="sectiontitle"/>
    <w:basedOn w:val="Standard"/>
    <w:next w:val="Section"/>
    <w:rsid w:val="002452D8"/>
    <w:pPr>
      <w:tabs>
        <w:tab w:val="left" w:pos="1814"/>
      </w:tabs>
      <w:spacing w:before="272"/>
      <w:ind w:left="907" w:hanging="907"/>
    </w:pPr>
    <w:rPr>
      <w:b/>
    </w:rPr>
  </w:style>
  <w:style w:type="paragraph" w:customStyle="1" w:styleId="subsection0">
    <w:name w:val="subsection"/>
    <w:basedOn w:val="Standard"/>
    <w:rsid w:val="002452D8"/>
    <w:pPr>
      <w:tabs>
        <w:tab w:val="right" w:pos="737"/>
      </w:tabs>
      <w:spacing w:before="91"/>
      <w:ind w:left="907" w:hanging="1020"/>
    </w:pPr>
  </w:style>
  <w:style w:type="paragraph" w:customStyle="1" w:styleId="paragraph">
    <w:name w:val="paragraph"/>
    <w:basedOn w:val="subsection0"/>
    <w:rsid w:val="002452D8"/>
    <w:pPr>
      <w:tabs>
        <w:tab w:val="clear" w:pos="737"/>
        <w:tab w:val="right" w:pos="1417"/>
      </w:tabs>
      <w:ind w:left="1587" w:hanging="1587"/>
    </w:pPr>
  </w:style>
  <w:style w:type="paragraph" w:customStyle="1" w:styleId="schedulesubparagraph">
    <w:name w:val="schedulesubparagraph"/>
    <w:basedOn w:val="paragraph"/>
    <w:rsid w:val="002452D8"/>
    <w:pPr>
      <w:tabs>
        <w:tab w:val="clear" w:pos="1417"/>
        <w:tab w:val="right" w:pos="737"/>
      </w:tabs>
      <w:ind w:left="907" w:hanging="907"/>
    </w:pPr>
  </w:style>
  <w:style w:type="paragraph" w:customStyle="1" w:styleId="scheduledefinitionsubpara">
    <w:name w:val="scheduledefinitionsubpara"/>
    <w:basedOn w:val="Normal"/>
    <w:rsid w:val="002452D8"/>
    <w:pPr>
      <w:keepLines/>
      <w:widowControl w:val="0"/>
      <w:tabs>
        <w:tab w:val="right" w:pos="2098"/>
      </w:tabs>
      <w:suppressAutoHyphens/>
      <w:autoSpaceDN w:val="0"/>
      <w:spacing w:before="91"/>
      <w:ind w:left="2268" w:hanging="2268"/>
      <w:jc w:val="both"/>
      <w:textAlignment w:val="baseline"/>
    </w:pPr>
    <w:rPr>
      <w:rFonts w:ascii="Book Antiqua" w:eastAsia="Lucida Sans Unicode" w:hAnsi="Book Antiqua" w:cs="Tahoma"/>
      <w:kern w:val="3"/>
      <w:sz w:val="22"/>
    </w:rPr>
  </w:style>
  <w:style w:type="paragraph" w:customStyle="1" w:styleId="scheduleheading">
    <w:name w:val="scheduleheading"/>
    <w:basedOn w:val="Standard"/>
    <w:next w:val="scheduleexplanatorytext"/>
    <w:rsid w:val="002452D8"/>
    <w:pPr>
      <w:keepNext/>
      <w:pageBreakBefore/>
      <w:jc w:val="center"/>
    </w:pPr>
    <w:rPr>
      <w:caps/>
      <w:sz w:val="24"/>
    </w:rPr>
  </w:style>
  <w:style w:type="paragraph" w:customStyle="1" w:styleId="scheduleexplanatorytext">
    <w:name w:val="scheduleexplanatorytext"/>
    <w:basedOn w:val="scheduletitle"/>
    <w:next w:val="scheduletitle"/>
    <w:rsid w:val="002452D8"/>
    <w:pPr>
      <w:spacing w:before="0" w:after="28"/>
    </w:pPr>
    <w:rPr>
      <w:i/>
      <w:caps w:val="0"/>
      <w:sz w:val="22"/>
    </w:rPr>
  </w:style>
  <w:style w:type="paragraph" w:customStyle="1" w:styleId="scheduletitle">
    <w:name w:val="scheduletitle"/>
    <w:basedOn w:val="scheduleheading"/>
    <w:rsid w:val="002452D8"/>
    <w:pPr>
      <w:pageBreakBefore w:val="0"/>
      <w:spacing w:before="238"/>
    </w:pPr>
  </w:style>
  <w:style w:type="paragraph" w:customStyle="1" w:styleId="scheduleparagraph">
    <w:name w:val="scheduleparagraph"/>
    <w:basedOn w:val="sectiontitle"/>
    <w:rsid w:val="002452D8"/>
    <w:pPr>
      <w:spacing w:before="91"/>
    </w:pPr>
    <w:rPr>
      <w:b w:val="0"/>
    </w:rPr>
  </w:style>
  <w:style w:type="paragraph" w:customStyle="1" w:styleId="definitionsubpara">
    <w:name w:val="definitionsubpara"/>
    <w:basedOn w:val="Normal"/>
    <w:rsid w:val="002452D8"/>
    <w:pPr>
      <w:keepLines/>
      <w:widowControl w:val="0"/>
      <w:tabs>
        <w:tab w:val="right" w:pos="2098"/>
      </w:tabs>
      <w:suppressAutoHyphens/>
      <w:autoSpaceDN w:val="0"/>
      <w:spacing w:before="91"/>
      <w:ind w:left="2268" w:hanging="2268"/>
      <w:jc w:val="both"/>
      <w:textAlignment w:val="baseline"/>
    </w:pPr>
    <w:rPr>
      <w:rFonts w:ascii="Book Antiqua" w:eastAsia="Lucida Sans Unicode" w:hAnsi="Book Antiqua" w:cs="Tahoma"/>
      <w:kern w:val="3"/>
      <w:sz w:val="22"/>
    </w:rPr>
  </w:style>
  <w:style w:type="paragraph" w:customStyle="1" w:styleId="scheduleparttitle">
    <w:name w:val="scheduleparttitle"/>
    <w:basedOn w:val="scheduletitle"/>
    <w:rsid w:val="002452D8"/>
    <w:pPr>
      <w:spacing w:before="181"/>
    </w:pPr>
    <w:rPr>
      <w:sz w:val="20"/>
    </w:rPr>
  </w:style>
  <w:style w:type="paragraph" w:customStyle="1" w:styleId="schedulepartheading">
    <w:name w:val="schedulepartheading"/>
    <w:basedOn w:val="scheduletitle"/>
    <w:next w:val="scheduleparttitle"/>
    <w:rsid w:val="002452D8"/>
    <w:pPr>
      <w:spacing w:before="272"/>
    </w:pPr>
    <w:rPr>
      <w:sz w:val="20"/>
    </w:rPr>
  </w:style>
  <w:style w:type="paragraph" w:customStyle="1" w:styleId="scheduletext">
    <w:name w:val="scheduletext"/>
    <w:basedOn w:val="Normal"/>
    <w:rsid w:val="002452D8"/>
    <w:pPr>
      <w:keepNext/>
      <w:keepLines/>
      <w:widowControl w:val="0"/>
      <w:suppressAutoHyphens/>
      <w:autoSpaceDN w:val="0"/>
      <w:spacing w:before="91"/>
      <w:jc w:val="both"/>
      <w:textAlignment w:val="baseline"/>
    </w:pPr>
    <w:rPr>
      <w:rFonts w:ascii="Book Antiqua" w:eastAsia="Lucida Sans Unicode" w:hAnsi="Book Antiqua" w:cs="Tahoma"/>
      <w:kern w:val="3"/>
      <w:sz w:val="22"/>
    </w:rPr>
  </w:style>
  <w:style w:type="paragraph" w:styleId="BalloonText">
    <w:name w:val="Balloon Text"/>
    <w:basedOn w:val="Normal"/>
    <w:link w:val="BalloonTextChar"/>
    <w:rsid w:val="002452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452D8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C4348"/>
    <w:rPr>
      <w:sz w:val="24"/>
      <w:szCs w:val="24"/>
    </w:rPr>
  </w:style>
  <w:style w:type="character" w:customStyle="1" w:styleId="CommentTextChar">
    <w:name w:val="Comment Text Char"/>
    <w:link w:val="CommentText"/>
    <w:semiHidden/>
    <w:rsid w:val="00CE7973"/>
    <w:rPr>
      <w:rFonts w:ascii="Arial" w:hAnsi="Arial"/>
      <w:lang w:val="cy-GB" w:eastAsia="en-US"/>
    </w:rPr>
  </w:style>
  <w:style w:type="character" w:styleId="FollowedHyperlink">
    <w:name w:val="FollowedHyperlink"/>
    <w:rsid w:val="003018F7"/>
    <w:rPr>
      <w:color w:val="96607D"/>
      <w:u w:val="single"/>
    </w:rPr>
  </w:style>
  <w:style w:type="character" w:styleId="UnresolvedMention">
    <w:name w:val="Unresolved Mention"/>
    <w:uiPriority w:val="99"/>
    <w:semiHidden/>
    <w:unhideWhenUsed/>
    <w:rsid w:val="006101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D6604"/>
    <w:pPr>
      <w:ind w:left="720"/>
    </w:pPr>
  </w:style>
  <w:style w:type="character" w:customStyle="1" w:styleId="FootnoteTextChar">
    <w:name w:val="Footnote Text Char"/>
    <w:link w:val="FootnoteText"/>
    <w:rsid w:val="00A72D5F"/>
    <w:rPr>
      <w:sz w:val="16"/>
      <w:lang w:val="cy-GB" w:eastAsia="en-US"/>
    </w:rPr>
  </w:style>
  <w:style w:type="character" w:customStyle="1" w:styleId="cf01">
    <w:name w:val="cf01"/>
    <w:rsid w:val="0060369E"/>
    <w:rPr>
      <w:rFonts w:ascii="Segoe UI" w:hAnsi="Segoe UI" w:cs="Segoe UI" w:hint="default"/>
      <w:b/>
      <w:bCs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5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gfen" ma:contentTypeID="0x0101003839BA6F405C4847B17BA9F088F47572" ma:contentTypeVersion="18" ma:contentTypeDescription="Creu dogfen newydd." ma:contentTypeScope="" ma:versionID="3eaa5c20f02b306a94bc791d9dd5a0d0">
  <xsd:schema xmlns:xsd="http://www.w3.org/2001/XMLSchema" xmlns:xs="http://www.w3.org/2001/XMLSchema" xmlns:p="http://schemas.microsoft.com/office/2006/metadata/properties" xmlns:ns2="1f1a8ef8-fb92-4387-a775-75242e0d6182" xmlns:ns3="152f5b0e-109c-4b11-8004-ce03e0f4aa6a" targetNamespace="http://schemas.microsoft.com/office/2006/metadata/properties" ma:root="true" ma:fieldsID="92ff15adb4bf335dcbdae356f028633a" ns2:_="" ns3:_="">
    <xsd:import namespace="1f1a8ef8-fb92-4387-a775-75242e0d6182"/>
    <xsd:import namespace="152f5b0e-109c-4b11-8004-ce03e0f4aa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1a8ef8-fb92-4387-a775-75242e0d61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description="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description="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description="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Tagiau Delwedd" ma:readOnly="false" ma:fieldId="{5cf76f15-5ced-4ddc-b409-7134ff3c332f}" ma:taxonomyMulti="true" ma:sspId="3c60dea4-df75-4dbd-8cca-00d79f2748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description="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description="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description="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2f5b0e-109c-4b11-8004-ce03e0f4aa6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fc22e17-c3cd-4466-81de-771e28ac0198}" ma:internalName="TaxCatchAll" ma:showField="CatchAllData" ma:web="152f5b0e-109c-4b11-8004-ce03e0f4aa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Rhannwyd â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Wedi Rhannu Gyda Manylion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Math o Gynnwys"/>
        <xsd:element ref="dc:title" minOccurs="0" maxOccurs="1" ma:index="4" ma:displayName="Teit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2f5b0e-109c-4b11-8004-ce03e0f4aa6a"/>
    <lcf76f155ced4ddcb4097134ff3c332f xmlns="1f1a8ef8-fb92-4387-a775-75242e0d61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E65F85-7C86-424B-9F5E-8B86DB842C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6ED790-98B2-42DB-8F36-4D0922FFBA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EB67C6-E20F-4F73-A3B2-5E520BE3C9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1a8ef8-fb92-4387-a775-75242e0d6182"/>
    <ds:schemaRef ds:uri="152f5b0e-109c-4b11-8004-ce03e0f4aa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9AEB84-725A-44A9-A6E3-C6F98C83BF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4</TotalTime>
  <Pages>63</Pages>
  <Words>12903</Words>
  <Characters>62325</Characters>
  <Application>Microsoft Office Word</Application>
  <DocSecurity>4</DocSecurity>
  <Lines>3462</Lines>
  <Paragraphs>1090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Teitl</vt:lpstr>
      </vt:variant>
      <vt:variant>
        <vt:i4>1</vt:i4>
      </vt:variant>
    </vt:vector>
  </HeadingPairs>
  <TitlesOfParts>
    <vt:vector size="2" baseType="lpstr">
      <vt:lpstr>SI/SR Template</vt:lpstr>
      <vt:lpstr>SI/SR Template</vt:lpstr>
    </vt:vector>
  </TitlesOfParts>
  <Company>The Stationery Office Ltd</Company>
  <LinksUpToDate>false</LinksUpToDate>
  <CharactersWithSpaces>74138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FIX</dc:creator>
  <cp:keywords/>
  <dc:description/>
  <cp:lastModifiedBy>Hughes, Llion (FMG - Office of the Legislative Counsel)</cp:lastModifiedBy>
  <cp:revision>2</cp:revision>
  <cp:lastPrinted>2015-12-10T09:49:00Z</cp:lastPrinted>
  <dcterms:created xsi:type="dcterms:W3CDTF">2026-02-04T11:23:00Z</dcterms:created>
  <dcterms:modified xsi:type="dcterms:W3CDTF">2026-02-04T11:23:00Z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14.0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14.0</vt:lpwstr>
  </property>
  <property fmtid="{D5CDD505-2E9C-101B-9397-08002B2CF9AE}" pid="6" name="InitialOSversion">
    <vt:lpwstr>Windows NT 6.1</vt:lpwstr>
  </property>
  <property fmtid="{D5CDD505-2E9C-101B-9397-08002B2CF9AE}" pid="7" name="Objective-Id">
    <vt:lpwstr>A61234789</vt:lpwstr>
  </property>
  <property fmtid="{D5CDD505-2E9C-101B-9397-08002B2CF9AE}" pid="8" name="Objective-Title">
    <vt:lpwstr>DLS(901719) The Welsh Language Standards (No. 10) Regulations 2026 (w) Welsh translation for lawmaker 4/2</vt:lpwstr>
  </property>
  <property fmtid="{D5CDD505-2E9C-101B-9397-08002B2CF9AE}" pid="9" name="Objective-Comment">
    <vt:lpwstr/>
  </property>
  <property fmtid="{D5CDD505-2E9C-101B-9397-08002B2CF9AE}" pid="10" name="Objective-CreationStamp">
    <vt:filetime>2026-01-16T13:35:04Z</vt:filetime>
  </property>
  <property fmtid="{D5CDD505-2E9C-101B-9397-08002B2CF9AE}" pid="11" name="Objective-IsApproved">
    <vt:bool>false</vt:bool>
  </property>
  <property fmtid="{D5CDD505-2E9C-101B-9397-08002B2CF9AE}" pid="12" name="Objective-IsPublished">
    <vt:bool>true</vt:bool>
  </property>
  <property fmtid="{D5CDD505-2E9C-101B-9397-08002B2CF9AE}" pid="13" name="Objective-DatePublished">
    <vt:filetime>2026-02-04T07:27:23Z</vt:filetime>
  </property>
  <property fmtid="{D5CDD505-2E9C-101B-9397-08002B2CF9AE}" pid="14" name="Objective-ModificationStamp">
    <vt:filetime>2026-02-04T07:27:48Z</vt:filetime>
  </property>
  <property fmtid="{D5CDD505-2E9C-101B-9397-08002B2CF9AE}" pid="15" name="Objective-Owner">
    <vt:lpwstr>Morea, Simon (CSI - Legal Services Department)</vt:lpwstr>
  </property>
  <property fmtid="{D5CDD505-2E9C-101B-9397-08002B2CF9AE}" pid="16" name="Objective-Path">
    <vt:lpwstr>Objective Global Folder:#Business File Plan:WG Organisational Groups:Post April 2024 - Corporate Services &amp; Inspectorates:Corporate Services &amp; Inspectorates (CSI) - Legal Services - LS Admin Support:1 - Save:Legislation Development:Subordinate Legislation:Legislation Development - Statutory Instrument General:Legislation Development - Statutory Instrument General - Leisure &amp; Culture:Legislation Development - Statutory Instrument General - Welsh Language:The Welsh Language Standards (Housing Associations) Regulations 20XX - Legislative Drafting &amp; Legal Advice - 2016:</vt:lpwstr>
  </property>
  <property fmtid="{D5CDD505-2E9C-101B-9397-08002B2CF9AE}" pid="17" name="Objective-Parent">
    <vt:lpwstr>The Welsh Language Standards (Housing Associations) Regulations 20XX - Legislative Drafting &amp; Legal Advice - 2016</vt:lpwstr>
  </property>
  <property fmtid="{D5CDD505-2E9C-101B-9397-08002B2CF9AE}" pid="18" name="Objective-State">
    <vt:lpwstr>Published</vt:lpwstr>
  </property>
  <property fmtid="{D5CDD505-2E9C-101B-9397-08002B2CF9AE}" pid="19" name="Objective-Version">
    <vt:lpwstr>8.0</vt:lpwstr>
  </property>
  <property fmtid="{D5CDD505-2E9C-101B-9397-08002B2CF9AE}" pid="20" name="Objective-VersionNumber">
    <vt:r8>9</vt:r8>
  </property>
  <property fmtid="{D5CDD505-2E9C-101B-9397-08002B2CF9AE}" pid="21" name="Objective-VersionComment">
    <vt:lpwstr>with all comments deleted and tracks accepted</vt:lpwstr>
  </property>
  <property fmtid="{D5CDD505-2E9C-101B-9397-08002B2CF9AE}" pid="22" name="Objective-FileNumber">
    <vt:lpwstr>qA1279098</vt:lpwstr>
  </property>
  <property fmtid="{D5CDD505-2E9C-101B-9397-08002B2CF9AE}" pid="23" name="Objective-Classification">
    <vt:lpwstr>[Inherited - Official - Sensitive]</vt:lpwstr>
  </property>
  <property fmtid="{D5CDD505-2E9C-101B-9397-08002B2CF9AE}" pid="24" name="Objective-Caveats">
    <vt:lpwstr/>
  </property>
  <property fmtid="{D5CDD505-2E9C-101B-9397-08002B2CF9AE}" pid="25" name="Objective-Language [system]">
    <vt:lpwstr>English (eng)</vt:lpwstr>
  </property>
  <property fmtid="{D5CDD505-2E9C-101B-9397-08002B2CF9AE}" pid="26" name="Objective-Date Acquired [system]">
    <vt:filetime>2016-08-07T23:00:00Z</vt:filetime>
  </property>
  <property fmtid="{D5CDD505-2E9C-101B-9397-08002B2CF9AE}" pid="27" name="Objective-What to Keep [system]">
    <vt:lpwstr>No</vt:lpwstr>
  </property>
  <property fmtid="{D5CDD505-2E9C-101B-9397-08002B2CF9AE}" pid="28" name="Objective-Official Translation [system]">
    <vt:lpwstr/>
  </property>
  <property fmtid="{D5CDD505-2E9C-101B-9397-08002B2CF9AE}" pid="29" name="Objective-Connect Creator [system]">
    <vt:lpwstr/>
  </property>
  <property fmtid="{D5CDD505-2E9C-101B-9397-08002B2CF9AE}" pid="30" name="Objective-Date Acquired">
    <vt:filetime>2026-01-16T00:00:00Z</vt:filetime>
  </property>
  <property fmtid="{D5CDD505-2E9C-101B-9397-08002B2CF9AE}" pid="31" name="Objective-Official Translation">
    <vt:lpwstr/>
  </property>
  <property fmtid="{D5CDD505-2E9C-101B-9397-08002B2CF9AE}" pid="32" name="Objective-Connect Creator">
    <vt:lpwstr/>
  </property>
</Properties>
</file>