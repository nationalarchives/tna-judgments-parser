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61A9" w14:textId="77777777" w:rsidR="00E61B82" w:rsidRPr="00565D69" w:rsidRDefault="00BE3434" w:rsidP="00AA66BB">
      <w:pPr>
        <w:pStyle w:val="Banner"/>
      </w:pPr>
      <w:r w:rsidRPr="00565D69">
        <w:t>STATUTORY</w:t>
      </w:r>
      <w:r w:rsidR="003D7F5E" w:rsidRPr="00565D69">
        <w:t xml:space="preserve"> </w:t>
      </w:r>
      <w:r w:rsidRPr="00565D69">
        <w:t>INSTRUMENTS</w:t>
      </w:r>
    </w:p>
    <w:p w14:paraId="1DCA8BCE" w14:textId="77777777" w:rsidR="00E61B82" w:rsidRPr="00565D69" w:rsidRDefault="00E61B82" w:rsidP="00E61B82">
      <w:pPr>
        <w:pStyle w:val="Number"/>
      </w:pPr>
      <w:r w:rsidRPr="00565D69">
        <w:t>20</w:t>
      </w:r>
      <w:r w:rsidR="002D71E1" w:rsidRPr="00565D69">
        <w:t>2</w:t>
      </w:r>
      <w:r w:rsidR="004459AA" w:rsidRPr="00565D69">
        <w:t>X</w:t>
      </w:r>
      <w:r w:rsidR="003D7F5E" w:rsidRPr="00565D69">
        <w:t xml:space="preserve"> </w:t>
      </w:r>
      <w:r w:rsidRPr="00565D69">
        <w:t>No.</w:t>
      </w:r>
      <w:r w:rsidR="003D7F5E" w:rsidRPr="00565D69">
        <w:t xml:space="preserve"> </w:t>
      </w:r>
      <w:r w:rsidR="004459AA" w:rsidRPr="00565D69">
        <w:t>X</w:t>
      </w:r>
    </w:p>
    <w:p w14:paraId="7E62179A" w14:textId="77777777" w:rsidR="00E61B82" w:rsidRPr="00565D69" w:rsidRDefault="004459AA" w:rsidP="00E61B82">
      <w:pPr>
        <w:pStyle w:val="subject"/>
      </w:pPr>
      <w:r w:rsidRPr="00565D69">
        <w:t>INFRASTRUCTURE</w:t>
      </w:r>
      <w:r w:rsidR="003D7F5E" w:rsidRPr="00565D69">
        <w:t xml:space="preserve"> </w:t>
      </w:r>
      <w:r w:rsidRPr="00565D69">
        <w:t>PLANNING</w:t>
      </w:r>
    </w:p>
    <w:p w14:paraId="143070E0" w14:textId="77777777" w:rsidR="00E61B82" w:rsidRPr="00565D69" w:rsidRDefault="00E61B82" w:rsidP="00E61B82">
      <w:pPr>
        <w:pStyle w:val="Title"/>
      </w:pPr>
      <w:r w:rsidRPr="00565D69">
        <w:t>T</w:t>
      </w:r>
      <w:r w:rsidR="004459AA" w:rsidRPr="00565D69">
        <w:t>he</w:t>
      </w:r>
      <w:r w:rsidR="003D7F5E" w:rsidRPr="00565D69">
        <w:t xml:space="preserve"> </w:t>
      </w:r>
      <w:r w:rsidR="004459AA" w:rsidRPr="00565D69">
        <w:t>Rampion</w:t>
      </w:r>
      <w:r w:rsidR="003D7F5E" w:rsidRPr="00565D69">
        <w:t xml:space="preserve"> </w:t>
      </w:r>
      <w:r w:rsidR="004459AA" w:rsidRPr="00565D69">
        <w:t>2</w:t>
      </w:r>
      <w:r w:rsidR="003D7F5E" w:rsidRPr="00565D69">
        <w:t xml:space="preserve"> </w:t>
      </w:r>
      <w:r w:rsidR="004459AA" w:rsidRPr="00565D69">
        <w:t>Offshore</w:t>
      </w:r>
      <w:r w:rsidR="003D7F5E" w:rsidRPr="00565D69">
        <w:t xml:space="preserve"> </w:t>
      </w:r>
      <w:r w:rsidR="004459AA" w:rsidRPr="00565D69">
        <w:t>Wind</w:t>
      </w:r>
      <w:r w:rsidR="003D7F5E" w:rsidRPr="00565D69">
        <w:t xml:space="preserve"> </w:t>
      </w:r>
      <w:r w:rsidR="004459AA" w:rsidRPr="00565D69">
        <w:t>Farm</w:t>
      </w:r>
      <w:r w:rsidR="003D7F5E" w:rsidRPr="00565D69">
        <w:t xml:space="preserve"> </w:t>
      </w:r>
      <w:r w:rsidR="004459AA" w:rsidRPr="00565D69">
        <w:t>Order</w:t>
      </w:r>
      <w:r w:rsidR="003D7F5E" w:rsidRPr="00565D69">
        <w:t xml:space="preserve"> </w:t>
      </w:r>
      <w:r w:rsidR="004459AA" w:rsidRPr="00565D69">
        <w:t>20XX</w:t>
      </w:r>
    </w:p>
    <w:p w14:paraId="2166F3A7" w14:textId="77777777" w:rsidR="00E61B82" w:rsidRPr="00565D69" w:rsidRDefault="00E61B82" w:rsidP="0002747F">
      <w:pPr>
        <w:pStyle w:val="Made"/>
      </w:pPr>
      <w:r w:rsidRPr="00565D69">
        <w:t>Made</w:t>
      </w:r>
      <w:r w:rsidR="003D7F5E" w:rsidRPr="00565D69">
        <w:rPr>
          <w:i w:val="0"/>
        </w:rPr>
        <w:tab/>
      </w:r>
      <w:r w:rsidRPr="00565D69">
        <w:t>-</w:t>
      </w:r>
      <w:r w:rsidR="003D7F5E" w:rsidRPr="00565D69">
        <w:rPr>
          <w:i w:val="0"/>
        </w:rPr>
        <w:tab/>
      </w:r>
      <w:r w:rsidRPr="00565D69">
        <w:t>-</w:t>
      </w:r>
      <w:r w:rsidR="003D7F5E" w:rsidRPr="00565D69">
        <w:rPr>
          <w:i w:val="0"/>
        </w:rPr>
        <w:tab/>
      </w:r>
      <w:r w:rsidRPr="00565D69">
        <w:t>-</w:t>
      </w:r>
      <w:r w:rsidR="003D7F5E" w:rsidRPr="00565D69">
        <w:rPr>
          <w:i w:val="0"/>
        </w:rPr>
        <w:tab/>
      </w:r>
      <w:r w:rsidRPr="00565D69">
        <w:t>-</w:t>
      </w:r>
      <w:r w:rsidR="003D7F5E" w:rsidRPr="00565D69">
        <w:rPr>
          <w:i w:val="0"/>
        </w:rPr>
        <w:tab/>
      </w:r>
      <w:r w:rsidRPr="00565D69">
        <w:t>***</w:t>
      </w:r>
    </w:p>
    <w:p w14:paraId="059E22F1" w14:textId="77777777" w:rsidR="00E61B82" w:rsidRPr="00565D69" w:rsidRDefault="00E61B82" w:rsidP="00E61B82">
      <w:pPr>
        <w:pStyle w:val="Laid"/>
      </w:pPr>
      <w:r w:rsidRPr="00565D69">
        <w:t>Laid</w:t>
      </w:r>
      <w:r w:rsidR="003D7F5E" w:rsidRPr="00565D69">
        <w:t xml:space="preserve"> </w:t>
      </w:r>
      <w:r w:rsidRPr="00565D69">
        <w:t>before</w:t>
      </w:r>
      <w:r w:rsidR="003D7F5E" w:rsidRPr="00565D69">
        <w:t xml:space="preserve"> </w:t>
      </w:r>
      <w:r w:rsidRPr="00565D69">
        <w:t>Parliament</w:t>
      </w:r>
      <w:r w:rsidR="003D7F5E" w:rsidRPr="00565D69">
        <w:rPr>
          <w:i w:val="0"/>
        </w:rPr>
        <w:tab/>
      </w:r>
      <w:r w:rsidRPr="00565D69">
        <w:t>***</w:t>
      </w:r>
    </w:p>
    <w:p w14:paraId="1EAF1FCA" w14:textId="77777777" w:rsidR="00851966" w:rsidRDefault="00E61B82" w:rsidP="00D27784">
      <w:pPr>
        <w:pStyle w:val="Coming"/>
      </w:pPr>
      <w:r w:rsidRPr="00565D69">
        <w:t>Coming</w:t>
      </w:r>
      <w:r w:rsidR="003D7F5E" w:rsidRPr="00565D69">
        <w:t xml:space="preserve"> </w:t>
      </w:r>
      <w:r w:rsidRPr="00565D69">
        <w:t>int</w:t>
      </w:r>
      <w:r w:rsidR="008C0BEA" w:rsidRPr="00565D69">
        <w:t>o</w:t>
      </w:r>
      <w:r w:rsidR="003D7F5E" w:rsidRPr="00565D69">
        <w:t xml:space="preserve"> </w:t>
      </w:r>
      <w:r w:rsidRPr="00565D69">
        <w:t>force</w:t>
      </w:r>
      <w:r w:rsidR="003D7F5E" w:rsidRPr="00565D69">
        <w:rPr>
          <w:i w:val="0"/>
        </w:rPr>
        <w:tab/>
      </w:r>
      <w:r w:rsidRPr="00565D69">
        <w:t>***</w:t>
      </w:r>
    </w:p>
    <w:p w14:paraId="4555E339" w14:textId="0ED40207" w:rsidR="004459AA" w:rsidRPr="00565D69" w:rsidRDefault="004459AA" w:rsidP="004459AA">
      <w:pPr>
        <w:pStyle w:val="PartHead"/>
      </w:pPr>
    </w:p>
    <w:p w14:paraId="0AFADDCC" w14:textId="77777777" w:rsidR="004459AA" w:rsidRPr="0082014B" w:rsidRDefault="004459AA" w:rsidP="004459AA">
      <w:pPr>
        <w:pStyle w:val="H1"/>
      </w:pPr>
      <w:bookmarkStart w:id="0" w:name="TOC14_04_2021_22_46_26_21"/>
      <w:bookmarkStart w:id="1" w:name="TOC28_04_2021_15_16_32_21"/>
      <w:bookmarkStart w:id="2" w:name="TOC02_07_2021_17_24_16_22"/>
      <w:bookmarkStart w:id="3" w:name="TOC02_07_2021_17_26_17_22"/>
      <w:bookmarkStart w:id="4" w:name="TOC02_07_2021_17_32_36_21"/>
      <w:bookmarkStart w:id="5" w:name="TOC08_07_2021_13_04_47_20"/>
      <w:bookmarkStart w:id="6" w:name="TOC12_07_2021_20_52_34_20"/>
      <w:bookmarkStart w:id="7" w:name="TOC12_07_2021_20_54_06_21"/>
      <w:bookmarkStart w:id="8" w:name="TOC12_07_2021_22_59_51_20"/>
      <w:bookmarkStart w:id="9" w:name="TOC28_03_2023_10_44_03_19"/>
      <w:bookmarkStart w:id="10" w:name="TOC28_03_2023_10_46_58_19"/>
      <w:bookmarkStart w:id="11" w:name="TOC28_03_2023_18_02_35_19"/>
      <w:bookmarkStart w:id="12" w:name="TOC10_05_2023_11_28_06_19"/>
      <w:bookmarkStart w:id="13" w:name="TOC13_07_2023_10_36_15_19"/>
      <w:bookmarkStart w:id="14" w:name="TOC13_07_2023_17_14_25_19"/>
      <w:bookmarkStart w:id="15" w:name="TOC14_07_2023_13_01_36_19"/>
      <w:bookmarkStart w:id="16" w:name="TOC27_07_2023_15_30_54_20"/>
      <w:bookmarkStart w:id="17" w:name="TOC31_07_2023_17_34_59_19"/>
      <w:bookmarkStart w:id="18" w:name="TOC01_08_2023_17_14_07_20"/>
      <w:bookmarkStart w:id="19" w:name="TOC04_08_2023_17_18_27_19"/>
      <w:bookmarkStart w:id="20" w:name="TOC07_08_2023_14_37_55_19"/>
      <w:bookmarkStart w:id="21" w:name="TOC09_08_2023_09_45_55_19"/>
      <w:bookmarkStart w:id="22" w:name="TOC12_03_2024_18_50_01_18"/>
      <w:bookmarkStart w:id="23" w:name="TOC18_03_2024_16_33_11_18"/>
      <w:bookmarkStart w:id="24" w:name="TOC19_03_2024_18_51_07_19"/>
      <w:bookmarkStart w:id="25" w:name="TOC25_04_2024_11_51_53_18"/>
      <w:bookmarkStart w:id="26" w:name="TOC25_04_2024_17_11_55_18"/>
      <w:bookmarkStart w:id="27" w:name="TOC25_04_2024_17_16_30_18"/>
      <w:bookmarkStart w:id="28" w:name="TOC03_06_2024_17_57_08_18"/>
      <w:bookmarkStart w:id="29" w:name="TOC09_07_2024_17_58_06_19"/>
      <w:bookmarkStart w:id="30" w:name="TOC31_07_2024_17_50_47_18"/>
      <w:bookmarkStart w:id="31" w:name="TOC22_10_2024_16_45_16_58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 w:rsidRPr="0082014B">
        <w:t>Citation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commencement</w:t>
      </w:r>
    </w:p>
    <w:p w14:paraId="551B97A7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This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may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cited</w:t>
      </w:r>
      <w:r w:rsidRPr="0082014B">
        <w:t xml:space="preserve"> </w:t>
      </w:r>
      <w:r w:rsidR="004459AA" w:rsidRPr="0082014B">
        <w:t>as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Rampion</w:t>
      </w:r>
      <w:r w:rsidRPr="0082014B">
        <w:t xml:space="preserve"> </w:t>
      </w:r>
      <w:r w:rsidR="004459AA" w:rsidRPr="0082014B">
        <w:t>2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Wind</w:t>
      </w:r>
      <w:r w:rsidRPr="0082014B">
        <w:t xml:space="preserve"> </w:t>
      </w:r>
      <w:r w:rsidR="004459AA" w:rsidRPr="0082014B">
        <w:t>Farm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202X</w:t>
      </w:r>
      <w:r w:rsidRPr="0082014B">
        <w:t xml:space="preserve"> </w:t>
      </w:r>
      <w:r w:rsidR="004459AA" w:rsidRPr="0082014B">
        <w:t>and</w:t>
      </w:r>
      <w:r w:rsidRPr="0082014B">
        <w:t xml:space="preserve"> </w:t>
      </w:r>
      <w:r w:rsidR="004459AA" w:rsidRPr="0082014B">
        <w:t>comes</w:t>
      </w:r>
      <w:r w:rsidRPr="0082014B">
        <w:t xml:space="preserve"> </w:t>
      </w:r>
      <w:r w:rsidR="004459AA" w:rsidRPr="0082014B">
        <w:t>into</w:t>
      </w:r>
      <w:r w:rsidRPr="0082014B">
        <w:t xml:space="preserve"> </w:t>
      </w:r>
      <w:r w:rsidR="004459AA" w:rsidRPr="0082014B">
        <w:t>force</w:t>
      </w:r>
      <w:r w:rsidRPr="0082014B">
        <w:t xml:space="preserve"> </w:t>
      </w:r>
      <w:r w:rsidR="004459AA" w:rsidRPr="0082014B">
        <w:t>on</w:t>
      </w:r>
      <w:r w:rsidRPr="0082014B">
        <w:t xml:space="preserve"> </w:t>
      </w:r>
      <w:r w:rsidR="004459AA" w:rsidRPr="0082014B">
        <w:t>[</w:t>
      </w:r>
      <w:r w:rsidRPr="0082014B">
        <w:t xml:space="preserve"> </w:t>
      </w:r>
      <w:r w:rsidR="004459AA" w:rsidRPr="0082014B">
        <w:t>].</w:t>
      </w:r>
    </w:p>
    <w:p w14:paraId="390F3A1C" w14:textId="77777777" w:rsidR="004459AA" w:rsidRPr="0082014B" w:rsidRDefault="004459AA" w:rsidP="00EB690C">
      <w:pPr>
        <w:pStyle w:val="H1"/>
      </w:pPr>
      <w:bookmarkStart w:id="32" w:name="TOC14_04_2021_22_46_26_23"/>
      <w:bookmarkStart w:id="33" w:name="TOC28_04_2021_15_16_32_23"/>
      <w:bookmarkStart w:id="34" w:name="TOC02_07_2021_17_24_16_24"/>
      <w:bookmarkStart w:id="35" w:name="TOC02_07_2021_17_26_17_24"/>
      <w:bookmarkStart w:id="36" w:name="TOC02_07_2021_17_32_36_23"/>
      <w:bookmarkStart w:id="37" w:name="TOC08_07_2021_13_04_47_22"/>
      <w:bookmarkStart w:id="38" w:name="TOC12_07_2021_20_52_34_22"/>
      <w:bookmarkStart w:id="39" w:name="TOC12_07_2021_20_54_06_23"/>
      <w:bookmarkStart w:id="40" w:name="TOC12_07_2021_22_59_51_22"/>
      <w:bookmarkStart w:id="41" w:name="TOC28_03_2023_10_44_03_21"/>
      <w:bookmarkStart w:id="42" w:name="TOC28_03_2023_10_46_58_21"/>
      <w:bookmarkStart w:id="43" w:name="TOC28_03_2023_18_02_35_21"/>
      <w:bookmarkStart w:id="44" w:name="TOC10_05_2023_11_28_06_21"/>
      <w:bookmarkStart w:id="45" w:name="TOC13_07_2023_10_36_15_21"/>
      <w:bookmarkStart w:id="46" w:name="TOC13_07_2023_17_14_25_21"/>
      <w:bookmarkStart w:id="47" w:name="TOC14_07_2023_13_01_36_21"/>
      <w:bookmarkStart w:id="48" w:name="TOC27_07_2023_15_30_54_22"/>
      <w:bookmarkStart w:id="49" w:name="TOC31_07_2023_17_34_59_21"/>
      <w:bookmarkStart w:id="50" w:name="TOC01_08_2023_17_14_07_22"/>
      <w:bookmarkStart w:id="51" w:name="TOC04_08_2023_17_18_27_21"/>
      <w:bookmarkStart w:id="52" w:name="TOC07_08_2023_14_37_55_21"/>
      <w:bookmarkStart w:id="53" w:name="TOC09_08_2023_09_45_55_21"/>
      <w:bookmarkStart w:id="54" w:name="TOC12_03_2024_18_50_01_20"/>
      <w:bookmarkStart w:id="55" w:name="TOC18_03_2024_16_33_11_20"/>
      <w:bookmarkStart w:id="56" w:name="TOC19_03_2024_18_51_07_21"/>
      <w:bookmarkStart w:id="57" w:name="TOC25_04_2024_11_51_53_20"/>
      <w:bookmarkStart w:id="58" w:name="TOC25_04_2024_17_11_55_20"/>
      <w:bookmarkStart w:id="59" w:name="TOC25_04_2024_17_16_30_20"/>
      <w:bookmarkStart w:id="60" w:name="TOC03_06_2024_17_57_08_20"/>
      <w:bookmarkStart w:id="61" w:name="TOC09_07_2024_17_58_06_21"/>
      <w:bookmarkStart w:id="62" w:name="TOC31_07_2024_17_50_47_20"/>
      <w:bookmarkStart w:id="63" w:name="TOC22_10_2024_16_45_16_60"/>
      <w:bookmarkStart w:id="64" w:name="TOC22_10_2024_16_45_16_830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r w:rsidRPr="0082014B">
        <w:t>Compensation</w:t>
      </w:r>
      <w:r w:rsidR="003D7F5E" w:rsidRPr="0082014B">
        <w:t xml:space="preserve"> </w:t>
      </w:r>
      <w:r w:rsidRPr="0082014B">
        <w:t>measures</w:t>
      </w:r>
    </w:p>
    <w:p w14:paraId="183512D9" w14:textId="77777777" w:rsidR="003D7F5E" w:rsidRPr="0082014B" w:rsidRDefault="00EB690C" w:rsidP="00EB690C">
      <w:pPr>
        <w:pStyle w:val="N1"/>
      </w:pPr>
      <w:r w:rsidRPr="0082014B">
        <w:rPr>
          <w:b/>
          <w:bCs/>
        </w:rPr>
        <w:t> S</w:t>
      </w:r>
      <w:r w:rsidR="004459AA" w:rsidRPr="0082014B">
        <w:t>chedule</w:t>
      </w:r>
      <w:r w:rsidR="003D7F5E" w:rsidRPr="0082014B">
        <w:t xml:space="preserve"> </w:t>
      </w:r>
      <w:r w:rsidR="004459AA" w:rsidRPr="0082014B">
        <w:t>17</w:t>
      </w:r>
      <w:r w:rsidR="003D7F5E" w:rsidRPr="0082014B">
        <w:t xml:space="preserve"> </w:t>
      </w:r>
      <w:r w:rsidR="004459AA" w:rsidRPr="0082014B">
        <w:t>(Compensation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protect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coherence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Network)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effect.</w:t>
      </w:r>
    </w:p>
    <w:p w14:paraId="4720DE08" w14:textId="77777777" w:rsidR="004459AA" w:rsidRPr="0082014B" w:rsidRDefault="004459AA" w:rsidP="004459AA">
      <w:pPr>
        <w:pStyle w:val="T1"/>
      </w:pPr>
      <w:r w:rsidRPr="0082014B">
        <w:t>Signed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Energy,</w:t>
      </w:r>
      <w:r w:rsidR="003D7F5E" w:rsidRPr="0082014B">
        <w:t xml:space="preserve"> </w:t>
      </w:r>
      <w:r w:rsidRPr="0082014B">
        <w:t>Security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Net</w:t>
      </w:r>
      <w:r w:rsidR="003D7F5E" w:rsidRPr="0082014B">
        <w:t xml:space="preserve"> </w:t>
      </w:r>
      <w:r w:rsidRPr="0082014B">
        <w:t>Zero</w:t>
      </w:r>
    </w:p>
    <w:p w14:paraId="52F2B285" w14:textId="77777777" w:rsidR="004459AA" w:rsidRPr="0082014B" w:rsidRDefault="004459AA" w:rsidP="004459AA">
      <w:pPr>
        <w:pStyle w:val="linespace"/>
      </w:pPr>
    </w:p>
    <w:p w14:paraId="43B77B72" w14:textId="77777777" w:rsidR="004459AA" w:rsidRPr="0082014B" w:rsidRDefault="004459AA" w:rsidP="004459AA">
      <w:pPr>
        <w:pStyle w:val="linespace"/>
      </w:pPr>
    </w:p>
    <w:p w14:paraId="7107AA2A" w14:textId="77777777" w:rsidR="004459AA" w:rsidRPr="0082014B" w:rsidRDefault="003D7F5E" w:rsidP="004459AA">
      <w:pPr>
        <w:pStyle w:val="SigBlock"/>
      </w:pPr>
      <w:r w:rsidRPr="0082014B">
        <w:tab/>
      </w:r>
      <w:r w:rsidR="004459AA" w:rsidRPr="0082014B">
        <w:rPr>
          <w:rStyle w:val="SigSignee"/>
        </w:rPr>
        <w:t>Name</w:t>
      </w:r>
    </w:p>
    <w:p w14:paraId="4E1800B9" w14:textId="77777777" w:rsidR="004459AA" w:rsidRPr="0082014B" w:rsidRDefault="004459AA" w:rsidP="004459AA">
      <w:pPr>
        <w:pStyle w:val="SigBlock"/>
      </w:pPr>
      <w:r w:rsidRPr="0082014B">
        <w:rPr>
          <w:rStyle w:val="SigAdd"/>
        </w:rPr>
        <w:t>Address</w:t>
      </w:r>
      <w:r w:rsidR="003D7F5E" w:rsidRPr="0082014B">
        <w:tab/>
      </w:r>
      <w:r w:rsidRPr="0082014B">
        <w:rPr>
          <w:rStyle w:val="Sigtitle"/>
        </w:rPr>
        <w:t>Head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of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[</w:t>
      </w:r>
      <w:r w:rsidRPr="0082014B">
        <w:rPr>
          <w:rStyle w:val="Sigtitle"/>
        </w:rPr>
        <w:t> 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]</w:t>
      </w:r>
    </w:p>
    <w:p w14:paraId="09E08F9A" w14:textId="77777777" w:rsidR="004459AA" w:rsidRPr="0082014B" w:rsidRDefault="004459AA" w:rsidP="004459AA">
      <w:pPr>
        <w:pStyle w:val="SigBlock"/>
      </w:pPr>
      <w:r w:rsidRPr="0082014B">
        <w:rPr>
          <w:rStyle w:val="SigDate"/>
        </w:rPr>
        <w:t>Date</w:t>
      </w:r>
      <w:r w:rsidR="003D7F5E" w:rsidRPr="0082014B">
        <w:tab/>
      </w:r>
      <w:r w:rsidRPr="0082014B">
        <w:rPr>
          <w:rStyle w:val="Sigtitle"/>
        </w:rPr>
        <w:t>Department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of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Energy,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Security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and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Net</w:t>
      </w:r>
      <w:r w:rsidR="003D7F5E" w:rsidRPr="0082014B">
        <w:rPr>
          <w:rStyle w:val="Sigtitle"/>
        </w:rPr>
        <w:t xml:space="preserve"> </w:t>
      </w:r>
      <w:r w:rsidRPr="0082014B">
        <w:rPr>
          <w:rStyle w:val="Sigtitle"/>
        </w:rPr>
        <w:t>Zero</w:t>
      </w:r>
    </w:p>
    <w:p w14:paraId="06F1CAFC" w14:textId="77777777" w:rsidR="004459AA" w:rsidRPr="0082014B" w:rsidRDefault="004459AA" w:rsidP="004459AA">
      <w:pPr>
        <w:pStyle w:val="linespace"/>
      </w:pPr>
    </w:p>
    <w:p w14:paraId="0504D654" w14:textId="77777777" w:rsidR="004459AA" w:rsidRPr="0082014B" w:rsidRDefault="004459AA" w:rsidP="004459AA">
      <w:pPr>
        <w:pStyle w:val="linespace"/>
      </w:pPr>
    </w:p>
    <w:p w14:paraId="626F7C85" w14:textId="77777777" w:rsidR="004459AA" w:rsidRPr="0082014B" w:rsidRDefault="003D7F5E" w:rsidP="004459AA">
      <w:pPr>
        <w:pStyle w:val="Schedule"/>
        <w:rPr>
          <w:sz w:val="21"/>
        </w:rPr>
      </w:pPr>
      <w:bookmarkStart w:id="65" w:name="TOC14_04_2021_22_46_26_671"/>
      <w:bookmarkStart w:id="66" w:name="TOC28_04_2021_15_16_32_672"/>
      <w:bookmarkStart w:id="67" w:name="TOC02_07_2021_17_26_17_659"/>
      <w:bookmarkStart w:id="68" w:name="TOC02_07_2021_17_32_36_658"/>
      <w:bookmarkStart w:id="69" w:name="TOC08_07_2021_13_04_47_651"/>
      <w:bookmarkStart w:id="70" w:name="TOC12_07_2021_20_54_06_750"/>
      <w:bookmarkStart w:id="71" w:name="TOC12_07_2021_22_59_51_745"/>
      <w:bookmarkStart w:id="72" w:name="TOC28_03_2023_10_44_03_745"/>
      <w:bookmarkStart w:id="73" w:name="TOC28_03_2023_10_46_58_745"/>
      <w:bookmarkStart w:id="74" w:name="TOC28_03_2023_18_02_35_764"/>
      <w:bookmarkStart w:id="75" w:name="TOC10_05_2023_11_28_06_777"/>
      <w:bookmarkStart w:id="76" w:name="TOC13_07_2023_10_36_15_791"/>
      <w:bookmarkStart w:id="77" w:name="TOC13_07_2023_17_14_25_773"/>
      <w:bookmarkStart w:id="78" w:name="TOC14_07_2023_13_01_36_773"/>
      <w:bookmarkStart w:id="79" w:name="TOC27_07_2023_15_30_54_775"/>
      <w:bookmarkStart w:id="80" w:name="TOC31_07_2023_17_34_59_769"/>
      <w:bookmarkStart w:id="81" w:name="TOC01_08_2023_17_14_07_770"/>
      <w:bookmarkStart w:id="82" w:name="TOC04_08_2023_17_18_27_774"/>
      <w:bookmarkStart w:id="83" w:name="TOC07_08_2023_14_37_55_772"/>
      <w:bookmarkStart w:id="84" w:name="TOC09_08_2023_09_45_55_770"/>
      <w:bookmarkStart w:id="85" w:name="TOC12_03_2024_18_50_01_770"/>
      <w:bookmarkStart w:id="86" w:name="TOC18_03_2024_16_33_11_773"/>
      <w:bookmarkStart w:id="87" w:name="TOC19_03_2024_18_51_07_774"/>
      <w:bookmarkStart w:id="88" w:name="TOC25_04_2024_11_51_53_788"/>
      <w:bookmarkStart w:id="89" w:name="TOC25_04_2024_17_11_55_788"/>
      <w:bookmarkStart w:id="90" w:name="TOC25_04_2024_17_16_30_788"/>
      <w:bookmarkStart w:id="91" w:name="TOC03_06_2024_17_57_08_791"/>
      <w:bookmarkStart w:id="92" w:name="TOC09_07_2024_17_58_06_797"/>
      <w:bookmarkStart w:id="93" w:name="TOC31_07_2024_17_50_47_800"/>
      <w:bookmarkStart w:id="94" w:name="TOC22_10_2024_16_45_16_840"/>
      <w:bookmarkStart w:id="95" w:name="TOC14_04_2021_22_46_26_672"/>
      <w:bookmarkStart w:id="96" w:name="TOC28_04_2021_15_16_32_673"/>
      <w:bookmarkStart w:id="97" w:name="TOC02_07_2021_17_26_17_660"/>
      <w:bookmarkStart w:id="98" w:name="TOC02_07_2021_17_32_36_659"/>
      <w:bookmarkStart w:id="99" w:name="TOC08_07_2021_13_04_47_652"/>
      <w:bookmarkStart w:id="100" w:name="TOC12_07_2021_20_54_06_751"/>
      <w:bookmarkStart w:id="101" w:name="TOC12_07_2021_22_59_51_746"/>
      <w:bookmarkStart w:id="102" w:name="TOC28_03_2023_10_44_03_746"/>
      <w:bookmarkStart w:id="103" w:name="TOC28_03_2023_10_46_58_746"/>
      <w:bookmarkStart w:id="104" w:name="TOC28_03_2023_18_02_35_765"/>
      <w:bookmarkStart w:id="105" w:name="TOC10_05_2023_11_28_06_778"/>
      <w:bookmarkStart w:id="106" w:name="TOC13_07_2023_10_36_15_792"/>
      <w:bookmarkStart w:id="107" w:name="TOC13_07_2023_17_14_25_774"/>
      <w:bookmarkStart w:id="108" w:name="TOC14_07_2023_13_01_36_774"/>
      <w:bookmarkStart w:id="109" w:name="TOC27_07_2023_15_30_54_776"/>
      <w:bookmarkStart w:id="110" w:name="TOC31_07_2023_17_34_59_770"/>
      <w:bookmarkStart w:id="111" w:name="TOC01_08_2023_17_14_07_771"/>
      <w:bookmarkStart w:id="112" w:name="TOC04_08_2023_17_18_27_775"/>
      <w:bookmarkStart w:id="113" w:name="TOC07_08_2023_14_37_55_773"/>
      <w:bookmarkStart w:id="114" w:name="TOC09_08_2023_09_45_55_771"/>
      <w:bookmarkStart w:id="115" w:name="TOC12_03_2024_18_50_01_771"/>
      <w:bookmarkStart w:id="116" w:name="TOC18_03_2024_16_33_11_774"/>
      <w:bookmarkStart w:id="117" w:name="TOC19_03_2024_18_51_07_775"/>
      <w:bookmarkStart w:id="118" w:name="TOC25_04_2024_11_51_53_789"/>
      <w:bookmarkStart w:id="119" w:name="TOC25_04_2024_17_11_55_789"/>
      <w:bookmarkStart w:id="120" w:name="TOC25_04_2024_17_16_30_789"/>
      <w:bookmarkStart w:id="121" w:name="TOC03_06_2024_17_57_08_792"/>
      <w:bookmarkStart w:id="122" w:name="TOC09_07_2024_17_58_06_798"/>
      <w:bookmarkStart w:id="123" w:name="TOC31_07_2024_17_50_47_801"/>
      <w:bookmarkStart w:id="124" w:name="TOC22_10_2024_16_45_16_841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r w:rsidRPr="0082014B">
        <w:tab/>
      </w:r>
      <w:r w:rsidR="004459AA" w:rsidRPr="0082014B">
        <w:t>SCHEDULE</w:t>
      </w:r>
      <w:r w:rsidRPr="0082014B">
        <w:t xml:space="preserve"> </w:t>
      </w:r>
      <w:fldSimple w:instr=" SEQ schedule\* arabic ">
        <w:r w:rsidR="00FC33F4" w:rsidRPr="0082014B">
          <w:rPr>
            <w:noProof/>
          </w:rPr>
          <w:t>1</w:t>
        </w:r>
      </w:fldSimple>
      <w:r w:rsidRPr="0082014B">
        <w:tab/>
      </w:r>
      <w:r w:rsidR="004459AA" w:rsidRPr="0082014B">
        <w:rPr>
          <w:rStyle w:val="Ref"/>
        </w:rPr>
        <w:t>Article</w:t>
      </w:r>
      <w:r w:rsidRPr="0082014B">
        <w:rPr>
          <w:rStyle w:val="Ref"/>
        </w:rPr>
        <w:t xml:space="preserve"> </w:t>
      </w:r>
      <w:r w:rsidR="004459AA" w:rsidRPr="0082014B">
        <w:rPr>
          <w:rStyle w:val="Ref"/>
        </w:rPr>
        <w:t>3</w:t>
      </w:r>
    </w:p>
    <w:p w14:paraId="6A08E16A" w14:textId="77777777" w:rsidR="004459AA" w:rsidRPr="0082014B" w:rsidRDefault="004459AA" w:rsidP="004459AA">
      <w:pPr>
        <w:pStyle w:val="ScheduleHead"/>
      </w:pPr>
      <w:r w:rsidRPr="0082014B">
        <w:t>AUTHORISED</w:t>
      </w:r>
      <w:r w:rsidR="003D7F5E" w:rsidRPr="0082014B">
        <w:t xml:space="preserve"> </w:t>
      </w:r>
      <w:r w:rsidRPr="0082014B">
        <w:t>PROJECT</w:t>
      </w:r>
    </w:p>
    <w:p w14:paraId="71BC9D4F" w14:textId="77777777" w:rsidR="004459AA" w:rsidRPr="0082014B" w:rsidRDefault="004459AA" w:rsidP="004459AA">
      <w:pPr>
        <w:pStyle w:val="Part"/>
        <w:rPr>
          <w:noProof/>
        </w:rPr>
      </w:pPr>
      <w:bookmarkStart w:id="125" w:name="TOC14_04_2021_22_46_26_675"/>
      <w:bookmarkStart w:id="126" w:name="TOC28_04_2021_15_16_32_676"/>
      <w:bookmarkStart w:id="127" w:name="TOC02_07_2021_17_26_17_663"/>
      <w:bookmarkStart w:id="128" w:name="TOC02_07_2021_17_32_36_662"/>
      <w:bookmarkStart w:id="129" w:name="TOC08_07_2021_13_04_47_655"/>
      <w:bookmarkStart w:id="130" w:name="TOC12_07_2021_20_54_06_754"/>
      <w:bookmarkStart w:id="131" w:name="TOC12_07_2021_22_59_51_749"/>
      <w:bookmarkStart w:id="132" w:name="TOC28_03_2023_10_44_03_749"/>
      <w:bookmarkStart w:id="133" w:name="TOC28_03_2023_10_46_58_749"/>
      <w:bookmarkStart w:id="134" w:name="TOC28_03_2023_18_02_35_767"/>
      <w:bookmarkStart w:id="135" w:name="TOC10_05_2023_11_28_06_780"/>
      <w:bookmarkStart w:id="136" w:name="TOC13_07_2023_10_36_15_794"/>
      <w:bookmarkStart w:id="137" w:name="TOC13_07_2023_17_14_25_776"/>
      <w:bookmarkStart w:id="138" w:name="TOC14_07_2023_13_01_36_776"/>
      <w:bookmarkStart w:id="139" w:name="TOC27_07_2023_15_30_54_778"/>
      <w:bookmarkStart w:id="140" w:name="TOC31_07_2023_17_34_59_772"/>
      <w:bookmarkStart w:id="141" w:name="TOC01_08_2023_17_14_07_773"/>
      <w:bookmarkStart w:id="142" w:name="TOC04_08_2023_17_18_27_777"/>
      <w:bookmarkStart w:id="143" w:name="TOC07_08_2023_14_37_55_775"/>
      <w:bookmarkStart w:id="144" w:name="TOC09_08_2023_09_45_55_773"/>
      <w:bookmarkStart w:id="145" w:name="TOC12_03_2024_18_50_01_773"/>
      <w:bookmarkStart w:id="146" w:name="TOC18_03_2024_16_33_11_776"/>
      <w:bookmarkStart w:id="147" w:name="TOC19_03_2024_18_51_07_777"/>
      <w:bookmarkStart w:id="148" w:name="TOC25_04_2024_11_51_53_791"/>
      <w:bookmarkStart w:id="149" w:name="TOC25_04_2024_17_11_55_791"/>
      <w:bookmarkStart w:id="150" w:name="TOC25_04_2024_17_16_30_791"/>
      <w:bookmarkStart w:id="151" w:name="TOC03_06_2024_17_57_08_794"/>
      <w:bookmarkStart w:id="152" w:name="TOC09_07_2024_17_58_06_800"/>
      <w:bookmarkStart w:id="153" w:name="TOC31_07_2024_17_50_47_803"/>
      <w:bookmarkStart w:id="154" w:name="TOC22_10_2024_16_45_16_843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r w:rsidRPr="0082014B">
        <w:t>PART</w:t>
      </w:r>
      <w:r w:rsidR="003D7F5E" w:rsidRPr="0082014B">
        <w:t xml:space="preserve"> </w:t>
      </w:r>
      <w:r w:rsidRPr="0082014B">
        <w:fldChar w:fldCharType="begin"/>
      </w:r>
      <w:r w:rsidRPr="0082014B">
        <w:instrText xml:space="preserve"> SEQ Part_ \* arabic \r 1</w:instrText>
      </w:r>
      <w:r w:rsidRPr="0082014B">
        <w:fldChar w:fldCharType="separate"/>
      </w:r>
      <w:r w:rsidR="00FC33F4" w:rsidRPr="0082014B">
        <w:rPr>
          <w:noProof/>
        </w:rPr>
        <w:t>1</w:t>
      </w:r>
      <w:r w:rsidRPr="0082014B">
        <w:rPr>
          <w:noProof/>
        </w:rPr>
        <w:fldChar w:fldCharType="end"/>
      </w:r>
    </w:p>
    <w:p w14:paraId="6BEBDEED" w14:textId="77777777" w:rsidR="004459AA" w:rsidRPr="0082014B" w:rsidRDefault="004459AA" w:rsidP="004459AA">
      <w:pPr>
        <w:pStyle w:val="PartHead"/>
      </w:pP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</w:p>
    <w:p w14:paraId="52D4146C" w14:textId="77777777" w:rsidR="004459AA" w:rsidRPr="0082014B" w:rsidRDefault="003D7F5E" w:rsidP="00D86CF2">
      <w:pPr>
        <w:pStyle w:val="N1"/>
        <w:numPr>
          <w:ilvl w:val="0"/>
          <w:numId w:val="2"/>
        </w:numPr>
      </w:pPr>
      <w:r w:rsidRPr="0082014B">
        <w:t> </w:t>
      </w:r>
      <w:r w:rsidR="004459AA" w:rsidRPr="0082014B">
        <w:t>A</w:t>
      </w:r>
      <w:r w:rsidRPr="0082014B">
        <w:t xml:space="preserve"> </w:t>
      </w:r>
      <w:r w:rsidR="004459AA" w:rsidRPr="0082014B">
        <w:t>nationally</w:t>
      </w:r>
      <w:r w:rsidRPr="0082014B">
        <w:t xml:space="preserve"> </w:t>
      </w:r>
      <w:r w:rsidR="004459AA" w:rsidRPr="0082014B">
        <w:t>significant</w:t>
      </w:r>
      <w:r w:rsidRPr="0082014B">
        <w:t xml:space="preserve"> </w:t>
      </w:r>
      <w:r w:rsidR="004459AA" w:rsidRPr="0082014B">
        <w:t>infrastructure</w:t>
      </w:r>
      <w:r w:rsidRPr="0082014B">
        <w:t xml:space="preserve"> </w:t>
      </w:r>
      <w:r w:rsidR="004459AA" w:rsidRPr="0082014B">
        <w:t>project</w:t>
      </w:r>
      <w:r w:rsidRPr="0082014B">
        <w:t xml:space="preserve"> </w:t>
      </w:r>
      <w:r w:rsidR="004459AA" w:rsidRPr="0082014B">
        <w:t>as</w:t>
      </w:r>
      <w:r w:rsidRPr="0082014B">
        <w:t xml:space="preserve"> </w:t>
      </w:r>
      <w:r w:rsidR="004459AA" w:rsidRPr="0082014B">
        <w:t>defined</w:t>
      </w:r>
      <w:r w:rsidRPr="0082014B">
        <w:t xml:space="preserve"> </w:t>
      </w:r>
      <w:r w:rsidR="004459AA" w:rsidRPr="0082014B">
        <w:t>in</w:t>
      </w:r>
      <w:r w:rsidRPr="0082014B">
        <w:t xml:space="preserve"> </w:t>
      </w:r>
      <w:r w:rsidR="004459AA" w:rsidRPr="0082014B">
        <w:t>sections</w:t>
      </w:r>
      <w:r w:rsidRPr="0082014B">
        <w:t xml:space="preserve"> </w:t>
      </w:r>
      <w:r w:rsidR="004459AA" w:rsidRPr="0082014B">
        <w:t>14</w:t>
      </w:r>
      <w:r w:rsidRPr="0082014B">
        <w:t xml:space="preserve"> </w:t>
      </w:r>
      <w:r w:rsidR="004459AA" w:rsidRPr="0082014B">
        <w:t>and</w:t>
      </w:r>
      <w:r w:rsidRPr="0082014B">
        <w:t xml:space="preserve"> </w:t>
      </w:r>
      <w:r w:rsidR="004459AA" w:rsidRPr="0082014B">
        <w:t>15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2008</w:t>
      </w:r>
      <w:r w:rsidRPr="0082014B">
        <w:t xml:space="preserve"> </w:t>
      </w:r>
      <w:r w:rsidR="004459AA" w:rsidRPr="0082014B">
        <w:t>Act</w:t>
      </w:r>
      <w:r w:rsidRPr="0082014B">
        <w:t xml:space="preserve"> </w:t>
      </w:r>
      <w:r w:rsidR="004459AA" w:rsidRPr="0082014B">
        <w:t>which</w:t>
      </w:r>
      <w:r w:rsidRPr="0082014B">
        <w:t xml:space="preserve"> </w:t>
      </w:r>
      <w:r w:rsidR="004459AA" w:rsidRPr="0082014B">
        <w:t>is</w:t>
      </w:r>
      <w:r w:rsidRPr="0082014B">
        <w:t xml:space="preserve"> </w:t>
      </w:r>
      <w:r w:rsidR="004459AA" w:rsidRPr="0082014B">
        <w:t>located</w:t>
      </w:r>
      <w:r w:rsidRPr="0082014B">
        <w:t xml:space="preserve"> </w:t>
      </w:r>
      <w:r w:rsidR="004459AA" w:rsidRPr="0082014B">
        <w:t>in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English</w:t>
      </w:r>
      <w:r w:rsidRPr="0082014B">
        <w:t xml:space="preserve"> </w:t>
      </w:r>
      <w:r w:rsidR="004459AA" w:rsidRPr="0082014B">
        <w:t>Channel</w:t>
      </w:r>
      <w:r w:rsidRPr="0082014B">
        <w:t xml:space="preserve"> </w:t>
      </w:r>
      <w:r w:rsidR="004459AA" w:rsidRPr="0082014B">
        <w:t>approximately</w:t>
      </w:r>
      <w:r w:rsidRPr="0082014B">
        <w:t xml:space="preserve"> </w:t>
      </w:r>
      <w:r w:rsidR="004459AA" w:rsidRPr="0082014B">
        <w:t>13</w:t>
      </w:r>
      <w:r w:rsidRPr="0082014B">
        <w:t xml:space="preserve"> </w:t>
      </w:r>
      <w:r w:rsidR="004459AA" w:rsidRPr="0082014B">
        <w:t>kilometres</w:t>
      </w:r>
      <w:r w:rsidRPr="0082014B">
        <w:t xml:space="preserve"> </w:t>
      </w:r>
      <w:r w:rsidR="004459AA" w:rsidRPr="0082014B">
        <w:t>to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south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Sussex</w:t>
      </w:r>
      <w:r w:rsidRPr="0082014B">
        <w:t xml:space="preserve"> </w:t>
      </w:r>
      <w:r w:rsidR="004459AA" w:rsidRPr="0082014B">
        <w:t>coast,</w:t>
      </w:r>
      <w:r w:rsidRPr="0082014B">
        <w:t xml:space="preserve"> </w:t>
      </w:r>
      <w:r w:rsidR="004459AA" w:rsidRPr="0082014B">
        <w:t>comprising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to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carried</w:t>
      </w:r>
      <w:r w:rsidRPr="0082014B">
        <w:t xml:space="preserve"> </w:t>
      </w:r>
      <w:r w:rsidR="004459AA" w:rsidRPr="0082014B">
        <w:t>out</w:t>
      </w:r>
      <w:r w:rsidRPr="0082014B">
        <w:t xml:space="preserve"> </w:t>
      </w:r>
      <w:r w:rsidR="004459AA" w:rsidRPr="0082014B">
        <w:t>in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areas</w:t>
      </w:r>
      <w:r w:rsidRPr="0082014B">
        <w:t xml:space="preserve"> </w:t>
      </w:r>
      <w:r w:rsidR="004459AA" w:rsidRPr="0082014B">
        <w:t>shown</w:t>
      </w:r>
      <w:r w:rsidRPr="0082014B">
        <w:t xml:space="preserve"> </w:t>
      </w:r>
      <w:r w:rsidR="004459AA" w:rsidRPr="0082014B">
        <w:t>on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plans</w:t>
      </w:r>
      <w:r w:rsidRPr="0082014B">
        <w:t xml:space="preserve"> </w:t>
      </w:r>
      <w:r w:rsidR="004459AA" w:rsidRPr="0082014B">
        <w:t>and</w:t>
      </w:r>
      <w:r w:rsidRPr="0082014B">
        <w:t xml:space="preserve"> </w:t>
      </w:r>
      <w:r w:rsidR="004459AA" w:rsidRPr="0082014B">
        <w:t>onshore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plans—</w:t>
      </w:r>
    </w:p>
    <w:p w14:paraId="2D20437C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1—</w:t>
      </w:r>
    </w:p>
    <w:p w14:paraId="49C9B421" w14:textId="77777777" w:rsidR="004459AA" w:rsidRPr="0082014B" w:rsidRDefault="004459AA" w:rsidP="004459AA">
      <w:pPr>
        <w:pStyle w:val="T1"/>
      </w:pPr>
      <w:r w:rsidRPr="0082014B">
        <w:lastRenderedPageBreak/>
        <w:t>an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generating</w:t>
      </w:r>
      <w:r w:rsidR="003D7F5E" w:rsidRPr="0082014B">
        <w:t xml:space="preserve"> </w:t>
      </w:r>
      <w:r w:rsidRPr="0082014B">
        <w:t>station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gross</w:t>
      </w:r>
      <w:r w:rsidR="003D7F5E" w:rsidRPr="0082014B">
        <w:t xml:space="preserve"> </w:t>
      </w:r>
      <w:r w:rsidRPr="0082014B">
        <w:t>electrical</w:t>
      </w:r>
      <w:r w:rsidR="003D7F5E" w:rsidRPr="0082014B">
        <w:t xml:space="preserve"> </w:t>
      </w:r>
      <w:r w:rsidRPr="0082014B">
        <w:t>output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over</w:t>
      </w:r>
      <w:r w:rsidR="003D7F5E" w:rsidRPr="0082014B">
        <w:t xml:space="preserve"> </w:t>
      </w:r>
      <w:r w:rsidRPr="0082014B">
        <w:t>100</w:t>
      </w:r>
      <w:r w:rsidR="003D7F5E" w:rsidRPr="0082014B">
        <w:t xml:space="preserve"> </w:t>
      </w:r>
      <w:r w:rsidRPr="0082014B">
        <w:t>megawatts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comprise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90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generators,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fixed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seabed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either</w:t>
      </w:r>
      <w:r w:rsidR="003D7F5E" w:rsidRPr="0082014B">
        <w:t xml:space="preserve"> </w:t>
      </w:r>
      <w:r w:rsidRPr="0082014B">
        <w:t>monopile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multileg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subsea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2(a)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2(b).</w:t>
      </w:r>
    </w:p>
    <w:p w14:paraId="5A1025C9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2—</w:t>
      </w:r>
    </w:p>
    <w:p w14:paraId="38867B05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network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subsea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between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1;</w:t>
      </w:r>
    </w:p>
    <w:p w14:paraId="1A2A30FB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network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subsea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between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substations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3(a)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crossings;</w:t>
      </w:r>
      <w:r w:rsidR="003D7F5E" w:rsidRPr="0082014B">
        <w:t xml:space="preserve"> </w:t>
      </w:r>
      <w:r w:rsidRPr="0082014B">
        <w:t>and</w:t>
      </w:r>
    </w:p>
    <w:p w14:paraId="5FA5CF92" w14:textId="77777777" w:rsidR="004459AA" w:rsidRPr="0082014B" w:rsidRDefault="004459AA" w:rsidP="004459AA">
      <w:pPr>
        <w:pStyle w:val="N3"/>
      </w:pPr>
      <w:r w:rsidRPr="0082014B">
        <w:t>connections</w:t>
      </w:r>
      <w:r w:rsidR="003D7F5E" w:rsidRPr="0082014B">
        <w:t xml:space="preserve"> </w:t>
      </w:r>
      <w:r w:rsidRPr="0082014B">
        <w:t>into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substations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3(a).</w:t>
      </w:r>
    </w:p>
    <w:p w14:paraId="7718EB54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3—</w:t>
      </w:r>
    </w:p>
    <w:p w14:paraId="1208E6CF" w14:textId="77777777" w:rsidR="004459AA" w:rsidRPr="0082014B" w:rsidRDefault="004459AA" w:rsidP="00D86CF2">
      <w:pPr>
        <w:pStyle w:val="N3"/>
        <w:numPr>
          <w:ilvl w:val="2"/>
          <w:numId w:val="3"/>
        </w:numPr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three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substations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fixed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seabed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monopile</w:t>
      </w:r>
      <w:r w:rsidR="003D7F5E" w:rsidRPr="0082014B">
        <w:t xml:space="preserve"> </w:t>
      </w:r>
      <w:r w:rsidRPr="0082014B">
        <w:t>foundation,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multileg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2(b),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3(b)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4;</w:t>
      </w:r>
      <w:r w:rsidR="003D7F5E" w:rsidRPr="0082014B">
        <w:t xml:space="preserve"> </w:t>
      </w:r>
      <w:r w:rsidRPr="0082014B">
        <w:t>and</w:t>
      </w:r>
    </w:p>
    <w:p w14:paraId="7A8B5F40" w14:textId="77777777" w:rsidR="004459AA" w:rsidRPr="0082014B" w:rsidRDefault="004459AA" w:rsidP="004459AA">
      <w:pPr>
        <w:pStyle w:val="N3"/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two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subsea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another,</w:t>
      </w:r>
    </w:p>
    <w:p w14:paraId="4FD2021A" w14:textId="77777777" w:rsidR="004459AA" w:rsidRPr="0082014B" w:rsidRDefault="004459AA" w:rsidP="004459AA">
      <w:pPr>
        <w:pStyle w:val="T1"/>
      </w:pP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meaning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section</w:t>
      </w:r>
      <w:r w:rsidR="003D7F5E" w:rsidRPr="0082014B">
        <w:t xml:space="preserve"> </w:t>
      </w:r>
      <w:r w:rsidRPr="0082014B">
        <w:t>115(2)</w:t>
      </w:r>
      <w:r w:rsidR="003D7F5E" w:rsidRPr="0082014B">
        <w:t xml:space="preserve"> </w:t>
      </w:r>
      <w:r w:rsidRPr="0082014B">
        <w:t>(development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consent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granted)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2008</w:t>
      </w:r>
      <w:r w:rsidR="003D7F5E" w:rsidRPr="0082014B">
        <w:t xml:space="preserve"> </w:t>
      </w:r>
      <w:r w:rsidRPr="0082014B">
        <w:t>Act</w:t>
      </w:r>
      <w:r w:rsidR="003D7F5E" w:rsidRPr="0082014B">
        <w:t xml:space="preserve"> </w:t>
      </w:r>
      <w:r w:rsidRPr="0082014B">
        <w:t>comprising—</w:t>
      </w:r>
    </w:p>
    <w:p w14:paraId="46A76FFE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4—</w:t>
      </w:r>
    </w:p>
    <w:p w14:paraId="2080473B" w14:textId="77777777" w:rsidR="004459AA" w:rsidRPr="0082014B" w:rsidRDefault="004459AA" w:rsidP="004459AA">
      <w:pPr>
        <w:pStyle w:val="T1"/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between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substations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3(a)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5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beneath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seabed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</w:t>
      </w:r>
      <w:r w:rsidR="003D7F5E" w:rsidRPr="0082014B">
        <w:t xml:space="preserve"> </w:t>
      </w:r>
      <w:r w:rsidRPr="0082014B">
        <w:t>seaward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MLWS.</w:t>
      </w:r>
    </w:p>
    <w:p w14:paraId="743961BF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5—</w:t>
      </w:r>
    </w:p>
    <w:p w14:paraId="5867C8E2" w14:textId="77777777" w:rsidR="004459AA" w:rsidRPr="0082014B" w:rsidRDefault="004459AA" w:rsidP="00D86CF2">
      <w:pPr>
        <w:pStyle w:val="N3"/>
        <w:numPr>
          <w:ilvl w:val="2"/>
          <w:numId w:val="4"/>
        </w:numPr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exit</w:t>
      </w:r>
      <w:r w:rsidR="003D7F5E" w:rsidRPr="0082014B">
        <w:t xml:space="preserve"> </w:t>
      </w:r>
      <w:r w:rsidRPr="0082014B">
        <w:t>pits</w:t>
      </w:r>
      <w:r w:rsidR="003D7F5E" w:rsidRPr="0082014B">
        <w:t xml:space="preserve"> </w:t>
      </w:r>
      <w:r w:rsidRPr="0082014B">
        <w:t>located</w:t>
      </w:r>
      <w:r w:rsidR="003D7F5E" w:rsidRPr="0082014B">
        <w:t xml:space="preserve"> </w:t>
      </w:r>
      <w:r w:rsidRPr="0082014B">
        <w:t>seaward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MLWS;</w:t>
      </w:r>
      <w:r w:rsidR="003D7F5E" w:rsidRPr="0082014B">
        <w:t xml:space="preserve"> </w:t>
      </w:r>
      <w:r w:rsidRPr="0082014B">
        <w:t>and</w:t>
      </w:r>
    </w:p>
    <w:p w14:paraId="2092608B" w14:textId="77777777" w:rsidR="004459AA" w:rsidRPr="0082014B" w:rsidRDefault="004459AA" w:rsidP="004459AA">
      <w:pPr>
        <w:pStyle w:val="N3"/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beneath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seabed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beneath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seabed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limits.</w:t>
      </w:r>
    </w:p>
    <w:p w14:paraId="2A8E7131" w14:textId="77777777" w:rsidR="004459AA" w:rsidRPr="0082014B" w:rsidRDefault="004459AA" w:rsidP="00D12DEF">
      <w:pPr>
        <w:pStyle w:val="T1"/>
      </w:pP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intertidal</w:t>
      </w:r>
      <w:r w:rsidR="003D7F5E" w:rsidRPr="0082014B">
        <w:t xml:space="preserve"> </w:t>
      </w:r>
      <w:r w:rsidRPr="0082014B">
        <w:t>area</w:t>
      </w:r>
    </w:p>
    <w:p w14:paraId="35991D39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6—</w:t>
      </w:r>
    </w:p>
    <w:p w14:paraId="4E02E4EE" w14:textId="77777777" w:rsidR="004459AA" w:rsidRPr="0082014B" w:rsidRDefault="004459AA" w:rsidP="004459AA">
      <w:pPr>
        <w:pStyle w:val="T1"/>
      </w:pPr>
      <w:r w:rsidRPr="0082014B">
        <w:t>landfall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underground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</w:t>
      </w:r>
      <w:r w:rsidR="003D7F5E" w:rsidRPr="0082014B">
        <w:t xml:space="preserve"> </w:t>
      </w:r>
      <w:r w:rsidRPr="0082014B">
        <w:t>seaward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MHWS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landward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MLWS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5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7.</w:t>
      </w:r>
    </w:p>
    <w:p w14:paraId="60155467" w14:textId="77777777" w:rsidR="004459AA" w:rsidRPr="0082014B" w:rsidRDefault="004459AA" w:rsidP="00D12DEF">
      <w:pPr>
        <w:pStyle w:val="T1"/>
      </w:pP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district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Arun,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county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</w:t>
      </w:r>
    </w:p>
    <w:p w14:paraId="2D53DA5F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7—</w:t>
      </w:r>
    </w:p>
    <w:p w14:paraId="04ED3805" w14:textId="77777777" w:rsidR="004459AA" w:rsidRPr="0082014B" w:rsidRDefault="004459AA" w:rsidP="004459AA">
      <w:pPr>
        <w:pStyle w:val="T1"/>
      </w:pPr>
      <w:r w:rsidRPr="0082014B">
        <w:t>onshore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consisting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underground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between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8.</w:t>
      </w:r>
    </w:p>
    <w:p w14:paraId="1B8AD290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8—</w:t>
      </w:r>
    </w:p>
    <w:p w14:paraId="37BCA160" w14:textId="77777777" w:rsidR="004459AA" w:rsidRPr="0082014B" w:rsidRDefault="004459AA" w:rsidP="004459AA">
      <w:pPr>
        <w:pStyle w:val="T1"/>
      </w:pPr>
      <w:r w:rsidRPr="0082014B">
        <w:t>onshore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landfall</w:t>
      </w:r>
      <w:r w:rsidR="003D7F5E" w:rsidRPr="0082014B">
        <w:t xml:space="preserve"> </w:t>
      </w:r>
      <w:r w:rsidRPr="0082014B">
        <w:t>consisting</w:t>
      </w:r>
      <w:r w:rsidR="003D7F5E" w:rsidRPr="0082014B">
        <w:t xml:space="preserve"> </w:t>
      </w:r>
      <w:r w:rsidRPr="0082014B">
        <w:t>of—</w:t>
      </w:r>
    </w:p>
    <w:p w14:paraId="5A87A927" w14:textId="77777777" w:rsidR="004459AA" w:rsidRPr="0082014B" w:rsidRDefault="004459AA" w:rsidP="00D86CF2">
      <w:pPr>
        <w:pStyle w:val="N3"/>
        <w:numPr>
          <w:ilvl w:val="2"/>
          <w:numId w:val="5"/>
        </w:numPr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launch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exit</w:t>
      </w:r>
      <w:r w:rsidR="003D7F5E" w:rsidRPr="0082014B">
        <w:t xml:space="preserve"> </w:t>
      </w:r>
      <w:r w:rsidRPr="0082014B">
        <w:t>pits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ducts;</w:t>
      </w:r>
    </w:p>
    <w:p w14:paraId="21712FBC" w14:textId="77777777" w:rsidR="004459AA" w:rsidRPr="0082014B" w:rsidRDefault="004459AA" w:rsidP="004459AA">
      <w:pPr>
        <w:pStyle w:val="N3"/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transition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bays;</w:t>
      </w:r>
      <w:r w:rsidR="003D7F5E" w:rsidRPr="0082014B">
        <w:t xml:space="preserve"> </w:t>
      </w:r>
      <w:r w:rsidRPr="0082014B">
        <w:t>and</w:t>
      </w:r>
    </w:p>
    <w:p w14:paraId="0E410EB9" w14:textId="77777777" w:rsidR="004459AA" w:rsidRPr="0082014B" w:rsidRDefault="004459AA" w:rsidP="004459AA">
      <w:pPr>
        <w:pStyle w:val="N3"/>
      </w:pPr>
      <w:r w:rsidRPr="0082014B">
        <w:lastRenderedPageBreak/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underground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open</w:t>
      </w:r>
      <w:r w:rsidR="003D7F5E" w:rsidRPr="0082014B">
        <w:t xml:space="preserve"> </w:t>
      </w:r>
      <w:r w:rsidRPr="0082014B">
        <w:t>cut</w:t>
      </w:r>
      <w:r w:rsidR="003D7F5E" w:rsidRPr="0082014B">
        <w:t xml:space="preserve"> </w:t>
      </w:r>
      <w:r w:rsidRPr="0082014B">
        <w:t>trenching,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drilling,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technology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7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9.</w:t>
      </w:r>
    </w:p>
    <w:p w14:paraId="70DE975C" w14:textId="77777777" w:rsidR="004459AA" w:rsidRPr="0082014B" w:rsidRDefault="004459AA" w:rsidP="00D12DEF">
      <w:pPr>
        <w:pStyle w:val="T1"/>
      </w:pP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districts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Arun,</w:t>
      </w:r>
      <w:r w:rsidR="003D7F5E" w:rsidRPr="0082014B">
        <w:t xml:space="preserve"> </w:t>
      </w:r>
      <w:r w:rsidRPr="0082014B">
        <w:t>Horsham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Mid</w:t>
      </w:r>
      <w:r w:rsidR="003D7F5E" w:rsidRPr="0082014B">
        <w:t xml:space="preserve"> </w:t>
      </w:r>
      <w:r w:rsidRPr="0082014B">
        <w:t>Sussex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county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Sussex,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</w:p>
    <w:p w14:paraId="2661A18E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9—</w:t>
      </w:r>
    </w:p>
    <w:p w14:paraId="0A7F8541" w14:textId="77777777" w:rsidR="004459AA" w:rsidRPr="0082014B" w:rsidRDefault="004459AA" w:rsidP="004459AA">
      <w:pPr>
        <w:pStyle w:val="T1"/>
      </w:pPr>
      <w:r w:rsidRPr="0082014B">
        <w:t>onshore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consisting</w:t>
      </w:r>
      <w:r w:rsidR="003D7F5E" w:rsidRPr="0082014B">
        <w:t xml:space="preserve"> </w:t>
      </w:r>
      <w:r w:rsidRPr="0082014B">
        <w:t>of—</w:t>
      </w:r>
    </w:p>
    <w:p w14:paraId="5927B8B9" w14:textId="77777777" w:rsidR="004459AA" w:rsidRPr="0082014B" w:rsidRDefault="004459AA" w:rsidP="00D86CF2">
      <w:pPr>
        <w:pStyle w:val="N3"/>
        <w:numPr>
          <w:ilvl w:val="2"/>
          <w:numId w:val="6"/>
        </w:numPr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underground</w:t>
      </w:r>
      <w:r w:rsidR="003D7F5E" w:rsidRPr="0082014B">
        <w:t xml:space="preserve"> </w:t>
      </w:r>
      <w:r w:rsidRPr="0082014B">
        <w:t>either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open</w:t>
      </w:r>
      <w:r w:rsidR="003D7F5E" w:rsidRPr="0082014B">
        <w:t xml:space="preserve"> </w:t>
      </w:r>
      <w:r w:rsidRPr="0082014B">
        <w:t>cut</w:t>
      </w:r>
      <w:r w:rsidR="003D7F5E" w:rsidRPr="0082014B">
        <w:t xml:space="preserve"> </w:t>
      </w:r>
      <w:r w:rsidRPr="0082014B">
        <w:t>trenching,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technology;</w:t>
      </w:r>
    </w:p>
    <w:p w14:paraId="63E66E31" w14:textId="77777777" w:rsidR="004459AA" w:rsidRPr="0082014B" w:rsidRDefault="004459AA" w:rsidP="004459AA">
      <w:pPr>
        <w:pStyle w:val="N3"/>
      </w:pP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launch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exit</w:t>
      </w:r>
      <w:r w:rsidR="003D7F5E" w:rsidRPr="0082014B">
        <w:t xml:space="preserve"> </w:t>
      </w:r>
      <w:r w:rsidRPr="0082014B">
        <w:t>pits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launch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exit</w:t>
      </w:r>
      <w:r w:rsidR="003D7F5E" w:rsidRPr="0082014B">
        <w:t xml:space="preserve"> </w:t>
      </w:r>
      <w:r w:rsidRPr="0082014B">
        <w:t>pits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technologies;</w:t>
      </w:r>
    </w:p>
    <w:p w14:paraId="1A1E379A" w14:textId="77777777" w:rsidR="004459AA" w:rsidRPr="0082014B" w:rsidRDefault="004459AA" w:rsidP="004459AA">
      <w:pPr>
        <w:pStyle w:val="N3"/>
      </w:pPr>
      <w:r w:rsidRPr="0082014B">
        <w:t>joint</w:t>
      </w:r>
      <w:r w:rsidR="003D7F5E" w:rsidRPr="0082014B">
        <w:t xml:space="preserve"> </w:t>
      </w:r>
      <w:r w:rsidRPr="0082014B">
        <w:t>bays;</w:t>
      </w:r>
    </w:p>
    <w:p w14:paraId="1447D4B5" w14:textId="77777777" w:rsidR="004459AA" w:rsidRPr="0082014B" w:rsidRDefault="004459AA" w:rsidP="004459AA">
      <w:pPr>
        <w:pStyle w:val="N3"/>
      </w:pP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consolidation</w:t>
      </w:r>
      <w:r w:rsidR="003D7F5E" w:rsidRPr="0082014B">
        <w:t xml:space="preserve"> </w:t>
      </w:r>
      <w:r w:rsidRPr="0082014B">
        <w:t>sites,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haul</w:t>
      </w:r>
      <w:r w:rsidR="003D7F5E" w:rsidRPr="0082014B">
        <w:t xml:space="preserve"> </w:t>
      </w:r>
      <w:r w:rsidRPr="0082014B">
        <w:t>road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accesses;</w:t>
      </w:r>
    </w:p>
    <w:p w14:paraId="22B7DB5A" w14:textId="77777777" w:rsidR="004459AA" w:rsidRPr="0082014B" w:rsidRDefault="004459AA" w:rsidP="004459AA">
      <w:pPr>
        <w:pStyle w:val="N3"/>
      </w:pPr>
      <w:r w:rsidRPr="0082014B">
        <w:t>installation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new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modification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drainage;</w:t>
      </w:r>
      <w:r w:rsidR="003D7F5E" w:rsidRPr="0082014B">
        <w:t xml:space="preserve"> </w:t>
      </w:r>
      <w:r w:rsidRPr="0082014B">
        <w:t>and</w:t>
      </w:r>
    </w:p>
    <w:p w14:paraId="0266DCFF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provision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access.</w:t>
      </w:r>
    </w:p>
    <w:p w14:paraId="3F38D92F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10—</w:t>
      </w:r>
    </w:p>
    <w:p w14:paraId="02F0C2E9" w14:textId="77777777" w:rsidR="004459AA" w:rsidRPr="0082014B" w:rsidRDefault="004459AA" w:rsidP="004459AA">
      <w:pPr>
        <w:pStyle w:val="T1"/>
      </w:pP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compounds.</w:t>
      </w:r>
    </w:p>
    <w:p w14:paraId="69721F29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11—</w:t>
      </w:r>
    </w:p>
    <w:p w14:paraId="5A2262C7" w14:textId="77777777" w:rsidR="004459AA" w:rsidRPr="0082014B" w:rsidRDefault="004459AA" w:rsidP="004459AA">
      <w:pPr>
        <w:pStyle w:val="T1"/>
      </w:pPr>
      <w:r w:rsidRPr="0082014B">
        <w:t>temporary</w:t>
      </w:r>
      <w:r w:rsidR="003D7F5E" w:rsidRPr="0082014B">
        <w:t xml:space="preserve"> </w:t>
      </w:r>
      <w:r w:rsidRPr="0082014B">
        <w:t>soil</w:t>
      </w:r>
      <w:r w:rsidR="003D7F5E" w:rsidRPr="0082014B">
        <w:t xml:space="preserve"> </w:t>
      </w:r>
      <w:r w:rsidRPr="0082014B">
        <w:t>storage</w:t>
      </w:r>
      <w:r w:rsidR="003D7F5E" w:rsidRPr="0082014B">
        <w:t xml:space="preserve"> </w:t>
      </w:r>
      <w:r w:rsidRPr="0082014B">
        <w:t>area.</w:t>
      </w:r>
    </w:p>
    <w:p w14:paraId="743458F0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12—</w:t>
      </w:r>
    </w:p>
    <w:p w14:paraId="1744D791" w14:textId="77777777" w:rsidR="004459AA" w:rsidRPr="0082014B" w:rsidRDefault="004459AA" w:rsidP="004459AA">
      <w:pPr>
        <w:pStyle w:val="T1"/>
      </w:pPr>
      <w:r w:rsidRPr="0082014B">
        <w:t>non-intrusive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duct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installation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stringing</w:t>
      </w:r>
      <w:r w:rsidR="003D7F5E" w:rsidRPr="0082014B">
        <w:t xml:space="preserve"> </w:t>
      </w:r>
      <w:r w:rsidRPr="0082014B">
        <w:t>out.</w:t>
      </w:r>
    </w:p>
    <w:p w14:paraId="470E8A33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13—</w:t>
      </w:r>
    </w:p>
    <w:p w14:paraId="13D8AD08" w14:textId="77777777" w:rsidR="004459AA" w:rsidRPr="0082014B" w:rsidRDefault="004459AA" w:rsidP="004459AA">
      <w:pPr>
        <w:pStyle w:val="T1"/>
      </w:pP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vegetation</w:t>
      </w:r>
      <w:r w:rsidR="003D7F5E" w:rsidRPr="0082014B">
        <w:t xml:space="preserve"> </w:t>
      </w:r>
      <w:r w:rsidRPr="0082014B">
        <w:t>clearance.</w:t>
      </w:r>
    </w:p>
    <w:p w14:paraId="7A72D1F6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14—</w:t>
      </w:r>
    </w:p>
    <w:p w14:paraId="21EDC434" w14:textId="77777777" w:rsidR="004459AA" w:rsidRPr="0082014B" w:rsidRDefault="004459AA" w:rsidP="004459AA">
      <w:pPr>
        <w:pStyle w:val="T1"/>
      </w:pPr>
      <w:r w:rsidRPr="0082014B">
        <w:t>construction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vegetation</w:t>
      </w:r>
      <w:r w:rsidR="003D7F5E" w:rsidRPr="0082014B">
        <w:t xml:space="preserve"> </w:t>
      </w:r>
      <w:r w:rsidRPr="0082014B">
        <w:t>clearance.</w:t>
      </w:r>
    </w:p>
    <w:p w14:paraId="398CBFDB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No.15—</w:t>
      </w:r>
    </w:p>
    <w:p w14:paraId="67A8FA8A" w14:textId="77777777" w:rsidR="004459AA" w:rsidRPr="0082014B" w:rsidRDefault="004459AA" w:rsidP="004459AA">
      <w:pPr>
        <w:pStyle w:val="T1"/>
      </w:pPr>
      <w:r w:rsidRPr="0082014B">
        <w:t>operational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vegetation</w:t>
      </w:r>
      <w:r w:rsidR="003D7F5E" w:rsidRPr="0082014B">
        <w:t xml:space="preserve"> </w:t>
      </w:r>
      <w:r w:rsidRPr="0082014B">
        <w:t>clearance.</w:t>
      </w:r>
    </w:p>
    <w:p w14:paraId="58A072FF" w14:textId="77777777" w:rsidR="004459AA" w:rsidRPr="0082014B" w:rsidRDefault="004459AA" w:rsidP="00D12DEF">
      <w:pPr>
        <w:pStyle w:val="T1"/>
      </w:pP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district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Horsham,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county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Sussex—</w:t>
      </w:r>
    </w:p>
    <w:p w14:paraId="1E688BF0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16—</w:t>
      </w:r>
    </w:p>
    <w:p w14:paraId="2BCD2DDC" w14:textId="77777777" w:rsidR="004459AA" w:rsidRPr="0082014B" w:rsidRDefault="004459AA" w:rsidP="004459AA">
      <w:pPr>
        <w:pStyle w:val="T1"/>
      </w:pPr>
      <w:bookmarkStart w:id="155" w:name="_Hlk132104132"/>
      <w:r w:rsidRPr="0082014B">
        <w:t>onshore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including—</w:t>
      </w:r>
    </w:p>
    <w:p w14:paraId="7965292F" w14:textId="77777777" w:rsidR="004459AA" w:rsidRPr="0082014B" w:rsidRDefault="004459AA" w:rsidP="00D86CF2">
      <w:pPr>
        <w:pStyle w:val="N3"/>
        <w:numPr>
          <w:ilvl w:val="2"/>
          <w:numId w:val="7"/>
        </w:numPr>
      </w:pPr>
      <w:r w:rsidRPr="0082014B">
        <w:t>civil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allow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installation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electrical</w:t>
      </w:r>
      <w:r w:rsidR="003D7F5E" w:rsidRPr="0082014B">
        <w:t xml:space="preserve"> </w:t>
      </w:r>
      <w:r w:rsidRPr="0082014B">
        <w:t>equipment;</w:t>
      </w:r>
    </w:p>
    <w:p w14:paraId="38E9EF3A" w14:textId="77777777" w:rsidR="004459AA" w:rsidRPr="0082014B" w:rsidRDefault="004459AA" w:rsidP="004459AA">
      <w:pPr>
        <w:pStyle w:val="N3"/>
      </w:pPr>
      <w:r w:rsidRPr="0082014B">
        <w:t>installation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commissioning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high</w:t>
      </w:r>
      <w:r w:rsidR="003D7F5E" w:rsidRPr="0082014B">
        <w:t xml:space="preserve"> </w:t>
      </w:r>
      <w:r w:rsidRPr="0082014B">
        <w:t>voltage</w:t>
      </w:r>
      <w:r w:rsidR="003D7F5E" w:rsidRPr="0082014B">
        <w:t xml:space="preserve"> </w:t>
      </w:r>
      <w:r w:rsidRPr="0082014B">
        <w:t>electrical</w:t>
      </w:r>
      <w:r w:rsidR="003D7F5E" w:rsidRPr="0082014B">
        <w:t xml:space="preserve"> </w:t>
      </w:r>
      <w:r w:rsidRPr="0082014B">
        <w:t>equipment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switch</w:t>
      </w:r>
      <w:r w:rsidR="003D7F5E" w:rsidRPr="0082014B">
        <w:t xml:space="preserve"> </w:t>
      </w:r>
      <w:r w:rsidRPr="0082014B">
        <w:t>gears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circuit</w:t>
      </w:r>
      <w:r w:rsidR="003D7F5E" w:rsidRPr="0082014B">
        <w:t xml:space="preserve"> </w:t>
      </w:r>
      <w:r w:rsidRPr="0082014B">
        <w:t>breakers,</w:t>
      </w:r>
      <w:r w:rsidR="003D7F5E" w:rsidRPr="0082014B">
        <w:t xml:space="preserve"> </w:t>
      </w:r>
      <w:r w:rsidRPr="0082014B">
        <w:t>transformers,</w:t>
      </w:r>
      <w:r w:rsidR="003D7F5E" w:rsidRPr="0082014B">
        <w:t xml:space="preserve"> </w:t>
      </w:r>
      <w:r w:rsidRPr="0082014B">
        <w:t>reactive</w:t>
      </w:r>
      <w:r w:rsidR="003D7F5E" w:rsidRPr="0082014B">
        <w:t xml:space="preserve"> </w:t>
      </w:r>
      <w:r w:rsidRPr="0082014B">
        <w:t>compensation</w:t>
      </w:r>
      <w:r w:rsidR="003D7F5E" w:rsidRPr="0082014B">
        <w:t xml:space="preserve"> </w:t>
      </w:r>
      <w:r w:rsidRPr="0082014B">
        <w:t>equipment,</w:t>
      </w:r>
      <w:r w:rsidR="003D7F5E" w:rsidRPr="0082014B">
        <w:t xml:space="preserve"> </w:t>
      </w:r>
      <w:r w:rsidRPr="0082014B">
        <w:t>high</w:t>
      </w:r>
      <w:r w:rsidR="003D7F5E" w:rsidRPr="0082014B">
        <w:t xml:space="preserve"> </w:t>
      </w:r>
      <w:r w:rsidRPr="0082014B">
        <w:t>voltage</w:t>
      </w:r>
      <w:r w:rsidR="003D7F5E" w:rsidRPr="0082014B">
        <w:t xml:space="preserve"> </w:t>
      </w:r>
      <w:r w:rsidRPr="0082014B">
        <w:t>cables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bus</w:t>
      </w:r>
      <w:r w:rsidR="003D7F5E" w:rsidRPr="0082014B">
        <w:t xml:space="preserve"> </w:t>
      </w:r>
      <w:r w:rsidRPr="0082014B">
        <w:t>bars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connect</w:t>
      </w:r>
      <w:r w:rsidR="003D7F5E" w:rsidRPr="0082014B">
        <w:t xml:space="preserve"> </w:t>
      </w:r>
      <w:r w:rsidRPr="0082014B">
        <w:t>electrical</w:t>
      </w:r>
      <w:r w:rsidR="003D7F5E" w:rsidRPr="0082014B">
        <w:t xml:space="preserve"> </w:t>
      </w:r>
      <w:r w:rsidRPr="0082014B">
        <w:t>equipment;</w:t>
      </w:r>
    </w:p>
    <w:p w14:paraId="018B675B" w14:textId="77777777" w:rsidR="004459AA" w:rsidRPr="0082014B" w:rsidRDefault="004459AA" w:rsidP="004459AA">
      <w:pPr>
        <w:pStyle w:val="N3"/>
      </w:pP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control</w:t>
      </w:r>
      <w:r w:rsidR="003D7F5E" w:rsidRPr="0082014B">
        <w:t xml:space="preserve"> </w:t>
      </w:r>
      <w:r w:rsidRPr="0082014B">
        <w:t>buildings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substation;</w:t>
      </w:r>
    </w:p>
    <w:p w14:paraId="5C08B505" w14:textId="77777777" w:rsidR="004459AA" w:rsidRPr="0082014B" w:rsidRDefault="004459AA" w:rsidP="004459AA">
      <w:pPr>
        <w:pStyle w:val="N3"/>
      </w:pPr>
      <w:r w:rsidRPr="0082014B">
        <w:t>accesses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18;</w:t>
      </w:r>
    </w:p>
    <w:p w14:paraId="55156C0A" w14:textId="77777777" w:rsidR="004459AA" w:rsidRPr="0082014B" w:rsidRDefault="004459AA" w:rsidP="004459AA">
      <w:pPr>
        <w:pStyle w:val="N3"/>
      </w:pPr>
      <w:r w:rsidRPr="0082014B">
        <w:t>surface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measures;</w:t>
      </w:r>
    </w:p>
    <w:p w14:paraId="31DE9E2A" w14:textId="77777777" w:rsidR="004459AA" w:rsidRPr="0082014B" w:rsidRDefault="004459AA" w:rsidP="004459AA">
      <w:pPr>
        <w:pStyle w:val="N3"/>
      </w:pPr>
      <w:r w:rsidRPr="0082014B">
        <w:t>boundary</w:t>
      </w:r>
      <w:r w:rsidR="003D7F5E" w:rsidRPr="0082014B">
        <w:t xml:space="preserve"> </w:t>
      </w:r>
      <w:r w:rsidRPr="0082014B">
        <w:t>treatment</w:t>
      </w:r>
      <w:r w:rsidR="003D7F5E" w:rsidRPr="0082014B">
        <w:t xml:space="preserve"> </w:t>
      </w:r>
      <w:r w:rsidRPr="0082014B">
        <w:t>works;</w:t>
      </w:r>
      <w:r w:rsidR="003D7F5E" w:rsidRPr="0082014B">
        <w:t xml:space="preserve"> </w:t>
      </w:r>
      <w:r w:rsidRPr="0082014B">
        <w:t>and</w:t>
      </w:r>
    </w:p>
    <w:p w14:paraId="446685A1" w14:textId="77777777" w:rsidR="004459AA" w:rsidRPr="0082014B" w:rsidRDefault="004459AA" w:rsidP="004459AA">
      <w:pPr>
        <w:pStyle w:val="N3"/>
      </w:pPr>
      <w:r w:rsidRPr="0082014B">
        <w:t>landscaping.</w:t>
      </w:r>
    </w:p>
    <w:bookmarkEnd w:id="155"/>
    <w:p w14:paraId="2C213932" w14:textId="77777777" w:rsidR="004459AA" w:rsidRPr="0082014B" w:rsidRDefault="004459AA" w:rsidP="00D12DEF">
      <w:pPr>
        <w:pStyle w:val="T1"/>
      </w:pPr>
      <w:r w:rsidRPr="0082014B">
        <w:lastRenderedPageBreak/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17—</w:t>
      </w:r>
    </w:p>
    <w:p w14:paraId="119C067D" w14:textId="77777777" w:rsidR="004459AA" w:rsidRPr="0082014B" w:rsidRDefault="004459AA" w:rsidP="004459AA">
      <w:pPr>
        <w:pStyle w:val="T1"/>
      </w:pPr>
      <w:r w:rsidRPr="0082014B">
        <w:t>environmental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mitigate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substations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20.</w:t>
      </w:r>
    </w:p>
    <w:p w14:paraId="29B19C4A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18—</w:t>
      </w:r>
    </w:p>
    <w:p w14:paraId="1DC5832C" w14:textId="77777777" w:rsidR="004459AA" w:rsidRPr="0082014B" w:rsidRDefault="004459AA" w:rsidP="004459AA">
      <w:pPr>
        <w:pStyle w:val="T1"/>
      </w:pPr>
      <w:r w:rsidRPr="0082014B">
        <w:t>construction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A272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new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junction.</w:t>
      </w:r>
    </w:p>
    <w:p w14:paraId="3D4602FB" w14:textId="77777777" w:rsidR="004459AA" w:rsidRPr="0082014B" w:rsidRDefault="004459AA" w:rsidP="00D12DEF">
      <w:pPr>
        <w:pStyle w:val="T1"/>
      </w:pP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districts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Mid</w:t>
      </w:r>
      <w:r w:rsidR="003D7F5E" w:rsidRPr="0082014B">
        <w:t xml:space="preserve"> </w:t>
      </w:r>
      <w:r w:rsidRPr="0082014B">
        <w:t>Sussex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Horsham,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county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Sussex—</w:t>
      </w:r>
    </w:p>
    <w:p w14:paraId="41ED2269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19—</w:t>
      </w:r>
    </w:p>
    <w:p w14:paraId="414DFE12" w14:textId="77777777" w:rsidR="004459AA" w:rsidRPr="0082014B" w:rsidRDefault="004459AA" w:rsidP="004459AA">
      <w:pPr>
        <w:pStyle w:val="T1"/>
      </w:pPr>
      <w:r w:rsidRPr="0082014B">
        <w:t>onshore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installation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connecting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extended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Bolney</w:t>
      </w:r>
      <w:proofErr w:type="spellEnd"/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consisting</w:t>
      </w:r>
      <w:r w:rsidR="003D7F5E" w:rsidRPr="0082014B">
        <w:t xml:space="preserve"> </w:t>
      </w:r>
      <w:r w:rsidRPr="0082014B">
        <w:t>of—</w:t>
      </w:r>
    </w:p>
    <w:p w14:paraId="6818CFE7" w14:textId="77777777" w:rsidR="004459AA" w:rsidRPr="0082014B" w:rsidRDefault="004459AA" w:rsidP="00D86CF2">
      <w:pPr>
        <w:pStyle w:val="N3"/>
        <w:numPr>
          <w:ilvl w:val="2"/>
          <w:numId w:val="8"/>
        </w:numPr>
      </w:pP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two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</w:t>
      </w:r>
      <w:r w:rsidR="003D7F5E" w:rsidRPr="0082014B">
        <w:t xml:space="preserve"> </w:t>
      </w:r>
      <w:r w:rsidRPr="0082014B">
        <w:t>laid</w:t>
      </w:r>
      <w:r w:rsidR="003D7F5E" w:rsidRPr="0082014B">
        <w:t xml:space="preserve"> </w:t>
      </w:r>
      <w:r w:rsidRPr="0082014B">
        <w:t>underground</w:t>
      </w:r>
      <w:r w:rsidR="003D7F5E" w:rsidRPr="0082014B">
        <w:t xml:space="preserve"> </w:t>
      </w:r>
      <w:r w:rsidRPr="0082014B">
        <w:t>either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open</w:t>
      </w:r>
      <w:r w:rsidR="003D7F5E" w:rsidRPr="0082014B">
        <w:t xml:space="preserve"> </w:t>
      </w:r>
      <w:r w:rsidRPr="0082014B">
        <w:t>cut</w:t>
      </w:r>
      <w:r w:rsidR="003D7F5E" w:rsidRPr="0082014B">
        <w:t xml:space="preserve"> </w:t>
      </w:r>
      <w:r w:rsidRPr="0082014B">
        <w:t>trenching,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technology;</w:t>
      </w:r>
    </w:p>
    <w:p w14:paraId="1AECC92E" w14:textId="77777777" w:rsidR="004459AA" w:rsidRPr="0082014B" w:rsidRDefault="004459AA" w:rsidP="004459AA">
      <w:pPr>
        <w:pStyle w:val="N3"/>
      </w:pP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launch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exit</w:t>
      </w:r>
      <w:r w:rsidR="003D7F5E" w:rsidRPr="0082014B">
        <w:t xml:space="preserve"> </w:t>
      </w:r>
      <w:r w:rsidRPr="0082014B">
        <w:t>pits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launch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exit</w:t>
      </w:r>
      <w:r w:rsidR="003D7F5E" w:rsidRPr="0082014B">
        <w:t xml:space="preserve"> </w:t>
      </w:r>
      <w:r w:rsidRPr="0082014B">
        <w:t>pits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technologies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ducts;</w:t>
      </w:r>
    </w:p>
    <w:p w14:paraId="08EEB1A5" w14:textId="77777777" w:rsidR="004459AA" w:rsidRPr="0082014B" w:rsidRDefault="004459AA" w:rsidP="004459AA">
      <w:pPr>
        <w:pStyle w:val="N3"/>
      </w:pPr>
      <w:r w:rsidRPr="0082014B">
        <w:t>transition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bays;</w:t>
      </w:r>
    </w:p>
    <w:p w14:paraId="4821C8CE" w14:textId="77777777" w:rsidR="004459AA" w:rsidRPr="0082014B" w:rsidRDefault="004459AA" w:rsidP="004459AA">
      <w:pPr>
        <w:pStyle w:val="N3"/>
      </w:pP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consolidation</w:t>
      </w:r>
      <w:r w:rsidR="003D7F5E" w:rsidRPr="0082014B">
        <w:t xml:space="preserve"> </w:t>
      </w:r>
      <w:r w:rsidRPr="0082014B">
        <w:t>sites,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haul</w:t>
      </w:r>
      <w:r w:rsidR="003D7F5E" w:rsidRPr="0082014B">
        <w:t xml:space="preserve"> </w:t>
      </w:r>
      <w:r w:rsidRPr="0082014B">
        <w:t>road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accesses;</w:t>
      </w:r>
      <w:r w:rsidR="003D7F5E" w:rsidRPr="0082014B">
        <w:t xml:space="preserve"> </w:t>
      </w:r>
      <w:r w:rsidRPr="0082014B">
        <w:t>and</w:t>
      </w:r>
    </w:p>
    <w:p w14:paraId="532153B6" w14:textId="77777777" w:rsidR="004459AA" w:rsidRPr="0082014B" w:rsidRDefault="004459AA" w:rsidP="004459AA">
      <w:pPr>
        <w:pStyle w:val="N3"/>
      </w:pPr>
      <w:r w:rsidRPr="0082014B">
        <w:t>installation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new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modification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access.</w:t>
      </w:r>
    </w:p>
    <w:p w14:paraId="409554E5" w14:textId="77777777" w:rsidR="004459AA" w:rsidRPr="0082014B" w:rsidRDefault="004459AA" w:rsidP="00D12DEF">
      <w:pPr>
        <w:pStyle w:val="T1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20—</w:t>
      </w:r>
    </w:p>
    <w:p w14:paraId="3BE69E9F" w14:textId="77777777" w:rsidR="004459AA" w:rsidRPr="0082014B" w:rsidRDefault="004459AA" w:rsidP="004459AA">
      <w:pPr>
        <w:pStyle w:val="T1"/>
      </w:pPr>
      <w:r w:rsidRPr="0082014B">
        <w:t>an</w:t>
      </w:r>
      <w:r w:rsidR="003D7F5E" w:rsidRPr="0082014B">
        <w:t xml:space="preserve"> </w:t>
      </w:r>
      <w:r w:rsidRPr="0082014B">
        <w:t>extension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Bolney</w:t>
      </w:r>
      <w:proofErr w:type="spellEnd"/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(but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limited</w:t>
      </w:r>
      <w:r w:rsidR="003D7F5E" w:rsidRPr="0082014B">
        <w:t xml:space="preserve"> </w:t>
      </w:r>
      <w:r w:rsidRPr="0082014B">
        <w:t>to)</w:t>
      </w:r>
      <w:r w:rsidR="003D7F5E" w:rsidRPr="0082014B">
        <w:t xml:space="preserve"> </w:t>
      </w:r>
      <w:r w:rsidRPr="0082014B">
        <w:t>cabling,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sealing</w:t>
      </w:r>
      <w:r w:rsidR="003D7F5E" w:rsidRPr="0082014B">
        <w:t xml:space="preserve"> </w:t>
      </w:r>
      <w:r w:rsidRPr="0082014B">
        <w:t>ends,</w:t>
      </w:r>
      <w:r w:rsidR="003D7F5E" w:rsidRPr="0082014B">
        <w:t xml:space="preserve"> </w:t>
      </w:r>
      <w:r w:rsidRPr="0082014B">
        <w:t>circuit</w:t>
      </w:r>
      <w:r w:rsidR="003D7F5E" w:rsidRPr="0082014B">
        <w:t xml:space="preserve"> </w:t>
      </w:r>
      <w:r w:rsidRPr="0082014B">
        <w:t>breakers,</w:t>
      </w:r>
      <w:r w:rsidR="003D7F5E" w:rsidRPr="0082014B">
        <w:t xml:space="preserve"> </w:t>
      </w:r>
      <w:r w:rsidRPr="0082014B">
        <w:t>surge</w:t>
      </w:r>
      <w:r w:rsidR="003D7F5E" w:rsidRPr="0082014B">
        <w:t xml:space="preserve"> </w:t>
      </w:r>
      <w:r w:rsidRPr="0082014B">
        <w:t>arrestors,</w:t>
      </w:r>
      <w:r w:rsidR="003D7F5E" w:rsidRPr="0082014B">
        <w:t xml:space="preserve"> </w:t>
      </w:r>
      <w:r w:rsidRPr="0082014B">
        <w:t>dis-connectors,</w:t>
      </w:r>
      <w:r w:rsidR="003D7F5E" w:rsidRPr="0082014B">
        <w:t xml:space="preserve"> </w:t>
      </w:r>
      <w:r w:rsidRPr="0082014B">
        <w:t>instrumentation-transformers,</w:t>
      </w:r>
      <w:r w:rsidR="003D7F5E" w:rsidRPr="0082014B">
        <w:t xml:space="preserve"> </w:t>
      </w:r>
      <w:r w:rsidRPr="0082014B">
        <w:t>busbars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busbar</w:t>
      </w:r>
      <w:r w:rsidR="003D7F5E" w:rsidRPr="0082014B">
        <w:t xml:space="preserve"> </w:t>
      </w:r>
      <w:r w:rsidRPr="0082014B">
        <w:t>clamp</w:t>
      </w:r>
      <w:r w:rsidR="003D7F5E" w:rsidRPr="0082014B">
        <w:t xml:space="preserve"> </w:t>
      </w:r>
      <w:r w:rsidRPr="0082014B">
        <w:t>measuring</w:t>
      </w:r>
      <w:r w:rsidR="003D7F5E" w:rsidRPr="0082014B">
        <w:t xml:space="preserve"> </w:t>
      </w:r>
      <w:r w:rsidRPr="0082014B">
        <w:t>equipment,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instrumentation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control</w:t>
      </w:r>
      <w:r w:rsidR="003D7F5E" w:rsidRPr="0082014B">
        <w:t xml:space="preserve"> </w:t>
      </w:r>
      <w:r w:rsidRPr="0082014B">
        <w:t>equipment,</w:t>
      </w:r>
      <w:r w:rsidR="003D7F5E" w:rsidRPr="0082014B">
        <w:t xml:space="preserve"> </w:t>
      </w:r>
      <w:r w:rsidRPr="0082014B">
        <w:t>relay</w:t>
      </w:r>
      <w:r w:rsidR="003D7F5E" w:rsidRPr="0082014B">
        <w:t xml:space="preserve"> </w:t>
      </w:r>
      <w:r w:rsidRPr="0082014B">
        <w:t>marshalling</w:t>
      </w:r>
      <w:r w:rsidR="003D7F5E" w:rsidRPr="0082014B">
        <w:t xml:space="preserve"> </w:t>
      </w:r>
      <w:r w:rsidRPr="0082014B">
        <w:t>rooms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electrical</w:t>
      </w:r>
      <w:r w:rsidR="003D7F5E" w:rsidRPr="0082014B">
        <w:t xml:space="preserve"> </w:t>
      </w:r>
      <w:r w:rsidRPr="0082014B">
        <w:t>earthing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substation.</w:t>
      </w:r>
    </w:p>
    <w:p w14:paraId="196013E7" w14:textId="77777777" w:rsidR="004459AA" w:rsidRPr="0082014B" w:rsidRDefault="004459AA" w:rsidP="004459AA">
      <w:pPr>
        <w:pStyle w:val="H1"/>
        <w:tabs>
          <w:tab w:val="left" w:pos="5907"/>
        </w:tabs>
        <w:rPr>
          <w:b w:val="0"/>
        </w:rPr>
      </w:pPr>
      <w:r w:rsidRPr="0082014B">
        <w:t>Further</w:t>
      </w:r>
      <w:r w:rsidR="003D7F5E" w:rsidRPr="0082014B">
        <w:t xml:space="preserve"> </w:t>
      </w:r>
      <w:r w:rsidRPr="0082014B">
        <w:t>Works</w:t>
      </w:r>
    </w:p>
    <w:p w14:paraId="15E84C1A" w14:textId="77777777" w:rsidR="004459AA" w:rsidRPr="0082014B" w:rsidRDefault="004459AA" w:rsidP="004459AA">
      <w:pPr>
        <w:pStyle w:val="T1"/>
        <w:rPr>
          <w:i/>
          <w:iCs/>
        </w:rPr>
      </w:pPr>
      <w:r w:rsidRPr="0082014B">
        <w:rPr>
          <w:i/>
          <w:iCs/>
        </w:rPr>
        <w:t>Offshore</w:t>
      </w:r>
    </w:p>
    <w:p w14:paraId="0BBC4A5B" w14:textId="77777777" w:rsidR="004459AA" w:rsidRPr="0082014B" w:rsidRDefault="004459AA" w:rsidP="004459AA">
      <w:pPr>
        <w:pStyle w:val="T1"/>
      </w:pPr>
      <w:r w:rsidRPr="0082014B">
        <w:t>In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1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extent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they</w:t>
      </w:r>
      <w:r w:rsidR="003D7F5E" w:rsidRPr="0082014B">
        <w:t xml:space="preserve"> </w:t>
      </w:r>
      <w:r w:rsidRPr="0082014B">
        <w:t>do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form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work,</w:t>
      </w:r>
      <w:r w:rsidR="003D7F5E" w:rsidRPr="0082014B">
        <w:t xml:space="preserve"> </w:t>
      </w:r>
      <w:r w:rsidRPr="0082014B">
        <w:t>further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necessary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expedient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fall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scope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assessed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environmental</w:t>
      </w:r>
      <w:r w:rsidR="003D7F5E" w:rsidRPr="0082014B">
        <w:t xml:space="preserve"> </w:t>
      </w:r>
      <w:r w:rsidRPr="0082014B">
        <w:t>statement,</w:t>
      </w:r>
      <w:r w:rsidR="003D7F5E" w:rsidRPr="0082014B">
        <w:t xml:space="preserve"> </w:t>
      </w:r>
      <w:r w:rsidRPr="0082014B">
        <w:t>including—</w:t>
      </w:r>
    </w:p>
    <w:p w14:paraId="517D2E6B" w14:textId="77777777" w:rsidR="004459AA" w:rsidRPr="0082014B" w:rsidRDefault="004459AA" w:rsidP="00D86CF2">
      <w:pPr>
        <w:pStyle w:val="N3"/>
        <w:numPr>
          <w:ilvl w:val="2"/>
          <w:numId w:val="9"/>
        </w:numPr>
      </w:pPr>
      <w:r w:rsidRPr="0082014B">
        <w:t>scour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around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foundations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structures;</w:t>
      </w:r>
    </w:p>
    <w:p w14:paraId="4A6AA2E6" w14:textId="77777777" w:rsidR="004459AA" w:rsidRPr="0082014B" w:rsidRDefault="004459AA" w:rsidP="004459AA">
      <w:pPr>
        <w:pStyle w:val="N3"/>
      </w:pPr>
      <w:r w:rsidRPr="0082014B">
        <w:t>cable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measures;</w:t>
      </w:r>
    </w:p>
    <w:p w14:paraId="77F83E33" w14:textId="77777777" w:rsidR="004459AA" w:rsidRPr="0082014B" w:rsidRDefault="004459AA" w:rsidP="004459AA">
      <w:pPr>
        <w:pStyle w:val="N3"/>
      </w:pPr>
      <w:r w:rsidRPr="0082014B">
        <w:t>vessels</w:t>
      </w:r>
      <w:r w:rsidR="003D7F5E" w:rsidRPr="0082014B">
        <w:t xml:space="preserve"> </w:t>
      </w:r>
      <w:r w:rsidRPr="0082014B">
        <w:t>carrying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intrusive</w:t>
      </w:r>
      <w:r w:rsidR="003D7F5E" w:rsidRPr="0082014B">
        <w:t xml:space="preserve"> </w:t>
      </w:r>
      <w:r w:rsidRPr="0082014B">
        <w:t>activities;</w:t>
      </w:r>
    </w:p>
    <w:p w14:paraId="097712E8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removal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material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seabed</w:t>
      </w:r>
      <w:r w:rsidR="003D7F5E" w:rsidRPr="0082014B">
        <w:t xml:space="preserve"> </w:t>
      </w:r>
      <w:r w:rsidRPr="0082014B">
        <w:t>required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1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5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disposal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inert</w:t>
      </w:r>
      <w:r w:rsidR="003D7F5E" w:rsidRPr="0082014B">
        <w:t xml:space="preserve"> </w:t>
      </w:r>
      <w:r w:rsidRPr="0082014B">
        <w:t>material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natural</w:t>
      </w:r>
      <w:r w:rsidR="003D7F5E" w:rsidRPr="0082014B">
        <w:t xml:space="preserve"> </w:t>
      </w:r>
      <w:r w:rsidRPr="0082014B">
        <w:t>origin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</w:t>
      </w:r>
      <w:r w:rsidR="003D7F5E" w:rsidRPr="0082014B">
        <w:t xml:space="preserve"> </w:t>
      </w:r>
      <w:r w:rsidRPr="0082014B">
        <w:t>produced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drilling,</w:t>
      </w:r>
      <w:r w:rsidR="003D7F5E" w:rsidRPr="0082014B">
        <w:t xml:space="preserve"> </w:t>
      </w:r>
      <w:r w:rsidRPr="0082014B">
        <w:t>seabed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works,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installation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proofErr w:type="spellStart"/>
      <w:r w:rsidRPr="0082014B">
        <w:t>sandwave</w:t>
      </w:r>
      <w:proofErr w:type="spellEnd"/>
      <w:r w:rsidR="003D7F5E" w:rsidRPr="0082014B">
        <w:t xml:space="preserve"> </w:t>
      </w:r>
      <w:r w:rsidRPr="0082014B">
        <w:t>clearance,</w:t>
      </w:r>
      <w:r w:rsidR="003D7F5E" w:rsidRPr="0082014B">
        <w:t xml:space="preserve"> </w:t>
      </w:r>
      <w:r w:rsidRPr="0082014B">
        <w:t>boulder</w:t>
      </w:r>
      <w:r w:rsidR="003D7F5E" w:rsidRPr="0082014B">
        <w:t xml:space="preserve"> </w:t>
      </w:r>
      <w:r w:rsidRPr="0082014B">
        <w:t>clearance,</w:t>
      </w:r>
      <w:r w:rsidR="003D7F5E" w:rsidRPr="0082014B">
        <w:t xml:space="preserve"> </w:t>
      </w:r>
      <w:r w:rsidRPr="0082014B">
        <w:t>pre-trenching,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</w:t>
      </w:r>
      <w:r w:rsidR="003D7F5E" w:rsidRPr="0082014B">
        <w:t xml:space="preserve"> </w:t>
      </w:r>
      <w:r w:rsidRPr="0082014B">
        <w:t>arisings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excavation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exit</w:t>
      </w:r>
      <w:r w:rsidR="003D7F5E" w:rsidRPr="0082014B">
        <w:t xml:space="preserve"> </w:t>
      </w:r>
      <w:r w:rsidRPr="0082014B">
        <w:t>pits;</w:t>
      </w:r>
    </w:p>
    <w:p w14:paraId="381D02CF" w14:textId="77777777" w:rsidR="004459AA" w:rsidRPr="0082014B" w:rsidRDefault="004459AA" w:rsidP="004459AA">
      <w:pPr>
        <w:pStyle w:val="N3"/>
      </w:pPr>
      <w:r w:rsidRPr="0082014B">
        <w:t>removal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static</w:t>
      </w:r>
      <w:r w:rsidR="003D7F5E" w:rsidRPr="0082014B">
        <w:t xml:space="preserve"> </w:t>
      </w:r>
      <w:r w:rsidRPr="0082014B">
        <w:t>fishing</w:t>
      </w:r>
      <w:r w:rsidR="003D7F5E" w:rsidRPr="0082014B">
        <w:t xml:space="preserve"> </w:t>
      </w:r>
      <w:r w:rsidRPr="0082014B">
        <w:t>equipment;</w:t>
      </w:r>
      <w:r w:rsidR="003D7F5E" w:rsidRPr="0082014B">
        <w:t xml:space="preserve"> </w:t>
      </w:r>
      <w:r w:rsidRPr="0082014B">
        <w:t>and</w:t>
      </w:r>
    </w:p>
    <w:p w14:paraId="4C017F56" w14:textId="77777777" w:rsidR="004459AA" w:rsidRPr="0082014B" w:rsidRDefault="004459AA" w:rsidP="004459AA">
      <w:pPr>
        <w:pStyle w:val="N3"/>
      </w:pPr>
      <w:r w:rsidRPr="0082014B">
        <w:t>disposal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drill</w:t>
      </w:r>
      <w:r w:rsidR="003D7F5E" w:rsidRPr="0082014B">
        <w:t xml:space="preserve"> </w:t>
      </w:r>
      <w:r w:rsidRPr="0082014B">
        <w:t>arisings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limits,</w:t>
      </w:r>
    </w:p>
    <w:p w14:paraId="707EF2A9" w14:textId="77777777" w:rsidR="004459AA" w:rsidRPr="0082014B" w:rsidRDefault="004459AA" w:rsidP="004459AA">
      <w:pPr>
        <w:pStyle w:val="T2"/>
      </w:pPr>
      <w:r w:rsidRPr="0082014B">
        <w:t>and</w:t>
      </w:r>
    </w:p>
    <w:p w14:paraId="5130373A" w14:textId="77777777" w:rsidR="004459AA" w:rsidRPr="0082014B" w:rsidRDefault="004459AA" w:rsidP="004459AA">
      <w:pPr>
        <w:pStyle w:val="T1"/>
        <w:rPr>
          <w:i/>
          <w:iCs/>
        </w:rPr>
      </w:pPr>
      <w:r w:rsidRPr="0082014B">
        <w:rPr>
          <w:i/>
          <w:iCs/>
        </w:rPr>
        <w:t>Onshore</w:t>
      </w:r>
    </w:p>
    <w:p w14:paraId="41C39366" w14:textId="77777777" w:rsidR="004459AA" w:rsidRPr="0082014B" w:rsidRDefault="004459AA" w:rsidP="004459AA">
      <w:pPr>
        <w:pStyle w:val="T1"/>
      </w:pPr>
      <w:r w:rsidRPr="0082014B">
        <w:lastRenderedPageBreak/>
        <w:t>in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extent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they</w:t>
      </w:r>
      <w:r w:rsidR="003D7F5E" w:rsidRPr="0082014B">
        <w:t xml:space="preserve"> </w:t>
      </w:r>
      <w:r w:rsidRPr="0082014B">
        <w:t>do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form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work,</w:t>
      </w:r>
      <w:r w:rsidR="003D7F5E" w:rsidRPr="0082014B">
        <w:t xml:space="preserve"> </w:t>
      </w:r>
      <w:r w:rsidRPr="0082014B">
        <w:t>further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necessary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expedient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fall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scope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assessed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environmental</w:t>
      </w:r>
      <w:r w:rsidR="003D7F5E" w:rsidRPr="0082014B">
        <w:t xml:space="preserve"> </w:t>
      </w:r>
      <w:r w:rsidRPr="0082014B">
        <w:t>statement,</w:t>
      </w:r>
      <w:r w:rsidR="003D7F5E" w:rsidRPr="0082014B">
        <w:t xml:space="preserve"> </w:t>
      </w:r>
      <w:r w:rsidRPr="0082014B">
        <w:t>including—</w:t>
      </w:r>
    </w:p>
    <w:p w14:paraId="06FA760B" w14:textId="77777777" w:rsidR="004459AA" w:rsidRPr="0082014B" w:rsidRDefault="004459AA" w:rsidP="00D86CF2">
      <w:pPr>
        <w:pStyle w:val="N3"/>
        <w:numPr>
          <w:ilvl w:val="2"/>
          <w:numId w:val="10"/>
        </w:numPr>
      </w:pPr>
      <w:r w:rsidRPr="0082014B">
        <w:t>works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secure</w:t>
      </w:r>
      <w:r w:rsidR="003D7F5E" w:rsidRPr="0082014B">
        <w:t xml:space="preserve"> </w:t>
      </w:r>
      <w:r w:rsidRPr="0082014B">
        <w:t>vehicular</w:t>
      </w:r>
      <w:r w:rsidR="003D7F5E" w:rsidRPr="0082014B">
        <w:t xml:space="preserve"> </w:t>
      </w:r>
      <w:r w:rsidRPr="0082014B">
        <w:t>and/or</w:t>
      </w:r>
      <w:r w:rsidR="003D7F5E" w:rsidRPr="0082014B">
        <w:t xml:space="preserve"> </w:t>
      </w:r>
      <w:r w:rsidRPr="0082014B">
        <w:t>pedestrian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new</w:t>
      </w:r>
      <w:r w:rsidR="003D7F5E" w:rsidRPr="0082014B">
        <w:t xml:space="preserve"> </w:t>
      </w:r>
      <w:r w:rsidRPr="0082014B">
        <w:t>tracks,</w:t>
      </w:r>
      <w:r w:rsidR="003D7F5E" w:rsidRPr="0082014B">
        <w:t xml:space="preserve"> </w:t>
      </w:r>
      <w:r w:rsidRPr="0082014B">
        <w:t>footpaths,</w:t>
      </w:r>
      <w:r w:rsidR="003D7F5E" w:rsidRPr="0082014B">
        <w:t xml:space="preserve"> </w:t>
      </w:r>
      <w:r w:rsidRPr="0082014B">
        <w:t>and/or</w:t>
      </w:r>
      <w:r w:rsidR="003D7F5E" w:rsidRPr="0082014B">
        <w:t xml:space="preserve"> </w:t>
      </w:r>
      <w:r w:rsidRPr="0082014B">
        <w:t>widening,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passing</w:t>
      </w:r>
      <w:r w:rsidR="003D7F5E" w:rsidRPr="0082014B">
        <w:t xml:space="preserve"> </w:t>
      </w:r>
      <w:r w:rsidRPr="0082014B">
        <w:t>places,</w:t>
      </w:r>
      <w:r w:rsidR="003D7F5E" w:rsidRPr="0082014B">
        <w:t xml:space="preserve"> </w:t>
      </w:r>
      <w:r w:rsidRPr="0082014B">
        <w:t>upgrades,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proofErr w:type="spellStart"/>
      <w:r w:rsidRPr="0082014B">
        <w:t>bellmouths</w:t>
      </w:r>
      <w:proofErr w:type="spellEnd"/>
      <w:r w:rsidRPr="0082014B">
        <w:t>,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slip</w:t>
      </w:r>
      <w:r w:rsidR="003D7F5E" w:rsidRPr="0082014B">
        <w:t xml:space="preserve"> </w:t>
      </w:r>
      <w:r w:rsidRPr="0082014B">
        <w:t>roads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improvements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tracks,</w:t>
      </w:r>
      <w:r w:rsidR="003D7F5E" w:rsidRPr="0082014B">
        <w:t xml:space="preserve"> </w:t>
      </w:r>
      <w:r w:rsidRPr="0082014B">
        <w:t>footpaths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roads,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provision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splays;</w:t>
      </w:r>
    </w:p>
    <w:p w14:paraId="518F2A22" w14:textId="77777777" w:rsidR="004459AA" w:rsidRPr="0082014B" w:rsidRDefault="004459AA" w:rsidP="004459AA">
      <w:pPr>
        <w:pStyle w:val="N3"/>
      </w:pP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tracks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haul</w:t>
      </w:r>
      <w:r w:rsidR="003D7F5E" w:rsidRPr="0082014B">
        <w:t xml:space="preserve"> </w:t>
      </w:r>
      <w:r w:rsidRPr="0082014B">
        <w:t>road;</w:t>
      </w:r>
    </w:p>
    <w:p w14:paraId="7C5045A5" w14:textId="77777777" w:rsidR="004459AA" w:rsidRPr="0082014B" w:rsidRDefault="004459AA" w:rsidP="004459AA">
      <w:pPr>
        <w:pStyle w:val="N3"/>
      </w:pPr>
      <w:r w:rsidRPr="0082014B">
        <w:t>bunds,</w:t>
      </w:r>
      <w:r w:rsidR="003D7F5E" w:rsidRPr="0082014B">
        <w:t xml:space="preserve"> </w:t>
      </w:r>
      <w:r w:rsidRPr="0082014B">
        <w:t>embankments,</w:t>
      </w:r>
      <w:r w:rsidR="003D7F5E" w:rsidRPr="0082014B">
        <w:t xml:space="preserve"> </w:t>
      </w:r>
      <w:r w:rsidRPr="0082014B">
        <w:t>swales,</w:t>
      </w:r>
      <w:r w:rsidR="003D7F5E" w:rsidRPr="0082014B">
        <w:t xml:space="preserve"> </w:t>
      </w:r>
      <w:r w:rsidRPr="0082014B">
        <w:t>landscaping,</w:t>
      </w:r>
      <w:r w:rsidR="003D7F5E" w:rsidRPr="0082014B">
        <w:t xml:space="preserve"> </w:t>
      </w:r>
      <w:r w:rsidRPr="0082014B">
        <w:t>fencing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boundary</w:t>
      </w:r>
      <w:r w:rsidR="003D7F5E" w:rsidRPr="0082014B">
        <w:t xml:space="preserve"> </w:t>
      </w:r>
      <w:r w:rsidRPr="0082014B">
        <w:t>treatments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enclosure;</w:t>
      </w:r>
    </w:p>
    <w:p w14:paraId="2E8CCF57" w14:textId="77777777" w:rsidR="004459AA" w:rsidRPr="0082014B" w:rsidRDefault="004459AA" w:rsidP="004459AA">
      <w:pPr>
        <w:pStyle w:val="N3"/>
      </w:pPr>
      <w:r w:rsidRPr="0082014B">
        <w:t>vegetation</w:t>
      </w:r>
      <w:r w:rsidR="003D7F5E" w:rsidRPr="0082014B">
        <w:t xml:space="preserve"> </w:t>
      </w:r>
      <w:r w:rsidRPr="0082014B">
        <w:t>clearance;</w:t>
      </w:r>
    </w:p>
    <w:p w14:paraId="6AFB14F2" w14:textId="77777777" w:rsidR="004459AA" w:rsidRPr="0082014B" w:rsidRDefault="004459AA" w:rsidP="004459AA">
      <w:pPr>
        <w:pStyle w:val="N3"/>
      </w:pPr>
      <w:r w:rsidRPr="0082014B">
        <w:t>habitat</w:t>
      </w:r>
      <w:r w:rsidR="003D7F5E" w:rsidRPr="0082014B">
        <w:t xml:space="preserve"> </w:t>
      </w:r>
      <w:r w:rsidRPr="0082014B">
        <w:t>creation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restoration;</w:t>
      </w:r>
    </w:p>
    <w:p w14:paraId="3D5F67AC" w14:textId="77777777" w:rsidR="004459AA" w:rsidRPr="0082014B" w:rsidRDefault="004459AA" w:rsidP="004459AA">
      <w:pPr>
        <w:pStyle w:val="N3"/>
      </w:pPr>
      <w:r w:rsidRPr="0082014B">
        <w:t>joint</w:t>
      </w:r>
      <w:r w:rsidR="003D7F5E" w:rsidRPr="0082014B">
        <w:t xml:space="preserve"> </w:t>
      </w:r>
      <w:r w:rsidRPr="0082014B">
        <w:t>bays,</w:t>
      </w:r>
      <w:r w:rsidR="003D7F5E" w:rsidRPr="0082014B">
        <w:t xml:space="preserve"> </w:t>
      </w:r>
      <w:r w:rsidRPr="0082014B">
        <w:t>link</w:t>
      </w:r>
      <w:r w:rsidR="003D7F5E" w:rsidRPr="0082014B">
        <w:t xml:space="preserve"> </w:t>
      </w:r>
      <w:r w:rsidRPr="0082014B">
        <w:t>boxes,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ducts,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protection,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protection,</w:t>
      </w:r>
      <w:r w:rsidR="003D7F5E" w:rsidRPr="0082014B">
        <w:t xml:space="preserve"> </w:t>
      </w:r>
      <w:r w:rsidRPr="0082014B">
        <w:t>manholes,</w:t>
      </w:r>
      <w:r w:rsidR="003D7F5E" w:rsidRPr="0082014B">
        <w:t xml:space="preserve"> </w:t>
      </w:r>
      <w:r w:rsidRPr="0082014B">
        <w:t>marker</w:t>
      </w:r>
      <w:r w:rsidR="003D7F5E" w:rsidRPr="0082014B">
        <w:t xml:space="preserve"> </w:t>
      </w:r>
      <w:r w:rsidRPr="0082014B">
        <w:t>posts,</w:t>
      </w:r>
      <w:r w:rsidR="003D7F5E" w:rsidRPr="0082014B">
        <w:t xml:space="preserve"> </w:t>
      </w:r>
      <w:r w:rsidRPr="0082014B">
        <w:t>underground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marker,</w:t>
      </w:r>
      <w:r w:rsidR="003D7F5E" w:rsidRPr="0082014B">
        <w:t xml:space="preserve"> </w:t>
      </w:r>
      <w:r w:rsidRPr="0082014B">
        <w:t>tiles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tape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laying;</w:t>
      </w:r>
    </w:p>
    <w:p w14:paraId="101910B9" w14:textId="77777777" w:rsidR="004459AA" w:rsidRPr="0082014B" w:rsidRDefault="004459AA" w:rsidP="004459AA">
      <w:pPr>
        <w:pStyle w:val="N3"/>
      </w:pPr>
      <w:r w:rsidRPr="0082014B">
        <w:t>works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provision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apparatus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cabling,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electricity</w:t>
      </w:r>
      <w:r w:rsidR="003D7F5E" w:rsidRPr="0082014B">
        <w:t xml:space="preserve"> </w:t>
      </w:r>
      <w:r w:rsidRPr="0082014B">
        <w:t>supply</w:t>
      </w:r>
      <w:r w:rsidR="003D7F5E" w:rsidRPr="0082014B">
        <w:t xml:space="preserve"> </w:t>
      </w:r>
      <w:r w:rsidRPr="0082014B">
        <w:t>works,</w:t>
      </w:r>
      <w:r w:rsidR="003D7F5E" w:rsidRPr="0082014B">
        <w:t xml:space="preserve"> </w:t>
      </w:r>
      <w:r w:rsidRPr="0082014B">
        <w:t>foul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provision,</w:t>
      </w:r>
      <w:r w:rsidR="003D7F5E" w:rsidRPr="0082014B">
        <w:t xml:space="preserve"> </w:t>
      </w:r>
      <w:r w:rsidRPr="0082014B">
        <w:t>surface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systems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culverting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works;</w:t>
      </w:r>
    </w:p>
    <w:p w14:paraId="2CA33784" w14:textId="77777777" w:rsidR="004459AA" w:rsidRPr="0082014B" w:rsidRDefault="004459AA" w:rsidP="004459AA">
      <w:pPr>
        <w:pStyle w:val="N3"/>
      </w:pPr>
      <w:r w:rsidRPr="0082014B">
        <w:t>works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alter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position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apparatus,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mains,</w:t>
      </w:r>
      <w:r w:rsidR="003D7F5E" w:rsidRPr="0082014B">
        <w:t xml:space="preserve"> </w:t>
      </w:r>
      <w:r w:rsidRPr="0082014B">
        <w:t>sewers,</w:t>
      </w:r>
      <w:r w:rsidR="003D7F5E" w:rsidRPr="0082014B">
        <w:t xml:space="preserve"> </w:t>
      </w:r>
      <w:r w:rsidRPr="0082014B">
        <w:t>drains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cables;</w:t>
      </w:r>
    </w:p>
    <w:p w14:paraId="0C95802C" w14:textId="77777777" w:rsidR="004459AA" w:rsidRPr="0082014B" w:rsidRDefault="004459AA" w:rsidP="004459AA">
      <w:pPr>
        <w:pStyle w:val="N3"/>
      </w:pPr>
      <w:r w:rsidRPr="0082014B">
        <w:t>works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alter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course</w:t>
      </w:r>
      <w:r w:rsidR="003D7F5E" w:rsidRPr="0082014B">
        <w:t xml:space="preserve"> </w:t>
      </w:r>
      <w:r w:rsidRPr="0082014B">
        <w:t>of,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interfere</w:t>
      </w:r>
      <w:r w:rsidR="003D7F5E" w:rsidRPr="0082014B">
        <w:t xml:space="preserve"> </w:t>
      </w:r>
      <w:r w:rsidRPr="0082014B">
        <w:t>with,</w:t>
      </w:r>
      <w:r w:rsidR="003D7F5E" w:rsidRPr="0082014B">
        <w:t xml:space="preserve"> </w:t>
      </w:r>
      <w:r w:rsidRPr="0082014B">
        <w:t>non-navigable</w:t>
      </w:r>
      <w:r w:rsidR="003D7F5E" w:rsidRPr="0082014B">
        <w:t xml:space="preserve"> </w:t>
      </w:r>
      <w:r w:rsidRPr="0082014B">
        <w:t>rivers,</w:t>
      </w:r>
      <w:r w:rsidR="003D7F5E" w:rsidRPr="0082014B">
        <w:t xml:space="preserve"> </w:t>
      </w:r>
      <w:r w:rsidRPr="0082014B">
        <w:t>streams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watercourses;</w:t>
      </w:r>
    </w:p>
    <w:p w14:paraId="5E62DAD2" w14:textId="77777777" w:rsidR="004459AA" w:rsidRPr="0082014B" w:rsidRDefault="004459AA" w:rsidP="004459AA">
      <w:pPr>
        <w:pStyle w:val="N3"/>
      </w:pPr>
      <w:r w:rsidRPr="0082014B">
        <w:t>landscaping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mitigate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adverse</w:t>
      </w:r>
      <w:r w:rsidR="003D7F5E" w:rsidRPr="0082014B">
        <w:t xml:space="preserve"> </w:t>
      </w:r>
      <w:r w:rsidRPr="0082014B">
        <w:t>effects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construction,</w:t>
      </w:r>
      <w:r w:rsidR="003D7F5E" w:rsidRPr="0082014B">
        <w:t xml:space="preserve"> </w:t>
      </w:r>
      <w:r w:rsidRPr="0082014B">
        <w:t>maintenance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operation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project;</w:t>
      </w:r>
    </w:p>
    <w:p w14:paraId="11718508" w14:textId="77777777" w:rsidR="004459AA" w:rsidRPr="0082014B" w:rsidRDefault="004459AA" w:rsidP="004459AA">
      <w:pPr>
        <w:pStyle w:val="N3"/>
      </w:pPr>
      <w:r w:rsidRPr="0082014B">
        <w:t>works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benefit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affected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development;</w:t>
      </w:r>
    </w:p>
    <w:p w14:paraId="4B09361C" w14:textId="77777777" w:rsidR="004459AA" w:rsidRPr="0082014B" w:rsidRDefault="004459AA" w:rsidP="004459AA">
      <w:pPr>
        <w:pStyle w:val="N3"/>
      </w:pPr>
      <w:r w:rsidRPr="0082014B">
        <w:t>working</w:t>
      </w:r>
      <w:r w:rsidR="003D7F5E" w:rsidRPr="0082014B">
        <w:t xml:space="preserve"> </w:t>
      </w:r>
      <w:r w:rsidRPr="0082014B">
        <w:t>sites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development,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lay</w:t>
      </w:r>
      <w:r w:rsidR="003D7F5E" w:rsidRPr="0082014B">
        <w:t xml:space="preserve"> </w:t>
      </w:r>
      <w:r w:rsidRPr="0082014B">
        <w:t>down</w:t>
      </w:r>
      <w:r w:rsidR="003D7F5E" w:rsidRPr="0082014B">
        <w:t xml:space="preserve"> </w:t>
      </w:r>
      <w:r w:rsidRPr="0082014B">
        <w:t>areas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compounds,</w:t>
      </w:r>
      <w:r w:rsidR="003D7F5E" w:rsidRPr="0082014B">
        <w:t xml:space="preserve"> </w:t>
      </w:r>
      <w:r w:rsidRPr="0082014B">
        <w:t>storage</w:t>
      </w:r>
      <w:r w:rsidR="003D7F5E" w:rsidRPr="0082014B">
        <w:t xml:space="preserve"> </w:t>
      </w:r>
      <w:r w:rsidRPr="0082014B">
        <w:t>compounds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their</w:t>
      </w:r>
      <w:r w:rsidR="003D7F5E" w:rsidRPr="0082014B">
        <w:t xml:space="preserve"> </w:t>
      </w:r>
      <w:r w:rsidRPr="0082014B">
        <w:t>restoration;</w:t>
      </w:r>
    </w:p>
    <w:p w14:paraId="3B6D9E79" w14:textId="77777777" w:rsidR="004459AA" w:rsidRPr="0082014B" w:rsidRDefault="004459AA" w:rsidP="004459AA">
      <w:pPr>
        <w:pStyle w:val="N3"/>
      </w:pPr>
      <w:r w:rsidRPr="0082014B">
        <w:t>car</w:t>
      </w:r>
      <w:r w:rsidR="003D7F5E" w:rsidRPr="0082014B">
        <w:t xml:space="preserve"> </w:t>
      </w:r>
      <w:r w:rsidRPr="0082014B">
        <w:t>parking</w:t>
      </w:r>
      <w:r w:rsidR="003D7F5E" w:rsidRPr="0082014B">
        <w:t xml:space="preserve"> </w:t>
      </w:r>
      <w:r w:rsidRPr="0082014B">
        <w:t>areas,</w:t>
      </w:r>
      <w:r w:rsidR="003D7F5E" w:rsidRPr="0082014B">
        <w:t xml:space="preserve"> </w:t>
      </w:r>
      <w:r w:rsidRPr="0082014B">
        <w:t>welfare</w:t>
      </w:r>
      <w:r w:rsidR="003D7F5E" w:rsidRPr="0082014B">
        <w:t xml:space="preserve"> </w:t>
      </w:r>
      <w:r w:rsidRPr="0082014B">
        <w:t>facilities,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offices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workshops;</w:t>
      </w:r>
    </w:p>
    <w:p w14:paraId="77655AAD" w14:textId="77777777" w:rsidR="004459AA" w:rsidRPr="0082014B" w:rsidRDefault="004459AA" w:rsidP="004459AA">
      <w:pPr>
        <w:pStyle w:val="N3"/>
      </w:pPr>
      <w:r w:rsidRPr="0082014B">
        <w:t>spoil</w:t>
      </w:r>
      <w:r w:rsidR="003D7F5E" w:rsidRPr="0082014B">
        <w:t xml:space="preserve"> </w:t>
      </w:r>
      <w:r w:rsidRPr="0082014B">
        <w:t>(including</w:t>
      </w:r>
      <w:r w:rsidR="003D7F5E" w:rsidRPr="0082014B">
        <w:t xml:space="preserve"> </w:t>
      </w:r>
      <w:r w:rsidRPr="0082014B">
        <w:t>arisings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6)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equipment</w:t>
      </w:r>
      <w:r w:rsidR="003D7F5E" w:rsidRPr="0082014B">
        <w:t xml:space="preserve"> </w:t>
      </w:r>
      <w:r w:rsidRPr="0082014B">
        <w:t>storage;</w:t>
      </w:r>
    </w:p>
    <w:p w14:paraId="06548D12" w14:textId="77777777" w:rsidR="004459AA" w:rsidRPr="0082014B" w:rsidRDefault="004459AA" w:rsidP="004459AA">
      <w:pPr>
        <w:pStyle w:val="N3"/>
      </w:pPr>
      <w:r w:rsidRPr="0082014B">
        <w:t>works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restoration;</w:t>
      </w:r>
    </w:p>
    <w:p w14:paraId="74B4A681" w14:textId="77777777" w:rsidR="004459AA" w:rsidRPr="0082014B" w:rsidRDefault="004459AA" w:rsidP="004459AA">
      <w:pPr>
        <w:pStyle w:val="N3"/>
      </w:pPr>
      <w:r w:rsidRPr="0082014B">
        <w:t>bowsers</w:t>
      </w:r>
      <w:r w:rsidR="003D7F5E" w:rsidRPr="0082014B">
        <w:t xml:space="preserve"> </w:t>
      </w:r>
      <w:r w:rsidRPr="0082014B">
        <w:t>septic</w:t>
      </w:r>
      <w:r w:rsidR="003D7F5E" w:rsidRPr="0082014B">
        <w:t xml:space="preserve"> </w:t>
      </w:r>
      <w:r w:rsidRPr="0082014B">
        <w:t>tanks</w:t>
      </w:r>
      <w:r w:rsidR="003D7F5E" w:rsidRPr="0082014B">
        <w:t xml:space="preserve"> </w:t>
      </w:r>
      <w:r w:rsidRPr="0082014B">
        <w:t>generators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standby</w:t>
      </w:r>
      <w:r w:rsidR="003D7F5E" w:rsidRPr="0082014B">
        <w:t xml:space="preserve"> </w:t>
      </w:r>
      <w:r w:rsidRPr="0082014B">
        <w:t>generators;</w:t>
      </w:r>
    </w:p>
    <w:p w14:paraId="5164A131" w14:textId="77777777" w:rsidR="004459AA" w:rsidRPr="0082014B" w:rsidRDefault="004459AA" w:rsidP="004459AA">
      <w:pPr>
        <w:pStyle w:val="N3"/>
      </w:pPr>
      <w:r w:rsidRPr="0082014B">
        <w:t>ramps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bridges;</w:t>
      </w:r>
    </w:p>
    <w:p w14:paraId="1C88B83C" w14:textId="77777777" w:rsidR="004459AA" w:rsidRPr="0082014B" w:rsidRDefault="004459AA" w:rsidP="004459AA">
      <w:pPr>
        <w:pStyle w:val="N3"/>
      </w:pPr>
      <w:r w:rsidRPr="0082014B">
        <w:t>temporary</w:t>
      </w:r>
      <w:r w:rsidR="003D7F5E" w:rsidRPr="0082014B">
        <w:t xml:space="preserve"> </w:t>
      </w:r>
      <w:r w:rsidRPr="0082014B">
        <w:t>lighting;</w:t>
      </w:r>
    </w:p>
    <w:p w14:paraId="44108AB2" w14:textId="77777777" w:rsidR="004459AA" w:rsidRPr="0082014B" w:rsidRDefault="004459AA" w:rsidP="004459AA">
      <w:pPr>
        <w:pStyle w:val="N3"/>
      </w:pPr>
      <w:r w:rsidRPr="0082014B">
        <w:t>works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provision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apparatus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cabling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electricity</w:t>
      </w:r>
      <w:r w:rsidR="003D7F5E" w:rsidRPr="0082014B">
        <w:t xml:space="preserve"> </w:t>
      </w:r>
      <w:r w:rsidRPr="0082014B">
        <w:t>supply</w:t>
      </w:r>
      <w:r w:rsidR="003D7F5E" w:rsidRPr="0082014B">
        <w:t xml:space="preserve"> </w:t>
      </w:r>
      <w:r w:rsidRPr="0082014B">
        <w:t>networks;</w:t>
      </w:r>
      <w:r w:rsidR="003D7F5E" w:rsidRPr="0082014B">
        <w:t xml:space="preserve"> </w:t>
      </w:r>
      <w:r w:rsidRPr="0082014B">
        <w:t>and</w:t>
      </w:r>
    </w:p>
    <w:p w14:paraId="49A5B1A5" w14:textId="77777777" w:rsidR="004459AA" w:rsidRPr="0082014B" w:rsidRDefault="004459AA" w:rsidP="004459AA">
      <w:pPr>
        <w:pStyle w:val="N3"/>
      </w:pPr>
      <w:r w:rsidRPr="0082014B">
        <w:t>archaeological</w:t>
      </w:r>
      <w:r w:rsidR="003D7F5E" w:rsidRPr="0082014B">
        <w:t xml:space="preserve"> </w:t>
      </w:r>
      <w:r w:rsidRPr="0082014B">
        <w:t>works,</w:t>
      </w:r>
    </w:p>
    <w:p w14:paraId="749CDEC1" w14:textId="77777777" w:rsidR="004459AA" w:rsidRPr="0082014B" w:rsidRDefault="004459AA" w:rsidP="004459AA">
      <w:pPr>
        <w:pStyle w:val="T1"/>
      </w:pPr>
      <w:r w:rsidRPr="0082014B">
        <w:t>and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case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works,</w:t>
      </w:r>
      <w:r w:rsidR="003D7F5E" w:rsidRPr="0082014B">
        <w:t xml:space="preserve"> </w:t>
      </w:r>
      <w:r w:rsidRPr="0082014B">
        <w:t>apparatus,</w:t>
      </w:r>
      <w:r w:rsidR="003D7F5E" w:rsidRPr="0082014B">
        <w:t xml:space="preserve"> </w:t>
      </w:r>
      <w:r w:rsidRPr="0082014B">
        <w:t>plant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machinery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whatever</w:t>
      </w:r>
      <w:r w:rsidR="003D7F5E" w:rsidRPr="0082014B">
        <w:t xml:space="preserve"> </w:t>
      </w:r>
      <w:r w:rsidRPr="0082014B">
        <w:t>nature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necessary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expedient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development.</w:t>
      </w:r>
    </w:p>
    <w:p w14:paraId="411A8DD2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The</w:t>
      </w:r>
      <w:r w:rsidRPr="0082014B">
        <w:t xml:space="preserve"> </w:t>
      </w:r>
      <w:r w:rsidR="004459AA" w:rsidRPr="0082014B">
        <w:t>grid</w:t>
      </w:r>
      <w:r w:rsidRPr="0082014B">
        <w:t xml:space="preserve"> </w:t>
      </w:r>
      <w:r w:rsidR="004459AA" w:rsidRPr="0082014B">
        <w:t>coordinates</w:t>
      </w:r>
      <w:r w:rsidRPr="0082014B">
        <w:t xml:space="preserve"> </w:t>
      </w:r>
      <w:r w:rsidR="004459AA" w:rsidRPr="0082014B">
        <w:t>for</w:t>
      </w:r>
      <w:r w:rsidRPr="0082014B">
        <w:t xml:space="preserve"> </w:t>
      </w:r>
      <w:r w:rsidR="004459AA" w:rsidRPr="0082014B">
        <w:t>that</w:t>
      </w:r>
      <w:r w:rsidRPr="0082014B">
        <w:t xml:space="preserve"> </w:t>
      </w:r>
      <w:r w:rsidR="004459AA" w:rsidRPr="0082014B">
        <w:t>part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authorised</w:t>
      </w:r>
      <w:r w:rsidRPr="0082014B">
        <w:t xml:space="preserve"> </w:t>
      </w:r>
      <w:r w:rsidR="004459AA" w:rsidRPr="0082014B">
        <w:t>project</w:t>
      </w:r>
      <w:r w:rsidRPr="0082014B">
        <w:t xml:space="preserve"> </w:t>
      </w:r>
      <w:r w:rsidR="004459AA" w:rsidRPr="0082014B">
        <w:t>which</w:t>
      </w:r>
      <w:r w:rsidRPr="0082014B">
        <w:t xml:space="preserve"> </w:t>
      </w:r>
      <w:r w:rsidR="004459AA" w:rsidRPr="0082014B">
        <w:t>is</w:t>
      </w:r>
      <w:r w:rsidRPr="0082014B">
        <w:t xml:space="preserve"> </w:t>
      </w:r>
      <w:r w:rsidR="004459AA" w:rsidRPr="0082014B">
        <w:t>seaward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MHWS</w:t>
      </w:r>
      <w:r w:rsidRPr="0082014B">
        <w:t xml:space="preserve"> </w:t>
      </w:r>
      <w:r w:rsidR="004459AA" w:rsidRPr="0082014B">
        <w:t>are</w:t>
      </w:r>
      <w:r w:rsidRPr="0082014B">
        <w:t xml:space="preserve"> </w:t>
      </w:r>
      <w:r w:rsidR="004459AA" w:rsidRPr="0082014B">
        <w:t>specified</w:t>
      </w:r>
      <w:r w:rsidRPr="0082014B">
        <w:t xml:space="preserve"> </w:t>
      </w:r>
      <w:r w:rsidR="004459AA" w:rsidRPr="0082014B">
        <w:t>below</w:t>
      </w:r>
      <w:r w:rsidRPr="0082014B">
        <w:t xml:space="preserve"> </w:t>
      </w:r>
      <w:r w:rsidR="004459AA" w:rsidRPr="0082014B">
        <w:t>and</w:t>
      </w:r>
      <w:r w:rsidRPr="0082014B">
        <w:t xml:space="preserve"> </w:t>
      </w:r>
      <w:r w:rsidR="004459AA" w:rsidRPr="0082014B">
        <w:t>more</w:t>
      </w:r>
      <w:r w:rsidRPr="0082014B">
        <w:t xml:space="preserve"> </w:t>
      </w:r>
      <w:r w:rsidR="004459AA" w:rsidRPr="0082014B">
        <w:t>particularly</w:t>
      </w:r>
      <w:r w:rsidRPr="0082014B">
        <w:t xml:space="preserve"> </w:t>
      </w:r>
      <w:r w:rsidR="004459AA" w:rsidRPr="0082014B">
        <w:t>shown</w:t>
      </w:r>
      <w:r w:rsidRPr="0082014B">
        <w:t xml:space="preserve"> </w:t>
      </w:r>
      <w:r w:rsidR="004459AA" w:rsidRPr="0082014B">
        <w:t>on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limits</w:t>
      </w:r>
      <w:r w:rsidRPr="0082014B">
        <w:t xml:space="preserve"> </w:t>
      </w:r>
      <w:r w:rsidR="004459AA" w:rsidRPr="0082014B">
        <w:t>and</w:t>
      </w:r>
      <w:r w:rsidRPr="0082014B">
        <w:t xml:space="preserve"> </w:t>
      </w:r>
      <w:r w:rsidR="004459AA" w:rsidRPr="0082014B">
        <w:t>grid</w:t>
      </w:r>
      <w:r w:rsidRPr="0082014B">
        <w:t xml:space="preserve"> </w:t>
      </w:r>
      <w:r w:rsidR="004459AA" w:rsidRPr="0082014B">
        <w:t>coordinates</w:t>
      </w:r>
      <w:r w:rsidRPr="0082014B">
        <w:t xml:space="preserve"> </w:t>
      </w:r>
      <w:r w:rsidR="004459AA" w:rsidRPr="0082014B">
        <w:t>plan—</w:t>
      </w:r>
    </w:p>
    <w:p w14:paraId="32BF86EF" w14:textId="77777777" w:rsidR="004459AA" w:rsidRPr="0082014B" w:rsidRDefault="004459AA" w:rsidP="004459AA">
      <w:pPr>
        <w:pStyle w:val="TableNumber"/>
      </w:pPr>
      <w:bookmarkStart w:id="156" w:name="_Hlk73717351"/>
      <w:r w:rsidRPr="0082014B">
        <w:t>Table</w:t>
      </w:r>
      <w:r w:rsidR="003D7F5E" w:rsidRPr="0082014B">
        <w:t xml:space="preserve"> </w:t>
      </w:r>
      <w:fldSimple w:instr=" SEQ Table \* ARABIC \* MERGEFORMAT ">
        <w:r w:rsidR="00FC33F4" w:rsidRPr="0082014B">
          <w:rPr>
            <w:noProof/>
          </w:rPr>
          <w:t>1</w:t>
        </w:r>
      </w:fldSimple>
    </w:p>
    <w:tbl>
      <w:tblPr>
        <w:tblW w:w="856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1843"/>
        <w:gridCol w:w="709"/>
        <w:gridCol w:w="1701"/>
        <w:gridCol w:w="1897"/>
      </w:tblGrid>
      <w:tr w:rsidR="004459AA" w:rsidRPr="0082014B" w14:paraId="05DB83E3" w14:textId="77777777" w:rsidTr="006C55E5"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8A849E6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B27FCE8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81E2FF6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922EEEC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C34A5A2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</w:tcPr>
          <w:p w14:paraId="5AC2FFC8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</w:tr>
      <w:tr w:rsidR="004459AA" w:rsidRPr="0082014B" w14:paraId="7074B30F" w14:textId="77777777" w:rsidTr="006C55E5">
        <w:tc>
          <w:tcPr>
            <w:tcW w:w="709" w:type="dxa"/>
          </w:tcPr>
          <w:p w14:paraId="515F41FA" w14:textId="77777777" w:rsidR="004459AA" w:rsidRPr="0082014B" w:rsidRDefault="004459AA" w:rsidP="006C55E5">
            <w:pPr>
              <w:pStyle w:val="TableText"/>
            </w:pPr>
            <w:r w:rsidRPr="0082014B">
              <w:t>1</w:t>
            </w:r>
          </w:p>
        </w:tc>
        <w:tc>
          <w:tcPr>
            <w:tcW w:w="1701" w:type="dxa"/>
          </w:tcPr>
          <w:p w14:paraId="4E72FB9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48’</w:t>
            </w:r>
            <w:r w:rsidR="003D7F5E" w:rsidRPr="0082014B">
              <w:t xml:space="preserve"> </w:t>
            </w:r>
            <w:r w:rsidRPr="0082014B">
              <w:t>0.6148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C2AE60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46.9538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4C6DB3C" w14:textId="77777777" w:rsidR="004459AA" w:rsidRPr="0082014B" w:rsidRDefault="004459AA" w:rsidP="006C55E5">
            <w:pPr>
              <w:pStyle w:val="TableText"/>
            </w:pPr>
            <w:r w:rsidRPr="0082014B">
              <w:t>64</w:t>
            </w:r>
          </w:p>
        </w:tc>
        <w:tc>
          <w:tcPr>
            <w:tcW w:w="1701" w:type="dxa"/>
          </w:tcPr>
          <w:p w14:paraId="5BD52D9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22.8994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C43CF4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0.3078</w:t>
            </w:r>
            <w:r w:rsidRPr="0082014B">
              <w:sym w:font="Symbol" w:char="F0B2"/>
            </w:r>
          </w:p>
        </w:tc>
      </w:tr>
      <w:tr w:rsidR="004459AA" w:rsidRPr="0082014B" w14:paraId="1886A763" w14:textId="77777777" w:rsidTr="006C55E5">
        <w:tc>
          <w:tcPr>
            <w:tcW w:w="709" w:type="dxa"/>
          </w:tcPr>
          <w:p w14:paraId="48062A7A" w14:textId="77777777" w:rsidR="004459AA" w:rsidRPr="0082014B" w:rsidRDefault="004459AA" w:rsidP="006C55E5">
            <w:pPr>
              <w:pStyle w:val="TableText"/>
            </w:pPr>
            <w:r w:rsidRPr="0082014B">
              <w:t>2</w:t>
            </w:r>
          </w:p>
        </w:tc>
        <w:tc>
          <w:tcPr>
            <w:tcW w:w="1701" w:type="dxa"/>
          </w:tcPr>
          <w:p w14:paraId="2F98770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48’</w:t>
            </w:r>
            <w:r w:rsidR="003D7F5E" w:rsidRPr="0082014B">
              <w:t xml:space="preserve"> </w:t>
            </w:r>
            <w:r w:rsidRPr="0082014B">
              <w:t>0.3623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71BA9F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46.6888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B54B283" w14:textId="77777777" w:rsidR="004459AA" w:rsidRPr="0082014B" w:rsidRDefault="004459AA" w:rsidP="006C55E5">
            <w:pPr>
              <w:pStyle w:val="TableText"/>
            </w:pPr>
            <w:r w:rsidRPr="0082014B">
              <w:t>65</w:t>
            </w:r>
          </w:p>
        </w:tc>
        <w:tc>
          <w:tcPr>
            <w:tcW w:w="1701" w:type="dxa"/>
          </w:tcPr>
          <w:p w14:paraId="0B512B8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22.9375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3FE942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0.1216</w:t>
            </w:r>
            <w:r w:rsidRPr="0082014B">
              <w:sym w:font="Symbol" w:char="F0B2"/>
            </w:r>
          </w:p>
        </w:tc>
      </w:tr>
      <w:tr w:rsidR="004459AA" w:rsidRPr="0082014B" w14:paraId="60588CEB" w14:textId="77777777" w:rsidTr="006C55E5">
        <w:tc>
          <w:tcPr>
            <w:tcW w:w="709" w:type="dxa"/>
          </w:tcPr>
          <w:p w14:paraId="00D0472D" w14:textId="77777777" w:rsidR="004459AA" w:rsidRPr="0082014B" w:rsidRDefault="004459AA" w:rsidP="006C55E5">
            <w:pPr>
              <w:pStyle w:val="TableText"/>
            </w:pPr>
            <w:r w:rsidRPr="0082014B">
              <w:t>3</w:t>
            </w:r>
          </w:p>
        </w:tc>
        <w:tc>
          <w:tcPr>
            <w:tcW w:w="1701" w:type="dxa"/>
          </w:tcPr>
          <w:p w14:paraId="5147446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58.5314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6178F4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44.7664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0DFE7F7" w14:textId="77777777" w:rsidR="004459AA" w:rsidRPr="0082014B" w:rsidRDefault="004459AA" w:rsidP="006C55E5">
            <w:pPr>
              <w:pStyle w:val="TableText"/>
            </w:pPr>
            <w:r w:rsidRPr="0082014B">
              <w:t>66</w:t>
            </w:r>
          </w:p>
        </w:tc>
        <w:tc>
          <w:tcPr>
            <w:tcW w:w="1701" w:type="dxa"/>
          </w:tcPr>
          <w:p w14:paraId="68D2B46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22.9921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6601D7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59.8545</w:t>
            </w:r>
            <w:r w:rsidRPr="0082014B">
              <w:sym w:font="Symbol" w:char="F0B2"/>
            </w:r>
          </w:p>
        </w:tc>
      </w:tr>
      <w:tr w:rsidR="004459AA" w:rsidRPr="0082014B" w14:paraId="63F11814" w14:textId="77777777" w:rsidTr="006C55E5">
        <w:tc>
          <w:tcPr>
            <w:tcW w:w="709" w:type="dxa"/>
          </w:tcPr>
          <w:p w14:paraId="4022EFE8" w14:textId="77777777" w:rsidR="004459AA" w:rsidRPr="0082014B" w:rsidRDefault="004459AA" w:rsidP="006C55E5">
            <w:pPr>
              <w:pStyle w:val="TableText"/>
            </w:pPr>
            <w:r w:rsidRPr="0082014B">
              <w:lastRenderedPageBreak/>
              <w:t>4</w:t>
            </w:r>
          </w:p>
        </w:tc>
        <w:tc>
          <w:tcPr>
            <w:tcW w:w="1701" w:type="dxa"/>
          </w:tcPr>
          <w:p w14:paraId="175A7DA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55.2012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5928E5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41.2701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26B54F4" w14:textId="77777777" w:rsidR="004459AA" w:rsidRPr="0082014B" w:rsidRDefault="004459AA" w:rsidP="006C55E5">
            <w:pPr>
              <w:pStyle w:val="TableText"/>
            </w:pPr>
            <w:r w:rsidRPr="0082014B">
              <w:t>67</w:t>
            </w:r>
          </w:p>
        </w:tc>
        <w:tc>
          <w:tcPr>
            <w:tcW w:w="1701" w:type="dxa"/>
          </w:tcPr>
          <w:p w14:paraId="4AA6FB1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23.0026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2FAA0A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59.8032</w:t>
            </w:r>
            <w:r w:rsidRPr="0082014B">
              <w:sym w:font="Symbol" w:char="F0B2"/>
            </w:r>
          </w:p>
        </w:tc>
      </w:tr>
      <w:tr w:rsidR="004459AA" w:rsidRPr="0082014B" w14:paraId="18A33AE2" w14:textId="77777777" w:rsidTr="006C55E5">
        <w:tc>
          <w:tcPr>
            <w:tcW w:w="709" w:type="dxa"/>
          </w:tcPr>
          <w:p w14:paraId="33359E12" w14:textId="77777777" w:rsidR="004459AA" w:rsidRPr="0082014B" w:rsidRDefault="004459AA" w:rsidP="006C55E5">
            <w:pPr>
              <w:pStyle w:val="TableText"/>
            </w:pPr>
            <w:r w:rsidRPr="0082014B">
              <w:t>5</w:t>
            </w:r>
          </w:p>
        </w:tc>
        <w:tc>
          <w:tcPr>
            <w:tcW w:w="1701" w:type="dxa"/>
          </w:tcPr>
          <w:p w14:paraId="2AFDEB1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54.8542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A31717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41.2745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5DA58A5" w14:textId="77777777" w:rsidR="004459AA" w:rsidRPr="0082014B" w:rsidRDefault="004459AA" w:rsidP="006C55E5">
            <w:pPr>
              <w:pStyle w:val="TableText"/>
            </w:pPr>
            <w:r w:rsidRPr="0082014B">
              <w:t>68</w:t>
            </w:r>
          </w:p>
        </w:tc>
        <w:tc>
          <w:tcPr>
            <w:tcW w:w="1701" w:type="dxa"/>
          </w:tcPr>
          <w:p w14:paraId="24875BD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23.0301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7DA9C1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59.6688</w:t>
            </w:r>
            <w:r w:rsidRPr="0082014B">
              <w:sym w:font="Symbol" w:char="F0B2"/>
            </w:r>
          </w:p>
        </w:tc>
      </w:tr>
      <w:tr w:rsidR="004459AA" w:rsidRPr="0082014B" w14:paraId="1106B928" w14:textId="77777777" w:rsidTr="006C55E5">
        <w:tc>
          <w:tcPr>
            <w:tcW w:w="709" w:type="dxa"/>
          </w:tcPr>
          <w:p w14:paraId="4916B4D0" w14:textId="77777777" w:rsidR="004459AA" w:rsidRPr="0082014B" w:rsidRDefault="004459AA" w:rsidP="006C55E5">
            <w:pPr>
              <w:pStyle w:val="TableText"/>
            </w:pPr>
            <w:r w:rsidRPr="0082014B">
              <w:t>6</w:t>
            </w:r>
          </w:p>
        </w:tc>
        <w:tc>
          <w:tcPr>
            <w:tcW w:w="1701" w:type="dxa"/>
          </w:tcPr>
          <w:p w14:paraId="072358B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47.1541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20E62E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41.3703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CF61C21" w14:textId="77777777" w:rsidR="004459AA" w:rsidRPr="0082014B" w:rsidRDefault="004459AA" w:rsidP="006C55E5">
            <w:pPr>
              <w:pStyle w:val="TableText"/>
            </w:pPr>
            <w:r w:rsidRPr="0082014B">
              <w:t>69</w:t>
            </w:r>
          </w:p>
        </w:tc>
        <w:tc>
          <w:tcPr>
            <w:tcW w:w="1701" w:type="dxa"/>
          </w:tcPr>
          <w:p w14:paraId="78A1E58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23.0417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5EFF13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59.6121</w:t>
            </w:r>
            <w:r w:rsidRPr="0082014B">
              <w:sym w:font="Symbol" w:char="F0B2"/>
            </w:r>
          </w:p>
        </w:tc>
      </w:tr>
      <w:tr w:rsidR="004459AA" w:rsidRPr="0082014B" w14:paraId="5D2E4D10" w14:textId="77777777" w:rsidTr="006C55E5">
        <w:tc>
          <w:tcPr>
            <w:tcW w:w="709" w:type="dxa"/>
          </w:tcPr>
          <w:p w14:paraId="49FA0115" w14:textId="77777777" w:rsidR="004459AA" w:rsidRPr="0082014B" w:rsidRDefault="004459AA" w:rsidP="006C55E5">
            <w:pPr>
              <w:pStyle w:val="TableText"/>
            </w:pPr>
            <w:r w:rsidRPr="0082014B">
              <w:t>7</w:t>
            </w:r>
          </w:p>
        </w:tc>
        <w:tc>
          <w:tcPr>
            <w:tcW w:w="1701" w:type="dxa"/>
          </w:tcPr>
          <w:p w14:paraId="17085C6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24.0826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6CD596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41.6574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EEB5533" w14:textId="77777777" w:rsidR="004459AA" w:rsidRPr="0082014B" w:rsidRDefault="004459AA" w:rsidP="006C55E5">
            <w:pPr>
              <w:pStyle w:val="TableText"/>
            </w:pPr>
            <w:r w:rsidRPr="0082014B">
              <w:t>70</w:t>
            </w:r>
          </w:p>
        </w:tc>
        <w:tc>
          <w:tcPr>
            <w:tcW w:w="1701" w:type="dxa"/>
          </w:tcPr>
          <w:p w14:paraId="253079B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23.0889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FBB3D5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59.3814</w:t>
            </w:r>
            <w:r w:rsidRPr="0082014B">
              <w:sym w:font="Symbol" w:char="F0B2"/>
            </w:r>
          </w:p>
        </w:tc>
      </w:tr>
      <w:tr w:rsidR="004459AA" w:rsidRPr="0082014B" w14:paraId="06C912EC" w14:textId="77777777" w:rsidTr="006C55E5">
        <w:tc>
          <w:tcPr>
            <w:tcW w:w="709" w:type="dxa"/>
          </w:tcPr>
          <w:p w14:paraId="544F39B3" w14:textId="77777777" w:rsidR="004459AA" w:rsidRPr="0082014B" w:rsidRDefault="004459AA" w:rsidP="006C55E5">
            <w:pPr>
              <w:pStyle w:val="TableText"/>
            </w:pPr>
            <w:r w:rsidRPr="0082014B">
              <w:t>8</w:t>
            </w:r>
          </w:p>
        </w:tc>
        <w:tc>
          <w:tcPr>
            <w:tcW w:w="1701" w:type="dxa"/>
          </w:tcPr>
          <w:p w14:paraId="7E656E8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40.6972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44E1D7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42.1966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3CD31C7" w14:textId="77777777" w:rsidR="004459AA" w:rsidRPr="0082014B" w:rsidRDefault="004459AA" w:rsidP="006C55E5">
            <w:pPr>
              <w:pStyle w:val="TableText"/>
            </w:pPr>
            <w:r w:rsidRPr="0082014B">
              <w:t>71</w:t>
            </w:r>
          </w:p>
        </w:tc>
        <w:tc>
          <w:tcPr>
            <w:tcW w:w="1701" w:type="dxa"/>
          </w:tcPr>
          <w:p w14:paraId="41FB671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40.5733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4AE1E3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7.2790</w:t>
            </w:r>
            <w:r w:rsidRPr="0082014B">
              <w:sym w:font="Symbol" w:char="F0B2"/>
            </w:r>
          </w:p>
        </w:tc>
      </w:tr>
      <w:tr w:rsidR="004459AA" w:rsidRPr="0082014B" w14:paraId="7DADAE38" w14:textId="77777777" w:rsidTr="006C55E5">
        <w:tc>
          <w:tcPr>
            <w:tcW w:w="709" w:type="dxa"/>
          </w:tcPr>
          <w:p w14:paraId="6AE7A865" w14:textId="77777777" w:rsidR="004459AA" w:rsidRPr="0082014B" w:rsidRDefault="004459AA" w:rsidP="006C55E5">
            <w:pPr>
              <w:pStyle w:val="TableText"/>
            </w:pPr>
            <w:r w:rsidRPr="0082014B">
              <w:t>9</w:t>
            </w:r>
          </w:p>
        </w:tc>
        <w:tc>
          <w:tcPr>
            <w:tcW w:w="1701" w:type="dxa"/>
          </w:tcPr>
          <w:p w14:paraId="5434218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45’</w:t>
            </w:r>
            <w:r w:rsidR="003D7F5E" w:rsidRPr="0082014B">
              <w:t xml:space="preserve"> </w:t>
            </w:r>
            <w:r w:rsidRPr="0082014B">
              <w:t>42.5924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EF7152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42.9178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7F45716" w14:textId="77777777" w:rsidR="004459AA" w:rsidRPr="0082014B" w:rsidRDefault="004459AA" w:rsidP="006C55E5">
            <w:pPr>
              <w:pStyle w:val="TableText"/>
            </w:pPr>
            <w:r w:rsidRPr="0082014B">
              <w:t>72</w:t>
            </w:r>
          </w:p>
        </w:tc>
        <w:tc>
          <w:tcPr>
            <w:tcW w:w="1701" w:type="dxa"/>
          </w:tcPr>
          <w:p w14:paraId="13BDA4A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56.8348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D62ADA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12’</w:t>
            </w:r>
            <w:r w:rsidR="003D7F5E" w:rsidRPr="0082014B">
              <w:t xml:space="preserve"> </w:t>
            </w:r>
            <w:r w:rsidRPr="0082014B">
              <w:t>29.9698</w:t>
            </w:r>
            <w:r w:rsidRPr="0082014B">
              <w:sym w:font="Symbol" w:char="F0B2"/>
            </w:r>
          </w:p>
        </w:tc>
      </w:tr>
      <w:tr w:rsidR="004459AA" w:rsidRPr="0082014B" w14:paraId="6AD1A4FC" w14:textId="77777777" w:rsidTr="006C55E5">
        <w:tc>
          <w:tcPr>
            <w:tcW w:w="709" w:type="dxa"/>
          </w:tcPr>
          <w:p w14:paraId="0B019B99" w14:textId="77777777" w:rsidR="004459AA" w:rsidRPr="0082014B" w:rsidRDefault="004459AA" w:rsidP="006C55E5">
            <w:pPr>
              <w:pStyle w:val="TableText"/>
            </w:pPr>
            <w:r w:rsidRPr="0082014B">
              <w:t>10</w:t>
            </w:r>
          </w:p>
        </w:tc>
        <w:tc>
          <w:tcPr>
            <w:tcW w:w="1701" w:type="dxa"/>
          </w:tcPr>
          <w:p w14:paraId="57BAFCC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44’</w:t>
            </w:r>
            <w:r w:rsidR="003D7F5E" w:rsidRPr="0082014B">
              <w:t xml:space="preserve"> </w:t>
            </w:r>
            <w:r w:rsidRPr="0082014B">
              <w:t>50.3060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B80EB2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43.5658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BC96D10" w14:textId="77777777" w:rsidR="004459AA" w:rsidRPr="0082014B" w:rsidRDefault="004459AA" w:rsidP="006C55E5">
            <w:pPr>
              <w:pStyle w:val="TableText"/>
            </w:pPr>
            <w:r w:rsidRPr="0082014B">
              <w:t>73</w:t>
            </w:r>
          </w:p>
        </w:tc>
        <w:tc>
          <w:tcPr>
            <w:tcW w:w="1701" w:type="dxa"/>
          </w:tcPr>
          <w:p w14:paraId="5969E65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46.1905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EB758A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13’</w:t>
            </w:r>
            <w:r w:rsidR="003D7F5E" w:rsidRPr="0082014B">
              <w:t xml:space="preserve"> </w:t>
            </w:r>
            <w:r w:rsidRPr="0082014B">
              <w:t>4.6597</w:t>
            </w:r>
            <w:r w:rsidRPr="0082014B">
              <w:sym w:font="Symbol" w:char="F0B2"/>
            </w:r>
          </w:p>
        </w:tc>
      </w:tr>
      <w:tr w:rsidR="004459AA" w:rsidRPr="0082014B" w14:paraId="53D6906E" w14:textId="77777777" w:rsidTr="006C55E5">
        <w:tc>
          <w:tcPr>
            <w:tcW w:w="709" w:type="dxa"/>
          </w:tcPr>
          <w:p w14:paraId="07B343F9" w14:textId="77777777" w:rsidR="004459AA" w:rsidRPr="0082014B" w:rsidRDefault="004459AA" w:rsidP="006C55E5">
            <w:pPr>
              <w:pStyle w:val="TableText"/>
            </w:pPr>
            <w:r w:rsidRPr="0082014B">
              <w:t>11</w:t>
            </w:r>
          </w:p>
        </w:tc>
        <w:tc>
          <w:tcPr>
            <w:tcW w:w="1701" w:type="dxa"/>
          </w:tcPr>
          <w:p w14:paraId="034354A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43’</w:t>
            </w:r>
            <w:r w:rsidR="003D7F5E" w:rsidRPr="0082014B">
              <w:t xml:space="preserve"> </w:t>
            </w:r>
            <w:r w:rsidRPr="0082014B">
              <w:t>27.9008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912DF5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44.5850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40FA6B6" w14:textId="77777777" w:rsidR="004459AA" w:rsidRPr="0082014B" w:rsidRDefault="004459AA" w:rsidP="006C55E5">
            <w:pPr>
              <w:pStyle w:val="TableText"/>
            </w:pPr>
            <w:r w:rsidRPr="0082014B">
              <w:t>74</w:t>
            </w:r>
          </w:p>
        </w:tc>
        <w:tc>
          <w:tcPr>
            <w:tcW w:w="1701" w:type="dxa"/>
          </w:tcPr>
          <w:p w14:paraId="177B803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26.4347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7F3823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9.0079</w:t>
            </w:r>
            <w:r w:rsidRPr="0082014B">
              <w:sym w:font="Symbol" w:char="F0B2"/>
            </w:r>
          </w:p>
        </w:tc>
      </w:tr>
      <w:tr w:rsidR="004459AA" w:rsidRPr="0082014B" w14:paraId="6C45179D" w14:textId="77777777" w:rsidTr="006C55E5">
        <w:tc>
          <w:tcPr>
            <w:tcW w:w="709" w:type="dxa"/>
          </w:tcPr>
          <w:p w14:paraId="696FA4E6" w14:textId="77777777" w:rsidR="004459AA" w:rsidRPr="0082014B" w:rsidRDefault="004459AA" w:rsidP="006C55E5">
            <w:pPr>
              <w:pStyle w:val="TableText"/>
            </w:pPr>
            <w:r w:rsidRPr="0082014B">
              <w:t>12</w:t>
            </w:r>
          </w:p>
        </w:tc>
        <w:tc>
          <w:tcPr>
            <w:tcW w:w="1701" w:type="dxa"/>
          </w:tcPr>
          <w:p w14:paraId="7B15FCB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43’</w:t>
            </w:r>
            <w:r w:rsidR="003D7F5E" w:rsidRPr="0082014B">
              <w:t xml:space="preserve"> </w:t>
            </w:r>
            <w:r w:rsidRPr="0082014B">
              <w:t>4.3293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58C1D2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44.8761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B46DE3F" w14:textId="77777777" w:rsidR="004459AA" w:rsidRPr="0082014B" w:rsidRDefault="004459AA" w:rsidP="006C55E5">
            <w:pPr>
              <w:pStyle w:val="TableText"/>
            </w:pPr>
            <w:r w:rsidRPr="0082014B">
              <w:t>75</w:t>
            </w:r>
          </w:p>
        </w:tc>
        <w:tc>
          <w:tcPr>
            <w:tcW w:w="1701" w:type="dxa"/>
          </w:tcPr>
          <w:p w14:paraId="28C8ED8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44.1096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F4C46C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10.6548</w:t>
            </w:r>
            <w:r w:rsidRPr="0082014B">
              <w:sym w:font="Symbol" w:char="F0B2"/>
            </w:r>
          </w:p>
        </w:tc>
      </w:tr>
      <w:tr w:rsidR="004459AA" w:rsidRPr="0082014B" w14:paraId="7728F9B3" w14:textId="77777777" w:rsidTr="006C55E5">
        <w:tc>
          <w:tcPr>
            <w:tcW w:w="709" w:type="dxa"/>
          </w:tcPr>
          <w:p w14:paraId="31A7C684" w14:textId="77777777" w:rsidR="004459AA" w:rsidRPr="0082014B" w:rsidRDefault="004459AA" w:rsidP="006C55E5">
            <w:pPr>
              <w:pStyle w:val="TableText"/>
            </w:pPr>
            <w:r w:rsidRPr="0082014B">
              <w:t>13</w:t>
            </w:r>
          </w:p>
        </w:tc>
        <w:tc>
          <w:tcPr>
            <w:tcW w:w="1701" w:type="dxa"/>
          </w:tcPr>
          <w:p w14:paraId="0C777FC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28.3486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F6D0C1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45.3201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575CDA8" w14:textId="77777777" w:rsidR="004459AA" w:rsidRPr="0082014B" w:rsidRDefault="004459AA" w:rsidP="006C55E5">
            <w:pPr>
              <w:pStyle w:val="TableText"/>
            </w:pPr>
            <w:r w:rsidRPr="0082014B">
              <w:t>76</w:t>
            </w:r>
          </w:p>
        </w:tc>
        <w:tc>
          <w:tcPr>
            <w:tcW w:w="1701" w:type="dxa"/>
          </w:tcPr>
          <w:p w14:paraId="435F972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25.6547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537579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2.8378</w:t>
            </w:r>
            <w:r w:rsidRPr="0082014B">
              <w:sym w:font="Symbol" w:char="F0B2"/>
            </w:r>
          </w:p>
        </w:tc>
      </w:tr>
      <w:tr w:rsidR="004459AA" w:rsidRPr="0082014B" w14:paraId="6793D8DB" w14:textId="77777777" w:rsidTr="006C55E5">
        <w:tc>
          <w:tcPr>
            <w:tcW w:w="709" w:type="dxa"/>
          </w:tcPr>
          <w:p w14:paraId="7A0035CB" w14:textId="77777777" w:rsidR="004459AA" w:rsidRPr="0082014B" w:rsidRDefault="004459AA" w:rsidP="006C55E5">
            <w:pPr>
              <w:pStyle w:val="TableText"/>
            </w:pPr>
            <w:r w:rsidRPr="0082014B">
              <w:t>14</w:t>
            </w:r>
          </w:p>
        </w:tc>
        <w:tc>
          <w:tcPr>
            <w:tcW w:w="1701" w:type="dxa"/>
          </w:tcPr>
          <w:p w14:paraId="751CB0F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25.1670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8BEF10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45.4370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031F4B6" w14:textId="77777777" w:rsidR="004459AA" w:rsidRPr="0082014B" w:rsidRDefault="004459AA" w:rsidP="006C55E5">
            <w:pPr>
              <w:pStyle w:val="TableText"/>
            </w:pPr>
            <w:r w:rsidRPr="0082014B">
              <w:t>77</w:t>
            </w:r>
          </w:p>
        </w:tc>
        <w:tc>
          <w:tcPr>
            <w:tcW w:w="1701" w:type="dxa"/>
          </w:tcPr>
          <w:p w14:paraId="1785A90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27.9442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DB36E1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5.7145</w:t>
            </w:r>
            <w:r w:rsidRPr="0082014B">
              <w:sym w:font="Symbol" w:char="F0B2"/>
            </w:r>
          </w:p>
        </w:tc>
      </w:tr>
      <w:tr w:rsidR="004459AA" w:rsidRPr="0082014B" w14:paraId="30AE52B4" w14:textId="77777777" w:rsidTr="006C55E5">
        <w:tc>
          <w:tcPr>
            <w:tcW w:w="709" w:type="dxa"/>
          </w:tcPr>
          <w:p w14:paraId="2DF32DE4" w14:textId="77777777" w:rsidR="004459AA" w:rsidRPr="0082014B" w:rsidRDefault="004459AA" w:rsidP="006C55E5">
            <w:pPr>
              <w:pStyle w:val="TableText"/>
            </w:pPr>
            <w:r w:rsidRPr="0082014B">
              <w:t>15</w:t>
            </w:r>
          </w:p>
        </w:tc>
        <w:tc>
          <w:tcPr>
            <w:tcW w:w="1701" w:type="dxa"/>
          </w:tcPr>
          <w:p w14:paraId="65343F9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22.6856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0798EA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42.9705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26278FA" w14:textId="77777777" w:rsidR="004459AA" w:rsidRPr="0082014B" w:rsidRDefault="004459AA" w:rsidP="006C55E5">
            <w:pPr>
              <w:pStyle w:val="TableText"/>
            </w:pPr>
            <w:r w:rsidRPr="0082014B">
              <w:t>78</w:t>
            </w:r>
          </w:p>
        </w:tc>
        <w:tc>
          <w:tcPr>
            <w:tcW w:w="1701" w:type="dxa"/>
          </w:tcPr>
          <w:p w14:paraId="46C806A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33.7315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2B3396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12.9866</w:t>
            </w:r>
            <w:r w:rsidRPr="0082014B">
              <w:sym w:font="Symbol" w:char="F0B2"/>
            </w:r>
          </w:p>
        </w:tc>
      </w:tr>
      <w:tr w:rsidR="004459AA" w:rsidRPr="0082014B" w14:paraId="07E987EB" w14:textId="77777777" w:rsidTr="006C55E5">
        <w:tc>
          <w:tcPr>
            <w:tcW w:w="709" w:type="dxa"/>
          </w:tcPr>
          <w:p w14:paraId="2AA789E7" w14:textId="77777777" w:rsidR="004459AA" w:rsidRPr="0082014B" w:rsidRDefault="004459AA" w:rsidP="006C55E5">
            <w:pPr>
              <w:pStyle w:val="TableText"/>
            </w:pPr>
            <w:r w:rsidRPr="0082014B">
              <w:t>16</w:t>
            </w:r>
          </w:p>
        </w:tc>
        <w:tc>
          <w:tcPr>
            <w:tcW w:w="1701" w:type="dxa"/>
          </w:tcPr>
          <w:p w14:paraId="78622A7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28.6123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9044FB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57.7034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5728E05" w14:textId="77777777" w:rsidR="004459AA" w:rsidRPr="0082014B" w:rsidRDefault="004459AA" w:rsidP="006C55E5">
            <w:pPr>
              <w:pStyle w:val="TableText"/>
            </w:pPr>
            <w:r w:rsidRPr="0082014B">
              <w:t>79</w:t>
            </w:r>
          </w:p>
        </w:tc>
        <w:tc>
          <w:tcPr>
            <w:tcW w:w="1701" w:type="dxa"/>
          </w:tcPr>
          <w:p w14:paraId="76BF49A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36.0255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37984D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15.9940</w:t>
            </w:r>
            <w:r w:rsidRPr="0082014B">
              <w:sym w:font="Symbol" w:char="F0B2"/>
            </w:r>
          </w:p>
        </w:tc>
      </w:tr>
      <w:tr w:rsidR="004459AA" w:rsidRPr="0082014B" w14:paraId="4C92D001" w14:textId="77777777" w:rsidTr="006C55E5">
        <w:tc>
          <w:tcPr>
            <w:tcW w:w="709" w:type="dxa"/>
          </w:tcPr>
          <w:p w14:paraId="2510001D" w14:textId="77777777" w:rsidR="004459AA" w:rsidRPr="0082014B" w:rsidRDefault="004459AA" w:rsidP="006C55E5">
            <w:pPr>
              <w:pStyle w:val="TableText"/>
            </w:pPr>
            <w:r w:rsidRPr="0082014B">
              <w:t>17</w:t>
            </w:r>
          </w:p>
        </w:tc>
        <w:tc>
          <w:tcPr>
            <w:tcW w:w="1701" w:type="dxa"/>
          </w:tcPr>
          <w:p w14:paraId="71E125C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12.8834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573744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44.5421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9407CC5" w14:textId="77777777" w:rsidR="004459AA" w:rsidRPr="0082014B" w:rsidRDefault="004459AA" w:rsidP="006C55E5">
            <w:pPr>
              <w:pStyle w:val="TableText"/>
            </w:pPr>
            <w:r w:rsidRPr="0082014B">
              <w:t>80</w:t>
            </w:r>
          </w:p>
        </w:tc>
        <w:tc>
          <w:tcPr>
            <w:tcW w:w="1701" w:type="dxa"/>
          </w:tcPr>
          <w:p w14:paraId="59FF552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42.3252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3728CD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24.2532</w:t>
            </w:r>
            <w:r w:rsidRPr="0082014B">
              <w:sym w:font="Symbol" w:char="F0B2"/>
            </w:r>
          </w:p>
        </w:tc>
      </w:tr>
      <w:tr w:rsidR="004459AA" w:rsidRPr="0082014B" w14:paraId="01134D44" w14:textId="77777777" w:rsidTr="006C55E5">
        <w:tc>
          <w:tcPr>
            <w:tcW w:w="709" w:type="dxa"/>
          </w:tcPr>
          <w:p w14:paraId="37428869" w14:textId="77777777" w:rsidR="004459AA" w:rsidRPr="0082014B" w:rsidRDefault="004459AA" w:rsidP="006C55E5">
            <w:pPr>
              <w:pStyle w:val="TableText"/>
            </w:pPr>
            <w:r w:rsidRPr="0082014B">
              <w:t>18</w:t>
            </w:r>
          </w:p>
        </w:tc>
        <w:tc>
          <w:tcPr>
            <w:tcW w:w="1701" w:type="dxa"/>
          </w:tcPr>
          <w:p w14:paraId="0E77FA0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52.3821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BBF251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37.2248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EFE1787" w14:textId="77777777" w:rsidR="004459AA" w:rsidRPr="0082014B" w:rsidRDefault="004459AA" w:rsidP="006C55E5">
            <w:pPr>
              <w:pStyle w:val="TableText"/>
            </w:pPr>
            <w:r w:rsidRPr="0082014B">
              <w:t>81</w:t>
            </w:r>
          </w:p>
        </w:tc>
        <w:tc>
          <w:tcPr>
            <w:tcW w:w="1701" w:type="dxa"/>
          </w:tcPr>
          <w:p w14:paraId="54D976C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50.0795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5AE76E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34.4205</w:t>
            </w:r>
            <w:r w:rsidRPr="0082014B">
              <w:sym w:font="Symbol" w:char="F0B2"/>
            </w:r>
          </w:p>
        </w:tc>
      </w:tr>
      <w:tr w:rsidR="004459AA" w:rsidRPr="0082014B" w14:paraId="1A0C5939" w14:textId="77777777" w:rsidTr="006C55E5">
        <w:tc>
          <w:tcPr>
            <w:tcW w:w="709" w:type="dxa"/>
          </w:tcPr>
          <w:p w14:paraId="5C87CDAB" w14:textId="77777777" w:rsidR="004459AA" w:rsidRPr="0082014B" w:rsidRDefault="004459AA" w:rsidP="006C55E5">
            <w:pPr>
              <w:pStyle w:val="TableText"/>
            </w:pPr>
            <w:r w:rsidRPr="0082014B">
              <w:t>19</w:t>
            </w:r>
          </w:p>
        </w:tc>
        <w:tc>
          <w:tcPr>
            <w:tcW w:w="1701" w:type="dxa"/>
          </w:tcPr>
          <w:p w14:paraId="60E9FA2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11.3500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B2E981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55.8599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58D6FBE" w14:textId="77777777" w:rsidR="004459AA" w:rsidRPr="0082014B" w:rsidRDefault="004459AA" w:rsidP="006C55E5">
            <w:pPr>
              <w:pStyle w:val="TableText"/>
            </w:pPr>
            <w:r w:rsidRPr="0082014B">
              <w:t>82</w:t>
            </w:r>
          </w:p>
        </w:tc>
        <w:tc>
          <w:tcPr>
            <w:tcW w:w="1701" w:type="dxa"/>
          </w:tcPr>
          <w:p w14:paraId="6E04872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0.5900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EC155F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48.2036</w:t>
            </w:r>
            <w:r w:rsidRPr="0082014B">
              <w:sym w:font="Symbol" w:char="F0B2"/>
            </w:r>
          </w:p>
        </w:tc>
      </w:tr>
      <w:tr w:rsidR="004459AA" w:rsidRPr="0082014B" w14:paraId="76180EBD" w14:textId="77777777" w:rsidTr="006C55E5">
        <w:tc>
          <w:tcPr>
            <w:tcW w:w="709" w:type="dxa"/>
          </w:tcPr>
          <w:p w14:paraId="66C7ADC8" w14:textId="77777777" w:rsidR="004459AA" w:rsidRPr="0082014B" w:rsidRDefault="004459AA" w:rsidP="006C55E5">
            <w:pPr>
              <w:pStyle w:val="TableText"/>
            </w:pPr>
            <w:r w:rsidRPr="0082014B">
              <w:t>20</w:t>
            </w:r>
          </w:p>
        </w:tc>
        <w:tc>
          <w:tcPr>
            <w:tcW w:w="1701" w:type="dxa"/>
          </w:tcPr>
          <w:p w14:paraId="1562B5D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53.9451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6E6A6F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30.9561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9A00B80" w14:textId="77777777" w:rsidR="004459AA" w:rsidRPr="0082014B" w:rsidRDefault="004459AA" w:rsidP="006C55E5">
            <w:pPr>
              <w:pStyle w:val="TableText"/>
            </w:pPr>
            <w:r w:rsidRPr="0082014B">
              <w:t>83</w:t>
            </w:r>
          </w:p>
        </w:tc>
        <w:tc>
          <w:tcPr>
            <w:tcW w:w="1701" w:type="dxa"/>
          </w:tcPr>
          <w:p w14:paraId="6BE6090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2.6269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2F6834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50.8749</w:t>
            </w:r>
            <w:r w:rsidRPr="0082014B">
              <w:sym w:font="Symbol" w:char="F0B2"/>
            </w:r>
          </w:p>
        </w:tc>
      </w:tr>
      <w:tr w:rsidR="004459AA" w:rsidRPr="0082014B" w14:paraId="6A12A113" w14:textId="77777777" w:rsidTr="006C55E5">
        <w:tc>
          <w:tcPr>
            <w:tcW w:w="709" w:type="dxa"/>
          </w:tcPr>
          <w:p w14:paraId="13FA6CE9" w14:textId="77777777" w:rsidR="004459AA" w:rsidRPr="0082014B" w:rsidRDefault="004459AA" w:rsidP="006C55E5">
            <w:pPr>
              <w:pStyle w:val="TableText"/>
            </w:pPr>
            <w:r w:rsidRPr="0082014B">
              <w:t>21</w:t>
            </w:r>
          </w:p>
        </w:tc>
        <w:tc>
          <w:tcPr>
            <w:tcW w:w="1701" w:type="dxa"/>
          </w:tcPr>
          <w:p w14:paraId="0930F10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43.2945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59C415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8.2445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68444C2" w14:textId="77777777" w:rsidR="004459AA" w:rsidRPr="0082014B" w:rsidRDefault="004459AA" w:rsidP="006C55E5">
            <w:pPr>
              <w:pStyle w:val="TableText"/>
            </w:pPr>
            <w:r w:rsidRPr="0082014B">
              <w:t>84</w:t>
            </w:r>
          </w:p>
        </w:tc>
        <w:tc>
          <w:tcPr>
            <w:tcW w:w="1701" w:type="dxa"/>
          </w:tcPr>
          <w:p w14:paraId="5B4E944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26.1929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09A49E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22’</w:t>
            </w:r>
            <w:r w:rsidR="003D7F5E" w:rsidRPr="0082014B">
              <w:t xml:space="preserve"> </w:t>
            </w:r>
            <w:r w:rsidRPr="0082014B">
              <w:t>21.7880</w:t>
            </w:r>
            <w:r w:rsidRPr="0082014B">
              <w:sym w:font="Symbol" w:char="F0B2"/>
            </w:r>
          </w:p>
        </w:tc>
      </w:tr>
      <w:tr w:rsidR="004459AA" w:rsidRPr="0082014B" w14:paraId="11FE6BE4" w14:textId="77777777" w:rsidTr="006C55E5">
        <w:tc>
          <w:tcPr>
            <w:tcW w:w="709" w:type="dxa"/>
          </w:tcPr>
          <w:p w14:paraId="67BA3489" w14:textId="77777777" w:rsidR="004459AA" w:rsidRPr="0082014B" w:rsidRDefault="004459AA" w:rsidP="006C55E5">
            <w:pPr>
              <w:pStyle w:val="TableText"/>
            </w:pPr>
            <w:r w:rsidRPr="0082014B">
              <w:t>22</w:t>
            </w:r>
          </w:p>
        </w:tc>
        <w:tc>
          <w:tcPr>
            <w:tcW w:w="1701" w:type="dxa"/>
          </w:tcPr>
          <w:p w14:paraId="6D7E556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11.9503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29FC80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58.1743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6CAA75C" w14:textId="77777777" w:rsidR="004459AA" w:rsidRPr="0082014B" w:rsidRDefault="004459AA" w:rsidP="006C55E5">
            <w:pPr>
              <w:pStyle w:val="TableText"/>
            </w:pPr>
            <w:r w:rsidRPr="0082014B">
              <w:t>85</w:t>
            </w:r>
          </w:p>
        </w:tc>
        <w:tc>
          <w:tcPr>
            <w:tcW w:w="1701" w:type="dxa"/>
          </w:tcPr>
          <w:p w14:paraId="0783724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27.1480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8C4D3C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22’</w:t>
            </w:r>
            <w:r w:rsidR="003D7F5E" w:rsidRPr="0082014B">
              <w:t xml:space="preserve"> </w:t>
            </w:r>
            <w:r w:rsidRPr="0082014B">
              <w:t>23.0411</w:t>
            </w:r>
            <w:r w:rsidRPr="0082014B">
              <w:sym w:font="Symbol" w:char="F0B2"/>
            </w:r>
          </w:p>
        </w:tc>
      </w:tr>
      <w:tr w:rsidR="004459AA" w:rsidRPr="0082014B" w14:paraId="065C57D9" w14:textId="77777777" w:rsidTr="006C55E5">
        <w:tc>
          <w:tcPr>
            <w:tcW w:w="709" w:type="dxa"/>
          </w:tcPr>
          <w:p w14:paraId="687DCC70" w14:textId="77777777" w:rsidR="004459AA" w:rsidRPr="0082014B" w:rsidRDefault="004459AA" w:rsidP="006C55E5">
            <w:pPr>
              <w:pStyle w:val="TableText"/>
            </w:pPr>
            <w:r w:rsidRPr="0082014B">
              <w:t>23</w:t>
            </w:r>
          </w:p>
        </w:tc>
        <w:tc>
          <w:tcPr>
            <w:tcW w:w="1701" w:type="dxa"/>
          </w:tcPr>
          <w:p w14:paraId="3D18D0E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42.3197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C12530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48.6579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6082715" w14:textId="77777777" w:rsidR="004459AA" w:rsidRPr="0082014B" w:rsidRDefault="004459AA" w:rsidP="006C55E5">
            <w:pPr>
              <w:pStyle w:val="TableText"/>
            </w:pPr>
            <w:r w:rsidRPr="0082014B">
              <w:t>86</w:t>
            </w:r>
          </w:p>
        </w:tc>
        <w:tc>
          <w:tcPr>
            <w:tcW w:w="1701" w:type="dxa"/>
          </w:tcPr>
          <w:p w14:paraId="61D02E1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38.8171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A84091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27’</w:t>
            </w:r>
            <w:r w:rsidR="003D7F5E" w:rsidRPr="0082014B">
              <w:t xml:space="preserve"> </w:t>
            </w:r>
            <w:r w:rsidRPr="0082014B">
              <w:t>24.4229</w:t>
            </w:r>
            <w:r w:rsidRPr="0082014B">
              <w:sym w:font="Symbol" w:char="F0B2"/>
            </w:r>
          </w:p>
        </w:tc>
      </w:tr>
      <w:tr w:rsidR="004459AA" w:rsidRPr="0082014B" w14:paraId="2858A817" w14:textId="77777777" w:rsidTr="006C55E5">
        <w:tc>
          <w:tcPr>
            <w:tcW w:w="709" w:type="dxa"/>
          </w:tcPr>
          <w:p w14:paraId="1FA2D9AE" w14:textId="77777777" w:rsidR="004459AA" w:rsidRPr="0082014B" w:rsidRDefault="004459AA" w:rsidP="006C55E5">
            <w:pPr>
              <w:pStyle w:val="TableText"/>
            </w:pPr>
            <w:r w:rsidRPr="0082014B">
              <w:t>24</w:t>
            </w:r>
          </w:p>
        </w:tc>
        <w:tc>
          <w:tcPr>
            <w:tcW w:w="1701" w:type="dxa"/>
          </w:tcPr>
          <w:p w14:paraId="4585A46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32.8206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2FFF19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45.6028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FE4B561" w14:textId="77777777" w:rsidR="004459AA" w:rsidRPr="0082014B" w:rsidRDefault="004459AA" w:rsidP="006C55E5">
            <w:pPr>
              <w:pStyle w:val="TableText"/>
            </w:pPr>
            <w:r w:rsidRPr="0082014B">
              <w:t>87</w:t>
            </w:r>
          </w:p>
        </w:tc>
        <w:tc>
          <w:tcPr>
            <w:tcW w:w="1701" w:type="dxa"/>
          </w:tcPr>
          <w:p w14:paraId="240F1D9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16.5551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2EDD03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46.1531</w:t>
            </w:r>
            <w:r w:rsidRPr="0082014B">
              <w:sym w:font="Symbol" w:char="F0B2"/>
            </w:r>
          </w:p>
        </w:tc>
      </w:tr>
      <w:tr w:rsidR="004459AA" w:rsidRPr="0082014B" w14:paraId="2A838421" w14:textId="77777777" w:rsidTr="006C55E5">
        <w:tc>
          <w:tcPr>
            <w:tcW w:w="709" w:type="dxa"/>
          </w:tcPr>
          <w:p w14:paraId="6C354E7F" w14:textId="77777777" w:rsidR="004459AA" w:rsidRPr="0082014B" w:rsidRDefault="004459AA" w:rsidP="006C55E5">
            <w:pPr>
              <w:pStyle w:val="TableText"/>
            </w:pPr>
            <w:r w:rsidRPr="0082014B">
              <w:t>25</w:t>
            </w:r>
          </w:p>
        </w:tc>
        <w:tc>
          <w:tcPr>
            <w:tcW w:w="1701" w:type="dxa"/>
          </w:tcPr>
          <w:p w14:paraId="54115DA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32.7858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943229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45.5916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F92E0E8" w14:textId="77777777" w:rsidR="004459AA" w:rsidRPr="0082014B" w:rsidRDefault="004459AA" w:rsidP="006C55E5">
            <w:pPr>
              <w:pStyle w:val="TableText"/>
            </w:pPr>
            <w:r w:rsidRPr="0082014B">
              <w:t>88</w:t>
            </w:r>
          </w:p>
        </w:tc>
        <w:tc>
          <w:tcPr>
            <w:tcW w:w="1701" w:type="dxa"/>
          </w:tcPr>
          <w:p w14:paraId="20CB0D4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12.3786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8C862D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12.7043</w:t>
            </w:r>
            <w:r w:rsidRPr="0082014B">
              <w:sym w:font="Symbol" w:char="F0B2"/>
            </w:r>
          </w:p>
        </w:tc>
      </w:tr>
      <w:tr w:rsidR="004459AA" w:rsidRPr="0082014B" w14:paraId="6D2329EB" w14:textId="77777777" w:rsidTr="006C55E5">
        <w:tc>
          <w:tcPr>
            <w:tcW w:w="709" w:type="dxa"/>
          </w:tcPr>
          <w:p w14:paraId="1270B32B" w14:textId="77777777" w:rsidR="004459AA" w:rsidRPr="0082014B" w:rsidRDefault="004459AA" w:rsidP="006C55E5">
            <w:pPr>
              <w:pStyle w:val="TableText"/>
            </w:pPr>
            <w:r w:rsidRPr="0082014B">
              <w:t>26</w:t>
            </w:r>
          </w:p>
        </w:tc>
        <w:tc>
          <w:tcPr>
            <w:tcW w:w="1701" w:type="dxa"/>
          </w:tcPr>
          <w:p w14:paraId="08962F8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32.7633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4AAC6C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45.5843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699A87A" w14:textId="77777777" w:rsidR="004459AA" w:rsidRPr="0082014B" w:rsidRDefault="004459AA" w:rsidP="006C55E5">
            <w:pPr>
              <w:pStyle w:val="TableText"/>
            </w:pPr>
            <w:r w:rsidRPr="0082014B">
              <w:t>89</w:t>
            </w:r>
          </w:p>
        </w:tc>
        <w:tc>
          <w:tcPr>
            <w:tcW w:w="1701" w:type="dxa"/>
          </w:tcPr>
          <w:p w14:paraId="6FE1096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33.2206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733111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21.0588</w:t>
            </w:r>
            <w:r w:rsidRPr="0082014B">
              <w:sym w:font="Symbol" w:char="F0B2"/>
            </w:r>
          </w:p>
        </w:tc>
      </w:tr>
      <w:tr w:rsidR="004459AA" w:rsidRPr="0082014B" w14:paraId="2B17BB3C" w14:textId="77777777" w:rsidTr="006C55E5">
        <w:tc>
          <w:tcPr>
            <w:tcW w:w="709" w:type="dxa"/>
          </w:tcPr>
          <w:p w14:paraId="790C0DA9" w14:textId="77777777" w:rsidR="004459AA" w:rsidRPr="0082014B" w:rsidRDefault="004459AA" w:rsidP="006C55E5">
            <w:pPr>
              <w:pStyle w:val="TableText"/>
            </w:pPr>
            <w:r w:rsidRPr="0082014B">
              <w:t>27</w:t>
            </w:r>
          </w:p>
        </w:tc>
        <w:tc>
          <w:tcPr>
            <w:tcW w:w="1701" w:type="dxa"/>
          </w:tcPr>
          <w:p w14:paraId="5E74FEC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22.7987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960332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42.3409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A9629FF" w14:textId="77777777" w:rsidR="004459AA" w:rsidRPr="0082014B" w:rsidRDefault="004459AA" w:rsidP="006C55E5">
            <w:pPr>
              <w:pStyle w:val="TableText"/>
            </w:pPr>
            <w:r w:rsidRPr="0082014B">
              <w:t>90</w:t>
            </w:r>
          </w:p>
        </w:tc>
        <w:tc>
          <w:tcPr>
            <w:tcW w:w="1701" w:type="dxa"/>
          </w:tcPr>
          <w:p w14:paraId="3DD5C72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29.7384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D46AAE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43.2949</w:t>
            </w:r>
            <w:r w:rsidRPr="0082014B">
              <w:sym w:font="Symbol" w:char="F0B2"/>
            </w:r>
          </w:p>
        </w:tc>
      </w:tr>
      <w:tr w:rsidR="004459AA" w:rsidRPr="0082014B" w14:paraId="2A7A0372" w14:textId="77777777" w:rsidTr="006C55E5">
        <w:tc>
          <w:tcPr>
            <w:tcW w:w="709" w:type="dxa"/>
          </w:tcPr>
          <w:p w14:paraId="4876B9AC" w14:textId="77777777" w:rsidR="004459AA" w:rsidRPr="0082014B" w:rsidRDefault="004459AA" w:rsidP="006C55E5">
            <w:pPr>
              <w:pStyle w:val="TableText"/>
            </w:pPr>
            <w:r w:rsidRPr="0082014B">
              <w:t>28</w:t>
            </w:r>
          </w:p>
        </w:tc>
        <w:tc>
          <w:tcPr>
            <w:tcW w:w="1701" w:type="dxa"/>
          </w:tcPr>
          <w:p w14:paraId="0DBDE34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31.7775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8C44AC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16’</w:t>
            </w:r>
            <w:r w:rsidR="003D7F5E" w:rsidRPr="0082014B">
              <w:t xml:space="preserve"> </w:t>
            </w:r>
            <w:r w:rsidRPr="0082014B">
              <w:t>26.9705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D7541B5" w14:textId="77777777" w:rsidR="004459AA" w:rsidRPr="0082014B" w:rsidRDefault="004459AA" w:rsidP="006C55E5">
            <w:pPr>
              <w:pStyle w:val="TableText"/>
            </w:pPr>
            <w:r w:rsidRPr="0082014B">
              <w:t>91</w:t>
            </w:r>
          </w:p>
        </w:tc>
        <w:tc>
          <w:tcPr>
            <w:tcW w:w="1701" w:type="dxa"/>
          </w:tcPr>
          <w:p w14:paraId="066683F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11.5476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5E0571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40.5405</w:t>
            </w:r>
            <w:r w:rsidRPr="0082014B">
              <w:sym w:font="Symbol" w:char="F0B2"/>
            </w:r>
          </w:p>
        </w:tc>
      </w:tr>
      <w:tr w:rsidR="004459AA" w:rsidRPr="0082014B" w14:paraId="195E3A85" w14:textId="77777777" w:rsidTr="006C55E5">
        <w:tc>
          <w:tcPr>
            <w:tcW w:w="709" w:type="dxa"/>
          </w:tcPr>
          <w:p w14:paraId="25E2EA15" w14:textId="77777777" w:rsidR="004459AA" w:rsidRPr="0082014B" w:rsidRDefault="004459AA" w:rsidP="006C55E5">
            <w:pPr>
              <w:pStyle w:val="TableText"/>
            </w:pPr>
            <w:r w:rsidRPr="0082014B">
              <w:t>29</w:t>
            </w:r>
          </w:p>
        </w:tc>
        <w:tc>
          <w:tcPr>
            <w:tcW w:w="1701" w:type="dxa"/>
          </w:tcPr>
          <w:p w14:paraId="0D3AEDE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13.3226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8C5EC0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16’</w:t>
            </w:r>
            <w:r w:rsidR="003D7F5E" w:rsidRPr="0082014B">
              <w:t xml:space="preserve"> </w:t>
            </w:r>
            <w:r w:rsidRPr="0082014B">
              <w:t>17.0707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BFC56A1" w14:textId="77777777" w:rsidR="004459AA" w:rsidRPr="0082014B" w:rsidRDefault="004459AA" w:rsidP="006C55E5">
            <w:pPr>
              <w:pStyle w:val="TableText"/>
            </w:pPr>
            <w:r w:rsidRPr="0082014B">
              <w:t>92</w:t>
            </w:r>
          </w:p>
        </w:tc>
        <w:tc>
          <w:tcPr>
            <w:tcW w:w="1701" w:type="dxa"/>
          </w:tcPr>
          <w:p w14:paraId="2A943E0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8.6938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41C365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58.9128</w:t>
            </w:r>
            <w:r w:rsidRPr="0082014B">
              <w:sym w:font="Symbol" w:char="F0B2"/>
            </w:r>
          </w:p>
        </w:tc>
      </w:tr>
      <w:tr w:rsidR="004459AA" w:rsidRPr="0082014B" w14:paraId="7DCC69E5" w14:textId="77777777" w:rsidTr="006C55E5">
        <w:tc>
          <w:tcPr>
            <w:tcW w:w="709" w:type="dxa"/>
          </w:tcPr>
          <w:p w14:paraId="4EF7C4A7" w14:textId="77777777" w:rsidR="004459AA" w:rsidRPr="0082014B" w:rsidRDefault="004459AA" w:rsidP="006C55E5">
            <w:pPr>
              <w:pStyle w:val="TableText"/>
            </w:pPr>
            <w:r w:rsidRPr="0082014B">
              <w:t>30</w:t>
            </w:r>
          </w:p>
        </w:tc>
        <w:tc>
          <w:tcPr>
            <w:tcW w:w="1701" w:type="dxa"/>
          </w:tcPr>
          <w:p w14:paraId="1240075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41.3993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D65A7A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22.9538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FDDD42F" w14:textId="77777777" w:rsidR="004459AA" w:rsidRPr="0082014B" w:rsidRDefault="004459AA" w:rsidP="006C55E5">
            <w:pPr>
              <w:pStyle w:val="TableText"/>
            </w:pPr>
            <w:r w:rsidRPr="0082014B">
              <w:t>93</w:t>
            </w:r>
          </w:p>
        </w:tc>
        <w:tc>
          <w:tcPr>
            <w:tcW w:w="1701" w:type="dxa"/>
          </w:tcPr>
          <w:p w14:paraId="7C220E7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8.5860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19149E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35.2466</w:t>
            </w:r>
            <w:r w:rsidRPr="0082014B">
              <w:sym w:font="Symbol" w:char="F0B2"/>
            </w:r>
          </w:p>
        </w:tc>
      </w:tr>
      <w:tr w:rsidR="004459AA" w:rsidRPr="0082014B" w14:paraId="41895BDA" w14:textId="77777777" w:rsidTr="006C55E5">
        <w:tc>
          <w:tcPr>
            <w:tcW w:w="709" w:type="dxa"/>
          </w:tcPr>
          <w:p w14:paraId="26076DA1" w14:textId="77777777" w:rsidR="004459AA" w:rsidRPr="0082014B" w:rsidRDefault="004459AA" w:rsidP="006C55E5">
            <w:pPr>
              <w:pStyle w:val="TableText"/>
            </w:pPr>
            <w:r w:rsidRPr="0082014B">
              <w:t>31</w:t>
            </w:r>
          </w:p>
        </w:tc>
        <w:tc>
          <w:tcPr>
            <w:tcW w:w="1701" w:type="dxa"/>
          </w:tcPr>
          <w:p w14:paraId="060581A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19.2087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C4B6DB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18.3535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4BC9FA2" w14:textId="77777777" w:rsidR="004459AA" w:rsidRPr="0082014B" w:rsidRDefault="004459AA" w:rsidP="006C55E5">
            <w:pPr>
              <w:pStyle w:val="TableText"/>
            </w:pPr>
            <w:r w:rsidRPr="0082014B">
              <w:t>94</w:t>
            </w:r>
          </w:p>
        </w:tc>
        <w:tc>
          <w:tcPr>
            <w:tcW w:w="1701" w:type="dxa"/>
          </w:tcPr>
          <w:p w14:paraId="2344CC6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15.1952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161D73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36.0920</w:t>
            </w:r>
            <w:r w:rsidRPr="0082014B">
              <w:sym w:font="Symbol" w:char="F0B2"/>
            </w:r>
          </w:p>
        </w:tc>
      </w:tr>
      <w:tr w:rsidR="004459AA" w:rsidRPr="0082014B" w14:paraId="37948274" w14:textId="77777777" w:rsidTr="006C55E5">
        <w:tc>
          <w:tcPr>
            <w:tcW w:w="709" w:type="dxa"/>
          </w:tcPr>
          <w:p w14:paraId="4D9586FF" w14:textId="77777777" w:rsidR="004459AA" w:rsidRPr="0082014B" w:rsidRDefault="004459AA" w:rsidP="006C55E5">
            <w:pPr>
              <w:pStyle w:val="TableText"/>
            </w:pPr>
            <w:r w:rsidRPr="0082014B">
              <w:t>32</w:t>
            </w:r>
          </w:p>
        </w:tc>
        <w:tc>
          <w:tcPr>
            <w:tcW w:w="1701" w:type="dxa"/>
          </w:tcPr>
          <w:p w14:paraId="7C68C57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19.3373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A6B73F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17.7245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74CA491" w14:textId="77777777" w:rsidR="004459AA" w:rsidRPr="0082014B" w:rsidRDefault="004459AA" w:rsidP="006C55E5">
            <w:pPr>
              <w:pStyle w:val="TableText"/>
            </w:pPr>
            <w:r w:rsidRPr="0082014B">
              <w:t>95</w:t>
            </w:r>
          </w:p>
        </w:tc>
        <w:tc>
          <w:tcPr>
            <w:tcW w:w="1701" w:type="dxa"/>
          </w:tcPr>
          <w:p w14:paraId="025246B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17.9985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96F8D8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36.4578</w:t>
            </w:r>
            <w:r w:rsidRPr="0082014B">
              <w:sym w:font="Symbol" w:char="F0B2"/>
            </w:r>
          </w:p>
        </w:tc>
      </w:tr>
      <w:tr w:rsidR="004459AA" w:rsidRPr="0082014B" w14:paraId="29DBD024" w14:textId="77777777" w:rsidTr="006C55E5">
        <w:tc>
          <w:tcPr>
            <w:tcW w:w="709" w:type="dxa"/>
          </w:tcPr>
          <w:p w14:paraId="575D7EE5" w14:textId="77777777" w:rsidR="004459AA" w:rsidRPr="0082014B" w:rsidRDefault="004459AA" w:rsidP="006C55E5">
            <w:pPr>
              <w:pStyle w:val="TableText"/>
            </w:pPr>
            <w:r w:rsidRPr="0082014B">
              <w:t>33</w:t>
            </w:r>
          </w:p>
        </w:tc>
        <w:tc>
          <w:tcPr>
            <w:tcW w:w="1701" w:type="dxa"/>
          </w:tcPr>
          <w:p w14:paraId="38DA007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19.5025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E50B6F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16.9170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986E9A2" w14:textId="77777777" w:rsidR="004459AA" w:rsidRPr="0082014B" w:rsidRDefault="004459AA" w:rsidP="006C55E5">
            <w:pPr>
              <w:pStyle w:val="TableText"/>
            </w:pPr>
            <w:r w:rsidRPr="0082014B">
              <w:t>96</w:t>
            </w:r>
          </w:p>
        </w:tc>
        <w:tc>
          <w:tcPr>
            <w:tcW w:w="1701" w:type="dxa"/>
          </w:tcPr>
          <w:p w14:paraId="67BDBA8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18.0869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4A99C3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36.4693</w:t>
            </w:r>
            <w:r w:rsidRPr="0082014B">
              <w:sym w:font="Symbol" w:char="F0B2"/>
            </w:r>
          </w:p>
        </w:tc>
      </w:tr>
      <w:tr w:rsidR="004459AA" w:rsidRPr="0082014B" w14:paraId="4F6A5A19" w14:textId="77777777" w:rsidTr="006C55E5">
        <w:tc>
          <w:tcPr>
            <w:tcW w:w="709" w:type="dxa"/>
          </w:tcPr>
          <w:p w14:paraId="70CCB1D8" w14:textId="77777777" w:rsidR="004459AA" w:rsidRPr="0082014B" w:rsidRDefault="004459AA" w:rsidP="006C55E5">
            <w:pPr>
              <w:pStyle w:val="TableText"/>
            </w:pPr>
            <w:r w:rsidRPr="0082014B">
              <w:t>34</w:t>
            </w:r>
          </w:p>
        </w:tc>
        <w:tc>
          <w:tcPr>
            <w:tcW w:w="1701" w:type="dxa"/>
          </w:tcPr>
          <w:p w14:paraId="77CF913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19.6186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10304F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16.3492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BE20F56" w14:textId="77777777" w:rsidR="004459AA" w:rsidRPr="0082014B" w:rsidRDefault="004459AA" w:rsidP="006C55E5">
            <w:pPr>
              <w:pStyle w:val="TableText"/>
            </w:pPr>
            <w:r w:rsidRPr="0082014B">
              <w:t>97</w:t>
            </w:r>
          </w:p>
        </w:tc>
        <w:tc>
          <w:tcPr>
            <w:tcW w:w="1701" w:type="dxa"/>
          </w:tcPr>
          <w:p w14:paraId="4A73121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25.0537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B8A9B0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37.3783</w:t>
            </w:r>
            <w:r w:rsidRPr="0082014B">
              <w:sym w:font="Symbol" w:char="F0B2"/>
            </w:r>
          </w:p>
        </w:tc>
      </w:tr>
      <w:tr w:rsidR="004459AA" w:rsidRPr="0082014B" w14:paraId="3320C8C4" w14:textId="77777777" w:rsidTr="006C55E5">
        <w:tc>
          <w:tcPr>
            <w:tcW w:w="709" w:type="dxa"/>
          </w:tcPr>
          <w:p w14:paraId="3E0F42E7" w14:textId="77777777" w:rsidR="004459AA" w:rsidRPr="0082014B" w:rsidRDefault="004459AA" w:rsidP="006C55E5">
            <w:pPr>
              <w:pStyle w:val="TableText"/>
            </w:pPr>
            <w:r w:rsidRPr="0082014B">
              <w:t>35</w:t>
            </w:r>
          </w:p>
        </w:tc>
        <w:tc>
          <w:tcPr>
            <w:tcW w:w="1701" w:type="dxa"/>
          </w:tcPr>
          <w:p w14:paraId="6A867F3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19.6908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4CC59D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15.9965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EA08C83" w14:textId="77777777" w:rsidR="004459AA" w:rsidRPr="0082014B" w:rsidRDefault="004459AA" w:rsidP="006C55E5">
            <w:pPr>
              <w:pStyle w:val="TableText"/>
            </w:pPr>
            <w:r w:rsidRPr="0082014B">
              <w:t>98</w:t>
            </w:r>
          </w:p>
        </w:tc>
        <w:tc>
          <w:tcPr>
            <w:tcW w:w="1701" w:type="dxa"/>
          </w:tcPr>
          <w:p w14:paraId="203B68E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31.1113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233AA8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38.1688</w:t>
            </w:r>
            <w:r w:rsidRPr="0082014B">
              <w:sym w:font="Symbol" w:char="F0B2"/>
            </w:r>
          </w:p>
        </w:tc>
      </w:tr>
      <w:tr w:rsidR="004459AA" w:rsidRPr="0082014B" w14:paraId="1C487029" w14:textId="77777777" w:rsidTr="006C55E5">
        <w:tc>
          <w:tcPr>
            <w:tcW w:w="709" w:type="dxa"/>
          </w:tcPr>
          <w:p w14:paraId="0BC2DFFF" w14:textId="77777777" w:rsidR="004459AA" w:rsidRPr="0082014B" w:rsidRDefault="004459AA" w:rsidP="006C55E5">
            <w:pPr>
              <w:pStyle w:val="TableText"/>
            </w:pPr>
            <w:r w:rsidRPr="0082014B">
              <w:t>36</w:t>
            </w:r>
          </w:p>
        </w:tc>
        <w:tc>
          <w:tcPr>
            <w:tcW w:w="1701" w:type="dxa"/>
          </w:tcPr>
          <w:p w14:paraId="4E17F67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19.7648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857930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15.6344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2B0D5FA" w14:textId="77777777" w:rsidR="004459AA" w:rsidRPr="0082014B" w:rsidRDefault="004459AA" w:rsidP="006C55E5">
            <w:pPr>
              <w:pStyle w:val="TableText"/>
            </w:pPr>
            <w:r w:rsidRPr="0082014B">
              <w:t>99</w:t>
            </w:r>
          </w:p>
        </w:tc>
        <w:tc>
          <w:tcPr>
            <w:tcW w:w="1701" w:type="dxa"/>
          </w:tcPr>
          <w:p w14:paraId="750DAE8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52.0407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8ECB78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40.9002</w:t>
            </w:r>
            <w:r w:rsidRPr="0082014B">
              <w:sym w:font="Symbol" w:char="F0B2"/>
            </w:r>
          </w:p>
        </w:tc>
      </w:tr>
      <w:tr w:rsidR="004459AA" w:rsidRPr="0082014B" w14:paraId="173DF73C" w14:textId="77777777" w:rsidTr="006C55E5">
        <w:tc>
          <w:tcPr>
            <w:tcW w:w="709" w:type="dxa"/>
          </w:tcPr>
          <w:p w14:paraId="22039363" w14:textId="77777777" w:rsidR="004459AA" w:rsidRPr="0082014B" w:rsidRDefault="004459AA" w:rsidP="006C55E5">
            <w:pPr>
              <w:pStyle w:val="TableText"/>
            </w:pPr>
            <w:r w:rsidRPr="0082014B">
              <w:t>37</w:t>
            </w:r>
          </w:p>
        </w:tc>
        <w:tc>
          <w:tcPr>
            <w:tcW w:w="1701" w:type="dxa"/>
          </w:tcPr>
          <w:p w14:paraId="7E3A032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20.4130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298906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12.4655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1E82B44" w14:textId="77777777" w:rsidR="004459AA" w:rsidRPr="0082014B" w:rsidRDefault="004459AA" w:rsidP="006C55E5">
            <w:pPr>
              <w:pStyle w:val="TableText"/>
            </w:pPr>
            <w:r w:rsidRPr="0082014B">
              <w:t>100</w:t>
            </w:r>
          </w:p>
        </w:tc>
        <w:tc>
          <w:tcPr>
            <w:tcW w:w="1701" w:type="dxa"/>
          </w:tcPr>
          <w:p w14:paraId="42D0888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22.3039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511643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44.8508</w:t>
            </w:r>
            <w:r w:rsidRPr="0082014B">
              <w:sym w:font="Symbol" w:char="F0B2"/>
            </w:r>
          </w:p>
        </w:tc>
      </w:tr>
      <w:tr w:rsidR="004459AA" w:rsidRPr="0082014B" w14:paraId="550DD2BF" w14:textId="77777777" w:rsidTr="006C55E5">
        <w:tc>
          <w:tcPr>
            <w:tcW w:w="709" w:type="dxa"/>
          </w:tcPr>
          <w:p w14:paraId="3F427231" w14:textId="77777777" w:rsidR="004459AA" w:rsidRPr="0082014B" w:rsidRDefault="004459AA" w:rsidP="006C55E5">
            <w:pPr>
              <w:pStyle w:val="TableText"/>
            </w:pPr>
            <w:r w:rsidRPr="0082014B">
              <w:t>38</w:t>
            </w:r>
          </w:p>
        </w:tc>
        <w:tc>
          <w:tcPr>
            <w:tcW w:w="1701" w:type="dxa"/>
          </w:tcPr>
          <w:p w14:paraId="7323A0E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20.4164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8DFEB3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12.4490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14EC8FD" w14:textId="77777777" w:rsidR="004459AA" w:rsidRPr="0082014B" w:rsidRDefault="004459AA" w:rsidP="006C55E5">
            <w:pPr>
              <w:pStyle w:val="TableText"/>
            </w:pPr>
            <w:r w:rsidRPr="0082014B">
              <w:t>101</w:t>
            </w:r>
          </w:p>
        </w:tc>
        <w:tc>
          <w:tcPr>
            <w:tcW w:w="1701" w:type="dxa"/>
          </w:tcPr>
          <w:p w14:paraId="468153F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24.7136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A803F6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45.1655</w:t>
            </w:r>
            <w:r w:rsidRPr="0082014B">
              <w:sym w:font="Symbol" w:char="F0B2"/>
            </w:r>
          </w:p>
        </w:tc>
      </w:tr>
      <w:tr w:rsidR="004459AA" w:rsidRPr="0082014B" w14:paraId="080281DA" w14:textId="77777777" w:rsidTr="006C55E5">
        <w:tc>
          <w:tcPr>
            <w:tcW w:w="709" w:type="dxa"/>
          </w:tcPr>
          <w:p w14:paraId="0E5AD24A" w14:textId="77777777" w:rsidR="004459AA" w:rsidRPr="0082014B" w:rsidRDefault="004459AA" w:rsidP="006C55E5">
            <w:pPr>
              <w:pStyle w:val="TableText"/>
            </w:pPr>
            <w:r w:rsidRPr="0082014B">
              <w:t>39</w:t>
            </w:r>
          </w:p>
        </w:tc>
        <w:tc>
          <w:tcPr>
            <w:tcW w:w="1701" w:type="dxa"/>
          </w:tcPr>
          <w:p w14:paraId="4D421FB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20.6912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CC8CB6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11.1054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E31547D" w14:textId="77777777" w:rsidR="004459AA" w:rsidRPr="0082014B" w:rsidRDefault="004459AA" w:rsidP="006C55E5">
            <w:pPr>
              <w:pStyle w:val="TableText"/>
            </w:pPr>
            <w:r w:rsidRPr="0082014B">
              <w:t>102</w:t>
            </w:r>
          </w:p>
        </w:tc>
        <w:tc>
          <w:tcPr>
            <w:tcW w:w="1701" w:type="dxa"/>
          </w:tcPr>
          <w:p w14:paraId="0583204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36.3272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27AB1C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46.6819</w:t>
            </w:r>
            <w:r w:rsidRPr="0082014B">
              <w:sym w:font="Symbol" w:char="F0B2"/>
            </w:r>
          </w:p>
        </w:tc>
      </w:tr>
      <w:tr w:rsidR="004459AA" w:rsidRPr="0082014B" w14:paraId="2694BD9E" w14:textId="77777777" w:rsidTr="006C55E5">
        <w:tc>
          <w:tcPr>
            <w:tcW w:w="709" w:type="dxa"/>
          </w:tcPr>
          <w:p w14:paraId="633C2CE9" w14:textId="77777777" w:rsidR="004459AA" w:rsidRPr="0082014B" w:rsidRDefault="004459AA" w:rsidP="006C55E5">
            <w:pPr>
              <w:pStyle w:val="TableText"/>
            </w:pPr>
            <w:r w:rsidRPr="0082014B">
              <w:t>40</w:t>
            </w:r>
          </w:p>
        </w:tc>
        <w:tc>
          <w:tcPr>
            <w:tcW w:w="1701" w:type="dxa"/>
          </w:tcPr>
          <w:p w14:paraId="1693C0A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20.6985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D51E67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11.0695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A030E05" w14:textId="77777777" w:rsidR="004459AA" w:rsidRPr="0082014B" w:rsidRDefault="004459AA" w:rsidP="006C55E5">
            <w:pPr>
              <w:pStyle w:val="TableText"/>
            </w:pPr>
            <w:r w:rsidRPr="0082014B">
              <w:t>103</w:t>
            </w:r>
          </w:p>
        </w:tc>
        <w:tc>
          <w:tcPr>
            <w:tcW w:w="1701" w:type="dxa"/>
          </w:tcPr>
          <w:p w14:paraId="323D7E6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8.9157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C2806A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51.3889</w:t>
            </w:r>
            <w:r w:rsidRPr="0082014B">
              <w:sym w:font="Symbol" w:char="F0B2"/>
            </w:r>
          </w:p>
        </w:tc>
      </w:tr>
      <w:tr w:rsidR="004459AA" w:rsidRPr="0082014B" w14:paraId="733EAF53" w14:textId="77777777" w:rsidTr="006C55E5">
        <w:tc>
          <w:tcPr>
            <w:tcW w:w="709" w:type="dxa"/>
          </w:tcPr>
          <w:p w14:paraId="333B14AA" w14:textId="77777777" w:rsidR="004459AA" w:rsidRPr="0082014B" w:rsidRDefault="004459AA" w:rsidP="006C55E5">
            <w:pPr>
              <w:pStyle w:val="TableText"/>
            </w:pPr>
            <w:r w:rsidRPr="0082014B">
              <w:t>41</w:t>
            </w:r>
          </w:p>
        </w:tc>
        <w:tc>
          <w:tcPr>
            <w:tcW w:w="1701" w:type="dxa"/>
          </w:tcPr>
          <w:p w14:paraId="7C94956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20.7558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B353E0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10.7896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4988A3F" w14:textId="77777777" w:rsidR="004459AA" w:rsidRPr="0082014B" w:rsidRDefault="004459AA" w:rsidP="006C55E5">
            <w:pPr>
              <w:pStyle w:val="TableText"/>
            </w:pPr>
            <w:r w:rsidRPr="0082014B">
              <w:t>104</w:t>
            </w:r>
          </w:p>
        </w:tc>
        <w:tc>
          <w:tcPr>
            <w:tcW w:w="1701" w:type="dxa"/>
          </w:tcPr>
          <w:p w14:paraId="1AFC83A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14.4423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45385B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52.1326</w:t>
            </w:r>
            <w:r w:rsidRPr="0082014B">
              <w:sym w:font="Symbol" w:char="F0B2"/>
            </w:r>
          </w:p>
        </w:tc>
      </w:tr>
      <w:tr w:rsidR="004459AA" w:rsidRPr="0082014B" w14:paraId="1AE96DAE" w14:textId="77777777" w:rsidTr="006C55E5">
        <w:tc>
          <w:tcPr>
            <w:tcW w:w="709" w:type="dxa"/>
          </w:tcPr>
          <w:p w14:paraId="46D8F32C" w14:textId="77777777" w:rsidR="004459AA" w:rsidRPr="0082014B" w:rsidRDefault="004459AA" w:rsidP="006C55E5">
            <w:pPr>
              <w:pStyle w:val="TableText"/>
            </w:pPr>
            <w:r w:rsidRPr="0082014B">
              <w:t>42</w:t>
            </w:r>
          </w:p>
        </w:tc>
        <w:tc>
          <w:tcPr>
            <w:tcW w:w="1701" w:type="dxa"/>
          </w:tcPr>
          <w:p w14:paraId="0BF5A7B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20.7809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A30E5C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10.6668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0ED2278" w14:textId="77777777" w:rsidR="004459AA" w:rsidRPr="0082014B" w:rsidRDefault="004459AA" w:rsidP="006C55E5">
            <w:pPr>
              <w:pStyle w:val="TableText"/>
            </w:pPr>
            <w:r w:rsidRPr="0082014B">
              <w:t>105</w:t>
            </w:r>
          </w:p>
        </w:tc>
        <w:tc>
          <w:tcPr>
            <w:tcW w:w="1701" w:type="dxa"/>
          </w:tcPr>
          <w:p w14:paraId="5450417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26.2596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5ED47D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53.7231</w:t>
            </w:r>
            <w:r w:rsidRPr="0082014B">
              <w:sym w:font="Symbol" w:char="F0B2"/>
            </w:r>
          </w:p>
        </w:tc>
      </w:tr>
      <w:tr w:rsidR="004459AA" w:rsidRPr="0082014B" w14:paraId="0B5FE474" w14:textId="77777777" w:rsidTr="006C55E5">
        <w:tc>
          <w:tcPr>
            <w:tcW w:w="709" w:type="dxa"/>
          </w:tcPr>
          <w:p w14:paraId="082161A3" w14:textId="77777777" w:rsidR="004459AA" w:rsidRPr="0082014B" w:rsidRDefault="004459AA" w:rsidP="006C55E5">
            <w:pPr>
              <w:pStyle w:val="TableText"/>
            </w:pPr>
            <w:r w:rsidRPr="0082014B">
              <w:t>43</w:t>
            </w:r>
          </w:p>
        </w:tc>
        <w:tc>
          <w:tcPr>
            <w:tcW w:w="1701" w:type="dxa"/>
          </w:tcPr>
          <w:p w14:paraId="03AB714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20.8160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3245F3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10.4952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565BF50" w14:textId="77777777" w:rsidR="004459AA" w:rsidRPr="0082014B" w:rsidRDefault="004459AA" w:rsidP="006C55E5">
            <w:pPr>
              <w:pStyle w:val="TableText"/>
            </w:pPr>
            <w:r w:rsidRPr="0082014B">
              <w:t>106</w:t>
            </w:r>
          </w:p>
        </w:tc>
        <w:tc>
          <w:tcPr>
            <w:tcW w:w="1701" w:type="dxa"/>
          </w:tcPr>
          <w:p w14:paraId="2B691CF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33.2783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A89968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54.6678</w:t>
            </w:r>
            <w:r w:rsidRPr="0082014B">
              <w:sym w:font="Symbol" w:char="F0B2"/>
            </w:r>
          </w:p>
        </w:tc>
      </w:tr>
      <w:tr w:rsidR="004459AA" w:rsidRPr="0082014B" w14:paraId="2AFCC1BA" w14:textId="77777777" w:rsidTr="006C55E5">
        <w:tc>
          <w:tcPr>
            <w:tcW w:w="709" w:type="dxa"/>
          </w:tcPr>
          <w:p w14:paraId="78CBE6EA" w14:textId="77777777" w:rsidR="004459AA" w:rsidRPr="0082014B" w:rsidRDefault="004459AA" w:rsidP="006C55E5">
            <w:pPr>
              <w:pStyle w:val="TableText"/>
            </w:pPr>
            <w:r w:rsidRPr="0082014B">
              <w:t>44</w:t>
            </w:r>
          </w:p>
        </w:tc>
        <w:tc>
          <w:tcPr>
            <w:tcW w:w="1701" w:type="dxa"/>
          </w:tcPr>
          <w:p w14:paraId="4166A8B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20.8413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A63BC0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10.3711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F30B420" w14:textId="77777777" w:rsidR="004459AA" w:rsidRPr="0082014B" w:rsidRDefault="004459AA" w:rsidP="006C55E5">
            <w:pPr>
              <w:pStyle w:val="TableText"/>
            </w:pPr>
            <w:r w:rsidRPr="0082014B">
              <w:t>107</w:t>
            </w:r>
          </w:p>
        </w:tc>
        <w:tc>
          <w:tcPr>
            <w:tcW w:w="1701" w:type="dxa"/>
          </w:tcPr>
          <w:p w14:paraId="0A7B253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47.0466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14E7C2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56.5213</w:t>
            </w:r>
            <w:r w:rsidRPr="0082014B">
              <w:sym w:font="Symbol" w:char="F0B2"/>
            </w:r>
          </w:p>
        </w:tc>
      </w:tr>
      <w:tr w:rsidR="004459AA" w:rsidRPr="0082014B" w14:paraId="463809A1" w14:textId="77777777" w:rsidTr="006C55E5">
        <w:tc>
          <w:tcPr>
            <w:tcW w:w="709" w:type="dxa"/>
          </w:tcPr>
          <w:p w14:paraId="3DA0B7D7" w14:textId="77777777" w:rsidR="004459AA" w:rsidRPr="0082014B" w:rsidRDefault="004459AA" w:rsidP="006C55E5">
            <w:pPr>
              <w:pStyle w:val="TableText"/>
            </w:pPr>
            <w:r w:rsidRPr="0082014B">
              <w:t>45</w:t>
            </w:r>
          </w:p>
        </w:tc>
        <w:tc>
          <w:tcPr>
            <w:tcW w:w="1701" w:type="dxa"/>
          </w:tcPr>
          <w:p w14:paraId="59B9809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20.8647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C86A6E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10.2572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4BEA0ED" w14:textId="77777777" w:rsidR="004459AA" w:rsidRPr="0082014B" w:rsidRDefault="004459AA" w:rsidP="006C55E5">
            <w:pPr>
              <w:pStyle w:val="TableText"/>
            </w:pPr>
            <w:r w:rsidRPr="0082014B">
              <w:t>108</w:t>
            </w:r>
          </w:p>
        </w:tc>
        <w:tc>
          <w:tcPr>
            <w:tcW w:w="1701" w:type="dxa"/>
          </w:tcPr>
          <w:p w14:paraId="70305AD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52.4650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A1AEE6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57.2507</w:t>
            </w:r>
            <w:r w:rsidRPr="0082014B">
              <w:sym w:font="Symbol" w:char="F0B2"/>
            </w:r>
          </w:p>
        </w:tc>
      </w:tr>
      <w:tr w:rsidR="004459AA" w:rsidRPr="0082014B" w14:paraId="1CD0B597" w14:textId="77777777" w:rsidTr="006C55E5">
        <w:tc>
          <w:tcPr>
            <w:tcW w:w="709" w:type="dxa"/>
          </w:tcPr>
          <w:p w14:paraId="6ED65222" w14:textId="77777777" w:rsidR="004459AA" w:rsidRPr="0082014B" w:rsidRDefault="004459AA" w:rsidP="006C55E5">
            <w:pPr>
              <w:pStyle w:val="TableText"/>
            </w:pPr>
            <w:r w:rsidRPr="0082014B">
              <w:t>46</w:t>
            </w:r>
          </w:p>
        </w:tc>
        <w:tc>
          <w:tcPr>
            <w:tcW w:w="1701" w:type="dxa"/>
          </w:tcPr>
          <w:p w14:paraId="2F19CAB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20.8985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B831C7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10.0916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FE79B02" w14:textId="77777777" w:rsidR="004459AA" w:rsidRPr="0082014B" w:rsidRDefault="004459AA" w:rsidP="006C55E5">
            <w:pPr>
              <w:pStyle w:val="TableText"/>
            </w:pPr>
            <w:r w:rsidRPr="0082014B">
              <w:t>109</w:t>
            </w:r>
          </w:p>
        </w:tc>
        <w:tc>
          <w:tcPr>
            <w:tcW w:w="1701" w:type="dxa"/>
          </w:tcPr>
          <w:p w14:paraId="333261C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55.7250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EDE2F7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57.5509</w:t>
            </w:r>
            <w:r w:rsidRPr="0082014B">
              <w:sym w:font="Symbol" w:char="F0B2"/>
            </w:r>
          </w:p>
        </w:tc>
      </w:tr>
      <w:tr w:rsidR="004459AA" w:rsidRPr="0082014B" w14:paraId="32789760" w14:textId="77777777" w:rsidTr="006C55E5">
        <w:tc>
          <w:tcPr>
            <w:tcW w:w="709" w:type="dxa"/>
          </w:tcPr>
          <w:p w14:paraId="0DD319E8" w14:textId="77777777" w:rsidR="004459AA" w:rsidRPr="0082014B" w:rsidRDefault="004459AA" w:rsidP="006C55E5">
            <w:pPr>
              <w:pStyle w:val="TableText"/>
            </w:pPr>
            <w:r w:rsidRPr="0082014B">
              <w:t>47</w:t>
            </w:r>
          </w:p>
        </w:tc>
        <w:tc>
          <w:tcPr>
            <w:tcW w:w="1701" w:type="dxa"/>
          </w:tcPr>
          <w:p w14:paraId="769587A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20.9320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18248F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9.9280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E352AC7" w14:textId="77777777" w:rsidR="004459AA" w:rsidRPr="0082014B" w:rsidRDefault="004459AA" w:rsidP="006C55E5">
            <w:pPr>
              <w:pStyle w:val="TableText"/>
            </w:pPr>
            <w:r w:rsidRPr="0082014B">
              <w:t>110</w:t>
            </w:r>
          </w:p>
        </w:tc>
        <w:tc>
          <w:tcPr>
            <w:tcW w:w="1701" w:type="dxa"/>
          </w:tcPr>
          <w:p w14:paraId="38B6FD5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1.7938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F21E5C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8.7262</w:t>
            </w:r>
            <w:r w:rsidRPr="0082014B">
              <w:sym w:font="Symbol" w:char="F0B2"/>
            </w:r>
          </w:p>
        </w:tc>
      </w:tr>
      <w:tr w:rsidR="004459AA" w:rsidRPr="0082014B" w14:paraId="5315EFEF" w14:textId="77777777" w:rsidTr="006C55E5">
        <w:tc>
          <w:tcPr>
            <w:tcW w:w="709" w:type="dxa"/>
          </w:tcPr>
          <w:p w14:paraId="57540B6D" w14:textId="77777777" w:rsidR="004459AA" w:rsidRPr="0082014B" w:rsidRDefault="004459AA" w:rsidP="006C55E5">
            <w:pPr>
              <w:pStyle w:val="TableText"/>
            </w:pPr>
            <w:r w:rsidRPr="0082014B">
              <w:t>48</w:t>
            </w:r>
          </w:p>
        </w:tc>
        <w:tc>
          <w:tcPr>
            <w:tcW w:w="1701" w:type="dxa"/>
          </w:tcPr>
          <w:p w14:paraId="4E472E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20.9471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BCA707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9.8539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04A48EC" w14:textId="77777777" w:rsidR="004459AA" w:rsidRPr="0082014B" w:rsidRDefault="004459AA" w:rsidP="006C55E5">
            <w:pPr>
              <w:pStyle w:val="TableText"/>
            </w:pPr>
            <w:r w:rsidRPr="0082014B">
              <w:t>111</w:t>
            </w:r>
          </w:p>
        </w:tc>
        <w:tc>
          <w:tcPr>
            <w:tcW w:w="1701" w:type="dxa"/>
          </w:tcPr>
          <w:p w14:paraId="7CDC539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24.3939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B7F70C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40.8674</w:t>
            </w:r>
            <w:r w:rsidRPr="0082014B">
              <w:sym w:font="Symbol" w:char="F0B2"/>
            </w:r>
          </w:p>
        </w:tc>
      </w:tr>
      <w:tr w:rsidR="004459AA" w:rsidRPr="0082014B" w14:paraId="2FC8D53C" w14:textId="77777777" w:rsidTr="006C55E5">
        <w:tc>
          <w:tcPr>
            <w:tcW w:w="709" w:type="dxa"/>
          </w:tcPr>
          <w:p w14:paraId="0BA290C6" w14:textId="77777777" w:rsidR="004459AA" w:rsidRPr="0082014B" w:rsidRDefault="004459AA" w:rsidP="006C55E5">
            <w:pPr>
              <w:pStyle w:val="TableText"/>
            </w:pPr>
            <w:r w:rsidRPr="0082014B">
              <w:t>49</w:t>
            </w:r>
          </w:p>
        </w:tc>
        <w:tc>
          <w:tcPr>
            <w:tcW w:w="1701" w:type="dxa"/>
          </w:tcPr>
          <w:p w14:paraId="7698B37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20.9846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B29337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9.6706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6A863A0" w14:textId="77777777" w:rsidR="004459AA" w:rsidRPr="0082014B" w:rsidRDefault="004459AA" w:rsidP="006C55E5">
            <w:pPr>
              <w:pStyle w:val="TableText"/>
            </w:pPr>
            <w:r w:rsidRPr="0082014B">
              <w:t>112</w:t>
            </w:r>
          </w:p>
        </w:tc>
        <w:tc>
          <w:tcPr>
            <w:tcW w:w="1701" w:type="dxa"/>
          </w:tcPr>
          <w:p w14:paraId="1502D39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40’</w:t>
            </w:r>
            <w:r w:rsidR="003D7F5E" w:rsidRPr="0082014B">
              <w:t xml:space="preserve"> </w:t>
            </w:r>
            <w:r w:rsidRPr="0082014B">
              <w:t>16.3645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87BC8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24.3839</w:t>
            </w:r>
            <w:r w:rsidRPr="0082014B">
              <w:sym w:font="Symbol" w:char="F0B2"/>
            </w:r>
          </w:p>
        </w:tc>
      </w:tr>
      <w:tr w:rsidR="004459AA" w:rsidRPr="0082014B" w14:paraId="2597F1F5" w14:textId="77777777" w:rsidTr="006C55E5">
        <w:tc>
          <w:tcPr>
            <w:tcW w:w="709" w:type="dxa"/>
          </w:tcPr>
          <w:p w14:paraId="46A931BE" w14:textId="77777777" w:rsidR="004459AA" w:rsidRPr="0082014B" w:rsidRDefault="004459AA" w:rsidP="006C55E5">
            <w:pPr>
              <w:pStyle w:val="TableText"/>
            </w:pPr>
            <w:r w:rsidRPr="0082014B">
              <w:t>50</w:t>
            </w:r>
          </w:p>
        </w:tc>
        <w:tc>
          <w:tcPr>
            <w:tcW w:w="1701" w:type="dxa"/>
          </w:tcPr>
          <w:p w14:paraId="63E622C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21.0187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ED14DE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9.5038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EA6DC22" w14:textId="77777777" w:rsidR="004459AA" w:rsidRPr="0082014B" w:rsidRDefault="004459AA" w:rsidP="006C55E5">
            <w:pPr>
              <w:pStyle w:val="TableText"/>
            </w:pPr>
            <w:r w:rsidRPr="0082014B">
              <w:t>113</w:t>
            </w:r>
          </w:p>
        </w:tc>
        <w:tc>
          <w:tcPr>
            <w:tcW w:w="1701" w:type="dxa"/>
          </w:tcPr>
          <w:p w14:paraId="3257BAD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39.4711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AA70C8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34.0336</w:t>
            </w:r>
            <w:r w:rsidRPr="0082014B">
              <w:sym w:font="Symbol" w:char="F0B2"/>
            </w:r>
          </w:p>
        </w:tc>
      </w:tr>
      <w:tr w:rsidR="004459AA" w:rsidRPr="0082014B" w14:paraId="59D35419" w14:textId="77777777" w:rsidTr="006C55E5">
        <w:tc>
          <w:tcPr>
            <w:tcW w:w="709" w:type="dxa"/>
          </w:tcPr>
          <w:p w14:paraId="5129FADA" w14:textId="77777777" w:rsidR="004459AA" w:rsidRPr="0082014B" w:rsidRDefault="004459AA" w:rsidP="006C55E5">
            <w:pPr>
              <w:pStyle w:val="TableText"/>
            </w:pPr>
            <w:r w:rsidRPr="0082014B">
              <w:t>51</w:t>
            </w:r>
          </w:p>
        </w:tc>
        <w:tc>
          <w:tcPr>
            <w:tcW w:w="1701" w:type="dxa"/>
          </w:tcPr>
          <w:p w14:paraId="5289558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21.0425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9A3488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9.3875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8224221" w14:textId="77777777" w:rsidR="004459AA" w:rsidRPr="0082014B" w:rsidRDefault="004459AA" w:rsidP="006C55E5">
            <w:pPr>
              <w:pStyle w:val="TableText"/>
            </w:pPr>
            <w:r w:rsidRPr="0082014B">
              <w:t>114</w:t>
            </w:r>
          </w:p>
        </w:tc>
        <w:tc>
          <w:tcPr>
            <w:tcW w:w="1701" w:type="dxa"/>
          </w:tcPr>
          <w:p w14:paraId="254FB2C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42.0736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D8B08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26.5498</w:t>
            </w:r>
            <w:r w:rsidRPr="0082014B">
              <w:sym w:font="Symbol" w:char="F0B2"/>
            </w:r>
          </w:p>
        </w:tc>
      </w:tr>
      <w:tr w:rsidR="004459AA" w:rsidRPr="0082014B" w14:paraId="3DA3ACBE" w14:textId="77777777" w:rsidTr="006C55E5">
        <w:tc>
          <w:tcPr>
            <w:tcW w:w="709" w:type="dxa"/>
          </w:tcPr>
          <w:p w14:paraId="1B4E2551" w14:textId="77777777" w:rsidR="004459AA" w:rsidRPr="0082014B" w:rsidRDefault="004459AA" w:rsidP="006C55E5">
            <w:pPr>
              <w:pStyle w:val="TableText"/>
            </w:pPr>
            <w:r w:rsidRPr="0082014B">
              <w:t>52</w:t>
            </w:r>
          </w:p>
        </w:tc>
        <w:tc>
          <w:tcPr>
            <w:tcW w:w="1701" w:type="dxa"/>
          </w:tcPr>
          <w:p w14:paraId="1FFA4CE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21.0907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065D1E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9.1519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D3342EB" w14:textId="77777777" w:rsidR="004459AA" w:rsidRPr="0082014B" w:rsidRDefault="004459AA" w:rsidP="006C55E5">
            <w:pPr>
              <w:pStyle w:val="TableText"/>
            </w:pPr>
            <w:r w:rsidRPr="0082014B">
              <w:t>115</w:t>
            </w:r>
          </w:p>
        </w:tc>
        <w:tc>
          <w:tcPr>
            <w:tcW w:w="1701" w:type="dxa"/>
          </w:tcPr>
          <w:p w14:paraId="729B18B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54.3446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30F510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23.8715</w:t>
            </w:r>
            <w:r w:rsidRPr="0082014B">
              <w:sym w:font="Symbol" w:char="F0B2"/>
            </w:r>
          </w:p>
        </w:tc>
      </w:tr>
      <w:tr w:rsidR="004459AA" w:rsidRPr="0082014B" w14:paraId="68F7FD76" w14:textId="77777777" w:rsidTr="006C55E5">
        <w:tc>
          <w:tcPr>
            <w:tcW w:w="709" w:type="dxa"/>
          </w:tcPr>
          <w:p w14:paraId="4B26C7E5" w14:textId="77777777" w:rsidR="004459AA" w:rsidRPr="0082014B" w:rsidRDefault="004459AA" w:rsidP="006C55E5">
            <w:pPr>
              <w:pStyle w:val="TableText"/>
            </w:pPr>
            <w:r w:rsidRPr="0082014B">
              <w:t>53</w:t>
            </w:r>
          </w:p>
        </w:tc>
        <w:tc>
          <w:tcPr>
            <w:tcW w:w="1701" w:type="dxa"/>
          </w:tcPr>
          <w:p w14:paraId="29CF71F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21.1078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654A99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9.0682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8F9CB0F" w14:textId="77777777" w:rsidR="004459AA" w:rsidRPr="0082014B" w:rsidRDefault="004459AA" w:rsidP="006C55E5">
            <w:pPr>
              <w:pStyle w:val="TableText"/>
            </w:pPr>
            <w:r w:rsidRPr="0082014B">
              <w:t>116</w:t>
            </w:r>
          </w:p>
        </w:tc>
        <w:tc>
          <w:tcPr>
            <w:tcW w:w="1701" w:type="dxa"/>
          </w:tcPr>
          <w:p w14:paraId="31EFDEC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43’</w:t>
            </w:r>
            <w:r w:rsidR="003D7F5E" w:rsidRPr="0082014B">
              <w:t xml:space="preserve"> </w:t>
            </w:r>
            <w:r w:rsidRPr="0082014B">
              <w:t>29.5066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A43754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16.1947</w:t>
            </w:r>
            <w:r w:rsidRPr="0082014B">
              <w:sym w:font="Symbol" w:char="F0B2"/>
            </w:r>
          </w:p>
        </w:tc>
      </w:tr>
      <w:tr w:rsidR="004459AA" w:rsidRPr="0082014B" w14:paraId="25075E52" w14:textId="77777777" w:rsidTr="006C55E5">
        <w:tc>
          <w:tcPr>
            <w:tcW w:w="709" w:type="dxa"/>
          </w:tcPr>
          <w:p w14:paraId="0CC386B1" w14:textId="77777777" w:rsidR="004459AA" w:rsidRPr="0082014B" w:rsidRDefault="004459AA" w:rsidP="006C55E5">
            <w:pPr>
              <w:pStyle w:val="TableText"/>
            </w:pPr>
            <w:r w:rsidRPr="0082014B">
              <w:lastRenderedPageBreak/>
              <w:t>54</w:t>
            </w:r>
          </w:p>
        </w:tc>
        <w:tc>
          <w:tcPr>
            <w:tcW w:w="1701" w:type="dxa"/>
          </w:tcPr>
          <w:p w14:paraId="4412DA3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21.1552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24A466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8.8368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67A94EA" w14:textId="77777777" w:rsidR="004459AA" w:rsidRPr="0082014B" w:rsidRDefault="004459AA" w:rsidP="006C55E5">
            <w:pPr>
              <w:pStyle w:val="TableText"/>
            </w:pPr>
            <w:r w:rsidRPr="0082014B">
              <w:t>117</w:t>
            </w:r>
          </w:p>
        </w:tc>
        <w:tc>
          <w:tcPr>
            <w:tcW w:w="1701" w:type="dxa"/>
          </w:tcPr>
          <w:p w14:paraId="77AF85C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44’</w:t>
            </w:r>
            <w:r w:rsidR="003D7F5E" w:rsidRPr="0082014B">
              <w:t xml:space="preserve"> </w:t>
            </w:r>
            <w:r w:rsidRPr="0082014B">
              <w:t>36.7196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3AC536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1.5105</w:t>
            </w:r>
            <w:r w:rsidRPr="0082014B">
              <w:sym w:font="Symbol" w:char="F0B2"/>
            </w:r>
          </w:p>
        </w:tc>
      </w:tr>
      <w:tr w:rsidR="004459AA" w:rsidRPr="0082014B" w14:paraId="396DF1C5" w14:textId="77777777" w:rsidTr="006C55E5">
        <w:tc>
          <w:tcPr>
            <w:tcW w:w="709" w:type="dxa"/>
          </w:tcPr>
          <w:p w14:paraId="26BA3E77" w14:textId="77777777" w:rsidR="004459AA" w:rsidRPr="0082014B" w:rsidRDefault="004459AA" w:rsidP="006C55E5">
            <w:pPr>
              <w:pStyle w:val="TableText"/>
            </w:pPr>
            <w:r w:rsidRPr="0082014B">
              <w:t>55</w:t>
            </w:r>
          </w:p>
        </w:tc>
        <w:tc>
          <w:tcPr>
            <w:tcW w:w="1701" w:type="dxa"/>
          </w:tcPr>
          <w:p w14:paraId="51FB2A6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21.1689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B97979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8.7697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19EC588" w14:textId="77777777" w:rsidR="004459AA" w:rsidRPr="0082014B" w:rsidRDefault="004459AA" w:rsidP="006C55E5">
            <w:pPr>
              <w:pStyle w:val="TableText"/>
            </w:pPr>
            <w:r w:rsidRPr="0082014B">
              <w:t>118</w:t>
            </w:r>
          </w:p>
        </w:tc>
        <w:tc>
          <w:tcPr>
            <w:tcW w:w="1701" w:type="dxa"/>
          </w:tcPr>
          <w:p w14:paraId="730CD82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45’</w:t>
            </w:r>
            <w:r w:rsidR="003D7F5E" w:rsidRPr="0082014B">
              <w:t xml:space="preserve"> </w:t>
            </w:r>
            <w:r w:rsidRPr="0082014B">
              <w:t>10.4373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ECD6A2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54.1393</w:t>
            </w:r>
            <w:r w:rsidRPr="0082014B">
              <w:sym w:font="Symbol" w:char="F0B2"/>
            </w:r>
          </w:p>
        </w:tc>
      </w:tr>
      <w:tr w:rsidR="004459AA" w:rsidRPr="0082014B" w14:paraId="32E5EF8C" w14:textId="77777777" w:rsidTr="006C55E5">
        <w:tc>
          <w:tcPr>
            <w:tcW w:w="709" w:type="dxa"/>
          </w:tcPr>
          <w:p w14:paraId="49E0F4B9" w14:textId="77777777" w:rsidR="004459AA" w:rsidRPr="0082014B" w:rsidRDefault="004459AA" w:rsidP="006C55E5">
            <w:pPr>
              <w:pStyle w:val="TableText"/>
            </w:pPr>
            <w:r w:rsidRPr="0082014B">
              <w:t>56</w:t>
            </w:r>
          </w:p>
        </w:tc>
        <w:tc>
          <w:tcPr>
            <w:tcW w:w="1701" w:type="dxa"/>
          </w:tcPr>
          <w:p w14:paraId="5619351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21.1691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016DC6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8.7686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811E024" w14:textId="77777777" w:rsidR="004459AA" w:rsidRPr="0082014B" w:rsidRDefault="004459AA" w:rsidP="006C55E5">
            <w:pPr>
              <w:pStyle w:val="TableText"/>
            </w:pPr>
            <w:r w:rsidRPr="0082014B">
              <w:t>119</w:t>
            </w:r>
          </w:p>
        </w:tc>
        <w:tc>
          <w:tcPr>
            <w:tcW w:w="1701" w:type="dxa"/>
          </w:tcPr>
          <w:p w14:paraId="50D0899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18.6039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B3A33E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39.2272</w:t>
            </w:r>
            <w:r w:rsidRPr="0082014B">
              <w:sym w:font="Symbol" w:char="F0B2"/>
            </w:r>
          </w:p>
        </w:tc>
      </w:tr>
      <w:tr w:rsidR="004459AA" w:rsidRPr="0082014B" w14:paraId="6DFDD1ED" w14:textId="77777777" w:rsidTr="006C55E5">
        <w:tc>
          <w:tcPr>
            <w:tcW w:w="709" w:type="dxa"/>
          </w:tcPr>
          <w:p w14:paraId="3A23A467" w14:textId="77777777" w:rsidR="004459AA" w:rsidRPr="0082014B" w:rsidRDefault="004459AA" w:rsidP="006C55E5">
            <w:pPr>
              <w:pStyle w:val="TableText"/>
            </w:pPr>
            <w:r w:rsidRPr="0082014B">
              <w:t>57</w:t>
            </w:r>
          </w:p>
        </w:tc>
        <w:tc>
          <w:tcPr>
            <w:tcW w:w="1701" w:type="dxa"/>
          </w:tcPr>
          <w:p w14:paraId="0466D56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21.2393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8152C3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8.4254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F4E912C" w14:textId="77777777" w:rsidR="004459AA" w:rsidRPr="0082014B" w:rsidRDefault="004459AA" w:rsidP="006C55E5">
            <w:pPr>
              <w:pStyle w:val="TableText"/>
            </w:pPr>
            <w:r w:rsidRPr="0082014B">
              <w:t>120</w:t>
            </w:r>
          </w:p>
        </w:tc>
        <w:tc>
          <w:tcPr>
            <w:tcW w:w="1701" w:type="dxa"/>
          </w:tcPr>
          <w:p w14:paraId="6424389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50.5124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C9C29D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32.2424</w:t>
            </w:r>
            <w:r w:rsidRPr="0082014B">
              <w:sym w:font="Symbol" w:char="F0B2"/>
            </w:r>
          </w:p>
        </w:tc>
      </w:tr>
      <w:tr w:rsidR="004459AA" w:rsidRPr="0082014B" w14:paraId="21BA6D3F" w14:textId="77777777" w:rsidTr="006C55E5">
        <w:tc>
          <w:tcPr>
            <w:tcW w:w="709" w:type="dxa"/>
          </w:tcPr>
          <w:p w14:paraId="3D6B7379" w14:textId="77777777" w:rsidR="004459AA" w:rsidRPr="0082014B" w:rsidRDefault="004459AA" w:rsidP="006C55E5">
            <w:pPr>
              <w:pStyle w:val="TableText"/>
            </w:pPr>
            <w:r w:rsidRPr="0082014B">
              <w:t>58</w:t>
            </w:r>
          </w:p>
        </w:tc>
        <w:tc>
          <w:tcPr>
            <w:tcW w:w="1701" w:type="dxa"/>
          </w:tcPr>
          <w:p w14:paraId="5E39C4E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21.2579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9435A2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8.3344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7E6AFFC" w14:textId="77777777" w:rsidR="004459AA" w:rsidRPr="0082014B" w:rsidRDefault="004459AA" w:rsidP="006C55E5">
            <w:pPr>
              <w:pStyle w:val="TableText"/>
            </w:pPr>
            <w:r w:rsidRPr="0082014B">
              <w:t>121</w:t>
            </w:r>
          </w:p>
        </w:tc>
        <w:tc>
          <w:tcPr>
            <w:tcW w:w="1701" w:type="dxa"/>
          </w:tcPr>
          <w:p w14:paraId="47FA2F4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32.2233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3F3F99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23.1074</w:t>
            </w:r>
            <w:r w:rsidRPr="0082014B">
              <w:sym w:font="Symbol" w:char="F0B2"/>
            </w:r>
          </w:p>
        </w:tc>
      </w:tr>
      <w:tr w:rsidR="004459AA" w:rsidRPr="0082014B" w14:paraId="2FA2C1E3" w14:textId="77777777" w:rsidTr="006C55E5">
        <w:tc>
          <w:tcPr>
            <w:tcW w:w="709" w:type="dxa"/>
          </w:tcPr>
          <w:p w14:paraId="07FDD27F" w14:textId="77777777" w:rsidR="004459AA" w:rsidRPr="0082014B" w:rsidRDefault="004459AA" w:rsidP="006C55E5">
            <w:pPr>
              <w:pStyle w:val="TableText"/>
            </w:pPr>
            <w:r w:rsidRPr="0082014B">
              <w:t>59</w:t>
            </w:r>
          </w:p>
        </w:tc>
        <w:tc>
          <w:tcPr>
            <w:tcW w:w="1701" w:type="dxa"/>
          </w:tcPr>
          <w:p w14:paraId="2F8105F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21.2943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3CF891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8.1562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BC9EF99" w14:textId="77777777" w:rsidR="004459AA" w:rsidRPr="0082014B" w:rsidRDefault="004459AA" w:rsidP="006C55E5">
            <w:pPr>
              <w:pStyle w:val="TableText"/>
            </w:pPr>
            <w:r w:rsidRPr="0082014B">
              <w:t>122</w:t>
            </w:r>
          </w:p>
        </w:tc>
        <w:tc>
          <w:tcPr>
            <w:tcW w:w="1701" w:type="dxa"/>
          </w:tcPr>
          <w:p w14:paraId="1CF990A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34.7138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D3043B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22.5618</w:t>
            </w:r>
            <w:r w:rsidRPr="0082014B">
              <w:sym w:font="Symbol" w:char="F0B2"/>
            </w:r>
          </w:p>
        </w:tc>
      </w:tr>
      <w:tr w:rsidR="004459AA" w:rsidRPr="0082014B" w14:paraId="51B5059B" w14:textId="77777777" w:rsidTr="006C55E5">
        <w:tc>
          <w:tcPr>
            <w:tcW w:w="709" w:type="dxa"/>
          </w:tcPr>
          <w:p w14:paraId="11F4E55A" w14:textId="77777777" w:rsidR="004459AA" w:rsidRPr="0082014B" w:rsidRDefault="004459AA" w:rsidP="006C55E5">
            <w:pPr>
              <w:pStyle w:val="TableText"/>
            </w:pPr>
            <w:r w:rsidRPr="0082014B">
              <w:t>60</w:t>
            </w:r>
          </w:p>
        </w:tc>
        <w:tc>
          <w:tcPr>
            <w:tcW w:w="1701" w:type="dxa"/>
          </w:tcPr>
          <w:p w14:paraId="7B0F76E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21.3304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B51412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7.9801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73D48B7" w14:textId="77777777" w:rsidR="004459AA" w:rsidRPr="0082014B" w:rsidRDefault="004459AA" w:rsidP="006C55E5">
            <w:pPr>
              <w:pStyle w:val="TableText"/>
            </w:pPr>
            <w:r w:rsidRPr="0082014B">
              <w:t>123</w:t>
            </w:r>
          </w:p>
        </w:tc>
        <w:tc>
          <w:tcPr>
            <w:tcW w:w="1701" w:type="dxa"/>
          </w:tcPr>
          <w:p w14:paraId="251B5C4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36.2526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5AF50A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22.2247</w:t>
            </w:r>
            <w:r w:rsidRPr="0082014B">
              <w:sym w:font="Symbol" w:char="F0B2"/>
            </w:r>
          </w:p>
        </w:tc>
      </w:tr>
      <w:tr w:rsidR="004459AA" w:rsidRPr="0082014B" w14:paraId="1490DC84" w14:textId="77777777" w:rsidTr="006C55E5">
        <w:tc>
          <w:tcPr>
            <w:tcW w:w="709" w:type="dxa"/>
          </w:tcPr>
          <w:p w14:paraId="28A4F256" w14:textId="77777777" w:rsidR="004459AA" w:rsidRPr="0082014B" w:rsidRDefault="004459AA" w:rsidP="006C55E5">
            <w:pPr>
              <w:pStyle w:val="TableText"/>
            </w:pPr>
            <w:r w:rsidRPr="0082014B">
              <w:t>61</w:t>
            </w:r>
          </w:p>
        </w:tc>
        <w:tc>
          <w:tcPr>
            <w:tcW w:w="1701" w:type="dxa"/>
          </w:tcPr>
          <w:p w14:paraId="5AF19DB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21.3412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23C527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7.9272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F348907" w14:textId="77777777" w:rsidR="004459AA" w:rsidRPr="0082014B" w:rsidRDefault="004459AA" w:rsidP="006C55E5">
            <w:pPr>
              <w:pStyle w:val="TableText"/>
            </w:pPr>
            <w:r w:rsidRPr="0082014B">
              <w:t>124</w:t>
            </w:r>
          </w:p>
        </w:tc>
        <w:tc>
          <w:tcPr>
            <w:tcW w:w="1701" w:type="dxa"/>
          </w:tcPr>
          <w:p w14:paraId="7D79BDA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37.5395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26E17B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21.9428</w:t>
            </w:r>
            <w:r w:rsidRPr="0082014B">
              <w:sym w:font="Symbol" w:char="F0B2"/>
            </w:r>
          </w:p>
        </w:tc>
      </w:tr>
      <w:tr w:rsidR="004459AA" w:rsidRPr="0082014B" w14:paraId="18F55863" w14:textId="77777777" w:rsidTr="006C55E5">
        <w:tc>
          <w:tcPr>
            <w:tcW w:w="709" w:type="dxa"/>
          </w:tcPr>
          <w:p w14:paraId="1468724C" w14:textId="77777777" w:rsidR="004459AA" w:rsidRPr="0082014B" w:rsidRDefault="004459AA" w:rsidP="006C55E5">
            <w:pPr>
              <w:pStyle w:val="TableText"/>
            </w:pPr>
            <w:r w:rsidRPr="0082014B">
              <w:t>62</w:t>
            </w:r>
          </w:p>
        </w:tc>
        <w:tc>
          <w:tcPr>
            <w:tcW w:w="1701" w:type="dxa"/>
          </w:tcPr>
          <w:p w14:paraId="05F585E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22.1787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71DF26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3.8321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2E89E27" w14:textId="77777777" w:rsidR="004459AA" w:rsidRPr="0082014B" w:rsidRDefault="004459AA" w:rsidP="006C55E5">
            <w:pPr>
              <w:pStyle w:val="TableText"/>
            </w:pPr>
            <w:r w:rsidRPr="0082014B">
              <w:t>125</w:t>
            </w:r>
          </w:p>
        </w:tc>
        <w:tc>
          <w:tcPr>
            <w:tcW w:w="1701" w:type="dxa"/>
          </w:tcPr>
          <w:p w14:paraId="0107FE0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37.7729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AA8634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21.8917</w:t>
            </w:r>
            <w:r w:rsidRPr="0082014B">
              <w:sym w:font="Symbol" w:char="F0B2"/>
            </w:r>
          </w:p>
        </w:tc>
      </w:tr>
      <w:tr w:rsidR="004459AA" w:rsidRPr="0082014B" w14:paraId="6FDEC4C5" w14:textId="77777777" w:rsidTr="006C55E5">
        <w:tc>
          <w:tcPr>
            <w:tcW w:w="709" w:type="dxa"/>
          </w:tcPr>
          <w:p w14:paraId="174C98C9" w14:textId="77777777" w:rsidR="004459AA" w:rsidRPr="0082014B" w:rsidRDefault="004459AA" w:rsidP="006C55E5">
            <w:pPr>
              <w:pStyle w:val="TableText"/>
            </w:pPr>
            <w:r w:rsidRPr="0082014B">
              <w:t>63</w:t>
            </w:r>
          </w:p>
        </w:tc>
        <w:tc>
          <w:tcPr>
            <w:tcW w:w="1701" w:type="dxa"/>
          </w:tcPr>
          <w:p w14:paraId="708E056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22.8501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373748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0.5488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F4AA215" w14:textId="77777777" w:rsidR="004459AA" w:rsidRPr="0082014B" w:rsidRDefault="004459AA" w:rsidP="006C55E5">
            <w:pPr>
              <w:pStyle w:val="TableText"/>
            </w:pPr>
            <w:r w:rsidRPr="0082014B">
              <w:t>126</w:t>
            </w:r>
          </w:p>
        </w:tc>
        <w:tc>
          <w:tcPr>
            <w:tcW w:w="1701" w:type="dxa"/>
          </w:tcPr>
          <w:p w14:paraId="7D38D23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38.9597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7E4CED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21.6317</w:t>
            </w:r>
            <w:r w:rsidRPr="0082014B">
              <w:sym w:font="Symbol" w:char="F0B2"/>
            </w:r>
          </w:p>
        </w:tc>
      </w:tr>
    </w:tbl>
    <w:p w14:paraId="502FB725" w14:textId="77777777" w:rsidR="004459AA" w:rsidRPr="0082014B" w:rsidRDefault="003D7F5E" w:rsidP="004459AA">
      <w:pPr>
        <w:pStyle w:val="N1"/>
      </w:pPr>
      <w:bookmarkStart w:id="157" w:name="TOC14_04_2021_22_46_26_768"/>
      <w:bookmarkStart w:id="158" w:name="TOC28_04_2021_15_16_32_775"/>
      <w:bookmarkEnd w:id="156"/>
      <w:bookmarkEnd w:id="157"/>
      <w:bookmarkEnd w:id="158"/>
      <w:r w:rsidRPr="0082014B">
        <w:t> </w:t>
      </w:r>
      <w:r w:rsidR="004459AA" w:rsidRPr="0082014B">
        <w:t>The</w:t>
      </w:r>
      <w:r w:rsidRPr="0082014B">
        <w:t xml:space="preserve"> </w:t>
      </w:r>
      <w:r w:rsidR="004459AA" w:rsidRPr="0082014B">
        <w:t>grid</w:t>
      </w:r>
      <w:r w:rsidRPr="0082014B">
        <w:t xml:space="preserve"> </w:t>
      </w:r>
      <w:r w:rsidR="004459AA" w:rsidRPr="0082014B">
        <w:t>coordinates</w:t>
      </w:r>
      <w:r w:rsidRPr="0082014B">
        <w:t xml:space="preserve"> </w:t>
      </w:r>
      <w:r w:rsidR="004459AA" w:rsidRPr="0082014B">
        <w:t>for</w:t>
      </w:r>
      <w:r w:rsidRPr="0082014B">
        <w:t xml:space="preserve"> </w:t>
      </w:r>
      <w:r w:rsidR="004459AA" w:rsidRPr="0082014B">
        <w:t>that</w:t>
      </w:r>
      <w:r w:rsidRPr="0082014B">
        <w:t xml:space="preserve"> </w:t>
      </w:r>
      <w:r w:rsidR="004459AA" w:rsidRPr="0082014B">
        <w:t>part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limits</w:t>
      </w:r>
      <w:r w:rsidRPr="0082014B">
        <w:t xml:space="preserve"> </w:t>
      </w:r>
      <w:r w:rsidR="004459AA" w:rsidRPr="0082014B">
        <w:t>where</w:t>
      </w:r>
      <w:r w:rsidRPr="0082014B">
        <w:t xml:space="preserve"> </w:t>
      </w:r>
      <w:r w:rsidR="004459AA" w:rsidRPr="0082014B">
        <w:t>those</w:t>
      </w:r>
      <w:r w:rsidRPr="0082014B">
        <w:t xml:space="preserve"> </w:t>
      </w:r>
      <w:r w:rsidR="004459AA" w:rsidRPr="0082014B">
        <w:t>parts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authorised</w:t>
      </w:r>
      <w:r w:rsidRPr="0082014B">
        <w:t xml:space="preserve"> </w:t>
      </w:r>
      <w:r w:rsidR="004459AA" w:rsidRPr="0082014B">
        <w:t>project</w:t>
      </w:r>
      <w:r w:rsidRPr="0082014B">
        <w:t xml:space="preserve"> </w:t>
      </w:r>
      <w:r w:rsidR="004459AA" w:rsidRPr="0082014B">
        <w:t>comprising</w:t>
      </w:r>
      <w:r w:rsidRPr="0082014B">
        <w:t xml:space="preserve"> </w:t>
      </w:r>
      <w:r w:rsidR="004459AA" w:rsidRPr="0082014B">
        <w:t>Work</w:t>
      </w:r>
      <w:r w:rsidRPr="0082014B">
        <w:t xml:space="preserve"> </w:t>
      </w:r>
      <w:r w:rsidR="004459AA" w:rsidRPr="0082014B">
        <w:t>Nos.</w:t>
      </w:r>
      <w:r w:rsidRPr="0082014B">
        <w:t xml:space="preserve"> </w:t>
      </w:r>
      <w:r w:rsidR="004459AA" w:rsidRPr="0082014B">
        <w:t>1,</w:t>
      </w:r>
      <w:r w:rsidRPr="0082014B">
        <w:t xml:space="preserve"> </w:t>
      </w:r>
      <w:r w:rsidR="004459AA" w:rsidRPr="0082014B">
        <w:t>2(c)</w:t>
      </w:r>
      <w:r w:rsidRPr="0082014B">
        <w:t xml:space="preserve"> </w:t>
      </w:r>
      <w:r w:rsidR="004459AA" w:rsidRPr="0082014B">
        <w:t>and</w:t>
      </w:r>
      <w:r w:rsidRPr="0082014B">
        <w:t xml:space="preserve"> </w:t>
      </w:r>
      <w:r w:rsidR="004459AA" w:rsidRPr="0082014B">
        <w:t>3(a)</w:t>
      </w:r>
      <w:r w:rsidRPr="0082014B">
        <w:t xml:space="preserve"> </w:t>
      </w:r>
      <w:r w:rsidR="004459AA" w:rsidRPr="0082014B">
        <w:t>may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carried</w:t>
      </w:r>
      <w:r w:rsidRPr="0082014B">
        <w:t xml:space="preserve"> </w:t>
      </w:r>
      <w:r w:rsidR="004459AA" w:rsidRPr="0082014B">
        <w:t>out</w:t>
      </w:r>
      <w:r w:rsidRPr="0082014B">
        <w:t xml:space="preserve"> </w:t>
      </w:r>
      <w:r w:rsidR="004459AA" w:rsidRPr="0082014B">
        <w:t>as</w:t>
      </w:r>
      <w:r w:rsidRPr="0082014B">
        <w:t xml:space="preserve"> </w:t>
      </w:r>
      <w:r w:rsidR="004459AA" w:rsidRPr="0082014B">
        <w:t>shown</w:t>
      </w:r>
      <w:r w:rsidRPr="0082014B">
        <w:t xml:space="preserve"> </w:t>
      </w:r>
      <w:r w:rsidR="004459AA" w:rsidRPr="0082014B">
        <w:t>on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plans</w:t>
      </w:r>
      <w:r w:rsidRPr="0082014B">
        <w:t xml:space="preserve"> </w:t>
      </w:r>
      <w:r w:rsidR="004459AA" w:rsidRPr="0082014B">
        <w:t>are</w:t>
      </w:r>
      <w:r w:rsidRPr="0082014B">
        <w:t xml:space="preserve"> </w:t>
      </w:r>
      <w:r w:rsidR="004459AA" w:rsidRPr="0082014B">
        <w:t>specified</w:t>
      </w:r>
      <w:r w:rsidRPr="0082014B">
        <w:t xml:space="preserve"> </w:t>
      </w:r>
      <w:r w:rsidR="004459AA" w:rsidRPr="0082014B">
        <w:t>below—</w:t>
      </w:r>
    </w:p>
    <w:p w14:paraId="5191F0C4" w14:textId="77777777" w:rsidR="004459AA" w:rsidRPr="0082014B" w:rsidRDefault="004459AA" w:rsidP="004459AA">
      <w:pPr>
        <w:pStyle w:val="TableNumber"/>
      </w:pPr>
      <w:r w:rsidRPr="0082014B">
        <w:t>Table</w:t>
      </w:r>
      <w:r w:rsidR="003D7F5E" w:rsidRPr="0082014B">
        <w:t xml:space="preserve"> </w:t>
      </w:r>
      <w:fldSimple w:instr=" SEQ Table \* ARABIC \* MERGEFORMAT ">
        <w:r w:rsidR="00FC33F4" w:rsidRPr="0082014B">
          <w:rPr>
            <w:noProof/>
          </w:rPr>
          <w:t>2</w:t>
        </w:r>
      </w:fldSimple>
    </w:p>
    <w:tbl>
      <w:tblPr>
        <w:tblW w:w="856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1843"/>
        <w:gridCol w:w="709"/>
        <w:gridCol w:w="1701"/>
        <w:gridCol w:w="1897"/>
      </w:tblGrid>
      <w:tr w:rsidR="004459AA" w:rsidRPr="0082014B" w14:paraId="2ADCD070" w14:textId="77777777" w:rsidTr="006C55E5"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6CE5F60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62DCD5B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2BC99D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8E276A9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72EEF726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</w:tcPr>
          <w:p w14:paraId="548C7121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</w:tr>
      <w:tr w:rsidR="004459AA" w:rsidRPr="0082014B" w14:paraId="12BF72A7" w14:textId="77777777" w:rsidTr="006C55E5">
        <w:tc>
          <w:tcPr>
            <w:tcW w:w="709" w:type="dxa"/>
          </w:tcPr>
          <w:p w14:paraId="74351D2B" w14:textId="77777777" w:rsidR="004459AA" w:rsidRPr="0082014B" w:rsidRDefault="004459AA" w:rsidP="006C55E5">
            <w:pPr>
              <w:pStyle w:val="TableText"/>
            </w:pPr>
            <w:r w:rsidRPr="0082014B">
              <w:t>1</w:t>
            </w:r>
          </w:p>
        </w:tc>
        <w:tc>
          <w:tcPr>
            <w:tcW w:w="1701" w:type="dxa"/>
          </w:tcPr>
          <w:p w14:paraId="34ACFB9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1.7938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B3C011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8.7262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8034651" w14:textId="77777777" w:rsidR="004459AA" w:rsidRPr="0082014B" w:rsidRDefault="004459AA" w:rsidP="006C55E5">
            <w:pPr>
              <w:pStyle w:val="TableText"/>
            </w:pPr>
            <w:r w:rsidRPr="0082014B">
              <w:t>71</w:t>
            </w:r>
          </w:p>
        </w:tc>
        <w:tc>
          <w:tcPr>
            <w:tcW w:w="1701" w:type="dxa"/>
          </w:tcPr>
          <w:p w14:paraId="30AD85A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27.3702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BECB3E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22.4457</w:t>
            </w:r>
            <w:r w:rsidRPr="0082014B">
              <w:sym w:font="Symbol" w:char="F0B2"/>
            </w:r>
          </w:p>
        </w:tc>
      </w:tr>
      <w:tr w:rsidR="004459AA" w:rsidRPr="0082014B" w14:paraId="03FE2206" w14:textId="77777777" w:rsidTr="006C55E5">
        <w:tc>
          <w:tcPr>
            <w:tcW w:w="709" w:type="dxa"/>
          </w:tcPr>
          <w:p w14:paraId="559E2531" w14:textId="77777777" w:rsidR="004459AA" w:rsidRPr="0082014B" w:rsidRDefault="004459AA" w:rsidP="006C55E5">
            <w:pPr>
              <w:pStyle w:val="TableText"/>
            </w:pPr>
            <w:r w:rsidRPr="0082014B">
              <w:t>2</w:t>
            </w:r>
          </w:p>
        </w:tc>
        <w:tc>
          <w:tcPr>
            <w:tcW w:w="1701" w:type="dxa"/>
          </w:tcPr>
          <w:p w14:paraId="2F05AF4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24.3939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823096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40.8674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32C3B29" w14:textId="77777777" w:rsidR="004459AA" w:rsidRPr="0082014B" w:rsidRDefault="004459AA" w:rsidP="006C55E5">
            <w:pPr>
              <w:pStyle w:val="TableText"/>
            </w:pPr>
            <w:r w:rsidRPr="0082014B">
              <w:t>72</w:t>
            </w:r>
          </w:p>
        </w:tc>
        <w:tc>
          <w:tcPr>
            <w:tcW w:w="1701" w:type="dxa"/>
          </w:tcPr>
          <w:p w14:paraId="12E67B1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27.5636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F0C3FF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20.9233</w:t>
            </w:r>
            <w:r w:rsidRPr="0082014B">
              <w:sym w:font="Symbol" w:char="F0B2"/>
            </w:r>
          </w:p>
        </w:tc>
      </w:tr>
      <w:tr w:rsidR="004459AA" w:rsidRPr="0082014B" w14:paraId="08B1B619" w14:textId="77777777" w:rsidTr="006C55E5">
        <w:tc>
          <w:tcPr>
            <w:tcW w:w="709" w:type="dxa"/>
          </w:tcPr>
          <w:p w14:paraId="476C045D" w14:textId="77777777" w:rsidR="004459AA" w:rsidRPr="0082014B" w:rsidRDefault="004459AA" w:rsidP="006C55E5">
            <w:pPr>
              <w:pStyle w:val="TableText"/>
            </w:pPr>
            <w:r w:rsidRPr="0082014B">
              <w:t>3</w:t>
            </w:r>
          </w:p>
        </w:tc>
        <w:tc>
          <w:tcPr>
            <w:tcW w:w="1701" w:type="dxa"/>
          </w:tcPr>
          <w:p w14:paraId="15F048D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38.5128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E28216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8.3008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4961B1A" w14:textId="77777777" w:rsidR="004459AA" w:rsidRPr="0082014B" w:rsidRDefault="004459AA" w:rsidP="006C55E5">
            <w:pPr>
              <w:pStyle w:val="TableText"/>
            </w:pPr>
            <w:r w:rsidRPr="0082014B">
              <w:t>73</w:t>
            </w:r>
          </w:p>
        </w:tc>
        <w:tc>
          <w:tcPr>
            <w:tcW w:w="1701" w:type="dxa"/>
          </w:tcPr>
          <w:p w14:paraId="2D9A6E2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27.7675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8802FA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19.3961</w:t>
            </w:r>
            <w:r w:rsidRPr="0082014B">
              <w:sym w:font="Symbol" w:char="F0B2"/>
            </w:r>
          </w:p>
        </w:tc>
      </w:tr>
      <w:tr w:rsidR="004459AA" w:rsidRPr="0082014B" w14:paraId="3657BA7B" w14:textId="77777777" w:rsidTr="006C55E5">
        <w:tc>
          <w:tcPr>
            <w:tcW w:w="709" w:type="dxa"/>
          </w:tcPr>
          <w:p w14:paraId="24A3A40B" w14:textId="77777777" w:rsidR="004459AA" w:rsidRPr="0082014B" w:rsidRDefault="004459AA" w:rsidP="006C55E5">
            <w:pPr>
              <w:pStyle w:val="TableText"/>
            </w:pPr>
            <w:r w:rsidRPr="0082014B">
              <w:t>4</w:t>
            </w:r>
          </w:p>
        </w:tc>
        <w:tc>
          <w:tcPr>
            <w:tcW w:w="1701" w:type="dxa"/>
          </w:tcPr>
          <w:p w14:paraId="34D8EDF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38.0150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12F2BB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7.9507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9AD3B1E" w14:textId="77777777" w:rsidR="004459AA" w:rsidRPr="0082014B" w:rsidRDefault="004459AA" w:rsidP="006C55E5">
            <w:pPr>
              <w:pStyle w:val="TableText"/>
            </w:pPr>
            <w:r w:rsidRPr="0082014B">
              <w:t>74</w:t>
            </w:r>
          </w:p>
        </w:tc>
        <w:tc>
          <w:tcPr>
            <w:tcW w:w="1701" w:type="dxa"/>
          </w:tcPr>
          <w:p w14:paraId="55C1986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27.9818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EFFCC9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17.8647</w:t>
            </w:r>
            <w:r w:rsidRPr="0082014B">
              <w:sym w:font="Symbol" w:char="F0B2"/>
            </w:r>
          </w:p>
        </w:tc>
      </w:tr>
      <w:tr w:rsidR="004459AA" w:rsidRPr="0082014B" w14:paraId="43BF3B02" w14:textId="77777777" w:rsidTr="006C55E5">
        <w:tc>
          <w:tcPr>
            <w:tcW w:w="709" w:type="dxa"/>
          </w:tcPr>
          <w:p w14:paraId="5E99D86C" w14:textId="77777777" w:rsidR="004459AA" w:rsidRPr="0082014B" w:rsidRDefault="004459AA" w:rsidP="006C55E5">
            <w:pPr>
              <w:pStyle w:val="TableText"/>
            </w:pPr>
            <w:r w:rsidRPr="0082014B">
              <w:t>5</w:t>
            </w:r>
          </w:p>
        </w:tc>
        <w:tc>
          <w:tcPr>
            <w:tcW w:w="1701" w:type="dxa"/>
          </w:tcPr>
          <w:p w14:paraId="4F109BF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37.5445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B3C792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7.5894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A006A8A" w14:textId="77777777" w:rsidR="004459AA" w:rsidRPr="0082014B" w:rsidRDefault="004459AA" w:rsidP="006C55E5">
            <w:pPr>
              <w:pStyle w:val="TableText"/>
            </w:pPr>
            <w:r w:rsidRPr="0082014B">
              <w:t>75</w:t>
            </w:r>
          </w:p>
        </w:tc>
        <w:tc>
          <w:tcPr>
            <w:tcW w:w="1701" w:type="dxa"/>
          </w:tcPr>
          <w:p w14:paraId="2D0411C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28.2064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02A59A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16.3295</w:t>
            </w:r>
            <w:r w:rsidRPr="0082014B">
              <w:sym w:font="Symbol" w:char="F0B2"/>
            </w:r>
          </w:p>
        </w:tc>
      </w:tr>
      <w:tr w:rsidR="004459AA" w:rsidRPr="0082014B" w14:paraId="680A6676" w14:textId="77777777" w:rsidTr="006C55E5">
        <w:tc>
          <w:tcPr>
            <w:tcW w:w="709" w:type="dxa"/>
          </w:tcPr>
          <w:p w14:paraId="1A478A8E" w14:textId="77777777" w:rsidR="004459AA" w:rsidRPr="0082014B" w:rsidRDefault="004459AA" w:rsidP="006C55E5">
            <w:pPr>
              <w:pStyle w:val="TableText"/>
            </w:pPr>
            <w:r w:rsidRPr="0082014B">
              <w:t>6</w:t>
            </w:r>
          </w:p>
        </w:tc>
        <w:tc>
          <w:tcPr>
            <w:tcW w:w="1701" w:type="dxa"/>
          </w:tcPr>
          <w:p w14:paraId="459B20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37.0814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B353AC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7.2019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41D619F" w14:textId="77777777" w:rsidR="004459AA" w:rsidRPr="0082014B" w:rsidRDefault="004459AA" w:rsidP="006C55E5">
            <w:pPr>
              <w:pStyle w:val="TableText"/>
            </w:pPr>
            <w:r w:rsidRPr="0082014B">
              <w:t>76</w:t>
            </w:r>
          </w:p>
        </w:tc>
        <w:tc>
          <w:tcPr>
            <w:tcW w:w="1701" w:type="dxa"/>
          </w:tcPr>
          <w:p w14:paraId="263715E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28.4413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A505CF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14.7911</w:t>
            </w:r>
            <w:r w:rsidRPr="0082014B">
              <w:sym w:font="Symbol" w:char="F0B2"/>
            </w:r>
          </w:p>
        </w:tc>
      </w:tr>
      <w:tr w:rsidR="004459AA" w:rsidRPr="0082014B" w14:paraId="6386E165" w14:textId="77777777" w:rsidTr="006C55E5">
        <w:tc>
          <w:tcPr>
            <w:tcW w:w="709" w:type="dxa"/>
          </w:tcPr>
          <w:p w14:paraId="72099FB2" w14:textId="77777777" w:rsidR="004459AA" w:rsidRPr="0082014B" w:rsidRDefault="004459AA" w:rsidP="006C55E5">
            <w:pPr>
              <w:pStyle w:val="TableText"/>
            </w:pPr>
            <w:r w:rsidRPr="0082014B">
              <w:t>7</w:t>
            </w:r>
          </w:p>
        </w:tc>
        <w:tc>
          <w:tcPr>
            <w:tcW w:w="1701" w:type="dxa"/>
          </w:tcPr>
          <w:p w14:paraId="76405FE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36.6259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EAC250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6.7883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D14ED48" w14:textId="77777777" w:rsidR="004459AA" w:rsidRPr="0082014B" w:rsidRDefault="004459AA" w:rsidP="006C55E5">
            <w:pPr>
              <w:pStyle w:val="TableText"/>
            </w:pPr>
            <w:r w:rsidRPr="0082014B">
              <w:t>77</w:t>
            </w:r>
          </w:p>
        </w:tc>
        <w:tc>
          <w:tcPr>
            <w:tcW w:w="1701" w:type="dxa"/>
          </w:tcPr>
          <w:p w14:paraId="36DFD36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28.6863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3BDCDA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13.2497</w:t>
            </w:r>
            <w:r w:rsidRPr="0082014B">
              <w:sym w:font="Symbol" w:char="F0B2"/>
            </w:r>
          </w:p>
        </w:tc>
      </w:tr>
      <w:tr w:rsidR="004459AA" w:rsidRPr="0082014B" w14:paraId="5884B734" w14:textId="77777777" w:rsidTr="006C55E5">
        <w:tc>
          <w:tcPr>
            <w:tcW w:w="709" w:type="dxa"/>
          </w:tcPr>
          <w:p w14:paraId="4881D135" w14:textId="77777777" w:rsidR="004459AA" w:rsidRPr="0082014B" w:rsidRDefault="004459AA" w:rsidP="006C55E5">
            <w:pPr>
              <w:pStyle w:val="TableText"/>
            </w:pPr>
            <w:r w:rsidRPr="0082014B">
              <w:t>8</w:t>
            </w:r>
          </w:p>
        </w:tc>
        <w:tc>
          <w:tcPr>
            <w:tcW w:w="1701" w:type="dxa"/>
          </w:tcPr>
          <w:p w14:paraId="3743BF3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36.1781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D0B561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6.3487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6F31B54" w14:textId="77777777" w:rsidR="004459AA" w:rsidRPr="0082014B" w:rsidRDefault="004459AA" w:rsidP="006C55E5">
            <w:pPr>
              <w:pStyle w:val="TableText"/>
            </w:pPr>
            <w:r w:rsidRPr="0082014B">
              <w:t>78</w:t>
            </w:r>
          </w:p>
        </w:tc>
        <w:tc>
          <w:tcPr>
            <w:tcW w:w="1701" w:type="dxa"/>
          </w:tcPr>
          <w:p w14:paraId="676C575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28.9415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25F2E6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11.7061</w:t>
            </w:r>
            <w:r w:rsidRPr="0082014B">
              <w:sym w:font="Symbol" w:char="F0B2"/>
            </w:r>
          </w:p>
        </w:tc>
      </w:tr>
      <w:tr w:rsidR="004459AA" w:rsidRPr="0082014B" w14:paraId="5EDCCA09" w14:textId="77777777" w:rsidTr="006C55E5">
        <w:tc>
          <w:tcPr>
            <w:tcW w:w="709" w:type="dxa"/>
          </w:tcPr>
          <w:p w14:paraId="76753B27" w14:textId="77777777" w:rsidR="004459AA" w:rsidRPr="0082014B" w:rsidRDefault="004459AA" w:rsidP="006C55E5">
            <w:pPr>
              <w:pStyle w:val="TableText"/>
            </w:pPr>
            <w:r w:rsidRPr="0082014B">
              <w:t>9</w:t>
            </w:r>
          </w:p>
        </w:tc>
        <w:tc>
          <w:tcPr>
            <w:tcW w:w="1701" w:type="dxa"/>
          </w:tcPr>
          <w:p w14:paraId="0A6B2B4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35.7382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C67E9A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5.8833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97C9C77" w14:textId="77777777" w:rsidR="004459AA" w:rsidRPr="0082014B" w:rsidRDefault="004459AA" w:rsidP="006C55E5">
            <w:pPr>
              <w:pStyle w:val="TableText"/>
            </w:pPr>
            <w:r w:rsidRPr="0082014B">
              <w:t>79</w:t>
            </w:r>
          </w:p>
        </w:tc>
        <w:tc>
          <w:tcPr>
            <w:tcW w:w="1701" w:type="dxa"/>
          </w:tcPr>
          <w:p w14:paraId="4C8B5C6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29.2067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96550E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10.1605</w:t>
            </w:r>
            <w:r w:rsidRPr="0082014B">
              <w:sym w:font="Symbol" w:char="F0B2"/>
            </w:r>
          </w:p>
        </w:tc>
      </w:tr>
      <w:tr w:rsidR="004459AA" w:rsidRPr="0082014B" w14:paraId="0AF6DD07" w14:textId="77777777" w:rsidTr="006C55E5">
        <w:tc>
          <w:tcPr>
            <w:tcW w:w="709" w:type="dxa"/>
          </w:tcPr>
          <w:p w14:paraId="573FB69A" w14:textId="77777777" w:rsidR="004459AA" w:rsidRPr="0082014B" w:rsidRDefault="004459AA" w:rsidP="006C55E5">
            <w:pPr>
              <w:pStyle w:val="TableText"/>
            </w:pPr>
            <w:r w:rsidRPr="0082014B">
              <w:t>10</w:t>
            </w:r>
          </w:p>
        </w:tc>
        <w:tc>
          <w:tcPr>
            <w:tcW w:w="1701" w:type="dxa"/>
          </w:tcPr>
          <w:p w14:paraId="424D0B0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35.3062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0AD30F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5.3922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F3D0FC9" w14:textId="77777777" w:rsidR="004459AA" w:rsidRPr="0082014B" w:rsidRDefault="004459AA" w:rsidP="006C55E5">
            <w:pPr>
              <w:pStyle w:val="TableText"/>
            </w:pPr>
            <w:r w:rsidRPr="0082014B">
              <w:t>80</w:t>
            </w:r>
          </w:p>
        </w:tc>
        <w:tc>
          <w:tcPr>
            <w:tcW w:w="1701" w:type="dxa"/>
          </w:tcPr>
          <w:p w14:paraId="54935C7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29.4819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450631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8.6135</w:t>
            </w:r>
            <w:r w:rsidRPr="0082014B">
              <w:sym w:font="Symbol" w:char="F0B2"/>
            </w:r>
          </w:p>
        </w:tc>
      </w:tr>
      <w:tr w:rsidR="004459AA" w:rsidRPr="0082014B" w14:paraId="4E98C182" w14:textId="77777777" w:rsidTr="006C55E5">
        <w:tc>
          <w:tcPr>
            <w:tcW w:w="709" w:type="dxa"/>
          </w:tcPr>
          <w:p w14:paraId="3B89FD55" w14:textId="77777777" w:rsidR="004459AA" w:rsidRPr="0082014B" w:rsidRDefault="004459AA" w:rsidP="006C55E5">
            <w:pPr>
              <w:pStyle w:val="TableText"/>
            </w:pPr>
            <w:r w:rsidRPr="0082014B">
              <w:t>11</w:t>
            </w:r>
          </w:p>
        </w:tc>
        <w:tc>
          <w:tcPr>
            <w:tcW w:w="1701" w:type="dxa"/>
          </w:tcPr>
          <w:p w14:paraId="37C86AA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34.8823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EB0CBD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4.8755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F897110" w14:textId="77777777" w:rsidR="004459AA" w:rsidRPr="0082014B" w:rsidRDefault="004459AA" w:rsidP="006C55E5">
            <w:pPr>
              <w:pStyle w:val="TableText"/>
            </w:pPr>
            <w:r w:rsidRPr="0082014B">
              <w:t>81</w:t>
            </w:r>
          </w:p>
        </w:tc>
        <w:tc>
          <w:tcPr>
            <w:tcW w:w="1701" w:type="dxa"/>
          </w:tcPr>
          <w:p w14:paraId="56C3713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29.7669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2DB354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7.0655</w:t>
            </w:r>
            <w:r w:rsidRPr="0082014B">
              <w:sym w:font="Symbol" w:char="F0B2"/>
            </w:r>
          </w:p>
        </w:tc>
      </w:tr>
      <w:tr w:rsidR="004459AA" w:rsidRPr="0082014B" w14:paraId="6BC59804" w14:textId="77777777" w:rsidTr="006C55E5">
        <w:tc>
          <w:tcPr>
            <w:tcW w:w="709" w:type="dxa"/>
          </w:tcPr>
          <w:p w14:paraId="55447FB4" w14:textId="77777777" w:rsidR="004459AA" w:rsidRPr="0082014B" w:rsidRDefault="004459AA" w:rsidP="006C55E5">
            <w:pPr>
              <w:pStyle w:val="TableText"/>
            </w:pPr>
            <w:r w:rsidRPr="0082014B">
              <w:t>12</w:t>
            </w:r>
          </w:p>
        </w:tc>
        <w:tc>
          <w:tcPr>
            <w:tcW w:w="1701" w:type="dxa"/>
          </w:tcPr>
          <w:p w14:paraId="3FE3F05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34.4667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686F15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4.3334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1E4C2D6" w14:textId="77777777" w:rsidR="004459AA" w:rsidRPr="0082014B" w:rsidRDefault="004459AA" w:rsidP="006C55E5">
            <w:pPr>
              <w:pStyle w:val="TableText"/>
            </w:pPr>
            <w:r w:rsidRPr="0082014B">
              <w:t>82</w:t>
            </w:r>
          </w:p>
        </w:tc>
        <w:tc>
          <w:tcPr>
            <w:tcW w:w="1701" w:type="dxa"/>
          </w:tcPr>
          <w:p w14:paraId="601362B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30.0618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2BF9BB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5.5171</w:t>
            </w:r>
            <w:r w:rsidRPr="0082014B">
              <w:sym w:font="Symbol" w:char="F0B2"/>
            </w:r>
          </w:p>
        </w:tc>
      </w:tr>
      <w:tr w:rsidR="004459AA" w:rsidRPr="0082014B" w14:paraId="143A922E" w14:textId="77777777" w:rsidTr="006C55E5">
        <w:tc>
          <w:tcPr>
            <w:tcW w:w="709" w:type="dxa"/>
          </w:tcPr>
          <w:p w14:paraId="1665B7CF" w14:textId="77777777" w:rsidR="004459AA" w:rsidRPr="0082014B" w:rsidRDefault="004459AA" w:rsidP="006C55E5">
            <w:pPr>
              <w:pStyle w:val="TableText"/>
            </w:pPr>
            <w:r w:rsidRPr="0082014B">
              <w:t>13</w:t>
            </w:r>
          </w:p>
        </w:tc>
        <w:tc>
          <w:tcPr>
            <w:tcW w:w="1701" w:type="dxa"/>
          </w:tcPr>
          <w:p w14:paraId="5749387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34.0594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F083D3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3.7661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A2251B5" w14:textId="77777777" w:rsidR="004459AA" w:rsidRPr="0082014B" w:rsidRDefault="004459AA" w:rsidP="006C55E5">
            <w:pPr>
              <w:pStyle w:val="TableText"/>
            </w:pPr>
            <w:r w:rsidRPr="0082014B">
              <w:t>83</w:t>
            </w:r>
          </w:p>
        </w:tc>
        <w:tc>
          <w:tcPr>
            <w:tcW w:w="1701" w:type="dxa"/>
          </w:tcPr>
          <w:p w14:paraId="41A572F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30.3663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337F18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3.9686</w:t>
            </w:r>
            <w:r w:rsidRPr="0082014B">
              <w:sym w:font="Symbol" w:char="F0B2"/>
            </w:r>
          </w:p>
        </w:tc>
      </w:tr>
      <w:tr w:rsidR="004459AA" w:rsidRPr="0082014B" w14:paraId="12A0B39E" w14:textId="77777777" w:rsidTr="006C55E5">
        <w:tc>
          <w:tcPr>
            <w:tcW w:w="709" w:type="dxa"/>
          </w:tcPr>
          <w:p w14:paraId="2606AE08" w14:textId="77777777" w:rsidR="004459AA" w:rsidRPr="0082014B" w:rsidRDefault="004459AA" w:rsidP="006C55E5">
            <w:pPr>
              <w:pStyle w:val="TableText"/>
            </w:pPr>
            <w:r w:rsidRPr="0082014B">
              <w:t>14</w:t>
            </w:r>
          </w:p>
        </w:tc>
        <w:tc>
          <w:tcPr>
            <w:tcW w:w="1701" w:type="dxa"/>
          </w:tcPr>
          <w:p w14:paraId="694F1FA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33.6606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B7F279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3.1737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81E6301" w14:textId="77777777" w:rsidR="004459AA" w:rsidRPr="0082014B" w:rsidRDefault="004459AA" w:rsidP="006C55E5">
            <w:pPr>
              <w:pStyle w:val="TableText"/>
            </w:pPr>
            <w:r w:rsidRPr="0082014B">
              <w:t>84</w:t>
            </w:r>
          </w:p>
        </w:tc>
        <w:tc>
          <w:tcPr>
            <w:tcW w:w="1701" w:type="dxa"/>
          </w:tcPr>
          <w:p w14:paraId="40C9227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30.6804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F3AECF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2.4206</w:t>
            </w:r>
            <w:r w:rsidRPr="0082014B">
              <w:sym w:font="Symbol" w:char="F0B2"/>
            </w:r>
          </w:p>
        </w:tc>
      </w:tr>
      <w:tr w:rsidR="004459AA" w:rsidRPr="0082014B" w14:paraId="05D347B1" w14:textId="77777777" w:rsidTr="006C55E5">
        <w:tc>
          <w:tcPr>
            <w:tcW w:w="709" w:type="dxa"/>
          </w:tcPr>
          <w:p w14:paraId="3A1774C3" w14:textId="77777777" w:rsidR="004459AA" w:rsidRPr="0082014B" w:rsidRDefault="004459AA" w:rsidP="006C55E5">
            <w:pPr>
              <w:pStyle w:val="TableText"/>
            </w:pPr>
            <w:r w:rsidRPr="0082014B">
              <w:t>15</w:t>
            </w:r>
          </w:p>
        </w:tc>
        <w:tc>
          <w:tcPr>
            <w:tcW w:w="1701" w:type="dxa"/>
          </w:tcPr>
          <w:p w14:paraId="30E737C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39’33.2705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154A0F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2.5565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6AF25DB" w14:textId="77777777" w:rsidR="004459AA" w:rsidRPr="0082014B" w:rsidRDefault="004459AA" w:rsidP="006C55E5">
            <w:pPr>
              <w:pStyle w:val="TableText"/>
            </w:pPr>
            <w:r w:rsidRPr="0082014B">
              <w:t>85</w:t>
            </w:r>
          </w:p>
        </w:tc>
        <w:tc>
          <w:tcPr>
            <w:tcW w:w="1701" w:type="dxa"/>
          </w:tcPr>
          <w:p w14:paraId="584BF00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31.0041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444934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0.8735</w:t>
            </w:r>
            <w:r w:rsidRPr="0082014B">
              <w:sym w:font="Symbol" w:char="F0B2"/>
            </w:r>
          </w:p>
        </w:tc>
      </w:tr>
      <w:tr w:rsidR="004459AA" w:rsidRPr="0082014B" w14:paraId="45D2A931" w14:textId="77777777" w:rsidTr="006C55E5">
        <w:tc>
          <w:tcPr>
            <w:tcW w:w="709" w:type="dxa"/>
          </w:tcPr>
          <w:p w14:paraId="157201A2" w14:textId="77777777" w:rsidR="004459AA" w:rsidRPr="0082014B" w:rsidRDefault="004459AA" w:rsidP="006C55E5">
            <w:pPr>
              <w:pStyle w:val="TableText"/>
            </w:pPr>
            <w:r w:rsidRPr="0082014B">
              <w:t>16</w:t>
            </w:r>
          </w:p>
        </w:tc>
        <w:tc>
          <w:tcPr>
            <w:tcW w:w="1701" w:type="dxa"/>
          </w:tcPr>
          <w:p w14:paraId="51B55D6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32.8890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5CCD8B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1.9146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EA2A2F9" w14:textId="77777777" w:rsidR="004459AA" w:rsidRPr="0082014B" w:rsidRDefault="004459AA" w:rsidP="006C55E5">
            <w:pPr>
              <w:pStyle w:val="TableText"/>
            </w:pPr>
            <w:r w:rsidRPr="0082014B">
              <w:t>86</w:t>
            </w:r>
          </w:p>
        </w:tc>
        <w:tc>
          <w:tcPr>
            <w:tcW w:w="1701" w:type="dxa"/>
          </w:tcPr>
          <w:p w14:paraId="1052F0A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31.3371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8E78B2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59.3278</w:t>
            </w:r>
            <w:r w:rsidRPr="0082014B">
              <w:sym w:font="Symbol" w:char="F0B2"/>
            </w:r>
          </w:p>
        </w:tc>
      </w:tr>
      <w:tr w:rsidR="004459AA" w:rsidRPr="0082014B" w14:paraId="1285493B" w14:textId="77777777" w:rsidTr="006C55E5">
        <w:tc>
          <w:tcPr>
            <w:tcW w:w="709" w:type="dxa"/>
          </w:tcPr>
          <w:p w14:paraId="3DB19BF6" w14:textId="77777777" w:rsidR="004459AA" w:rsidRPr="0082014B" w:rsidRDefault="004459AA" w:rsidP="006C55E5">
            <w:pPr>
              <w:pStyle w:val="TableText"/>
            </w:pPr>
            <w:r w:rsidRPr="0082014B">
              <w:t>17</w:t>
            </w:r>
          </w:p>
        </w:tc>
        <w:tc>
          <w:tcPr>
            <w:tcW w:w="1701" w:type="dxa"/>
          </w:tcPr>
          <w:p w14:paraId="61B8FA1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32.5164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05E45E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1.2482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BAB8B34" w14:textId="77777777" w:rsidR="004459AA" w:rsidRPr="0082014B" w:rsidRDefault="004459AA" w:rsidP="006C55E5">
            <w:pPr>
              <w:pStyle w:val="TableText"/>
            </w:pPr>
            <w:r w:rsidRPr="0082014B">
              <w:t>87</w:t>
            </w:r>
          </w:p>
        </w:tc>
        <w:tc>
          <w:tcPr>
            <w:tcW w:w="1701" w:type="dxa"/>
          </w:tcPr>
          <w:p w14:paraId="4F0801C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31.6795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139693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57.7840</w:t>
            </w:r>
            <w:r w:rsidRPr="0082014B">
              <w:sym w:font="Symbol" w:char="F0B2"/>
            </w:r>
          </w:p>
        </w:tc>
      </w:tr>
      <w:tr w:rsidR="004459AA" w:rsidRPr="0082014B" w14:paraId="07F989B4" w14:textId="77777777" w:rsidTr="006C55E5">
        <w:tc>
          <w:tcPr>
            <w:tcW w:w="709" w:type="dxa"/>
          </w:tcPr>
          <w:p w14:paraId="1E571A67" w14:textId="77777777" w:rsidR="004459AA" w:rsidRPr="0082014B" w:rsidRDefault="004459AA" w:rsidP="006C55E5">
            <w:pPr>
              <w:pStyle w:val="TableText"/>
            </w:pPr>
            <w:r w:rsidRPr="0082014B">
              <w:t>18</w:t>
            </w:r>
          </w:p>
        </w:tc>
        <w:tc>
          <w:tcPr>
            <w:tcW w:w="1701" w:type="dxa"/>
          </w:tcPr>
          <w:p w14:paraId="0E9CA8B7" w14:textId="77777777" w:rsidR="004459AA" w:rsidRPr="0082014B" w:rsidRDefault="004459AA" w:rsidP="006C55E5">
            <w:pPr>
              <w:pStyle w:val="TableText"/>
            </w:pPr>
            <w:r w:rsidRPr="0082014B">
              <w:t>50°39’</w:t>
            </w:r>
            <w:r w:rsidR="003D7F5E" w:rsidRPr="0082014B">
              <w:t xml:space="preserve"> </w:t>
            </w:r>
            <w:r w:rsidRPr="0082014B">
              <w:t>32.1528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B0134A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0.5575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84DEDC1" w14:textId="77777777" w:rsidR="004459AA" w:rsidRPr="0082014B" w:rsidRDefault="004459AA" w:rsidP="006C55E5">
            <w:pPr>
              <w:pStyle w:val="TableText"/>
            </w:pPr>
            <w:r w:rsidRPr="0082014B">
              <w:t>88</w:t>
            </w:r>
          </w:p>
        </w:tc>
        <w:tc>
          <w:tcPr>
            <w:tcW w:w="1701" w:type="dxa"/>
          </w:tcPr>
          <w:p w14:paraId="10A6E9B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32.0310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E6085C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56.2425</w:t>
            </w:r>
            <w:r w:rsidRPr="0082014B">
              <w:sym w:font="Symbol" w:char="F0B2"/>
            </w:r>
          </w:p>
        </w:tc>
      </w:tr>
      <w:tr w:rsidR="004459AA" w:rsidRPr="0082014B" w14:paraId="646E6317" w14:textId="77777777" w:rsidTr="006C55E5">
        <w:tc>
          <w:tcPr>
            <w:tcW w:w="709" w:type="dxa"/>
          </w:tcPr>
          <w:p w14:paraId="0B24607D" w14:textId="77777777" w:rsidR="004459AA" w:rsidRPr="0082014B" w:rsidRDefault="004459AA" w:rsidP="006C55E5">
            <w:pPr>
              <w:pStyle w:val="TableText"/>
            </w:pPr>
            <w:r w:rsidRPr="0082014B">
              <w:t>19</w:t>
            </w:r>
          </w:p>
        </w:tc>
        <w:tc>
          <w:tcPr>
            <w:tcW w:w="1701" w:type="dxa"/>
          </w:tcPr>
          <w:p w14:paraId="0D96415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31.7982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854E38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59.8427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BAA35E5" w14:textId="77777777" w:rsidR="004459AA" w:rsidRPr="0082014B" w:rsidRDefault="004459AA" w:rsidP="006C55E5">
            <w:pPr>
              <w:pStyle w:val="TableText"/>
            </w:pPr>
            <w:r w:rsidRPr="0082014B">
              <w:t>89</w:t>
            </w:r>
          </w:p>
        </w:tc>
        <w:tc>
          <w:tcPr>
            <w:tcW w:w="1701" w:type="dxa"/>
          </w:tcPr>
          <w:p w14:paraId="5BE2695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32.3917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7EFC53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54.7039</w:t>
            </w:r>
            <w:r w:rsidRPr="0082014B">
              <w:sym w:font="Symbol" w:char="F0B2"/>
            </w:r>
          </w:p>
        </w:tc>
      </w:tr>
      <w:tr w:rsidR="004459AA" w:rsidRPr="0082014B" w14:paraId="466EBEC4" w14:textId="77777777" w:rsidTr="006C55E5">
        <w:tc>
          <w:tcPr>
            <w:tcW w:w="709" w:type="dxa"/>
          </w:tcPr>
          <w:p w14:paraId="79DC5074" w14:textId="77777777" w:rsidR="004459AA" w:rsidRPr="0082014B" w:rsidRDefault="004459AA" w:rsidP="006C55E5">
            <w:pPr>
              <w:pStyle w:val="TableText"/>
            </w:pPr>
            <w:r w:rsidRPr="0082014B">
              <w:t>20</w:t>
            </w:r>
          </w:p>
        </w:tc>
        <w:tc>
          <w:tcPr>
            <w:tcW w:w="1701" w:type="dxa"/>
          </w:tcPr>
          <w:p w14:paraId="14076FF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31.4528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C5E6FD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59.1040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DF5EF56" w14:textId="77777777" w:rsidR="004459AA" w:rsidRPr="0082014B" w:rsidRDefault="004459AA" w:rsidP="006C55E5">
            <w:pPr>
              <w:pStyle w:val="TableText"/>
            </w:pPr>
            <w:r w:rsidRPr="0082014B">
              <w:t>90</w:t>
            </w:r>
          </w:p>
        </w:tc>
        <w:tc>
          <w:tcPr>
            <w:tcW w:w="1701" w:type="dxa"/>
          </w:tcPr>
          <w:p w14:paraId="6EEB9AD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32.7613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FA134A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53.1685</w:t>
            </w:r>
            <w:r w:rsidRPr="0082014B">
              <w:sym w:font="Symbol" w:char="F0B2"/>
            </w:r>
          </w:p>
        </w:tc>
      </w:tr>
      <w:tr w:rsidR="004459AA" w:rsidRPr="0082014B" w14:paraId="6419853C" w14:textId="77777777" w:rsidTr="006C55E5">
        <w:tc>
          <w:tcPr>
            <w:tcW w:w="709" w:type="dxa"/>
          </w:tcPr>
          <w:p w14:paraId="219950F4" w14:textId="77777777" w:rsidR="004459AA" w:rsidRPr="0082014B" w:rsidRDefault="004459AA" w:rsidP="006C55E5">
            <w:pPr>
              <w:pStyle w:val="TableText"/>
            </w:pPr>
            <w:r w:rsidRPr="0082014B">
              <w:t>21</w:t>
            </w:r>
          </w:p>
        </w:tc>
        <w:tc>
          <w:tcPr>
            <w:tcW w:w="1701" w:type="dxa"/>
          </w:tcPr>
          <w:p w14:paraId="11C35BC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31.1167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EA4076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58.3418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5BBEF47" w14:textId="77777777" w:rsidR="004459AA" w:rsidRPr="0082014B" w:rsidRDefault="004459AA" w:rsidP="006C55E5">
            <w:pPr>
              <w:pStyle w:val="TableText"/>
            </w:pPr>
            <w:r w:rsidRPr="0082014B">
              <w:t>91</w:t>
            </w:r>
          </w:p>
        </w:tc>
        <w:tc>
          <w:tcPr>
            <w:tcW w:w="1701" w:type="dxa"/>
          </w:tcPr>
          <w:p w14:paraId="55D744D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33.1398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E79DCD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51.6369</w:t>
            </w:r>
            <w:r w:rsidRPr="0082014B">
              <w:sym w:font="Symbol" w:char="F0B2"/>
            </w:r>
          </w:p>
        </w:tc>
      </w:tr>
      <w:tr w:rsidR="004459AA" w:rsidRPr="0082014B" w14:paraId="74CD5D01" w14:textId="77777777" w:rsidTr="006C55E5">
        <w:tc>
          <w:tcPr>
            <w:tcW w:w="709" w:type="dxa"/>
          </w:tcPr>
          <w:p w14:paraId="42192EEE" w14:textId="77777777" w:rsidR="004459AA" w:rsidRPr="0082014B" w:rsidRDefault="004459AA" w:rsidP="006C55E5">
            <w:pPr>
              <w:pStyle w:val="TableText"/>
            </w:pPr>
            <w:r w:rsidRPr="0082014B">
              <w:t>22</w:t>
            </w:r>
          </w:p>
        </w:tc>
        <w:tc>
          <w:tcPr>
            <w:tcW w:w="1701" w:type="dxa"/>
          </w:tcPr>
          <w:p w14:paraId="5B2A3C0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30.7900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E4D8AA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57.5561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FCDAFD0" w14:textId="77777777" w:rsidR="004459AA" w:rsidRPr="0082014B" w:rsidRDefault="004459AA" w:rsidP="006C55E5">
            <w:pPr>
              <w:pStyle w:val="TableText"/>
            </w:pPr>
            <w:r w:rsidRPr="0082014B">
              <w:t>92</w:t>
            </w:r>
          </w:p>
        </w:tc>
        <w:tc>
          <w:tcPr>
            <w:tcW w:w="1701" w:type="dxa"/>
          </w:tcPr>
          <w:p w14:paraId="10DEBBC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39’33.5271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BD63C1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50.1095</w:t>
            </w:r>
            <w:r w:rsidRPr="0082014B">
              <w:sym w:font="Symbol" w:char="F0B2"/>
            </w:r>
          </w:p>
        </w:tc>
      </w:tr>
      <w:tr w:rsidR="004459AA" w:rsidRPr="0082014B" w14:paraId="5BFD1011" w14:textId="77777777" w:rsidTr="006C55E5">
        <w:tc>
          <w:tcPr>
            <w:tcW w:w="709" w:type="dxa"/>
          </w:tcPr>
          <w:p w14:paraId="0575F736" w14:textId="77777777" w:rsidR="004459AA" w:rsidRPr="0082014B" w:rsidRDefault="004459AA" w:rsidP="006C55E5">
            <w:pPr>
              <w:pStyle w:val="TableText"/>
            </w:pPr>
            <w:r w:rsidRPr="0082014B">
              <w:t>23</w:t>
            </w:r>
          </w:p>
        </w:tc>
        <w:tc>
          <w:tcPr>
            <w:tcW w:w="1701" w:type="dxa"/>
          </w:tcPr>
          <w:p w14:paraId="1999923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30.4727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38BC37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56.7473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3D59002" w14:textId="77777777" w:rsidR="004459AA" w:rsidRPr="0082014B" w:rsidRDefault="004459AA" w:rsidP="006C55E5">
            <w:pPr>
              <w:pStyle w:val="TableText"/>
            </w:pPr>
            <w:r w:rsidRPr="0082014B">
              <w:t>93</w:t>
            </w:r>
          </w:p>
        </w:tc>
        <w:tc>
          <w:tcPr>
            <w:tcW w:w="1701" w:type="dxa"/>
          </w:tcPr>
          <w:p w14:paraId="03025AE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33.9230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C66BA1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48.5867</w:t>
            </w:r>
            <w:r w:rsidRPr="0082014B">
              <w:sym w:font="Symbol" w:char="F0B2"/>
            </w:r>
          </w:p>
        </w:tc>
      </w:tr>
      <w:tr w:rsidR="004459AA" w:rsidRPr="0082014B" w14:paraId="0A3B145D" w14:textId="77777777" w:rsidTr="006C55E5">
        <w:tc>
          <w:tcPr>
            <w:tcW w:w="709" w:type="dxa"/>
          </w:tcPr>
          <w:p w14:paraId="165E509C" w14:textId="77777777" w:rsidR="004459AA" w:rsidRPr="0082014B" w:rsidRDefault="004459AA" w:rsidP="006C55E5">
            <w:pPr>
              <w:pStyle w:val="TableText"/>
            </w:pPr>
            <w:r w:rsidRPr="0082014B">
              <w:t>24</w:t>
            </w:r>
          </w:p>
        </w:tc>
        <w:tc>
          <w:tcPr>
            <w:tcW w:w="1701" w:type="dxa"/>
          </w:tcPr>
          <w:p w14:paraId="3B471F3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30.1651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284E00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55.9155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E92AFED" w14:textId="77777777" w:rsidR="004459AA" w:rsidRPr="0082014B" w:rsidRDefault="004459AA" w:rsidP="006C55E5">
            <w:pPr>
              <w:pStyle w:val="TableText"/>
            </w:pPr>
            <w:r w:rsidRPr="0082014B">
              <w:t>94</w:t>
            </w:r>
          </w:p>
        </w:tc>
        <w:tc>
          <w:tcPr>
            <w:tcW w:w="1701" w:type="dxa"/>
          </w:tcPr>
          <w:p w14:paraId="4C73F2F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34.3275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73C955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29’47.0691</w:t>
            </w:r>
            <w:r w:rsidRPr="0082014B">
              <w:sym w:font="Symbol" w:char="F0B2"/>
            </w:r>
          </w:p>
        </w:tc>
      </w:tr>
      <w:tr w:rsidR="004459AA" w:rsidRPr="0082014B" w14:paraId="23945AE7" w14:textId="77777777" w:rsidTr="006C55E5">
        <w:tc>
          <w:tcPr>
            <w:tcW w:w="709" w:type="dxa"/>
          </w:tcPr>
          <w:p w14:paraId="1788E5C4" w14:textId="77777777" w:rsidR="004459AA" w:rsidRPr="0082014B" w:rsidRDefault="004459AA" w:rsidP="006C55E5">
            <w:pPr>
              <w:pStyle w:val="TableText"/>
            </w:pPr>
            <w:r w:rsidRPr="0082014B">
              <w:t>25</w:t>
            </w:r>
          </w:p>
        </w:tc>
        <w:tc>
          <w:tcPr>
            <w:tcW w:w="1701" w:type="dxa"/>
          </w:tcPr>
          <w:p w14:paraId="79E3499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29.8671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F8B51A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55.0611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EC8D3EE" w14:textId="77777777" w:rsidR="004459AA" w:rsidRPr="0082014B" w:rsidRDefault="004459AA" w:rsidP="006C55E5">
            <w:pPr>
              <w:pStyle w:val="TableText"/>
            </w:pPr>
            <w:r w:rsidRPr="0082014B">
              <w:t>95</w:t>
            </w:r>
          </w:p>
        </w:tc>
        <w:tc>
          <w:tcPr>
            <w:tcW w:w="1701" w:type="dxa"/>
          </w:tcPr>
          <w:p w14:paraId="39771DE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34.7403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9C271C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45.5571</w:t>
            </w:r>
            <w:r w:rsidRPr="0082014B">
              <w:sym w:font="Symbol" w:char="F0B2"/>
            </w:r>
          </w:p>
        </w:tc>
      </w:tr>
      <w:tr w:rsidR="004459AA" w:rsidRPr="0082014B" w14:paraId="43F00BF5" w14:textId="77777777" w:rsidTr="006C55E5">
        <w:tc>
          <w:tcPr>
            <w:tcW w:w="709" w:type="dxa"/>
          </w:tcPr>
          <w:p w14:paraId="0D7027D0" w14:textId="77777777" w:rsidR="004459AA" w:rsidRPr="0082014B" w:rsidRDefault="004459AA" w:rsidP="006C55E5">
            <w:pPr>
              <w:pStyle w:val="TableText"/>
            </w:pPr>
            <w:r w:rsidRPr="0082014B">
              <w:t>26</w:t>
            </w:r>
          </w:p>
        </w:tc>
        <w:tc>
          <w:tcPr>
            <w:tcW w:w="1701" w:type="dxa"/>
          </w:tcPr>
          <w:p w14:paraId="22B40C8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29.5788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050CF0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54.1843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723771D" w14:textId="77777777" w:rsidR="004459AA" w:rsidRPr="0082014B" w:rsidRDefault="004459AA" w:rsidP="006C55E5">
            <w:pPr>
              <w:pStyle w:val="TableText"/>
            </w:pPr>
            <w:r w:rsidRPr="0082014B">
              <w:t>96</w:t>
            </w:r>
          </w:p>
        </w:tc>
        <w:tc>
          <w:tcPr>
            <w:tcW w:w="1701" w:type="dxa"/>
          </w:tcPr>
          <w:p w14:paraId="569D94A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35.1614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65C09C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44.0512</w:t>
            </w:r>
            <w:r w:rsidRPr="0082014B">
              <w:sym w:font="Symbol" w:char="F0B2"/>
            </w:r>
          </w:p>
        </w:tc>
      </w:tr>
      <w:tr w:rsidR="004459AA" w:rsidRPr="0082014B" w14:paraId="7030ECFD" w14:textId="77777777" w:rsidTr="006C55E5">
        <w:tc>
          <w:tcPr>
            <w:tcW w:w="709" w:type="dxa"/>
          </w:tcPr>
          <w:p w14:paraId="6B0788CC" w14:textId="77777777" w:rsidR="004459AA" w:rsidRPr="0082014B" w:rsidRDefault="004459AA" w:rsidP="006C55E5">
            <w:pPr>
              <w:pStyle w:val="TableText"/>
            </w:pPr>
            <w:r w:rsidRPr="0082014B">
              <w:t>27</w:t>
            </w:r>
          </w:p>
        </w:tc>
        <w:tc>
          <w:tcPr>
            <w:tcW w:w="1701" w:type="dxa"/>
          </w:tcPr>
          <w:p w14:paraId="1B17EF4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29.3005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04413C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53.2853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EB657C2" w14:textId="77777777" w:rsidR="004459AA" w:rsidRPr="0082014B" w:rsidRDefault="004459AA" w:rsidP="006C55E5">
            <w:pPr>
              <w:pStyle w:val="TableText"/>
            </w:pPr>
            <w:r w:rsidRPr="0082014B">
              <w:t>97</w:t>
            </w:r>
          </w:p>
        </w:tc>
        <w:tc>
          <w:tcPr>
            <w:tcW w:w="1701" w:type="dxa"/>
          </w:tcPr>
          <w:p w14:paraId="445191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35.5907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8423D2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42.5518</w:t>
            </w:r>
            <w:r w:rsidRPr="0082014B">
              <w:sym w:font="Symbol" w:char="F0B2"/>
            </w:r>
          </w:p>
        </w:tc>
      </w:tr>
      <w:tr w:rsidR="004459AA" w:rsidRPr="0082014B" w14:paraId="640665ED" w14:textId="77777777" w:rsidTr="006C55E5">
        <w:tc>
          <w:tcPr>
            <w:tcW w:w="709" w:type="dxa"/>
          </w:tcPr>
          <w:p w14:paraId="20008E5D" w14:textId="77777777" w:rsidR="004459AA" w:rsidRPr="0082014B" w:rsidRDefault="004459AA" w:rsidP="006C55E5">
            <w:pPr>
              <w:pStyle w:val="TableText"/>
            </w:pPr>
            <w:r w:rsidRPr="0082014B">
              <w:t>28</w:t>
            </w:r>
          </w:p>
        </w:tc>
        <w:tc>
          <w:tcPr>
            <w:tcW w:w="1701" w:type="dxa"/>
          </w:tcPr>
          <w:p w14:paraId="5062415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29.0320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472030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52.3645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4EBA5AD" w14:textId="77777777" w:rsidR="004459AA" w:rsidRPr="0082014B" w:rsidRDefault="004459AA" w:rsidP="006C55E5">
            <w:pPr>
              <w:pStyle w:val="TableText"/>
            </w:pPr>
            <w:r w:rsidRPr="0082014B">
              <w:t>98</w:t>
            </w:r>
          </w:p>
        </w:tc>
        <w:tc>
          <w:tcPr>
            <w:tcW w:w="1701" w:type="dxa"/>
          </w:tcPr>
          <w:p w14:paraId="5F3F87C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36.0279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349DF4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41.</w:t>
            </w:r>
            <w:r w:rsidR="003D7F5E" w:rsidRPr="0082014B">
              <w:t xml:space="preserve"> </w:t>
            </w:r>
            <w:r w:rsidRPr="0082014B">
              <w:t>0593</w:t>
            </w:r>
            <w:r w:rsidRPr="0082014B">
              <w:sym w:font="Symbol" w:char="F0B2"/>
            </w:r>
          </w:p>
        </w:tc>
      </w:tr>
      <w:tr w:rsidR="004459AA" w:rsidRPr="0082014B" w14:paraId="5C3821D3" w14:textId="77777777" w:rsidTr="006C55E5">
        <w:tc>
          <w:tcPr>
            <w:tcW w:w="709" w:type="dxa"/>
          </w:tcPr>
          <w:p w14:paraId="64812078" w14:textId="77777777" w:rsidR="004459AA" w:rsidRPr="0082014B" w:rsidRDefault="004459AA" w:rsidP="006C55E5">
            <w:pPr>
              <w:pStyle w:val="TableText"/>
            </w:pPr>
            <w:r w:rsidRPr="0082014B">
              <w:t>29</w:t>
            </w:r>
          </w:p>
        </w:tc>
        <w:tc>
          <w:tcPr>
            <w:tcW w:w="1701" w:type="dxa"/>
          </w:tcPr>
          <w:p w14:paraId="48C7809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28.7736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89D41B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51.4221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3EF55BC" w14:textId="77777777" w:rsidR="004459AA" w:rsidRPr="0082014B" w:rsidRDefault="004459AA" w:rsidP="006C55E5">
            <w:pPr>
              <w:pStyle w:val="TableText"/>
            </w:pPr>
            <w:r w:rsidRPr="0082014B">
              <w:t>99</w:t>
            </w:r>
          </w:p>
        </w:tc>
        <w:tc>
          <w:tcPr>
            <w:tcW w:w="1701" w:type="dxa"/>
          </w:tcPr>
          <w:p w14:paraId="7FB8ECF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36.4731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468314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39.5743</w:t>
            </w:r>
            <w:r w:rsidRPr="0082014B">
              <w:sym w:font="Symbol" w:char="F0B2"/>
            </w:r>
          </w:p>
        </w:tc>
      </w:tr>
      <w:tr w:rsidR="004459AA" w:rsidRPr="0082014B" w14:paraId="5DB3B4BD" w14:textId="77777777" w:rsidTr="006C55E5">
        <w:tc>
          <w:tcPr>
            <w:tcW w:w="709" w:type="dxa"/>
          </w:tcPr>
          <w:p w14:paraId="7076872C" w14:textId="77777777" w:rsidR="004459AA" w:rsidRPr="0082014B" w:rsidRDefault="004459AA" w:rsidP="006C55E5">
            <w:pPr>
              <w:pStyle w:val="TableText"/>
            </w:pPr>
            <w:r w:rsidRPr="0082014B">
              <w:t>30</w:t>
            </w:r>
          </w:p>
        </w:tc>
        <w:tc>
          <w:tcPr>
            <w:tcW w:w="1701" w:type="dxa"/>
          </w:tcPr>
          <w:p w14:paraId="0E2C95E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28.5253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F80712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50.4584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D81A6A7" w14:textId="77777777" w:rsidR="004459AA" w:rsidRPr="0082014B" w:rsidRDefault="004459AA" w:rsidP="006C55E5">
            <w:pPr>
              <w:pStyle w:val="TableText"/>
            </w:pPr>
            <w:r w:rsidRPr="0082014B">
              <w:t>100</w:t>
            </w:r>
          </w:p>
        </w:tc>
        <w:tc>
          <w:tcPr>
            <w:tcW w:w="1701" w:type="dxa"/>
          </w:tcPr>
          <w:p w14:paraId="51E34B6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36.9260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7D190F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38.0972</w:t>
            </w:r>
            <w:r w:rsidRPr="0082014B">
              <w:sym w:font="Symbol" w:char="F0B2"/>
            </w:r>
          </w:p>
        </w:tc>
      </w:tr>
      <w:tr w:rsidR="004459AA" w:rsidRPr="0082014B" w14:paraId="722989BC" w14:textId="77777777" w:rsidTr="006C55E5">
        <w:tc>
          <w:tcPr>
            <w:tcW w:w="709" w:type="dxa"/>
          </w:tcPr>
          <w:p w14:paraId="5229A268" w14:textId="77777777" w:rsidR="004459AA" w:rsidRPr="0082014B" w:rsidRDefault="004459AA" w:rsidP="006C55E5">
            <w:pPr>
              <w:pStyle w:val="TableText"/>
            </w:pPr>
            <w:r w:rsidRPr="0082014B">
              <w:t>31</w:t>
            </w:r>
          </w:p>
        </w:tc>
        <w:tc>
          <w:tcPr>
            <w:tcW w:w="1701" w:type="dxa"/>
          </w:tcPr>
          <w:p w14:paraId="2248514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39’28.2871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B625D3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49.4737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79FEE90" w14:textId="77777777" w:rsidR="004459AA" w:rsidRPr="0082014B" w:rsidRDefault="004459AA" w:rsidP="006C55E5">
            <w:pPr>
              <w:pStyle w:val="TableText"/>
            </w:pPr>
            <w:r w:rsidRPr="0082014B">
              <w:t>101</w:t>
            </w:r>
          </w:p>
        </w:tc>
        <w:tc>
          <w:tcPr>
            <w:tcW w:w="1701" w:type="dxa"/>
          </w:tcPr>
          <w:p w14:paraId="6D8FD86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37.3865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26D322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36.6284</w:t>
            </w:r>
            <w:r w:rsidRPr="0082014B">
              <w:sym w:font="Symbol" w:char="F0B2"/>
            </w:r>
          </w:p>
        </w:tc>
      </w:tr>
      <w:tr w:rsidR="004459AA" w:rsidRPr="0082014B" w14:paraId="04082A02" w14:textId="77777777" w:rsidTr="006C55E5">
        <w:tc>
          <w:tcPr>
            <w:tcW w:w="709" w:type="dxa"/>
          </w:tcPr>
          <w:p w14:paraId="3E95D866" w14:textId="77777777" w:rsidR="004459AA" w:rsidRPr="0082014B" w:rsidRDefault="004459AA" w:rsidP="006C55E5">
            <w:pPr>
              <w:pStyle w:val="TableText"/>
            </w:pPr>
            <w:r w:rsidRPr="0082014B">
              <w:t>32</w:t>
            </w:r>
          </w:p>
        </w:tc>
        <w:tc>
          <w:tcPr>
            <w:tcW w:w="1701" w:type="dxa"/>
          </w:tcPr>
          <w:p w14:paraId="159B988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28.0592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D36190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48.4683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F69FF2C" w14:textId="77777777" w:rsidR="004459AA" w:rsidRPr="0082014B" w:rsidRDefault="004459AA" w:rsidP="006C55E5">
            <w:pPr>
              <w:pStyle w:val="TableText"/>
            </w:pPr>
            <w:r w:rsidRPr="0082014B">
              <w:t>102</w:t>
            </w:r>
          </w:p>
        </w:tc>
        <w:tc>
          <w:tcPr>
            <w:tcW w:w="1701" w:type="dxa"/>
          </w:tcPr>
          <w:p w14:paraId="506F239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37.8544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2B4FAD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35.1684</w:t>
            </w:r>
            <w:r w:rsidRPr="0082014B">
              <w:sym w:font="Symbol" w:char="F0B2"/>
            </w:r>
          </w:p>
        </w:tc>
      </w:tr>
      <w:tr w:rsidR="004459AA" w:rsidRPr="0082014B" w14:paraId="7F31013A" w14:textId="77777777" w:rsidTr="006C55E5">
        <w:tc>
          <w:tcPr>
            <w:tcW w:w="709" w:type="dxa"/>
          </w:tcPr>
          <w:p w14:paraId="484033AB" w14:textId="77777777" w:rsidR="004459AA" w:rsidRPr="0082014B" w:rsidRDefault="004459AA" w:rsidP="006C55E5">
            <w:pPr>
              <w:pStyle w:val="TableText"/>
            </w:pPr>
            <w:r w:rsidRPr="0082014B">
              <w:t>33</w:t>
            </w:r>
          </w:p>
        </w:tc>
        <w:tc>
          <w:tcPr>
            <w:tcW w:w="1701" w:type="dxa"/>
          </w:tcPr>
          <w:p w14:paraId="620AEFA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27.8416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898ACE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47.4425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42E5F47" w14:textId="77777777" w:rsidR="004459AA" w:rsidRPr="0082014B" w:rsidRDefault="004459AA" w:rsidP="006C55E5">
            <w:pPr>
              <w:pStyle w:val="TableText"/>
            </w:pPr>
            <w:r w:rsidRPr="0082014B">
              <w:t>103</w:t>
            </w:r>
          </w:p>
        </w:tc>
        <w:tc>
          <w:tcPr>
            <w:tcW w:w="1701" w:type="dxa"/>
          </w:tcPr>
          <w:p w14:paraId="320A119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38.3297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750BB5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33.7176</w:t>
            </w:r>
            <w:r w:rsidRPr="0082014B">
              <w:sym w:font="Symbol" w:char="F0B2"/>
            </w:r>
          </w:p>
        </w:tc>
      </w:tr>
      <w:tr w:rsidR="004459AA" w:rsidRPr="0082014B" w14:paraId="2F42E013" w14:textId="77777777" w:rsidTr="006C55E5">
        <w:tc>
          <w:tcPr>
            <w:tcW w:w="709" w:type="dxa"/>
          </w:tcPr>
          <w:p w14:paraId="1609067C" w14:textId="77777777" w:rsidR="004459AA" w:rsidRPr="0082014B" w:rsidRDefault="004459AA" w:rsidP="006C55E5">
            <w:pPr>
              <w:pStyle w:val="TableText"/>
            </w:pPr>
            <w:r w:rsidRPr="0082014B">
              <w:t>34</w:t>
            </w:r>
          </w:p>
        </w:tc>
        <w:tc>
          <w:tcPr>
            <w:tcW w:w="1701" w:type="dxa"/>
          </w:tcPr>
          <w:p w14:paraId="734A72A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27.6344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A1C4B1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46.3966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A7907EB" w14:textId="77777777" w:rsidR="004459AA" w:rsidRPr="0082014B" w:rsidRDefault="004459AA" w:rsidP="006C55E5">
            <w:pPr>
              <w:pStyle w:val="TableText"/>
            </w:pPr>
            <w:r w:rsidRPr="0082014B">
              <w:t>104</w:t>
            </w:r>
          </w:p>
        </w:tc>
        <w:tc>
          <w:tcPr>
            <w:tcW w:w="1701" w:type="dxa"/>
          </w:tcPr>
          <w:p w14:paraId="1031B16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40’</w:t>
            </w:r>
            <w:r w:rsidR="003D7F5E" w:rsidRPr="0082014B">
              <w:t xml:space="preserve"> </w:t>
            </w:r>
            <w:r w:rsidRPr="0082014B">
              <w:t>22.3750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D7010D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27’</w:t>
            </w:r>
            <w:r w:rsidR="003D7F5E" w:rsidRPr="0082014B">
              <w:t xml:space="preserve"> </w:t>
            </w:r>
            <w:r w:rsidRPr="0082014B">
              <w:t>19.7685</w:t>
            </w:r>
            <w:r w:rsidRPr="0082014B">
              <w:sym w:font="Symbol" w:char="F0B2"/>
            </w:r>
          </w:p>
        </w:tc>
      </w:tr>
      <w:tr w:rsidR="004459AA" w:rsidRPr="0082014B" w14:paraId="449E812E" w14:textId="77777777" w:rsidTr="006C55E5">
        <w:tc>
          <w:tcPr>
            <w:tcW w:w="709" w:type="dxa"/>
          </w:tcPr>
          <w:p w14:paraId="339AF5D2" w14:textId="77777777" w:rsidR="004459AA" w:rsidRPr="0082014B" w:rsidRDefault="004459AA" w:rsidP="006C55E5">
            <w:pPr>
              <w:pStyle w:val="TableText"/>
            </w:pPr>
            <w:r w:rsidRPr="0082014B">
              <w:lastRenderedPageBreak/>
              <w:t>35</w:t>
            </w:r>
          </w:p>
        </w:tc>
        <w:tc>
          <w:tcPr>
            <w:tcW w:w="1701" w:type="dxa"/>
          </w:tcPr>
          <w:p w14:paraId="5AD5469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27.4376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302E04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45.3309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0621B0B" w14:textId="77777777" w:rsidR="004459AA" w:rsidRPr="0082014B" w:rsidRDefault="004459AA" w:rsidP="006C55E5">
            <w:pPr>
              <w:pStyle w:val="TableText"/>
            </w:pPr>
            <w:r w:rsidRPr="0082014B">
              <w:t>105</w:t>
            </w:r>
          </w:p>
        </w:tc>
        <w:tc>
          <w:tcPr>
            <w:tcW w:w="1701" w:type="dxa"/>
          </w:tcPr>
          <w:p w14:paraId="2EB4516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40’</w:t>
            </w:r>
            <w:r w:rsidR="003D7F5E" w:rsidRPr="0082014B">
              <w:t xml:space="preserve"> </w:t>
            </w:r>
            <w:r w:rsidRPr="0082014B">
              <w:t>53.6018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6A2F50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23’</w:t>
            </w:r>
            <w:r w:rsidR="003D7F5E" w:rsidRPr="0082014B">
              <w:t xml:space="preserve"> </w:t>
            </w:r>
            <w:r w:rsidRPr="0082014B">
              <w:t>53.4563</w:t>
            </w:r>
            <w:r w:rsidRPr="0082014B">
              <w:sym w:font="Symbol" w:char="F0B2"/>
            </w:r>
          </w:p>
        </w:tc>
      </w:tr>
      <w:tr w:rsidR="004459AA" w:rsidRPr="0082014B" w14:paraId="77DB0B67" w14:textId="77777777" w:rsidTr="006C55E5">
        <w:tc>
          <w:tcPr>
            <w:tcW w:w="709" w:type="dxa"/>
          </w:tcPr>
          <w:p w14:paraId="0FCE9CAD" w14:textId="77777777" w:rsidR="004459AA" w:rsidRPr="0082014B" w:rsidRDefault="004459AA" w:rsidP="006C55E5">
            <w:pPr>
              <w:pStyle w:val="TableText"/>
            </w:pPr>
            <w:r w:rsidRPr="0082014B">
              <w:t>36</w:t>
            </w:r>
          </w:p>
        </w:tc>
        <w:tc>
          <w:tcPr>
            <w:tcW w:w="1701" w:type="dxa"/>
          </w:tcPr>
          <w:p w14:paraId="045D5FF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27.2513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D36FBF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44.2459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16C2066" w14:textId="77777777" w:rsidR="004459AA" w:rsidRPr="0082014B" w:rsidRDefault="004459AA" w:rsidP="006C55E5">
            <w:pPr>
              <w:pStyle w:val="TableText"/>
            </w:pPr>
            <w:r w:rsidRPr="0082014B">
              <w:t>106</w:t>
            </w:r>
          </w:p>
        </w:tc>
        <w:tc>
          <w:tcPr>
            <w:tcW w:w="1701" w:type="dxa"/>
          </w:tcPr>
          <w:p w14:paraId="7C23A65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23.6536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EB16E2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22’</w:t>
            </w:r>
            <w:r w:rsidR="003D7F5E" w:rsidRPr="0082014B">
              <w:t xml:space="preserve"> </w:t>
            </w:r>
            <w:r w:rsidRPr="0082014B">
              <w:t>44.8831</w:t>
            </w:r>
            <w:r w:rsidRPr="0082014B">
              <w:sym w:font="Symbol" w:char="F0B2"/>
            </w:r>
          </w:p>
        </w:tc>
      </w:tr>
      <w:tr w:rsidR="004459AA" w:rsidRPr="0082014B" w14:paraId="404ED558" w14:textId="77777777" w:rsidTr="006C55E5">
        <w:tc>
          <w:tcPr>
            <w:tcW w:w="709" w:type="dxa"/>
          </w:tcPr>
          <w:p w14:paraId="295174C4" w14:textId="77777777" w:rsidR="004459AA" w:rsidRPr="0082014B" w:rsidRDefault="004459AA" w:rsidP="006C55E5">
            <w:pPr>
              <w:pStyle w:val="TableText"/>
            </w:pPr>
            <w:r w:rsidRPr="0082014B">
              <w:t>37</w:t>
            </w:r>
          </w:p>
        </w:tc>
        <w:tc>
          <w:tcPr>
            <w:tcW w:w="1701" w:type="dxa"/>
          </w:tcPr>
          <w:p w14:paraId="34F950E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27.0756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BA1959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43.1417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0F5B739" w14:textId="77777777" w:rsidR="004459AA" w:rsidRPr="0082014B" w:rsidRDefault="004459AA" w:rsidP="006C55E5">
            <w:pPr>
              <w:pStyle w:val="TableText"/>
            </w:pPr>
            <w:r w:rsidRPr="0082014B">
              <w:t>107</w:t>
            </w:r>
          </w:p>
        </w:tc>
        <w:tc>
          <w:tcPr>
            <w:tcW w:w="1701" w:type="dxa"/>
          </w:tcPr>
          <w:p w14:paraId="4D82E3F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38.8171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17067E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27’</w:t>
            </w:r>
            <w:r w:rsidR="003D7F5E" w:rsidRPr="0082014B">
              <w:t xml:space="preserve"> </w:t>
            </w:r>
            <w:r w:rsidRPr="0082014B">
              <w:t>24.4229</w:t>
            </w:r>
            <w:r w:rsidRPr="0082014B">
              <w:sym w:font="Symbol" w:char="F0B2"/>
            </w:r>
          </w:p>
        </w:tc>
      </w:tr>
      <w:tr w:rsidR="004459AA" w:rsidRPr="0082014B" w14:paraId="72B90C49" w14:textId="77777777" w:rsidTr="006C55E5">
        <w:tc>
          <w:tcPr>
            <w:tcW w:w="709" w:type="dxa"/>
          </w:tcPr>
          <w:p w14:paraId="2B5B754D" w14:textId="77777777" w:rsidR="004459AA" w:rsidRPr="0082014B" w:rsidRDefault="004459AA" w:rsidP="006C55E5">
            <w:pPr>
              <w:pStyle w:val="TableText"/>
            </w:pPr>
            <w:r w:rsidRPr="0082014B">
              <w:t>38</w:t>
            </w:r>
          </w:p>
        </w:tc>
        <w:tc>
          <w:tcPr>
            <w:tcW w:w="1701" w:type="dxa"/>
          </w:tcPr>
          <w:p w14:paraId="6EAFC6C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26.9105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869251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</w:t>
            </w:r>
            <w:r w:rsidR="003D7F5E" w:rsidRPr="0082014B">
              <w:t xml:space="preserve"> </w:t>
            </w:r>
            <w:r w:rsidRPr="0082014B">
              <w:t>42.0187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4C0E61B" w14:textId="77777777" w:rsidR="004459AA" w:rsidRPr="0082014B" w:rsidRDefault="004459AA" w:rsidP="006C55E5">
            <w:pPr>
              <w:pStyle w:val="TableText"/>
            </w:pPr>
            <w:r w:rsidRPr="0082014B">
              <w:t>108</w:t>
            </w:r>
          </w:p>
        </w:tc>
        <w:tc>
          <w:tcPr>
            <w:tcW w:w="1701" w:type="dxa"/>
          </w:tcPr>
          <w:p w14:paraId="1748723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16.5551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152DB6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46.1531</w:t>
            </w:r>
            <w:r w:rsidRPr="0082014B">
              <w:sym w:font="Symbol" w:char="F0B2"/>
            </w:r>
          </w:p>
        </w:tc>
      </w:tr>
      <w:tr w:rsidR="004459AA" w:rsidRPr="0082014B" w14:paraId="5C9C1EC3" w14:textId="77777777" w:rsidTr="006C55E5">
        <w:tc>
          <w:tcPr>
            <w:tcW w:w="709" w:type="dxa"/>
          </w:tcPr>
          <w:p w14:paraId="401939FD" w14:textId="77777777" w:rsidR="004459AA" w:rsidRPr="0082014B" w:rsidRDefault="004459AA" w:rsidP="006C55E5">
            <w:pPr>
              <w:pStyle w:val="TableText"/>
            </w:pPr>
            <w:r w:rsidRPr="0082014B">
              <w:t>39</w:t>
            </w:r>
          </w:p>
        </w:tc>
        <w:tc>
          <w:tcPr>
            <w:tcW w:w="1701" w:type="dxa"/>
          </w:tcPr>
          <w:p w14:paraId="22D2874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26.7561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19CD65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40.8773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8D75A69" w14:textId="77777777" w:rsidR="004459AA" w:rsidRPr="0082014B" w:rsidRDefault="004459AA" w:rsidP="006C55E5">
            <w:pPr>
              <w:pStyle w:val="TableText"/>
            </w:pPr>
            <w:r w:rsidRPr="0082014B">
              <w:t>109</w:t>
            </w:r>
          </w:p>
        </w:tc>
        <w:tc>
          <w:tcPr>
            <w:tcW w:w="1701" w:type="dxa"/>
          </w:tcPr>
          <w:p w14:paraId="78B45EA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12.3786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AA1649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12.7043</w:t>
            </w:r>
            <w:r w:rsidRPr="0082014B">
              <w:sym w:font="Symbol" w:char="F0B2"/>
            </w:r>
          </w:p>
        </w:tc>
      </w:tr>
      <w:tr w:rsidR="004459AA" w:rsidRPr="0082014B" w14:paraId="4470DFEE" w14:textId="77777777" w:rsidTr="006C55E5">
        <w:tc>
          <w:tcPr>
            <w:tcW w:w="709" w:type="dxa"/>
          </w:tcPr>
          <w:p w14:paraId="6C5503FE" w14:textId="77777777" w:rsidR="004459AA" w:rsidRPr="0082014B" w:rsidRDefault="004459AA" w:rsidP="006C55E5">
            <w:pPr>
              <w:pStyle w:val="TableText"/>
            </w:pPr>
            <w:r w:rsidRPr="0082014B">
              <w:t>40</w:t>
            </w:r>
          </w:p>
        </w:tc>
        <w:tc>
          <w:tcPr>
            <w:tcW w:w="1701" w:type="dxa"/>
          </w:tcPr>
          <w:p w14:paraId="148709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26.6123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B7EB90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39.7178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78E357C" w14:textId="77777777" w:rsidR="004459AA" w:rsidRPr="0082014B" w:rsidRDefault="004459AA" w:rsidP="006C55E5">
            <w:pPr>
              <w:pStyle w:val="TableText"/>
            </w:pPr>
            <w:r w:rsidRPr="0082014B">
              <w:t>110</w:t>
            </w:r>
          </w:p>
        </w:tc>
        <w:tc>
          <w:tcPr>
            <w:tcW w:w="1701" w:type="dxa"/>
          </w:tcPr>
          <w:p w14:paraId="55A6C9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33.2206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A87BD2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21.0588</w:t>
            </w:r>
            <w:r w:rsidRPr="0082014B">
              <w:sym w:font="Symbol" w:char="F0B2"/>
            </w:r>
          </w:p>
        </w:tc>
      </w:tr>
      <w:tr w:rsidR="004459AA" w:rsidRPr="0082014B" w14:paraId="17F25050" w14:textId="77777777" w:rsidTr="006C55E5">
        <w:tc>
          <w:tcPr>
            <w:tcW w:w="709" w:type="dxa"/>
          </w:tcPr>
          <w:p w14:paraId="394B880D" w14:textId="77777777" w:rsidR="004459AA" w:rsidRPr="0082014B" w:rsidRDefault="004459AA" w:rsidP="006C55E5">
            <w:pPr>
              <w:pStyle w:val="TableText"/>
            </w:pPr>
            <w:r w:rsidRPr="0082014B">
              <w:t>41</w:t>
            </w:r>
          </w:p>
        </w:tc>
        <w:tc>
          <w:tcPr>
            <w:tcW w:w="1701" w:type="dxa"/>
          </w:tcPr>
          <w:p w14:paraId="21AF255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26.4793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738C43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38.5406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7CD2A22" w14:textId="77777777" w:rsidR="004459AA" w:rsidRPr="0082014B" w:rsidRDefault="004459AA" w:rsidP="006C55E5">
            <w:pPr>
              <w:pStyle w:val="TableText"/>
            </w:pPr>
            <w:r w:rsidRPr="0082014B">
              <w:t>111</w:t>
            </w:r>
          </w:p>
        </w:tc>
        <w:tc>
          <w:tcPr>
            <w:tcW w:w="1701" w:type="dxa"/>
          </w:tcPr>
          <w:p w14:paraId="54D6294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29.7384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6F9605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43.2949</w:t>
            </w:r>
            <w:r w:rsidRPr="0082014B">
              <w:sym w:font="Symbol" w:char="F0B2"/>
            </w:r>
          </w:p>
        </w:tc>
      </w:tr>
      <w:tr w:rsidR="004459AA" w:rsidRPr="0082014B" w14:paraId="0A4B7456" w14:textId="77777777" w:rsidTr="006C55E5">
        <w:tc>
          <w:tcPr>
            <w:tcW w:w="709" w:type="dxa"/>
          </w:tcPr>
          <w:p w14:paraId="45FFCAF4" w14:textId="77777777" w:rsidR="004459AA" w:rsidRPr="0082014B" w:rsidRDefault="004459AA" w:rsidP="006C55E5">
            <w:pPr>
              <w:pStyle w:val="TableText"/>
            </w:pPr>
            <w:r w:rsidRPr="0082014B">
              <w:t>42</w:t>
            </w:r>
          </w:p>
        </w:tc>
        <w:tc>
          <w:tcPr>
            <w:tcW w:w="1701" w:type="dxa"/>
          </w:tcPr>
          <w:p w14:paraId="0119CDD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26.3572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5FA1A0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37.3460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6C55A7A" w14:textId="77777777" w:rsidR="004459AA" w:rsidRPr="0082014B" w:rsidRDefault="004459AA" w:rsidP="006C55E5">
            <w:pPr>
              <w:pStyle w:val="TableText"/>
            </w:pPr>
            <w:r w:rsidRPr="0082014B">
              <w:t>112</w:t>
            </w:r>
          </w:p>
        </w:tc>
        <w:tc>
          <w:tcPr>
            <w:tcW w:w="1701" w:type="dxa"/>
          </w:tcPr>
          <w:p w14:paraId="0C2D011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11.5476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590AD0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40.5405</w:t>
            </w:r>
            <w:r w:rsidRPr="0082014B">
              <w:sym w:font="Symbol" w:char="F0B2"/>
            </w:r>
          </w:p>
        </w:tc>
      </w:tr>
      <w:tr w:rsidR="004459AA" w:rsidRPr="0082014B" w14:paraId="3F04479C" w14:textId="77777777" w:rsidTr="006C55E5">
        <w:tc>
          <w:tcPr>
            <w:tcW w:w="709" w:type="dxa"/>
          </w:tcPr>
          <w:p w14:paraId="0BBACBF4" w14:textId="77777777" w:rsidR="004459AA" w:rsidRPr="0082014B" w:rsidRDefault="004459AA" w:rsidP="006C55E5">
            <w:pPr>
              <w:pStyle w:val="TableText"/>
            </w:pPr>
            <w:r w:rsidRPr="0082014B">
              <w:t>43</w:t>
            </w:r>
          </w:p>
        </w:tc>
        <w:tc>
          <w:tcPr>
            <w:tcW w:w="1701" w:type="dxa"/>
          </w:tcPr>
          <w:p w14:paraId="182F18C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26.2458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1D6223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36.1344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EEAAFD4" w14:textId="77777777" w:rsidR="004459AA" w:rsidRPr="0082014B" w:rsidRDefault="004459AA" w:rsidP="006C55E5">
            <w:pPr>
              <w:pStyle w:val="TableText"/>
            </w:pPr>
            <w:r w:rsidRPr="0082014B">
              <w:t>113</w:t>
            </w:r>
          </w:p>
        </w:tc>
        <w:tc>
          <w:tcPr>
            <w:tcW w:w="1701" w:type="dxa"/>
          </w:tcPr>
          <w:p w14:paraId="3C6845C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8.6938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74A0DE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58.9128</w:t>
            </w:r>
            <w:r w:rsidRPr="0082014B">
              <w:sym w:font="Symbol" w:char="F0B2"/>
            </w:r>
          </w:p>
        </w:tc>
      </w:tr>
      <w:tr w:rsidR="004459AA" w:rsidRPr="0082014B" w14:paraId="344D6125" w14:textId="77777777" w:rsidTr="006C55E5">
        <w:tc>
          <w:tcPr>
            <w:tcW w:w="709" w:type="dxa"/>
          </w:tcPr>
          <w:p w14:paraId="223C0CB5" w14:textId="77777777" w:rsidR="004459AA" w:rsidRPr="0082014B" w:rsidRDefault="004459AA" w:rsidP="006C55E5">
            <w:pPr>
              <w:pStyle w:val="TableText"/>
            </w:pPr>
            <w:r w:rsidRPr="0082014B">
              <w:t>44</w:t>
            </w:r>
          </w:p>
        </w:tc>
        <w:tc>
          <w:tcPr>
            <w:tcW w:w="1701" w:type="dxa"/>
          </w:tcPr>
          <w:p w14:paraId="74C037D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26.1453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D2B4D3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34.9062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13EC2B3" w14:textId="77777777" w:rsidR="004459AA" w:rsidRPr="0082014B" w:rsidRDefault="004459AA" w:rsidP="006C55E5">
            <w:pPr>
              <w:pStyle w:val="TableText"/>
            </w:pPr>
            <w:r w:rsidRPr="0082014B">
              <w:t>114</w:t>
            </w:r>
          </w:p>
        </w:tc>
        <w:tc>
          <w:tcPr>
            <w:tcW w:w="1701" w:type="dxa"/>
          </w:tcPr>
          <w:p w14:paraId="6FC026F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8.5860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9A2C43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35.2466</w:t>
            </w:r>
            <w:r w:rsidRPr="0082014B">
              <w:sym w:font="Symbol" w:char="F0B2"/>
            </w:r>
          </w:p>
        </w:tc>
      </w:tr>
      <w:tr w:rsidR="004459AA" w:rsidRPr="0082014B" w14:paraId="04FA987A" w14:textId="77777777" w:rsidTr="006C55E5">
        <w:tc>
          <w:tcPr>
            <w:tcW w:w="709" w:type="dxa"/>
          </w:tcPr>
          <w:p w14:paraId="17949E03" w14:textId="77777777" w:rsidR="004459AA" w:rsidRPr="0082014B" w:rsidRDefault="004459AA" w:rsidP="006C55E5">
            <w:pPr>
              <w:pStyle w:val="TableText"/>
            </w:pPr>
            <w:r w:rsidRPr="0082014B">
              <w:t>45</w:t>
            </w:r>
          </w:p>
        </w:tc>
        <w:tc>
          <w:tcPr>
            <w:tcW w:w="1701" w:type="dxa"/>
          </w:tcPr>
          <w:p w14:paraId="3B7E9D3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26.0557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3618BA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33.6617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036CB73" w14:textId="77777777" w:rsidR="004459AA" w:rsidRPr="0082014B" w:rsidRDefault="004459AA" w:rsidP="006C55E5">
            <w:pPr>
              <w:pStyle w:val="TableText"/>
            </w:pPr>
            <w:r w:rsidRPr="0082014B">
              <w:t>115</w:t>
            </w:r>
          </w:p>
        </w:tc>
        <w:tc>
          <w:tcPr>
            <w:tcW w:w="1701" w:type="dxa"/>
          </w:tcPr>
          <w:p w14:paraId="6127CF7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15.1952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F4E2BF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36.0920</w:t>
            </w:r>
            <w:r w:rsidRPr="0082014B">
              <w:sym w:font="Symbol" w:char="F0B2"/>
            </w:r>
          </w:p>
        </w:tc>
      </w:tr>
      <w:tr w:rsidR="004459AA" w:rsidRPr="0082014B" w14:paraId="61DAD92B" w14:textId="77777777" w:rsidTr="006C55E5">
        <w:tc>
          <w:tcPr>
            <w:tcW w:w="709" w:type="dxa"/>
          </w:tcPr>
          <w:p w14:paraId="1CB834B3" w14:textId="77777777" w:rsidR="004459AA" w:rsidRPr="0082014B" w:rsidRDefault="004459AA" w:rsidP="006C55E5">
            <w:pPr>
              <w:pStyle w:val="TableText"/>
            </w:pPr>
            <w:r w:rsidRPr="0082014B">
              <w:t>46</w:t>
            </w:r>
          </w:p>
        </w:tc>
        <w:tc>
          <w:tcPr>
            <w:tcW w:w="1701" w:type="dxa"/>
          </w:tcPr>
          <w:p w14:paraId="61CA693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25.9770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D33CAB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31.</w:t>
            </w:r>
            <w:r w:rsidR="003D7F5E" w:rsidRPr="0082014B">
              <w:t xml:space="preserve"> </w:t>
            </w:r>
            <w:r w:rsidRPr="0082014B">
              <w:t>32.4013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6F56105" w14:textId="77777777" w:rsidR="004459AA" w:rsidRPr="0082014B" w:rsidRDefault="004459AA" w:rsidP="006C55E5">
            <w:pPr>
              <w:pStyle w:val="TableText"/>
            </w:pPr>
            <w:r w:rsidRPr="0082014B">
              <w:t>116</w:t>
            </w:r>
          </w:p>
        </w:tc>
        <w:tc>
          <w:tcPr>
            <w:tcW w:w="1701" w:type="dxa"/>
          </w:tcPr>
          <w:p w14:paraId="7E97C4A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17.9985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F60DBB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36.4578</w:t>
            </w:r>
            <w:r w:rsidRPr="0082014B">
              <w:sym w:font="Symbol" w:char="F0B2"/>
            </w:r>
          </w:p>
        </w:tc>
      </w:tr>
      <w:tr w:rsidR="004459AA" w:rsidRPr="0082014B" w14:paraId="3D034C32" w14:textId="77777777" w:rsidTr="006C55E5">
        <w:tc>
          <w:tcPr>
            <w:tcW w:w="709" w:type="dxa"/>
          </w:tcPr>
          <w:p w14:paraId="23CA3BF6" w14:textId="77777777" w:rsidR="004459AA" w:rsidRPr="0082014B" w:rsidRDefault="004459AA" w:rsidP="006C55E5">
            <w:pPr>
              <w:pStyle w:val="TableText"/>
            </w:pPr>
            <w:r w:rsidRPr="0082014B">
              <w:t>47</w:t>
            </w:r>
          </w:p>
        </w:tc>
        <w:tc>
          <w:tcPr>
            <w:tcW w:w="1701" w:type="dxa"/>
          </w:tcPr>
          <w:p w14:paraId="206B111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25.9093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67AF56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31.1254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6250851" w14:textId="77777777" w:rsidR="004459AA" w:rsidRPr="0082014B" w:rsidRDefault="004459AA" w:rsidP="006C55E5">
            <w:pPr>
              <w:pStyle w:val="TableText"/>
            </w:pPr>
            <w:r w:rsidRPr="0082014B">
              <w:t>117</w:t>
            </w:r>
          </w:p>
        </w:tc>
        <w:tc>
          <w:tcPr>
            <w:tcW w:w="1701" w:type="dxa"/>
          </w:tcPr>
          <w:p w14:paraId="05BD097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18.0869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020951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36.4693</w:t>
            </w:r>
            <w:r w:rsidRPr="0082014B">
              <w:sym w:font="Symbol" w:char="F0B2"/>
            </w:r>
          </w:p>
        </w:tc>
      </w:tr>
      <w:tr w:rsidR="004459AA" w:rsidRPr="0082014B" w14:paraId="2B443888" w14:textId="77777777" w:rsidTr="006C55E5">
        <w:tc>
          <w:tcPr>
            <w:tcW w:w="709" w:type="dxa"/>
          </w:tcPr>
          <w:p w14:paraId="428EFBA5" w14:textId="77777777" w:rsidR="004459AA" w:rsidRPr="0082014B" w:rsidRDefault="004459AA" w:rsidP="006C55E5">
            <w:pPr>
              <w:pStyle w:val="TableText"/>
            </w:pPr>
            <w:r w:rsidRPr="0082014B">
              <w:t>48</w:t>
            </w:r>
          </w:p>
        </w:tc>
        <w:tc>
          <w:tcPr>
            <w:tcW w:w="1701" w:type="dxa"/>
          </w:tcPr>
          <w:p w14:paraId="0258CED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25.8526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4040F8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29.8344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AD3BC4E" w14:textId="77777777" w:rsidR="004459AA" w:rsidRPr="0082014B" w:rsidRDefault="004459AA" w:rsidP="006C55E5">
            <w:pPr>
              <w:pStyle w:val="TableText"/>
            </w:pPr>
            <w:r w:rsidRPr="0082014B">
              <w:t>118</w:t>
            </w:r>
          </w:p>
        </w:tc>
        <w:tc>
          <w:tcPr>
            <w:tcW w:w="1701" w:type="dxa"/>
          </w:tcPr>
          <w:p w14:paraId="37EBD12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25.0537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CC3B6A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37.3783</w:t>
            </w:r>
            <w:r w:rsidRPr="0082014B">
              <w:sym w:font="Symbol" w:char="F0B2"/>
            </w:r>
          </w:p>
        </w:tc>
      </w:tr>
      <w:tr w:rsidR="004459AA" w:rsidRPr="0082014B" w14:paraId="3D754847" w14:textId="77777777" w:rsidTr="006C55E5">
        <w:tc>
          <w:tcPr>
            <w:tcW w:w="709" w:type="dxa"/>
          </w:tcPr>
          <w:p w14:paraId="7339950A" w14:textId="77777777" w:rsidR="004459AA" w:rsidRPr="0082014B" w:rsidRDefault="004459AA" w:rsidP="006C55E5">
            <w:pPr>
              <w:pStyle w:val="TableText"/>
            </w:pPr>
            <w:r w:rsidRPr="0082014B">
              <w:t>49</w:t>
            </w:r>
          </w:p>
        </w:tc>
        <w:tc>
          <w:tcPr>
            <w:tcW w:w="1701" w:type="dxa"/>
          </w:tcPr>
          <w:p w14:paraId="0317A67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25.8068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D5999D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28.5286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1709871" w14:textId="77777777" w:rsidR="004459AA" w:rsidRPr="0082014B" w:rsidRDefault="004459AA" w:rsidP="006C55E5">
            <w:pPr>
              <w:pStyle w:val="TableText"/>
            </w:pPr>
            <w:r w:rsidRPr="0082014B">
              <w:t>119</w:t>
            </w:r>
          </w:p>
        </w:tc>
        <w:tc>
          <w:tcPr>
            <w:tcW w:w="1701" w:type="dxa"/>
          </w:tcPr>
          <w:p w14:paraId="4794F9C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31.1113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93EE8C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38.1688</w:t>
            </w:r>
            <w:r w:rsidRPr="0082014B">
              <w:sym w:font="Symbol" w:char="F0B2"/>
            </w:r>
          </w:p>
        </w:tc>
      </w:tr>
      <w:tr w:rsidR="004459AA" w:rsidRPr="0082014B" w14:paraId="47EE930B" w14:textId="77777777" w:rsidTr="006C55E5">
        <w:tc>
          <w:tcPr>
            <w:tcW w:w="709" w:type="dxa"/>
          </w:tcPr>
          <w:p w14:paraId="57629CCA" w14:textId="77777777" w:rsidR="004459AA" w:rsidRPr="0082014B" w:rsidRDefault="004459AA" w:rsidP="006C55E5">
            <w:pPr>
              <w:pStyle w:val="TableText"/>
            </w:pPr>
            <w:r w:rsidRPr="0082014B">
              <w:t>50</w:t>
            </w:r>
          </w:p>
        </w:tc>
        <w:tc>
          <w:tcPr>
            <w:tcW w:w="1701" w:type="dxa"/>
          </w:tcPr>
          <w:p w14:paraId="7D25D8C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25.7720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FFA63F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27.2086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3DA0FEA" w14:textId="77777777" w:rsidR="004459AA" w:rsidRPr="0082014B" w:rsidRDefault="004459AA" w:rsidP="006C55E5">
            <w:pPr>
              <w:pStyle w:val="TableText"/>
            </w:pPr>
            <w:r w:rsidRPr="0082014B">
              <w:t>120</w:t>
            </w:r>
          </w:p>
        </w:tc>
        <w:tc>
          <w:tcPr>
            <w:tcW w:w="1701" w:type="dxa"/>
          </w:tcPr>
          <w:p w14:paraId="4FA1504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52.0407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A91D6E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40.9002</w:t>
            </w:r>
            <w:r w:rsidRPr="0082014B">
              <w:sym w:font="Symbol" w:char="F0B2"/>
            </w:r>
          </w:p>
        </w:tc>
      </w:tr>
      <w:tr w:rsidR="004459AA" w:rsidRPr="0082014B" w14:paraId="414D6D95" w14:textId="77777777" w:rsidTr="006C55E5">
        <w:tc>
          <w:tcPr>
            <w:tcW w:w="709" w:type="dxa"/>
          </w:tcPr>
          <w:p w14:paraId="268BE424" w14:textId="77777777" w:rsidR="004459AA" w:rsidRPr="0082014B" w:rsidRDefault="004459AA" w:rsidP="006C55E5">
            <w:pPr>
              <w:pStyle w:val="TableText"/>
            </w:pPr>
            <w:r w:rsidRPr="0082014B">
              <w:t>51</w:t>
            </w:r>
          </w:p>
        </w:tc>
        <w:tc>
          <w:tcPr>
            <w:tcW w:w="1701" w:type="dxa"/>
          </w:tcPr>
          <w:p w14:paraId="5FBBF61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25.7482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8DBE4D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25.8746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6E6A67B" w14:textId="77777777" w:rsidR="004459AA" w:rsidRPr="0082014B" w:rsidRDefault="004459AA" w:rsidP="006C55E5">
            <w:pPr>
              <w:pStyle w:val="TableText"/>
            </w:pPr>
            <w:r w:rsidRPr="0082014B">
              <w:t>121</w:t>
            </w:r>
          </w:p>
        </w:tc>
        <w:tc>
          <w:tcPr>
            <w:tcW w:w="1701" w:type="dxa"/>
          </w:tcPr>
          <w:p w14:paraId="498D942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22.3039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778687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44.8508</w:t>
            </w:r>
            <w:r w:rsidRPr="0082014B">
              <w:sym w:font="Symbol" w:char="F0B2"/>
            </w:r>
          </w:p>
        </w:tc>
      </w:tr>
      <w:tr w:rsidR="004459AA" w:rsidRPr="0082014B" w14:paraId="6707351D" w14:textId="77777777" w:rsidTr="006C55E5">
        <w:trPr>
          <w:trHeight w:val="273"/>
        </w:trPr>
        <w:tc>
          <w:tcPr>
            <w:tcW w:w="709" w:type="dxa"/>
          </w:tcPr>
          <w:p w14:paraId="5271D5BA" w14:textId="77777777" w:rsidR="004459AA" w:rsidRPr="0082014B" w:rsidRDefault="004459AA" w:rsidP="006C55E5">
            <w:pPr>
              <w:pStyle w:val="TableText"/>
            </w:pPr>
            <w:r w:rsidRPr="0082014B">
              <w:t>52</w:t>
            </w:r>
          </w:p>
        </w:tc>
        <w:tc>
          <w:tcPr>
            <w:tcW w:w="1701" w:type="dxa"/>
          </w:tcPr>
          <w:p w14:paraId="7421304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25.7355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8465A0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24.5271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DF99689" w14:textId="77777777" w:rsidR="004459AA" w:rsidRPr="0082014B" w:rsidRDefault="004459AA" w:rsidP="006C55E5">
            <w:pPr>
              <w:pStyle w:val="TableText"/>
            </w:pPr>
            <w:r w:rsidRPr="0082014B">
              <w:t>122</w:t>
            </w:r>
          </w:p>
        </w:tc>
        <w:tc>
          <w:tcPr>
            <w:tcW w:w="1701" w:type="dxa"/>
          </w:tcPr>
          <w:p w14:paraId="6B11029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24.7136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69D991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45.1655</w:t>
            </w:r>
            <w:r w:rsidRPr="0082014B">
              <w:sym w:font="Symbol" w:char="F0B2"/>
            </w:r>
          </w:p>
        </w:tc>
      </w:tr>
      <w:tr w:rsidR="004459AA" w:rsidRPr="0082014B" w14:paraId="6C995E1F" w14:textId="77777777" w:rsidTr="006C55E5">
        <w:tc>
          <w:tcPr>
            <w:tcW w:w="709" w:type="dxa"/>
          </w:tcPr>
          <w:p w14:paraId="1A8D7BFE" w14:textId="77777777" w:rsidR="004459AA" w:rsidRPr="0082014B" w:rsidRDefault="004459AA" w:rsidP="006C55E5">
            <w:pPr>
              <w:pStyle w:val="TableText"/>
            </w:pPr>
            <w:r w:rsidRPr="0082014B">
              <w:t>53</w:t>
            </w:r>
          </w:p>
        </w:tc>
        <w:tc>
          <w:tcPr>
            <w:tcW w:w="1701" w:type="dxa"/>
          </w:tcPr>
          <w:p w14:paraId="40DA8CA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25.7337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B5394A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23.1665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07B83CA" w14:textId="77777777" w:rsidR="004459AA" w:rsidRPr="0082014B" w:rsidRDefault="004459AA" w:rsidP="006C55E5">
            <w:pPr>
              <w:pStyle w:val="TableText"/>
            </w:pPr>
            <w:r w:rsidRPr="0082014B">
              <w:t>123</w:t>
            </w:r>
          </w:p>
        </w:tc>
        <w:tc>
          <w:tcPr>
            <w:tcW w:w="1701" w:type="dxa"/>
          </w:tcPr>
          <w:p w14:paraId="4D7BDF8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36.3272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43A534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46.6819</w:t>
            </w:r>
            <w:r w:rsidRPr="0082014B">
              <w:sym w:font="Symbol" w:char="F0B2"/>
            </w:r>
          </w:p>
        </w:tc>
      </w:tr>
      <w:tr w:rsidR="004459AA" w:rsidRPr="0082014B" w14:paraId="4F204EF6" w14:textId="77777777" w:rsidTr="006C55E5">
        <w:tc>
          <w:tcPr>
            <w:tcW w:w="709" w:type="dxa"/>
          </w:tcPr>
          <w:p w14:paraId="52BCC638" w14:textId="77777777" w:rsidR="004459AA" w:rsidRPr="0082014B" w:rsidRDefault="004459AA" w:rsidP="006C55E5">
            <w:pPr>
              <w:pStyle w:val="TableText"/>
            </w:pPr>
            <w:r w:rsidRPr="0082014B">
              <w:t>54</w:t>
            </w:r>
          </w:p>
        </w:tc>
        <w:tc>
          <w:tcPr>
            <w:tcW w:w="1701" w:type="dxa"/>
          </w:tcPr>
          <w:p w14:paraId="2F0D2F0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25.7265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7D213D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47.1665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14FA89F" w14:textId="77777777" w:rsidR="004459AA" w:rsidRPr="0082014B" w:rsidRDefault="004459AA" w:rsidP="006C55E5">
            <w:pPr>
              <w:pStyle w:val="TableText"/>
            </w:pPr>
            <w:r w:rsidRPr="0082014B">
              <w:t>124</w:t>
            </w:r>
          </w:p>
        </w:tc>
        <w:tc>
          <w:tcPr>
            <w:tcW w:w="1701" w:type="dxa"/>
          </w:tcPr>
          <w:p w14:paraId="2804B83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8.9157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81C421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51.3889</w:t>
            </w:r>
            <w:r w:rsidRPr="0082014B">
              <w:sym w:font="Symbol" w:char="F0B2"/>
            </w:r>
          </w:p>
        </w:tc>
      </w:tr>
      <w:tr w:rsidR="004459AA" w:rsidRPr="0082014B" w14:paraId="36696583" w14:textId="77777777" w:rsidTr="006C55E5">
        <w:tc>
          <w:tcPr>
            <w:tcW w:w="709" w:type="dxa"/>
          </w:tcPr>
          <w:p w14:paraId="25820EB5" w14:textId="77777777" w:rsidR="004459AA" w:rsidRPr="0082014B" w:rsidRDefault="004459AA" w:rsidP="006C55E5">
            <w:pPr>
              <w:pStyle w:val="TableText"/>
            </w:pPr>
            <w:r w:rsidRPr="0082014B">
              <w:t>55</w:t>
            </w:r>
          </w:p>
        </w:tc>
        <w:tc>
          <w:tcPr>
            <w:tcW w:w="1701" w:type="dxa"/>
          </w:tcPr>
          <w:p w14:paraId="097AF95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25.7358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DBC524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45.7932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CAE29B1" w14:textId="77777777" w:rsidR="004459AA" w:rsidRPr="0082014B" w:rsidRDefault="004459AA" w:rsidP="006C55E5">
            <w:pPr>
              <w:pStyle w:val="TableText"/>
            </w:pPr>
            <w:r w:rsidRPr="0082014B">
              <w:t>125</w:t>
            </w:r>
          </w:p>
        </w:tc>
        <w:tc>
          <w:tcPr>
            <w:tcW w:w="1701" w:type="dxa"/>
          </w:tcPr>
          <w:p w14:paraId="50823D5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14.4423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F78553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37.</w:t>
            </w:r>
            <w:r w:rsidR="003D7F5E" w:rsidRPr="0082014B">
              <w:t xml:space="preserve"> </w:t>
            </w:r>
            <w:r w:rsidRPr="0082014B">
              <w:t>52.1326</w:t>
            </w:r>
            <w:r w:rsidRPr="0082014B">
              <w:sym w:font="Symbol" w:char="F0B2"/>
            </w:r>
          </w:p>
        </w:tc>
      </w:tr>
      <w:tr w:rsidR="004459AA" w:rsidRPr="0082014B" w14:paraId="1D0865E3" w14:textId="77777777" w:rsidTr="006C55E5">
        <w:tc>
          <w:tcPr>
            <w:tcW w:w="709" w:type="dxa"/>
          </w:tcPr>
          <w:p w14:paraId="04682038" w14:textId="77777777" w:rsidR="004459AA" w:rsidRPr="0082014B" w:rsidRDefault="004459AA" w:rsidP="006C55E5">
            <w:pPr>
              <w:pStyle w:val="TableText"/>
            </w:pPr>
            <w:r w:rsidRPr="0082014B">
              <w:t>56</w:t>
            </w:r>
          </w:p>
        </w:tc>
        <w:tc>
          <w:tcPr>
            <w:tcW w:w="1701" w:type="dxa"/>
          </w:tcPr>
          <w:p w14:paraId="29A8BEB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25.7561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9A9391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44.4076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BFEF8B2" w14:textId="77777777" w:rsidR="004459AA" w:rsidRPr="0082014B" w:rsidRDefault="004459AA" w:rsidP="006C55E5">
            <w:pPr>
              <w:pStyle w:val="TableText"/>
            </w:pPr>
            <w:r w:rsidRPr="0082014B">
              <w:t>126</w:t>
            </w:r>
          </w:p>
        </w:tc>
        <w:tc>
          <w:tcPr>
            <w:tcW w:w="1701" w:type="dxa"/>
          </w:tcPr>
          <w:p w14:paraId="7F97B55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26.2596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A15451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53.7231</w:t>
            </w:r>
            <w:r w:rsidRPr="0082014B">
              <w:sym w:font="Symbol" w:char="F0B2"/>
            </w:r>
          </w:p>
        </w:tc>
      </w:tr>
      <w:tr w:rsidR="004459AA" w:rsidRPr="0082014B" w14:paraId="69915BBD" w14:textId="77777777" w:rsidTr="006C55E5">
        <w:tc>
          <w:tcPr>
            <w:tcW w:w="709" w:type="dxa"/>
          </w:tcPr>
          <w:p w14:paraId="663989E8" w14:textId="77777777" w:rsidR="004459AA" w:rsidRPr="0082014B" w:rsidRDefault="004459AA" w:rsidP="006C55E5">
            <w:pPr>
              <w:pStyle w:val="TableText"/>
            </w:pPr>
            <w:r w:rsidRPr="0082014B">
              <w:t>57</w:t>
            </w:r>
          </w:p>
        </w:tc>
        <w:tc>
          <w:tcPr>
            <w:tcW w:w="1701" w:type="dxa"/>
          </w:tcPr>
          <w:p w14:paraId="486C7E5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25.</w:t>
            </w:r>
            <w:r w:rsidR="003D7F5E" w:rsidRPr="0082014B">
              <w:t xml:space="preserve"> </w:t>
            </w:r>
            <w:r w:rsidRPr="0082014B">
              <w:t>7874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536DEF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43.0102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5156987" w14:textId="77777777" w:rsidR="004459AA" w:rsidRPr="0082014B" w:rsidRDefault="004459AA" w:rsidP="006C55E5">
            <w:pPr>
              <w:pStyle w:val="TableText"/>
            </w:pPr>
            <w:r w:rsidRPr="0082014B">
              <w:t>127</w:t>
            </w:r>
          </w:p>
        </w:tc>
        <w:tc>
          <w:tcPr>
            <w:tcW w:w="1701" w:type="dxa"/>
          </w:tcPr>
          <w:p w14:paraId="417E1CC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33.2783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E2416F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54.6678</w:t>
            </w:r>
            <w:r w:rsidRPr="0082014B">
              <w:sym w:font="Symbol" w:char="F0B2"/>
            </w:r>
          </w:p>
        </w:tc>
      </w:tr>
      <w:tr w:rsidR="004459AA" w:rsidRPr="0082014B" w14:paraId="7A32DF91" w14:textId="77777777" w:rsidTr="006C55E5">
        <w:tc>
          <w:tcPr>
            <w:tcW w:w="709" w:type="dxa"/>
          </w:tcPr>
          <w:p w14:paraId="08795E58" w14:textId="77777777" w:rsidR="004459AA" w:rsidRPr="0082014B" w:rsidRDefault="004459AA" w:rsidP="006C55E5">
            <w:pPr>
              <w:pStyle w:val="TableText"/>
            </w:pPr>
            <w:r w:rsidRPr="0082014B">
              <w:t>58</w:t>
            </w:r>
          </w:p>
        </w:tc>
        <w:tc>
          <w:tcPr>
            <w:tcW w:w="1701" w:type="dxa"/>
          </w:tcPr>
          <w:p w14:paraId="3325130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25.8297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0581B8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41.6014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F251363" w14:textId="77777777" w:rsidR="004459AA" w:rsidRPr="0082014B" w:rsidRDefault="004459AA" w:rsidP="006C55E5">
            <w:pPr>
              <w:pStyle w:val="TableText"/>
            </w:pPr>
            <w:r w:rsidRPr="0082014B">
              <w:t>128</w:t>
            </w:r>
          </w:p>
        </w:tc>
        <w:tc>
          <w:tcPr>
            <w:tcW w:w="1701" w:type="dxa"/>
          </w:tcPr>
          <w:p w14:paraId="0C6594C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47.0466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009920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56.5213</w:t>
            </w:r>
            <w:r w:rsidRPr="0082014B">
              <w:sym w:font="Symbol" w:char="F0B2"/>
            </w:r>
          </w:p>
        </w:tc>
      </w:tr>
      <w:tr w:rsidR="004459AA" w:rsidRPr="0082014B" w14:paraId="00D4F956" w14:textId="77777777" w:rsidTr="006C55E5">
        <w:tc>
          <w:tcPr>
            <w:tcW w:w="709" w:type="dxa"/>
          </w:tcPr>
          <w:p w14:paraId="0CB7A827" w14:textId="77777777" w:rsidR="004459AA" w:rsidRPr="0082014B" w:rsidRDefault="004459AA" w:rsidP="006C55E5">
            <w:pPr>
              <w:pStyle w:val="TableText"/>
            </w:pPr>
            <w:r w:rsidRPr="0082014B">
              <w:t>59</w:t>
            </w:r>
          </w:p>
        </w:tc>
        <w:tc>
          <w:tcPr>
            <w:tcW w:w="1701" w:type="dxa"/>
          </w:tcPr>
          <w:p w14:paraId="7CBA97F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25.8830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D65AB1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40.1815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0624815" w14:textId="77777777" w:rsidR="004459AA" w:rsidRPr="0082014B" w:rsidRDefault="004459AA" w:rsidP="006C55E5">
            <w:pPr>
              <w:pStyle w:val="TableText"/>
            </w:pPr>
            <w:r w:rsidRPr="0082014B">
              <w:t>129</w:t>
            </w:r>
          </w:p>
        </w:tc>
        <w:tc>
          <w:tcPr>
            <w:tcW w:w="1701" w:type="dxa"/>
          </w:tcPr>
          <w:p w14:paraId="3574319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52.4650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59F06C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57.2507</w:t>
            </w:r>
            <w:r w:rsidRPr="0082014B">
              <w:sym w:font="Symbol" w:char="F0B2"/>
            </w:r>
          </w:p>
        </w:tc>
      </w:tr>
      <w:tr w:rsidR="004459AA" w:rsidRPr="0082014B" w14:paraId="7E649D31" w14:textId="77777777" w:rsidTr="006C55E5">
        <w:tc>
          <w:tcPr>
            <w:tcW w:w="709" w:type="dxa"/>
          </w:tcPr>
          <w:p w14:paraId="056E0C52" w14:textId="77777777" w:rsidR="004459AA" w:rsidRPr="0082014B" w:rsidRDefault="004459AA" w:rsidP="006C55E5">
            <w:pPr>
              <w:pStyle w:val="TableText"/>
            </w:pPr>
            <w:r w:rsidRPr="0082014B">
              <w:t>60</w:t>
            </w:r>
          </w:p>
        </w:tc>
        <w:tc>
          <w:tcPr>
            <w:tcW w:w="1701" w:type="dxa"/>
          </w:tcPr>
          <w:p w14:paraId="69DB627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25.9472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05DF2F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38.7511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F3EC5FF" w14:textId="77777777" w:rsidR="004459AA" w:rsidRPr="0082014B" w:rsidRDefault="004459AA" w:rsidP="006C55E5">
            <w:pPr>
              <w:pStyle w:val="TableText"/>
            </w:pPr>
            <w:r w:rsidRPr="0082014B">
              <w:t>130</w:t>
            </w:r>
          </w:p>
        </w:tc>
        <w:tc>
          <w:tcPr>
            <w:tcW w:w="1701" w:type="dxa"/>
          </w:tcPr>
          <w:p w14:paraId="363EA06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55.7250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B9D58C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57.5509</w:t>
            </w:r>
            <w:r w:rsidRPr="0082014B">
              <w:sym w:font="Symbol" w:char="F0B2"/>
            </w:r>
          </w:p>
        </w:tc>
      </w:tr>
      <w:tr w:rsidR="004459AA" w:rsidRPr="0082014B" w14:paraId="31B9CBC6" w14:textId="77777777" w:rsidTr="006C55E5">
        <w:tc>
          <w:tcPr>
            <w:tcW w:w="709" w:type="dxa"/>
          </w:tcPr>
          <w:p w14:paraId="74EF5024" w14:textId="77777777" w:rsidR="004459AA" w:rsidRPr="0082014B" w:rsidRDefault="004459AA" w:rsidP="006C55E5">
            <w:pPr>
              <w:pStyle w:val="TableText"/>
            </w:pPr>
            <w:r w:rsidRPr="0082014B">
              <w:t>61</w:t>
            </w:r>
          </w:p>
        </w:tc>
        <w:tc>
          <w:tcPr>
            <w:tcW w:w="1701" w:type="dxa"/>
          </w:tcPr>
          <w:p w14:paraId="1BE2724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26.0225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947221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37.3106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8F31EA7" w14:textId="77777777" w:rsidR="004459AA" w:rsidRPr="0082014B" w:rsidRDefault="004459AA" w:rsidP="006C55E5">
            <w:pPr>
              <w:pStyle w:val="TableText"/>
            </w:pPr>
            <w:r w:rsidRPr="0082014B">
              <w:t>131</w:t>
            </w:r>
          </w:p>
        </w:tc>
        <w:tc>
          <w:tcPr>
            <w:tcW w:w="1701" w:type="dxa"/>
          </w:tcPr>
          <w:p w14:paraId="41EBA7C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1.7938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890AFE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8.7262</w:t>
            </w:r>
            <w:r w:rsidRPr="0082014B">
              <w:sym w:font="Symbol" w:char="F0B2"/>
            </w:r>
          </w:p>
        </w:tc>
      </w:tr>
      <w:tr w:rsidR="004459AA" w:rsidRPr="0082014B" w14:paraId="492BF73C" w14:textId="77777777" w:rsidTr="006C55E5">
        <w:tc>
          <w:tcPr>
            <w:tcW w:w="709" w:type="dxa"/>
          </w:tcPr>
          <w:p w14:paraId="3FCB3901" w14:textId="77777777" w:rsidR="004459AA" w:rsidRPr="0082014B" w:rsidRDefault="004459AA" w:rsidP="006C55E5">
            <w:pPr>
              <w:pStyle w:val="TableText"/>
            </w:pPr>
            <w:r w:rsidRPr="0082014B">
              <w:t>62</w:t>
            </w:r>
          </w:p>
        </w:tc>
        <w:tc>
          <w:tcPr>
            <w:tcW w:w="1701" w:type="dxa"/>
          </w:tcPr>
          <w:p w14:paraId="7256BF8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26.1086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4FF0BB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35.8603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7714B9D" w14:textId="77777777" w:rsidR="004459AA" w:rsidRPr="0082014B" w:rsidRDefault="004459AA" w:rsidP="006C55E5">
            <w:pPr>
              <w:pStyle w:val="TableText"/>
            </w:pPr>
            <w:r w:rsidRPr="0082014B">
              <w:t>132</w:t>
            </w:r>
          </w:p>
        </w:tc>
        <w:tc>
          <w:tcPr>
            <w:tcW w:w="1701" w:type="dxa"/>
          </w:tcPr>
          <w:p w14:paraId="606EA19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26.4347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F3A431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9.0079</w:t>
            </w:r>
            <w:r w:rsidRPr="0082014B">
              <w:sym w:font="Symbol" w:char="F0B2"/>
            </w:r>
          </w:p>
        </w:tc>
      </w:tr>
      <w:tr w:rsidR="004459AA" w:rsidRPr="0082014B" w14:paraId="526EC422" w14:textId="77777777" w:rsidTr="006C55E5">
        <w:tc>
          <w:tcPr>
            <w:tcW w:w="709" w:type="dxa"/>
          </w:tcPr>
          <w:p w14:paraId="36B88FA4" w14:textId="77777777" w:rsidR="004459AA" w:rsidRPr="0082014B" w:rsidRDefault="004459AA" w:rsidP="006C55E5">
            <w:pPr>
              <w:pStyle w:val="TableText"/>
            </w:pPr>
            <w:r w:rsidRPr="0082014B">
              <w:t>63</w:t>
            </w:r>
          </w:p>
        </w:tc>
        <w:tc>
          <w:tcPr>
            <w:tcW w:w="1701" w:type="dxa"/>
          </w:tcPr>
          <w:p w14:paraId="616B4E0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26.2056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C9E7A3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34.4008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6C3E8AD" w14:textId="77777777" w:rsidR="004459AA" w:rsidRPr="0082014B" w:rsidRDefault="004459AA" w:rsidP="006C55E5">
            <w:pPr>
              <w:pStyle w:val="TableText"/>
            </w:pPr>
            <w:r w:rsidRPr="0082014B">
              <w:t>133</w:t>
            </w:r>
          </w:p>
        </w:tc>
        <w:tc>
          <w:tcPr>
            <w:tcW w:w="1701" w:type="dxa"/>
          </w:tcPr>
          <w:p w14:paraId="74C1F40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43.9510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FBAF5A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7.3806</w:t>
            </w:r>
            <w:r w:rsidRPr="0082014B">
              <w:sym w:font="Symbol" w:char="F0B2"/>
            </w:r>
          </w:p>
        </w:tc>
      </w:tr>
      <w:tr w:rsidR="004459AA" w:rsidRPr="0082014B" w14:paraId="7E3FD8BB" w14:textId="77777777" w:rsidTr="006C55E5">
        <w:tc>
          <w:tcPr>
            <w:tcW w:w="709" w:type="dxa"/>
          </w:tcPr>
          <w:p w14:paraId="7E673C97" w14:textId="77777777" w:rsidR="004459AA" w:rsidRPr="0082014B" w:rsidRDefault="004459AA" w:rsidP="006C55E5">
            <w:pPr>
              <w:pStyle w:val="TableText"/>
            </w:pPr>
            <w:r w:rsidRPr="0082014B">
              <w:t>64</w:t>
            </w:r>
          </w:p>
        </w:tc>
        <w:tc>
          <w:tcPr>
            <w:tcW w:w="1701" w:type="dxa"/>
          </w:tcPr>
          <w:p w14:paraId="598C70C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26.3136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BD063B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32.9325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48ECF0F" w14:textId="77777777" w:rsidR="004459AA" w:rsidRPr="0082014B" w:rsidRDefault="004459AA" w:rsidP="006C55E5">
            <w:pPr>
              <w:pStyle w:val="TableText"/>
            </w:pPr>
            <w:r w:rsidRPr="0082014B">
              <w:t>134</w:t>
            </w:r>
          </w:p>
        </w:tc>
        <w:tc>
          <w:tcPr>
            <w:tcW w:w="1701" w:type="dxa"/>
          </w:tcPr>
          <w:p w14:paraId="75AA28E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55.0393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BF0C19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30.4937</w:t>
            </w:r>
            <w:r w:rsidRPr="0082014B">
              <w:sym w:font="Symbol" w:char="F0B2"/>
            </w:r>
          </w:p>
        </w:tc>
      </w:tr>
      <w:tr w:rsidR="004459AA" w:rsidRPr="0082014B" w14:paraId="4BD78BA5" w14:textId="77777777" w:rsidTr="006C55E5">
        <w:tc>
          <w:tcPr>
            <w:tcW w:w="709" w:type="dxa"/>
          </w:tcPr>
          <w:p w14:paraId="726A6914" w14:textId="77777777" w:rsidR="004459AA" w:rsidRPr="0082014B" w:rsidRDefault="004459AA" w:rsidP="006C55E5">
            <w:pPr>
              <w:pStyle w:val="TableText"/>
            </w:pPr>
            <w:r w:rsidRPr="0082014B">
              <w:t>65</w:t>
            </w:r>
          </w:p>
        </w:tc>
        <w:tc>
          <w:tcPr>
            <w:tcW w:w="1701" w:type="dxa"/>
          </w:tcPr>
          <w:p w14:paraId="774E1AE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26.4323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A69F1E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31.4559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D71B509" w14:textId="77777777" w:rsidR="004459AA" w:rsidRPr="0082014B" w:rsidRDefault="004459AA" w:rsidP="006C55E5">
            <w:pPr>
              <w:pStyle w:val="TableText"/>
            </w:pPr>
            <w:r w:rsidRPr="0082014B">
              <w:t>135</w:t>
            </w:r>
          </w:p>
        </w:tc>
        <w:tc>
          <w:tcPr>
            <w:tcW w:w="1701" w:type="dxa"/>
          </w:tcPr>
          <w:p w14:paraId="2E3AE1C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29.1370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3F367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42.0738</w:t>
            </w:r>
            <w:r w:rsidRPr="0082014B">
              <w:sym w:font="Symbol" w:char="F0B2"/>
            </w:r>
          </w:p>
        </w:tc>
      </w:tr>
      <w:tr w:rsidR="004459AA" w:rsidRPr="0082014B" w14:paraId="41FDC613" w14:textId="77777777" w:rsidTr="006C55E5">
        <w:tc>
          <w:tcPr>
            <w:tcW w:w="709" w:type="dxa"/>
          </w:tcPr>
          <w:p w14:paraId="27151E79" w14:textId="77777777" w:rsidR="004459AA" w:rsidRPr="0082014B" w:rsidRDefault="004459AA" w:rsidP="006C55E5">
            <w:pPr>
              <w:pStyle w:val="TableText"/>
            </w:pPr>
            <w:r w:rsidRPr="0082014B">
              <w:t>66</w:t>
            </w:r>
          </w:p>
        </w:tc>
        <w:tc>
          <w:tcPr>
            <w:tcW w:w="1701" w:type="dxa"/>
          </w:tcPr>
          <w:p w14:paraId="703EC02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26.5619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25E7AD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29.9713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D9BB936" w14:textId="77777777" w:rsidR="004459AA" w:rsidRPr="0082014B" w:rsidRDefault="004459AA" w:rsidP="006C55E5">
            <w:pPr>
              <w:pStyle w:val="TableText"/>
            </w:pPr>
            <w:r w:rsidRPr="0082014B">
              <w:t>136</w:t>
            </w:r>
          </w:p>
        </w:tc>
        <w:tc>
          <w:tcPr>
            <w:tcW w:w="1701" w:type="dxa"/>
          </w:tcPr>
          <w:p w14:paraId="0A1D396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40.5733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E30677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7.2790</w:t>
            </w:r>
            <w:r w:rsidRPr="0082014B">
              <w:sym w:font="Symbol" w:char="F0B2"/>
            </w:r>
          </w:p>
        </w:tc>
      </w:tr>
      <w:tr w:rsidR="004459AA" w:rsidRPr="0082014B" w14:paraId="692FA815" w14:textId="77777777" w:rsidTr="006C55E5">
        <w:tc>
          <w:tcPr>
            <w:tcW w:w="709" w:type="dxa"/>
          </w:tcPr>
          <w:p w14:paraId="3FA4A72F" w14:textId="77777777" w:rsidR="004459AA" w:rsidRPr="0082014B" w:rsidRDefault="004459AA" w:rsidP="006C55E5">
            <w:pPr>
              <w:pStyle w:val="TableText"/>
            </w:pPr>
            <w:r w:rsidRPr="0082014B">
              <w:t>67</w:t>
            </w:r>
          </w:p>
        </w:tc>
        <w:tc>
          <w:tcPr>
            <w:tcW w:w="1701" w:type="dxa"/>
          </w:tcPr>
          <w:p w14:paraId="2AAE9F9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26.7022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82C9AA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28.4793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235C0C0" w14:textId="77777777" w:rsidR="004459AA" w:rsidRPr="0082014B" w:rsidRDefault="004459AA" w:rsidP="006C55E5">
            <w:pPr>
              <w:pStyle w:val="TableText"/>
            </w:pPr>
            <w:r w:rsidRPr="0082014B">
              <w:t>137</w:t>
            </w:r>
          </w:p>
        </w:tc>
        <w:tc>
          <w:tcPr>
            <w:tcW w:w="1701" w:type="dxa"/>
          </w:tcPr>
          <w:p w14:paraId="5330558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56.8348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04EC6D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12’</w:t>
            </w:r>
            <w:r w:rsidR="003D7F5E" w:rsidRPr="0082014B">
              <w:t xml:space="preserve"> </w:t>
            </w:r>
            <w:r w:rsidRPr="0082014B">
              <w:t>29.9698</w:t>
            </w:r>
            <w:r w:rsidRPr="0082014B">
              <w:sym w:font="Symbol" w:char="F0B2"/>
            </w:r>
          </w:p>
        </w:tc>
      </w:tr>
      <w:tr w:rsidR="004459AA" w:rsidRPr="0082014B" w14:paraId="78E0CFBC" w14:textId="77777777" w:rsidTr="006C55E5">
        <w:tc>
          <w:tcPr>
            <w:tcW w:w="709" w:type="dxa"/>
          </w:tcPr>
          <w:p w14:paraId="64501661" w14:textId="77777777" w:rsidR="004459AA" w:rsidRPr="0082014B" w:rsidRDefault="004459AA" w:rsidP="006C55E5">
            <w:pPr>
              <w:pStyle w:val="TableText"/>
            </w:pPr>
            <w:r w:rsidRPr="0082014B">
              <w:t>68</w:t>
            </w:r>
          </w:p>
        </w:tc>
        <w:tc>
          <w:tcPr>
            <w:tcW w:w="1701" w:type="dxa"/>
          </w:tcPr>
          <w:p w14:paraId="6F776CE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26.8532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39A398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26.9803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E9CE44D" w14:textId="77777777" w:rsidR="004459AA" w:rsidRPr="0082014B" w:rsidRDefault="004459AA" w:rsidP="006C55E5">
            <w:pPr>
              <w:pStyle w:val="TableText"/>
            </w:pPr>
            <w:r w:rsidRPr="0082014B">
              <w:t>138</w:t>
            </w:r>
          </w:p>
        </w:tc>
        <w:tc>
          <w:tcPr>
            <w:tcW w:w="1701" w:type="dxa"/>
          </w:tcPr>
          <w:p w14:paraId="43EF410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46.1905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C9E885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13’</w:t>
            </w:r>
            <w:r w:rsidR="003D7F5E" w:rsidRPr="0082014B">
              <w:t xml:space="preserve"> </w:t>
            </w:r>
            <w:r w:rsidRPr="0082014B">
              <w:t>4.6597</w:t>
            </w:r>
            <w:r w:rsidRPr="0082014B">
              <w:sym w:font="Symbol" w:char="F0B2"/>
            </w:r>
          </w:p>
        </w:tc>
      </w:tr>
      <w:tr w:rsidR="004459AA" w:rsidRPr="0082014B" w14:paraId="664AE061" w14:textId="77777777" w:rsidTr="006C55E5">
        <w:tc>
          <w:tcPr>
            <w:tcW w:w="709" w:type="dxa"/>
          </w:tcPr>
          <w:p w14:paraId="638E5B9A" w14:textId="77777777" w:rsidR="004459AA" w:rsidRPr="0082014B" w:rsidRDefault="004459AA" w:rsidP="006C55E5">
            <w:pPr>
              <w:pStyle w:val="TableText"/>
            </w:pPr>
            <w:r w:rsidRPr="0082014B">
              <w:t>69</w:t>
            </w:r>
          </w:p>
        </w:tc>
        <w:tc>
          <w:tcPr>
            <w:tcW w:w="1701" w:type="dxa"/>
          </w:tcPr>
          <w:p w14:paraId="675D09F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27.0149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75465E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25.4747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BD73872" w14:textId="77777777" w:rsidR="004459AA" w:rsidRPr="0082014B" w:rsidRDefault="004459AA" w:rsidP="006C55E5">
            <w:pPr>
              <w:pStyle w:val="TableText"/>
            </w:pPr>
            <w:r w:rsidRPr="0082014B">
              <w:t>139</w:t>
            </w:r>
          </w:p>
        </w:tc>
        <w:tc>
          <w:tcPr>
            <w:tcW w:w="1701" w:type="dxa"/>
          </w:tcPr>
          <w:p w14:paraId="0A9D574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26.4347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12A7EA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9.0079</w:t>
            </w:r>
            <w:r w:rsidRPr="0082014B">
              <w:sym w:font="Symbol" w:char="F0B2"/>
            </w:r>
          </w:p>
        </w:tc>
      </w:tr>
      <w:tr w:rsidR="004459AA" w:rsidRPr="0082014B" w14:paraId="4AE06AD2" w14:textId="77777777" w:rsidTr="006C55E5">
        <w:tc>
          <w:tcPr>
            <w:tcW w:w="709" w:type="dxa"/>
          </w:tcPr>
          <w:p w14:paraId="618EDD27" w14:textId="77777777" w:rsidR="004459AA" w:rsidRPr="0082014B" w:rsidRDefault="004459AA" w:rsidP="006C55E5">
            <w:pPr>
              <w:pStyle w:val="TableText"/>
            </w:pPr>
            <w:r w:rsidRPr="0082014B">
              <w:t>70</w:t>
            </w:r>
          </w:p>
        </w:tc>
        <w:tc>
          <w:tcPr>
            <w:tcW w:w="1701" w:type="dxa"/>
          </w:tcPr>
          <w:p w14:paraId="40C6FAE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27.1873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C956D8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23.9630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B97B18D" w14:textId="77777777" w:rsidR="004459AA" w:rsidRPr="0082014B" w:rsidRDefault="004459AA" w:rsidP="006C55E5">
            <w:pPr>
              <w:pStyle w:val="TableText"/>
            </w:pPr>
          </w:p>
        </w:tc>
        <w:tc>
          <w:tcPr>
            <w:tcW w:w="1701" w:type="dxa"/>
          </w:tcPr>
          <w:p w14:paraId="05836271" w14:textId="77777777" w:rsidR="004459AA" w:rsidRPr="0082014B" w:rsidRDefault="004459AA" w:rsidP="006C55E5">
            <w:pPr>
              <w:pStyle w:val="TableText"/>
            </w:pPr>
          </w:p>
        </w:tc>
        <w:tc>
          <w:tcPr>
            <w:tcW w:w="1897" w:type="dxa"/>
          </w:tcPr>
          <w:p w14:paraId="1C64320A" w14:textId="77777777" w:rsidR="004459AA" w:rsidRPr="0082014B" w:rsidRDefault="004459AA" w:rsidP="006C55E5">
            <w:pPr>
              <w:pStyle w:val="TableText"/>
            </w:pPr>
          </w:p>
        </w:tc>
      </w:tr>
    </w:tbl>
    <w:p w14:paraId="1E6ED52E" w14:textId="77777777" w:rsidR="004459AA" w:rsidRPr="0082014B" w:rsidRDefault="003D7F5E" w:rsidP="004459AA">
      <w:pPr>
        <w:pStyle w:val="N1"/>
      </w:pPr>
      <w:bookmarkStart w:id="159" w:name="TOC02_07_2021_17_26_17_777"/>
      <w:bookmarkStart w:id="160" w:name="TOC02_07_2021_17_32_36_776"/>
      <w:bookmarkEnd w:id="159"/>
      <w:bookmarkEnd w:id="160"/>
      <w:r w:rsidRPr="0082014B">
        <w:t> </w:t>
      </w:r>
      <w:r w:rsidR="004459AA" w:rsidRPr="0082014B">
        <w:t>The</w:t>
      </w:r>
      <w:r w:rsidRPr="0082014B">
        <w:t xml:space="preserve"> </w:t>
      </w:r>
      <w:r w:rsidR="004459AA" w:rsidRPr="0082014B">
        <w:t>grid</w:t>
      </w:r>
      <w:r w:rsidRPr="0082014B">
        <w:t xml:space="preserve"> </w:t>
      </w:r>
      <w:r w:rsidR="004459AA" w:rsidRPr="0082014B">
        <w:t>coordinates</w:t>
      </w:r>
      <w:r w:rsidRPr="0082014B">
        <w:t xml:space="preserve"> </w:t>
      </w:r>
      <w:r w:rsidR="004459AA" w:rsidRPr="0082014B">
        <w:t>for</w:t>
      </w:r>
      <w:r w:rsidRPr="0082014B">
        <w:t xml:space="preserve"> </w:t>
      </w:r>
      <w:r w:rsidR="004459AA" w:rsidRPr="0082014B">
        <w:t>that</w:t>
      </w:r>
      <w:r w:rsidRPr="0082014B">
        <w:t xml:space="preserve"> </w:t>
      </w:r>
      <w:r w:rsidR="004459AA" w:rsidRPr="0082014B">
        <w:t>part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limits</w:t>
      </w:r>
      <w:r w:rsidRPr="0082014B">
        <w:t xml:space="preserve"> </w:t>
      </w:r>
      <w:r w:rsidR="004459AA" w:rsidRPr="0082014B">
        <w:t>where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parts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authorised</w:t>
      </w:r>
      <w:r w:rsidRPr="0082014B">
        <w:t xml:space="preserve"> </w:t>
      </w:r>
      <w:r w:rsidR="004459AA" w:rsidRPr="0082014B">
        <w:t>project</w:t>
      </w:r>
      <w:r w:rsidRPr="0082014B">
        <w:t xml:space="preserve"> </w:t>
      </w:r>
      <w:r w:rsidR="004459AA" w:rsidRPr="0082014B">
        <w:t>comprising</w:t>
      </w:r>
      <w:r w:rsidRPr="0082014B">
        <w:t xml:space="preserve"> </w:t>
      </w:r>
      <w:r w:rsidR="004459AA" w:rsidRPr="0082014B">
        <w:t>Work</w:t>
      </w:r>
      <w:r w:rsidRPr="0082014B">
        <w:t xml:space="preserve"> </w:t>
      </w:r>
      <w:r w:rsidR="004459AA" w:rsidRPr="0082014B">
        <w:t>No.</w:t>
      </w:r>
      <w:r w:rsidRPr="0082014B">
        <w:t xml:space="preserve"> </w:t>
      </w:r>
      <w:r w:rsidR="004459AA" w:rsidRPr="0082014B">
        <w:t>2(a),</w:t>
      </w:r>
      <w:r w:rsidRPr="0082014B">
        <w:t xml:space="preserve"> </w:t>
      </w:r>
      <w:r w:rsidR="004459AA" w:rsidRPr="0082014B">
        <w:t>2(b)</w:t>
      </w:r>
      <w:r w:rsidRPr="0082014B">
        <w:t xml:space="preserve"> </w:t>
      </w:r>
      <w:r w:rsidR="004459AA" w:rsidRPr="0082014B">
        <w:t>and</w:t>
      </w:r>
      <w:r w:rsidRPr="0082014B">
        <w:t xml:space="preserve"> </w:t>
      </w:r>
      <w:r w:rsidR="004459AA" w:rsidRPr="0082014B">
        <w:t>Work</w:t>
      </w:r>
      <w:r w:rsidRPr="0082014B">
        <w:t xml:space="preserve"> </w:t>
      </w:r>
      <w:r w:rsidR="004459AA" w:rsidRPr="0082014B">
        <w:t>No.</w:t>
      </w:r>
      <w:r w:rsidRPr="0082014B">
        <w:t xml:space="preserve"> </w:t>
      </w:r>
      <w:r w:rsidR="004459AA" w:rsidRPr="0082014B">
        <w:t>3(b)</w:t>
      </w:r>
      <w:r w:rsidRPr="0082014B">
        <w:t xml:space="preserve"> </w:t>
      </w:r>
      <w:r w:rsidR="004459AA" w:rsidRPr="0082014B">
        <w:t>may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carried</w:t>
      </w:r>
      <w:r w:rsidRPr="0082014B">
        <w:t xml:space="preserve"> </w:t>
      </w:r>
      <w:r w:rsidR="004459AA" w:rsidRPr="0082014B">
        <w:t>out</w:t>
      </w:r>
      <w:r w:rsidRPr="0082014B">
        <w:t xml:space="preserve"> </w:t>
      </w:r>
      <w:r w:rsidR="004459AA" w:rsidRPr="0082014B">
        <w:t>as</w:t>
      </w:r>
      <w:r w:rsidRPr="0082014B">
        <w:t xml:space="preserve"> </w:t>
      </w:r>
      <w:r w:rsidR="004459AA" w:rsidRPr="0082014B">
        <w:t>shown</w:t>
      </w:r>
      <w:r w:rsidRPr="0082014B">
        <w:t xml:space="preserve"> </w:t>
      </w:r>
      <w:r w:rsidR="004459AA" w:rsidRPr="0082014B">
        <w:t>on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plans</w:t>
      </w:r>
      <w:r w:rsidRPr="0082014B">
        <w:t xml:space="preserve"> </w:t>
      </w:r>
      <w:r w:rsidR="004459AA" w:rsidRPr="0082014B">
        <w:t>are</w:t>
      </w:r>
      <w:r w:rsidRPr="0082014B">
        <w:t xml:space="preserve"> </w:t>
      </w:r>
      <w:r w:rsidR="004459AA" w:rsidRPr="0082014B">
        <w:t>specified</w:t>
      </w:r>
      <w:r w:rsidRPr="0082014B">
        <w:t xml:space="preserve"> </w:t>
      </w:r>
      <w:r w:rsidR="004459AA" w:rsidRPr="0082014B">
        <w:t>below—</w:t>
      </w:r>
    </w:p>
    <w:p w14:paraId="1CF505DA" w14:textId="77777777" w:rsidR="004459AA" w:rsidRPr="0082014B" w:rsidRDefault="004459AA" w:rsidP="004459AA">
      <w:pPr>
        <w:pStyle w:val="TableNumber"/>
      </w:pPr>
      <w:r w:rsidRPr="0082014B">
        <w:t>Table</w:t>
      </w:r>
      <w:r w:rsidR="003D7F5E" w:rsidRPr="0082014B">
        <w:t xml:space="preserve"> </w:t>
      </w:r>
      <w:fldSimple w:instr=" SEQ Table \* ARABIC \* MERGEFORMAT ">
        <w:r w:rsidR="00FC33F4" w:rsidRPr="0082014B">
          <w:rPr>
            <w:noProof/>
          </w:rPr>
          <w:t>3</w:t>
        </w:r>
      </w:fldSimple>
    </w:p>
    <w:tbl>
      <w:tblPr>
        <w:tblW w:w="863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83"/>
        <w:gridCol w:w="1701"/>
        <w:gridCol w:w="1843"/>
        <w:gridCol w:w="709"/>
        <w:gridCol w:w="1701"/>
        <w:gridCol w:w="1897"/>
      </w:tblGrid>
      <w:tr w:rsidR="004459AA" w:rsidRPr="0082014B" w14:paraId="358C24F5" w14:textId="77777777" w:rsidTr="006C55E5"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7EEE4240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5708B16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948BF5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2C9FBFC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9D4E569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</w:tcPr>
          <w:p w14:paraId="0771D885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</w:tr>
      <w:tr w:rsidR="004459AA" w:rsidRPr="0082014B" w14:paraId="1303959B" w14:textId="77777777" w:rsidTr="006C55E5">
        <w:tc>
          <w:tcPr>
            <w:tcW w:w="783" w:type="dxa"/>
          </w:tcPr>
          <w:p w14:paraId="5C729F26" w14:textId="77777777" w:rsidR="004459AA" w:rsidRPr="0082014B" w:rsidRDefault="004459AA" w:rsidP="006C55E5">
            <w:pPr>
              <w:pStyle w:val="TableText"/>
            </w:pPr>
            <w:r w:rsidRPr="0082014B">
              <w:t>1</w:t>
            </w:r>
          </w:p>
        </w:tc>
        <w:tc>
          <w:tcPr>
            <w:tcW w:w="1701" w:type="dxa"/>
          </w:tcPr>
          <w:p w14:paraId="34504DF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52.3821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7CC02C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37.2248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8936469" w14:textId="77777777" w:rsidR="004459AA" w:rsidRPr="0082014B" w:rsidRDefault="004459AA" w:rsidP="006C55E5">
            <w:pPr>
              <w:pStyle w:val="TableText"/>
            </w:pPr>
            <w:r w:rsidRPr="0082014B">
              <w:t>48</w:t>
            </w:r>
          </w:p>
        </w:tc>
        <w:tc>
          <w:tcPr>
            <w:tcW w:w="1701" w:type="dxa"/>
          </w:tcPr>
          <w:p w14:paraId="097FDB0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22.9375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901541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11’0.1216</w:t>
            </w:r>
            <w:r w:rsidRPr="0082014B">
              <w:sym w:font="Symbol" w:char="F0B2"/>
            </w:r>
          </w:p>
        </w:tc>
      </w:tr>
      <w:tr w:rsidR="004459AA" w:rsidRPr="0082014B" w14:paraId="679D75A3" w14:textId="77777777" w:rsidTr="006C55E5">
        <w:tc>
          <w:tcPr>
            <w:tcW w:w="783" w:type="dxa"/>
          </w:tcPr>
          <w:p w14:paraId="0B8F04F9" w14:textId="77777777" w:rsidR="004459AA" w:rsidRPr="0082014B" w:rsidRDefault="004459AA" w:rsidP="006C55E5">
            <w:pPr>
              <w:pStyle w:val="TableText"/>
            </w:pPr>
            <w:r w:rsidRPr="0082014B">
              <w:t>2</w:t>
            </w:r>
          </w:p>
        </w:tc>
        <w:tc>
          <w:tcPr>
            <w:tcW w:w="1701" w:type="dxa"/>
          </w:tcPr>
          <w:p w14:paraId="08BE77A3" w14:textId="77777777" w:rsidR="004459AA" w:rsidRPr="0082014B" w:rsidRDefault="004459AA" w:rsidP="006C55E5">
            <w:pPr>
              <w:pStyle w:val="TableText"/>
            </w:pPr>
            <w:r w:rsidRPr="0082014B">
              <w:t>50°41’</w:t>
            </w:r>
            <w:r w:rsidR="003D7F5E" w:rsidRPr="0082014B">
              <w:t xml:space="preserve"> </w:t>
            </w:r>
            <w:r w:rsidRPr="0082014B">
              <w:t>11.3500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E005E0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21’55.8599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F2382F7" w14:textId="77777777" w:rsidR="004459AA" w:rsidRPr="0082014B" w:rsidRDefault="004459AA" w:rsidP="006C55E5">
            <w:pPr>
              <w:pStyle w:val="TableText"/>
            </w:pPr>
            <w:r w:rsidRPr="0082014B">
              <w:t>49</w:t>
            </w:r>
          </w:p>
        </w:tc>
        <w:tc>
          <w:tcPr>
            <w:tcW w:w="1701" w:type="dxa"/>
          </w:tcPr>
          <w:p w14:paraId="50640A7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39’22.9921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8F2045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10’59.8545</w:t>
            </w:r>
            <w:r w:rsidRPr="0082014B">
              <w:sym w:font="Symbol" w:char="F0B2"/>
            </w:r>
          </w:p>
        </w:tc>
      </w:tr>
      <w:tr w:rsidR="004459AA" w:rsidRPr="0082014B" w14:paraId="0FCE0FF9" w14:textId="77777777" w:rsidTr="006C55E5">
        <w:tc>
          <w:tcPr>
            <w:tcW w:w="783" w:type="dxa"/>
          </w:tcPr>
          <w:p w14:paraId="1EB6EDF8" w14:textId="77777777" w:rsidR="004459AA" w:rsidRPr="0082014B" w:rsidRDefault="004459AA" w:rsidP="006C55E5">
            <w:pPr>
              <w:pStyle w:val="TableText"/>
            </w:pPr>
            <w:r w:rsidRPr="0082014B">
              <w:t>3</w:t>
            </w:r>
          </w:p>
        </w:tc>
        <w:tc>
          <w:tcPr>
            <w:tcW w:w="1701" w:type="dxa"/>
          </w:tcPr>
          <w:p w14:paraId="6AD4115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53.9451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4A9428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21’30.9561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C6A9A8C" w14:textId="77777777" w:rsidR="004459AA" w:rsidRPr="0082014B" w:rsidRDefault="004459AA" w:rsidP="006C55E5">
            <w:pPr>
              <w:pStyle w:val="TableText"/>
            </w:pPr>
            <w:r w:rsidRPr="0082014B">
              <w:t>50</w:t>
            </w:r>
          </w:p>
        </w:tc>
        <w:tc>
          <w:tcPr>
            <w:tcW w:w="1701" w:type="dxa"/>
          </w:tcPr>
          <w:p w14:paraId="30B7D4B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23.0026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7681A8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59.8032</w:t>
            </w:r>
            <w:r w:rsidRPr="0082014B">
              <w:sym w:font="Symbol" w:char="F0B2"/>
            </w:r>
          </w:p>
        </w:tc>
      </w:tr>
      <w:tr w:rsidR="004459AA" w:rsidRPr="0082014B" w14:paraId="3F95ADB8" w14:textId="77777777" w:rsidTr="006C55E5">
        <w:tc>
          <w:tcPr>
            <w:tcW w:w="783" w:type="dxa"/>
          </w:tcPr>
          <w:p w14:paraId="6F478B03" w14:textId="77777777" w:rsidR="004459AA" w:rsidRPr="0082014B" w:rsidRDefault="004459AA" w:rsidP="006C55E5">
            <w:pPr>
              <w:pStyle w:val="TableText"/>
            </w:pPr>
            <w:r w:rsidRPr="0082014B">
              <w:t>4</w:t>
            </w:r>
          </w:p>
        </w:tc>
        <w:tc>
          <w:tcPr>
            <w:tcW w:w="1701" w:type="dxa"/>
          </w:tcPr>
          <w:p w14:paraId="26ACDDD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43.2945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0C73C6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8.2445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663FC5B" w14:textId="77777777" w:rsidR="004459AA" w:rsidRPr="0082014B" w:rsidRDefault="004459AA" w:rsidP="006C55E5">
            <w:pPr>
              <w:pStyle w:val="TableText"/>
            </w:pPr>
            <w:r w:rsidRPr="0082014B">
              <w:t>51</w:t>
            </w:r>
          </w:p>
        </w:tc>
        <w:tc>
          <w:tcPr>
            <w:tcW w:w="1701" w:type="dxa"/>
          </w:tcPr>
          <w:p w14:paraId="44D4DB7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23.0301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4F53F9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59.6688</w:t>
            </w:r>
            <w:r w:rsidRPr="0082014B">
              <w:sym w:font="Symbol" w:char="F0B2"/>
            </w:r>
          </w:p>
        </w:tc>
      </w:tr>
      <w:tr w:rsidR="004459AA" w:rsidRPr="0082014B" w14:paraId="336D5C74" w14:textId="77777777" w:rsidTr="006C55E5">
        <w:tc>
          <w:tcPr>
            <w:tcW w:w="783" w:type="dxa"/>
          </w:tcPr>
          <w:p w14:paraId="6C363D37" w14:textId="77777777" w:rsidR="004459AA" w:rsidRPr="0082014B" w:rsidRDefault="004459AA" w:rsidP="006C55E5">
            <w:pPr>
              <w:pStyle w:val="TableText"/>
            </w:pPr>
            <w:r w:rsidRPr="0082014B">
              <w:t>5</w:t>
            </w:r>
          </w:p>
        </w:tc>
        <w:tc>
          <w:tcPr>
            <w:tcW w:w="1701" w:type="dxa"/>
          </w:tcPr>
          <w:p w14:paraId="77D74AD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11.9503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95FB8B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58.1743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83DC90E" w14:textId="77777777" w:rsidR="004459AA" w:rsidRPr="0082014B" w:rsidRDefault="004459AA" w:rsidP="006C55E5">
            <w:pPr>
              <w:pStyle w:val="TableText"/>
            </w:pPr>
            <w:r w:rsidRPr="0082014B">
              <w:t>52</w:t>
            </w:r>
          </w:p>
        </w:tc>
        <w:tc>
          <w:tcPr>
            <w:tcW w:w="1701" w:type="dxa"/>
          </w:tcPr>
          <w:p w14:paraId="4556D4A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23.0417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F282DA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59.6121</w:t>
            </w:r>
            <w:r w:rsidRPr="0082014B">
              <w:sym w:font="Symbol" w:char="F0B2"/>
            </w:r>
          </w:p>
        </w:tc>
      </w:tr>
      <w:tr w:rsidR="004459AA" w:rsidRPr="0082014B" w14:paraId="1153E77C" w14:textId="77777777" w:rsidTr="006C55E5">
        <w:tc>
          <w:tcPr>
            <w:tcW w:w="783" w:type="dxa"/>
          </w:tcPr>
          <w:p w14:paraId="0580ABBB" w14:textId="77777777" w:rsidR="004459AA" w:rsidRPr="0082014B" w:rsidRDefault="004459AA" w:rsidP="006C55E5">
            <w:pPr>
              <w:pStyle w:val="TableText"/>
            </w:pPr>
            <w:r w:rsidRPr="0082014B">
              <w:t>6</w:t>
            </w:r>
          </w:p>
        </w:tc>
        <w:tc>
          <w:tcPr>
            <w:tcW w:w="1701" w:type="dxa"/>
          </w:tcPr>
          <w:p w14:paraId="3448D36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42.</w:t>
            </w:r>
            <w:r w:rsidR="003D7F5E" w:rsidRPr="0082014B">
              <w:t xml:space="preserve"> </w:t>
            </w:r>
            <w:r w:rsidRPr="0082014B">
              <w:t>3197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8E26E7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48.6579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1B545A4" w14:textId="77777777" w:rsidR="004459AA" w:rsidRPr="0082014B" w:rsidRDefault="004459AA" w:rsidP="006C55E5">
            <w:pPr>
              <w:pStyle w:val="TableText"/>
            </w:pPr>
            <w:r w:rsidRPr="0082014B">
              <w:t>53</w:t>
            </w:r>
          </w:p>
        </w:tc>
        <w:tc>
          <w:tcPr>
            <w:tcW w:w="1701" w:type="dxa"/>
          </w:tcPr>
          <w:p w14:paraId="323D801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23.0889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C66DDB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59.3814</w:t>
            </w:r>
            <w:r w:rsidRPr="0082014B">
              <w:sym w:font="Symbol" w:char="F0B2"/>
            </w:r>
          </w:p>
        </w:tc>
      </w:tr>
      <w:tr w:rsidR="004459AA" w:rsidRPr="0082014B" w14:paraId="5E5239BD" w14:textId="77777777" w:rsidTr="006C55E5">
        <w:tc>
          <w:tcPr>
            <w:tcW w:w="783" w:type="dxa"/>
          </w:tcPr>
          <w:p w14:paraId="5AE43039" w14:textId="77777777" w:rsidR="004459AA" w:rsidRPr="0082014B" w:rsidRDefault="004459AA" w:rsidP="006C55E5">
            <w:pPr>
              <w:pStyle w:val="TableText"/>
            </w:pPr>
            <w:r w:rsidRPr="0082014B">
              <w:t>7</w:t>
            </w:r>
          </w:p>
        </w:tc>
        <w:tc>
          <w:tcPr>
            <w:tcW w:w="1701" w:type="dxa"/>
          </w:tcPr>
          <w:p w14:paraId="7F1AF30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32.8206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7EABBE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45.6028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3372460" w14:textId="77777777" w:rsidR="004459AA" w:rsidRPr="0082014B" w:rsidRDefault="004459AA" w:rsidP="006C55E5">
            <w:pPr>
              <w:pStyle w:val="TableText"/>
            </w:pPr>
            <w:r w:rsidRPr="0082014B">
              <w:t>54</w:t>
            </w:r>
          </w:p>
        </w:tc>
        <w:tc>
          <w:tcPr>
            <w:tcW w:w="1701" w:type="dxa"/>
          </w:tcPr>
          <w:p w14:paraId="457B24B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40.5733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03CFA1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7.2790</w:t>
            </w:r>
            <w:r w:rsidRPr="0082014B">
              <w:sym w:font="Symbol" w:char="F0B2"/>
            </w:r>
          </w:p>
        </w:tc>
      </w:tr>
      <w:tr w:rsidR="004459AA" w:rsidRPr="0082014B" w14:paraId="5A608AF7" w14:textId="77777777" w:rsidTr="006C55E5">
        <w:tc>
          <w:tcPr>
            <w:tcW w:w="783" w:type="dxa"/>
          </w:tcPr>
          <w:p w14:paraId="137DE027" w14:textId="77777777" w:rsidR="004459AA" w:rsidRPr="0082014B" w:rsidRDefault="004459AA" w:rsidP="006C55E5">
            <w:pPr>
              <w:pStyle w:val="TableText"/>
            </w:pPr>
            <w:r w:rsidRPr="0082014B">
              <w:t>8</w:t>
            </w:r>
          </w:p>
        </w:tc>
        <w:tc>
          <w:tcPr>
            <w:tcW w:w="1701" w:type="dxa"/>
          </w:tcPr>
          <w:p w14:paraId="5F0CFF8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32.7858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0B2A85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45.5916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0F0FF74" w14:textId="77777777" w:rsidR="004459AA" w:rsidRPr="0082014B" w:rsidRDefault="004459AA" w:rsidP="006C55E5">
            <w:pPr>
              <w:pStyle w:val="TableText"/>
            </w:pPr>
            <w:r w:rsidRPr="0082014B">
              <w:t>55</w:t>
            </w:r>
          </w:p>
        </w:tc>
        <w:tc>
          <w:tcPr>
            <w:tcW w:w="1701" w:type="dxa"/>
          </w:tcPr>
          <w:p w14:paraId="2884C38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56.8348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84F043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12’29.9698</w:t>
            </w:r>
            <w:r w:rsidRPr="0082014B">
              <w:sym w:font="Symbol" w:char="F0B2"/>
            </w:r>
          </w:p>
        </w:tc>
      </w:tr>
      <w:tr w:rsidR="004459AA" w:rsidRPr="0082014B" w14:paraId="4B34A6FA" w14:textId="77777777" w:rsidTr="006C55E5">
        <w:tc>
          <w:tcPr>
            <w:tcW w:w="783" w:type="dxa"/>
          </w:tcPr>
          <w:p w14:paraId="44C0044A" w14:textId="77777777" w:rsidR="004459AA" w:rsidRPr="0082014B" w:rsidRDefault="004459AA" w:rsidP="006C55E5">
            <w:pPr>
              <w:pStyle w:val="TableText"/>
            </w:pPr>
            <w:r w:rsidRPr="0082014B">
              <w:lastRenderedPageBreak/>
              <w:t>9</w:t>
            </w:r>
          </w:p>
        </w:tc>
        <w:tc>
          <w:tcPr>
            <w:tcW w:w="1701" w:type="dxa"/>
          </w:tcPr>
          <w:p w14:paraId="15716D9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32.7633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B850F9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45.5843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AB50639" w14:textId="77777777" w:rsidR="004459AA" w:rsidRPr="0082014B" w:rsidRDefault="004459AA" w:rsidP="006C55E5">
            <w:pPr>
              <w:pStyle w:val="TableText"/>
            </w:pPr>
            <w:r w:rsidRPr="0082014B">
              <w:t>56</w:t>
            </w:r>
          </w:p>
        </w:tc>
        <w:tc>
          <w:tcPr>
            <w:tcW w:w="1701" w:type="dxa"/>
          </w:tcPr>
          <w:p w14:paraId="0DBCB32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46.1905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B313E6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13’</w:t>
            </w:r>
            <w:r w:rsidR="003D7F5E" w:rsidRPr="0082014B">
              <w:t xml:space="preserve"> </w:t>
            </w:r>
            <w:r w:rsidRPr="0082014B">
              <w:t>4.6597</w:t>
            </w:r>
            <w:r w:rsidRPr="0082014B">
              <w:sym w:font="Symbol" w:char="F0B2"/>
            </w:r>
          </w:p>
        </w:tc>
      </w:tr>
      <w:tr w:rsidR="004459AA" w:rsidRPr="0082014B" w14:paraId="5A6F416F" w14:textId="77777777" w:rsidTr="006C55E5">
        <w:tc>
          <w:tcPr>
            <w:tcW w:w="783" w:type="dxa"/>
          </w:tcPr>
          <w:p w14:paraId="3DF69452" w14:textId="77777777" w:rsidR="004459AA" w:rsidRPr="0082014B" w:rsidRDefault="004459AA" w:rsidP="006C55E5">
            <w:pPr>
              <w:pStyle w:val="TableText"/>
            </w:pPr>
            <w:r w:rsidRPr="0082014B">
              <w:t>10</w:t>
            </w:r>
          </w:p>
        </w:tc>
        <w:tc>
          <w:tcPr>
            <w:tcW w:w="1701" w:type="dxa"/>
          </w:tcPr>
          <w:p w14:paraId="37A4DCE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22.7987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ABBCFA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42.3409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21A20EC" w14:textId="77777777" w:rsidR="004459AA" w:rsidRPr="0082014B" w:rsidRDefault="004459AA" w:rsidP="006C55E5">
            <w:pPr>
              <w:pStyle w:val="TableText"/>
            </w:pPr>
            <w:r w:rsidRPr="0082014B">
              <w:t>57</w:t>
            </w:r>
          </w:p>
        </w:tc>
        <w:tc>
          <w:tcPr>
            <w:tcW w:w="1701" w:type="dxa"/>
          </w:tcPr>
          <w:p w14:paraId="5F6DBCB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26.4347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FEEE26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9.0079</w:t>
            </w:r>
            <w:r w:rsidRPr="0082014B">
              <w:sym w:font="Symbol" w:char="F0B2"/>
            </w:r>
          </w:p>
        </w:tc>
      </w:tr>
      <w:tr w:rsidR="004459AA" w:rsidRPr="0082014B" w14:paraId="7E247EB7" w14:textId="77777777" w:rsidTr="006C55E5">
        <w:tc>
          <w:tcPr>
            <w:tcW w:w="783" w:type="dxa"/>
          </w:tcPr>
          <w:p w14:paraId="792E20E1" w14:textId="77777777" w:rsidR="004459AA" w:rsidRPr="0082014B" w:rsidRDefault="004459AA" w:rsidP="006C55E5">
            <w:pPr>
              <w:pStyle w:val="TableText"/>
            </w:pPr>
            <w:r w:rsidRPr="0082014B">
              <w:t>11</w:t>
            </w:r>
          </w:p>
        </w:tc>
        <w:tc>
          <w:tcPr>
            <w:tcW w:w="1701" w:type="dxa"/>
          </w:tcPr>
          <w:p w14:paraId="79B0449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31.7775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A44EBA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16’</w:t>
            </w:r>
            <w:r w:rsidR="003D7F5E" w:rsidRPr="0082014B">
              <w:t xml:space="preserve"> </w:t>
            </w:r>
            <w:r w:rsidRPr="0082014B">
              <w:t>26.9705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111AE40" w14:textId="77777777" w:rsidR="004459AA" w:rsidRPr="0082014B" w:rsidRDefault="004459AA" w:rsidP="006C55E5">
            <w:pPr>
              <w:pStyle w:val="TableText"/>
            </w:pPr>
            <w:r w:rsidRPr="0082014B">
              <w:t>58</w:t>
            </w:r>
          </w:p>
        </w:tc>
        <w:tc>
          <w:tcPr>
            <w:tcW w:w="1701" w:type="dxa"/>
          </w:tcPr>
          <w:p w14:paraId="5E56B0D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44.1096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ECA9E3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10.6548</w:t>
            </w:r>
            <w:r w:rsidRPr="0082014B">
              <w:sym w:font="Symbol" w:char="F0B2"/>
            </w:r>
          </w:p>
        </w:tc>
      </w:tr>
      <w:tr w:rsidR="004459AA" w:rsidRPr="0082014B" w14:paraId="2056073A" w14:textId="77777777" w:rsidTr="006C55E5">
        <w:tc>
          <w:tcPr>
            <w:tcW w:w="783" w:type="dxa"/>
          </w:tcPr>
          <w:p w14:paraId="591E3168" w14:textId="77777777" w:rsidR="004459AA" w:rsidRPr="0082014B" w:rsidRDefault="004459AA" w:rsidP="006C55E5">
            <w:pPr>
              <w:pStyle w:val="TableText"/>
            </w:pPr>
            <w:r w:rsidRPr="0082014B">
              <w:t>12</w:t>
            </w:r>
          </w:p>
        </w:tc>
        <w:tc>
          <w:tcPr>
            <w:tcW w:w="1701" w:type="dxa"/>
          </w:tcPr>
          <w:p w14:paraId="765A579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13.3226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2DF42E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16’</w:t>
            </w:r>
            <w:r w:rsidR="003D7F5E" w:rsidRPr="0082014B">
              <w:t xml:space="preserve"> </w:t>
            </w:r>
            <w:r w:rsidRPr="0082014B">
              <w:t>17.0707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A157181" w14:textId="77777777" w:rsidR="004459AA" w:rsidRPr="0082014B" w:rsidRDefault="004459AA" w:rsidP="006C55E5">
            <w:pPr>
              <w:pStyle w:val="TableText"/>
            </w:pPr>
            <w:r w:rsidRPr="0082014B">
              <w:t>59</w:t>
            </w:r>
          </w:p>
        </w:tc>
        <w:tc>
          <w:tcPr>
            <w:tcW w:w="1701" w:type="dxa"/>
          </w:tcPr>
          <w:p w14:paraId="33B02B7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25.6547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87F8D2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2.8378</w:t>
            </w:r>
            <w:r w:rsidRPr="0082014B">
              <w:sym w:font="Symbol" w:char="F0B2"/>
            </w:r>
          </w:p>
        </w:tc>
      </w:tr>
      <w:tr w:rsidR="004459AA" w:rsidRPr="0082014B" w14:paraId="3AB8063A" w14:textId="77777777" w:rsidTr="006C55E5">
        <w:tc>
          <w:tcPr>
            <w:tcW w:w="783" w:type="dxa"/>
          </w:tcPr>
          <w:p w14:paraId="1F60068D" w14:textId="77777777" w:rsidR="004459AA" w:rsidRPr="0082014B" w:rsidRDefault="004459AA" w:rsidP="006C55E5">
            <w:pPr>
              <w:pStyle w:val="TableText"/>
            </w:pPr>
            <w:r w:rsidRPr="0082014B">
              <w:t>13</w:t>
            </w:r>
          </w:p>
        </w:tc>
        <w:tc>
          <w:tcPr>
            <w:tcW w:w="1701" w:type="dxa"/>
          </w:tcPr>
          <w:p w14:paraId="41E817D4" w14:textId="77777777" w:rsidR="004459AA" w:rsidRPr="0082014B" w:rsidRDefault="004459AA" w:rsidP="006C55E5">
            <w:pPr>
              <w:pStyle w:val="TableText"/>
            </w:pPr>
            <w:r w:rsidRPr="0082014B">
              <w:t>50°38’</w:t>
            </w:r>
            <w:r w:rsidR="003D7F5E" w:rsidRPr="0082014B">
              <w:t xml:space="preserve"> </w:t>
            </w:r>
            <w:r w:rsidRPr="0082014B">
              <w:t>41.3993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FE6FA3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22.9538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B1A7795" w14:textId="77777777" w:rsidR="004459AA" w:rsidRPr="0082014B" w:rsidRDefault="004459AA" w:rsidP="006C55E5">
            <w:pPr>
              <w:pStyle w:val="TableText"/>
            </w:pPr>
            <w:r w:rsidRPr="0082014B">
              <w:t>60</w:t>
            </w:r>
          </w:p>
        </w:tc>
        <w:tc>
          <w:tcPr>
            <w:tcW w:w="1701" w:type="dxa"/>
          </w:tcPr>
          <w:p w14:paraId="216A7A5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27.9442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CE4A5C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5.7145</w:t>
            </w:r>
            <w:r w:rsidRPr="0082014B">
              <w:sym w:font="Symbol" w:char="F0B2"/>
            </w:r>
          </w:p>
        </w:tc>
      </w:tr>
      <w:tr w:rsidR="004459AA" w:rsidRPr="0082014B" w14:paraId="21402411" w14:textId="77777777" w:rsidTr="006C55E5">
        <w:tc>
          <w:tcPr>
            <w:tcW w:w="783" w:type="dxa"/>
          </w:tcPr>
          <w:p w14:paraId="40D3B77C" w14:textId="77777777" w:rsidR="004459AA" w:rsidRPr="0082014B" w:rsidRDefault="004459AA" w:rsidP="006C55E5">
            <w:pPr>
              <w:pStyle w:val="TableText"/>
            </w:pPr>
            <w:r w:rsidRPr="0082014B">
              <w:t>14</w:t>
            </w:r>
          </w:p>
        </w:tc>
        <w:tc>
          <w:tcPr>
            <w:tcW w:w="1701" w:type="dxa"/>
          </w:tcPr>
          <w:p w14:paraId="1532F6C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19.2087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F31E4E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18.3535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826EC4D" w14:textId="77777777" w:rsidR="004459AA" w:rsidRPr="0082014B" w:rsidRDefault="004459AA" w:rsidP="006C55E5">
            <w:pPr>
              <w:pStyle w:val="TableText"/>
            </w:pPr>
            <w:r w:rsidRPr="0082014B">
              <w:t>61</w:t>
            </w:r>
          </w:p>
        </w:tc>
        <w:tc>
          <w:tcPr>
            <w:tcW w:w="1701" w:type="dxa"/>
          </w:tcPr>
          <w:p w14:paraId="284407E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33.7315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4F0497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12.9866</w:t>
            </w:r>
            <w:r w:rsidRPr="0082014B">
              <w:sym w:font="Symbol" w:char="F0B2"/>
            </w:r>
          </w:p>
        </w:tc>
      </w:tr>
      <w:tr w:rsidR="004459AA" w:rsidRPr="0082014B" w14:paraId="25519196" w14:textId="77777777" w:rsidTr="006C55E5">
        <w:tc>
          <w:tcPr>
            <w:tcW w:w="783" w:type="dxa"/>
          </w:tcPr>
          <w:p w14:paraId="34B469FB" w14:textId="77777777" w:rsidR="004459AA" w:rsidRPr="0082014B" w:rsidRDefault="004459AA" w:rsidP="006C55E5">
            <w:pPr>
              <w:pStyle w:val="TableText"/>
            </w:pPr>
            <w:r w:rsidRPr="0082014B">
              <w:t>15</w:t>
            </w:r>
          </w:p>
        </w:tc>
        <w:tc>
          <w:tcPr>
            <w:tcW w:w="1701" w:type="dxa"/>
          </w:tcPr>
          <w:p w14:paraId="085298C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19.3373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3BCC96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17.7245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C87B249" w14:textId="77777777" w:rsidR="004459AA" w:rsidRPr="0082014B" w:rsidRDefault="004459AA" w:rsidP="006C55E5">
            <w:pPr>
              <w:pStyle w:val="TableText"/>
            </w:pPr>
            <w:r w:rsidRPr="0082014B">
              <w:t>62</w:t>
            </w:r>
          </w:p>
        </w:tc>
        <w:tc>
          <w:tcPr>
            <w:tcW w:w="1701" w:type="dxa"/>
          </w:tcPr>
          <w:p w14:paraId="5CCF7EF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36.0255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F47ECB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15.9940</w:t>
            </w:r>
            <w:r w:rsidRPr="0082014B">
              <w:sym w:font="Symbol" w:char="F0B2"/>
            </w:r>
          </w:p>
        </w:tc>
      </w:tr>
      <w:tr w:rsidR="004459AA" w:rsidRPr="0082014B" w14:paraId="5160311B" w14:textId="77777777" w:rsidTr="006C55E5">
        <w:tc>
          <w:tcPr>
            <w:tcW w:w="783" w:type="dxa"/>
          </w:tcPr>
          <w:p w14:paraId="454ADE31" w14:textId="77777777" w:rsidR="004459AA" w:rsidRPr="0082014B" w:rsidRDefault="004459AA" w:rsidP="006C55E5">
            <w:pPr>
              <w:pStyle w:val="TableText"/>
            </w:pPr>
            <w:r w:rsidRPr="0082014B">
              <w:t>16</w:t>
            </w:r>
          </w:p>
        </w:tc>
        <w:tc>
          <w:tcPr>
            <w:tcW w:w="1701" w:type="dxa"/>
          </w:tcPr>
          <w:p w14:paraId="643AC83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19.</w:t>
            </w:r>
            <w:r w:rsidR="003D7F5E" w:rsidRPr="0082014B">
              <w:t xml:space="preserve"> </w:t>
            </w:r>
            <w:r w:rsidRPr="0082014B">
              <w:t>5025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E1F5AE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16.9170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3EEBB29" w14:textId="77777777" w:rsidR="004459AA" w:rsidRPr="0082014B" w:rsidRDefault="004459AA" w:rsidP="006C55E5">
            <w:pPr>
              <w:pStyle w:val="TableText"/>
            </w:pPr>
            <w:r w:rsidRPr="0082014B">
              <w:t>63</w:t>
            </w:r>
          </w:p>
        </w:tc>
        <w:tc>
          <w:tcPr>
            <w:tcW w:w="1701" w:type="dxa"/>
          </w:tcPr>
          <w:p w14:paraId="088F080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42.</w:t>
            </w:r>
            <w:r w:rsidR="003D7F5E" w:rsidRPr="0082014B">
              <w:t xml:space="preserve"> </w:t>
            </w:r>
            <w:r w:rsidRPr="0082014B">
              <w:t>3252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234099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24.2532</w:t>
            </w:r>
            <w:r w:rsidRPr="0082014B">
              <w:sym w:font="Symbol" w:char="F0B2"/>
            </w:r>
          </w:p>
        </w:tc>
      </w:tr>
      <w:tr w:rsidR="004459AA" w:rsidRPr="0082014B" w14:paraId="50C31314" w14:textId="77777777" w:rsidTr="006C55E5">
        <w:tc>
          <w:tcPr>
            <w:tcW w:w="783" w:type="dxa"/>
          </w:tcPr>
          <w:p w14:paraId="7248B771" w14:textId="77777777" w:rsidR="004459AA" w:rsidRPr="0082014B" w:rsidRDefault="004459AA" w:rsidP="006C55E5">
            <w:pPr>
              <w:pStyle w:val="TableText"/>
            </w:pPr>
            <w:r w:rsidRPr="0082014B">
              <w:t>17</w:t>
            </w:r>
          </w:p>
        </w:tc>
        <w:tc>
          <w:tcPr>
            <w:tcW w:w="1701" w:type="dxa"/>
          </w:tcPr>
          <w:p w14:paraId="6AB253B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19.</w:t>
            </w:r>
            <w:r w:rsidR="003D7F5E" w:rsidRPr="0082014B">
              <w:t xml:space="preserve"> </w:t>
            </w:r>
            <w:r w:rsidRPr="0082014B">
              <w:t>6186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641D85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16.3492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7163590" w14:textId="77777777" w:rsidR="004459AA" w:rsidRPr="0082014B" w:rsidRDefault="004459AA" w:rsidP="006C55E5">
            <w:pPr>
              <w:pStyle w:val="TableText"/>
            </w:pPr>
            <w:r w:rsidRPr="0082014B">
              <w:t>64</w:t>
            </w:r>
          </w:p>
        </w:tc>
        <w:tc>
          <w:tcPr>
            <w:tcW w:w="1701" w:type="dxa"/>
          </w:tcPr>
          <w:p w14:paraId="6A119D9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50.0795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0D89B1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34.4205</w:t>
            </w:r>
            <w:r w:rsidRPr="0082014B">
              <w:sym w:font="Symbol" w:char="F0B2"/>
            </w:r>
          </w:p>
        </w:tc>
      </w:tr>
      <w:tr w:rsidR="004459AA" w:rsidRPr="0082014B" w14:paraId="44C9DB37" w14:textId="77777777" w:rsidTr="006C55E5">
        <w:tc>
          <w:tcPr>
            <w:tcW w:w="783" w:type="dxa"/>
          </w:tcPr>
          <w:p w14:paraId="66BFCFEA" w14:textId="77777777" w:rsidR="004459AA" w:rsidRPr="0082014B" w:rsidRDefault="004459AA" w:rsidP="006C55E5">
            <w:pPr>
              <w:pStyle w:val="TableText"/>
            </w:pPr>
            <w:r w:rsidRPr="0082014B">
              <w:t>18</w:t>
            </w:r>
          </w:p>
        </w:tc>
        <w:tc>
          <w:tcPr>
            <w:tcW w:w="1701" w:type="dxa"/>
          </w:tcPr>
          <w:p w14:paraId="6798223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19.</w:t>
            </w:r>
            <w:r w:rsidR="003D7F5E" w:rsidRPr="0082014B">
              <w:t xml:space="preserve"> </w:t>
            </w:r>
            <w:r w:rsidRPr="0082014B">
              <w:t>6908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264980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15.9965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8282EE8" w14:textId="77777777" w:rsidR="004459AA" w:rsidRPr="0082014B" w:rsidRDefault="004459AA" w:rsidP="006C55E5">
            <w:pPr>
              <w:pStyle w:val="TableText"/>
            </w:pPr>
            <w:r w:rsidRPr="0082014B">
              <w:t>65</w:t>
            </w:r>
          </w:p>
        </w:tc>
        <w:tc>
          <w:tcPr>
            <w:tcW w:w="1701" w:type="dxa"/>
          </w:tcPr>
          <w:p w14:paraId="389C849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0.5900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797C76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48.2036</w:t>
            </w:r>
            <w:r w:rsidRPr="0082014B">
              <w:sym w:font="Symbol" w:char="F0B2"/>
            </w:r>
          </w:p>
        </w:tc>
      </w:tr>
      <w:tr w:rsidR="004459AA" w:rsidRPr="0082014B" w14:paraId="4605CE02" w14:textId="77777777" w:rsidTr="006C55E5">
        <w:tc>
          <w:tcPr>
            <w:tcW w:w="783" w:type="dxa"/>
          </w:tcPr>
          <w:p w14:paraId="0EEB9F2E" w14:textId="77777777" w:rsidR="004459AA" w:rsidRPr="0082014B" w:rsidRDefault="004459AA" w:rsidP="006C55E5">
            <w:pPr>
              <w:pStyle w:val="TableText"/>
            </w:pPr>
            <w:r w:rsidRPr="0082014B">
              <w:t>19</w:t>
            </w:r>
          </w:p>
        </w:tc>
        <w:tc>
          <w:tcPr>
            <w:tcW w:w="1701" w:type="dxa"/>
          </w:tcPr>
          <w:p w14:paraId="0046652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19.</w:t>
            </w:r>
            <w:r w:rsidR="003D7F5E" w:rsidRPr="0082014B">
              <w:t xml:space="preserve"> </w:t>
            </w:r>
            <w:r w:rsidRPr="0082014B">
              <w:t>7648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7A360E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15.6344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1C99905" w14:textId="77777777" w:rsidR="004459AA" w:rsidRPr="0082014B" w:rsidRDefault="004459AA" w:rsidP="006C55E5">
            <w:pPr>
              <w:pStyle w:val="TableText"/>
            </w:pPr>
            <w:r w:rsidRPr="0082014B">
              <w:t>66</w:t>
            </w:r>
          </w:p>
        </w:tc>
        <w:tc>
          <w:tcPr>
            <w:tcW w:w="1701" w:type="dxa"/>
          </w:tcPr>
          <w:p w14:paraId="6E003CE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2.6269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A2CDC2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50.8749</w:t>
            </w:r>
            <w:r w:rsidRPr="0082014B">
              <w:sym w:font="Symbol" w:char="F0B2"/>
            </w:r>
          </w:p>
        </w:tc>
      </w:tr>
      <w:tr w:rsidR="004459AA" w:rsidRPr="0082014B" w14:paraId="728908EC" w14:textId="77777777" w:rsidTr="006C55E5">
        <w:tc>
          <w:tcPr>
            <w:tcW w:w="783" w:type="dxa"/>
          </w:tcPr>
          <w:p w14:paraId="67BCEB68" w14:textId="77777777" w:rsidR="004459AA" w:rsidRPr="0082014B" w:rsidRDefault="004459AA" w:rsidP="006C55E5">
            <w:pPr>
              <w:pStyle w:val="TableText"/>
            </w:pPr>
            <w:r w:rsidRPr="0082014B">
              <w:t>20</w:t>
            </w:r>
          </w:p>
        </w:tc>
        <w:tc>
          <w:tcPr>
            <w:tcW w:w="1701" w:type="dxa"/>
          </w:tcPr>
          <w:p w14:paraId="559FD5F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20.4130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FE02EC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12.4655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66EB401" w14:textId="77777777" w:rsidR="004459AA" w:rsidRPr="0082014B" w:rsidRDefault="004459AA" w:rsidP="006C55E5">
            <w:pPr>
              <w:pStyle w:val="TableText"/>
            </w:pPr>
            <w:r w:rsidRPr="0082014B">
              <w:t>67</w:t>
            </w:r>
          </w:p>
        </w:tc>
        <w:tc>
          <w:tcPr>
            <w:tcW w:w="1701" w:type="dxa"/>
          </w:tcPr>
          <w:p w14:paraId="5FFC30A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26.1929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8E3498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22’</w:t>
            </w:r>
            <w:r w:rsidR="003D7F5E" w:rsidRPr="0082014B">
              <w:t xml:space="preserve"> </w:t>
            </w:r>
            <w:r w:rsidRPr="0082014B">
              <w:t>21.7880</w:t>
            </w:r>
            <w:r w:rsidRPr="0082014B">
              <w:sym w:font="Symbol" w:char="F0B2"/>
            </w:r>
          </w:p>
        </w:tc>
      </w:tr>
      <w:tr w:rsidR="004459AA" w:rsidRPr="0082014B" w14:paraId="12609AFD" w14:textId="77777777" w:rsidTr="006C55E5">
        <w:tc>
          <w:tcPr>
            <w:tcW w:w="783" w:type="dxa"/>
          </w:tcPr>
          <w:p w14:paraId="0E28451E" w14:textId="77777777" w:rsidR="004459AA" w:rsidRPr="0082014B" w:rsidRDefault="004459AA" w:rsidP="006C55E5">
            <w:pPr>
              <w:pStyle w:val="TableText"/>
            </w:pPr>
            <w:r w:rsidRPr="0082014B">
              <w:t>21</w:t>
            </w:r>
          </w:p>
        </w:tc>
        <w:tc>
          <w:tcPr>
            <w:tcW w:w="1701" w:type="dxa"/>
          </w:tcPr>
          <w:p w14:paraId="39F03B4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20.4164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01F198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12.4490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422A70E" w14:textId="77777777" w:rsidR="004459AA" w:rsidRPr="0082014B" w:rsidRDefault="004459AA" w:rsidP="006C55E5">
            <w:pPr>
              <w:pStyle w:val="TableText"/>
            </w:pPr>
            <w:r w:rsidRPr="0082014B">
              <w:t>68</w:t>
            </w:r>
          </w:p>
        </w:tc>
        <w:tc>
          <w:tcPr>
            <w:tcW w:w="1701" w:type="dxa"/>
          </w:tcPr>
          <w:p w14:paraId="506FB69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27.1480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8BC143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22’</w:t>
            </w:r>
            <w:r w:rsidR="003D7F5E" w:rsidRPr="0082014B">
              <w:t xml:space="preserve"> </w:t>
            </w:r>
            <w:r w:rsidRPr="0082014B">
              <w:t>23.0411</w:t>
            </w:r>
            <w:r w:rsidRPr="0082014B">
              <w:sym w:font="Symbol" w:char="F0B2"/>
            </w:r>
          </w:p>
        </w:tc>
      </w:tr>
      <w:tr w:rsidR="004459AA" w:rsidRPr="0082014B" w14:paraId="4FCBF1CF" w14:textId="77777777" w:rsidTr="006C55E5">
        <w:tc>
          <w:tcPr>
            <w:tcW w:w="783" w:type="dxa"/>
          </w:tcPr>
          <w:p w14:paraId="1F268BF1" w14:textId="77777777" w:rsidR="004459AA" w:rsidRPr="0082014B" w:rsidRDefault="004459AA" w:rsidP="006C55E5">
            <w:pPr>
              <w:pStyle w:val="TableText"/>
            </w:pPr>
            <w:r w:rsidRPr="0082014B">
              <w:t>22</w:t>
            </w:r>
          </w:p>
        </w:tc>
        <w:tc>
          <w:tcPr>
            <w:tcW w:w="1701" w:type="dxa"/>
          </w:tcPr>
          <w:p w14:paraId="24D3609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20.6912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C2D31A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11.1054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CD5F735" w14:textId="77777777" w:rsidR="004459AA" w:rsidRPr="0082014B" w:rsidRDefault="004459AA" w:rsidP="006C55E5">
            <w:pPr>
              <w:pStyle w:val="TableText"/>
            </w:pPr>
            <w:r w:rsidRPr="0082014B">
              <w:t>69</w:t>
            </w:r>
          </w:p>
        </w:tc>
        <w:tc>
          <w:tcPr>
            <w:tcW w:w="1701" w:type="dxa"/>
          </w:tcPr>
          <w:p w14:paraId="4779808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38.8171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B4561F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27’</w:t>
            </w:r>
            <w:r w:rsidR="003D7F5E" w:rsidRPr="0082014B">
              <w:t xml:space="preserve"> </w:t>
            </w:r>
            <w:r w:rsidRPr="0082014B">
              <w:t>24.4229</w:t>
            </w:r>
            <w:r w:rsidRPr="0082014B">
              <w:sym w:font="Symbol" w:char="F0B2"/>
            </w:r>
          </w:p>
        </w:tc>
      </w:tr>
      <w:tr w:rsidR="004459AA" w:rsidRPr="0082014B" w14:paraId="0B91F338" w14:textId="77777777" w:rsidTr="006C55E5">
        <w:tc>
          <w:tcPr>
            <w:tcW w:w="783" w:type="dxa"/>
          </w:tcPr>
          <w:p w14:paraId="5E086B10" w14:textId="77777777" w:rsidR="004459AA" w:rsidRPr="0082014B" w:rsidRDefault="004459AA" w:rsidP="006C55E5">
            <w:pPr>
              <w:pStyle w:val="TableText"/>
            </w:pPr>
            <w:r w:rsidRPr="0082014B">
              <w:t>23</w:t>
            </w:r>
          </w:p>
        </w:tc>
        <w:tc>
          <w:tcPr>
            <w:tcW w:w="1701" w:type="dxa"/>
          </w:tcPr>
          <w:p w14:paraId="04002EF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20.6985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617622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11.0695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A1D152A" w14:textId="77777777" w:rsidR="004459AA" w:rsidRPr="0082014B" w:rsidRDefault="004459AA" w:rsidP="006C55E5">
            <w:pPr>
              <w:pStyle w:val="TableText"/>
            </w:pPr>
            <w:r w:rsidRPr="0082014B">
              <w:t>70</w:t>
            </w:r>
          </w:p>
        </w:tc>
        <w:tc>
          <w:tcPr>
            <w:tcW w:w="1701" w:type="dxa"/>
          </w:tcPr>
          <w:p w14:paraId="68C1991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16.5551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619EC7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46.1531</w:t>
            </w:r>
            <w:r w:rsidRPr="0082014B">
              <w:sym w:font="Symbol" w:char="F0B2"/>
            </w:r>
          </w:p>
        </w:tc>
      </w:tr>
      <w:tr w:rsidR="004459AA" w:rsidRPr="0082014B" w14:paraId="676C8BE6" w14:textId="77777777" w:rsidTr="006C55E5">
        <w:tc>
          <w:tcPr>
            <w:tcW w:w="783" w:type="dxa"/>
          </w:tcPr>
          <w:p w14:paraId="792C5839" w14:textId="77777777" w:rsidR="004459AA" w:rsidRPr="0082014B" w:rsidRDefault="004459AA" w:rsidP="006C55E5">
            <w:pPr>
              <w:pStyle w:val="TableText"/>
            </w:pPr>
            <w:r w:rsidRPr="0082014B">
              <w:t>24</w:t>
            </w:r>
          </w:p>
        </w:tc>
        <w:tc>
          <w:tcPr>
            <w:tcW w:w="1701" w:type="dxa"/>
          </w:tcPr>
          <w:p w14:paraId="35417B5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20.7558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C25A3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10.7896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AFF539A" w14:textId="77777777" w:rsidR="004459AA" w:rsidRPr="0082014B" w:rsidRDefault="004459AA" w:rsidP="006C55E5">
            <w:pPr>
              <w:pStyle w:val="TableText"/>
            </w:pPr>
            <w:r w:rsidRPr="0082014B">
              <w:t>71</w:t>
            </w:r>
          </w:p>
        </w:tc>
        <w:tc>
          <w:tcPr>
            <w:tcW w:w="1701" w:type="dxa"/>
          </w:tcPr>
          <w:p w14:paraId="7037017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12.3786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93F961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12.7043</w:t>
            </w:r>
            <w:r w:rsidRPr="0082014B">
              <w:sym w:font="Symbol" w:char="F0B2"/>
            </w:r>
          </w:p>
        </w:tc>
      </w:tr>
      <w:tr w:rsidR="004459AA" w:rsidRPr="0082014B" w14:paraId="4639C03D" w14:textId="77777777" w:rsidTr="006C55E5">
        <w:tc>
          <w:tcPr>
            <w:tcW w:w="783" w:type="dxa"/>
          </w:tcPr>
          <w:p w14:paraId="4A3FD736" w14:textId="77777777" w:rsidR="004459AA" w:rsidRPr="0082014B" w:rsidRDefault="004459AA" w:rsidP="006C55E5">
            <w:pPr>
              <w:pStyle w:val="TableText"/>
            </w:pPr>
            <w:r w:rsidRPr="0082014B">
              <w:t>25</w:t>
            </w:r>
          </w:p>
        </w:tc>
        <w:tc>
          <w:tcPr>
            <w:tcW w:w="1701" w:type="dxa"/>
          </w:tcPr>
          <w:p w14:paraId="0E30189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20.7809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62C613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10.6668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F9AB806" w14:textId="77777777" w:rsidR="004459AA" w:rsidRPr="0082014B" w:rsidRDefault="004459AA" w:rsidP="006C55E5">
            <w:pPr>
              <w:pStyle w:val="TableText"/>
            </w:pPr>
            <w:r w:rsidRPr="0082014B">
              <w:t>72</w:t>
            </w:r>
          </w:p>
        </w:tc>
        <w:tc>
          <w:tcPr>
            <w:tcW w:w="1701" w:type="dxa"/>
          </w:tcPr>
          <w:p w14:paraId="7D92A2B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33.2206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D79D6F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21.0588</w:t>
            </w:r>
            <w:r w:rsidRPr="0082014B">
              <w:sym w:font="Symbol" w:char="F0B2"/>
            </w:r>
          </w:p>
        </w:tc>
      </w:tr>
      <w:tr w:rsidR="004459AA" w:rsidRPr="0082014B" w14:paraId="7FD82C2D" w14:textId="77777777" w:rsidTr="006C55E5">
        <w:tc>
          <w:tcPr>
            <w:tcW w:w="783" w:type="dxa"/>
          </w:tcPr>
          <w:p w14:paraId="3090C8A4" w14:textId="77777777" w:rsidR="004459AA" w:rsidRPr="0082014B" w:rsidRDefault="004459AA" w:rsidP="006C55E5">
            <w:pPr>
              <w:pStyle w:val="TableText"/>
            </w:pPr>
            <w:r w:rsidRPr="0082014B">
              <w:t>26</w:t>
            </w:r>
          </w:p>
        </w:tc>
        <w:tc>
          <w:tcPr>
            <w:tcW w:w="1701" w:type="dxa"/>
          </w:tcPr>
          <w:p w14:paraId="3D6E054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20.8160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0CE775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10.4952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BC56E64" w14:textId="77777777" w:rsidR="004459AA" w:rsidRPr="0082014B" w:rsidRDefault="004459AA" w:rsidP="006C55E5">
            <w:pPr>
              <w:pStyle w:val="TableText"/>
            </w:pPr>
            <w:r w:rsidRPr="0082014B">
              <w:t>73</w:t>
            </w:r>
          </w:p>
        </w:tc>
        <w:tc>
          <w:tcPr>
            <w:tcW w:w="1701" w:type="dxa"/>
          </w:tcPr>
          <w:p w14:paraId="7028E31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29.7384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B9CF7B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43.2949</w:t>
            </w:r>
            <w:r w:rsidRPr="0082014B">
              <w:sym w:font="Symbol" w:char="F0B2"/>
            </w:r>
          </w:p>
        </w:tc>
      </w:tr>
      <w:tr w:rsidR="004459AA" w:rsidRPr="0082014B" w14:paraId="4491FA35" w14:textId="77777777" w:rsidTr="006C55E5">
        <w:tc>
          <w:tcPr>
            <w:tcW w:w="783" w:type="dxa"/>
          </w:tcPr>
          <w:p w14:paraId="2323AE90" w14:textId="77777777" w:rsidR="004459AA" w:rsidRPr="0082014B" w:rsidRDefault="004459AA" w:rsidP="006C55E5">
            <w:pPr>
              <w:pStyle w:val="TableText"/>
            </w:pPr>
            <w:r w:rsidRPr="0082014B">
              <w:t>27</w:t>
            </w:r>
          </w:p>
        </w:tc>
        <w:tc>
          <w:tcPr>
            <w:tcW w:w="1701" w:type="dxa"/>
          </w:tcPr>
          <w:p w14:paraId="2AEC99A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20.8413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1CFCFF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10.3711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C6951CE" w14:textId="77777777" w:rsidR="004459AA" w:rsidRPr="0082014B" w:rsidRDefault="004459AA" w:rsidP="006C55E5">
            <w:pPr>
              <w:pStyle w:val="TableText"/>
            </w:pPr>
            <w:r w:rsidRPr="0082014B">
              <w:t>74</w:t>
            </w:r>
          </w:p>
        </w:tc>
        <w:tc>
          <w:tcPr>
            <w:tcW w:w="1701" w:type="dxa"/>
          </w:tcPr>
          <w:p w14:paraId="5F740BF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11.5476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1FC3BE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40.5405</w:t>
            </w:r>
            <w:r w:rsidRPr="0082014B">
              <w:sym w:font="Symbol" w:char="F0B2"/>
            </w:r>
          </w:p>
        </w:tc>
      </w:tr>
      <w:tr w:rsidR="004459AA" w:rsidRPr="0082014B" w14:paraId="6C85B76F" w14:textId="77777777" w:rsidTr="006C55E5">
        <w:tc>
          <w:tcPr>
            <w:tcW w:w="783" w:type="dxa"/>
          </w:tcPr>
          <w:p w14:paraId="2F38AA6F" w14:textId="77777777" w:rsidR="004459AA" w:rsidRPr="0082014B" w:rsidRDefault="004459AA" w:rsidP="006C55E5">
            <w:pPr>
              <w:pStyle w:val="TableText"/>
            </w:pPr>
            <w:r w:rsidRPr="0082014B">
              <w:t>28</w:t>
            </w:r>
          </w:p>
        </w:tc>
        <w:tc>
          <w:tcPr>
            <w:tcW w:w="1701" w:type="dxa"/>
          </w:tcPr>
          <w:p w14:paraId="2BEF336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20.8647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292B58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10.2572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14BCD99" w14:textId="77777777" w:rsidR="004459AA" w:rsidRPr="0082014B" w:rsidRDefault="004459AA" w:rsidP="006C55E5">
            <w:pPr>
              <w:pStyle w:val="TableText"/>
            </w:pPr>
            <w:r w:rsidRPr="0082014B">
              <w:t>75</w:t>
            </w:r>
          </w:p>
        </w:tc>
        <w:tc>
          <w:tcPr>
            <w:tcW w:w="1701" w:type="dxa"/>
          </w:tcPr>
          <w:p w14:paraId="741B253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8.6938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06FCFD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58.9128</w:t>
            </w:r>
            <w:r w:rsidRPr="0082014B">
              <w:sym w:font="Symbol" w:char="F0B2"/>
            </w:r>
          </w:p>
        </w:tc>
      </w:tr>
      <w:tr w:rsidR="004459AA" w:rsidRPr="0082014B" w14:paraId="20C89577" w14:textId="77777777" w:rsidTr="006C55E5">
        <w:tc>
          <w:tcPr>
            <w:tcW w:w="783" w:type="dxa"/>
          </w:tcPr>
          <w:p w14:paraId="60DB03F9" w14:textId="77777777" w:rsidR="004459AA" w:rsidRPr="0082014B" w:rsidRDefault="004459AA" w:rsidP="006C55E5">
            <w:pPr>
              <w:pStyle w:val="TableText"/>
            </w:pPr>
            <w:r w:rsidRPr="0082014B">
              <w:t>29</w:t>
            </w:r>
          </w:p>
        </w:tc>
        <w:tc>
          <w:tcPr>
            <w:tcW w:w="1701" w:type="dxa"/>
          </w:tcPr>
          <w:p w14:paraId="4D3461F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20.8985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D9F19E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10.0916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BB145E1" w14:textId="77777777" w:rsidR="004459AA" w:rsidRPr="0082014B" w:rsidRDefault="004459AA" w:rsidP="006C55E5">
            <w:pPr>
              <w:pStyle w:val="TableText"/>
            </w:pPr>
            <w:r w:rsidRPr="0082014B">
              <w:t>76</w:t>
            </w:r>
          </w:p>
        </w:tc>
        <w:tc>
          <w:tcPr>
            <w:tcW w:w="1701" w:type="dxa"/>
          </w:tcPr>
          <w:p w14:paraId="2AD27A9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8.5860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7B4DE7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35.2466</w:t>
            </w:r>
            <w:r w:rsidRPr="0082014B">
              <w:sym w:font="Symbol" w:char="F0B2"/>
            </w:r>
          </w:p>
        </w:tc>
      </w:tr>
      <w:tr w:rsidR="004459AA" w:rsidRPr="0082014B" w14:paraId="3A5F1113" w14:textId="77777777" w:rsidTr="006C55E5">
        <w:tc>
          <w:tcPr>
            <w:tcW w:w="783" w:type="dxa"/>
          </w:tcPr>
          <w:p w14:paraId="4A1ABC37" w14:textId="77777777" w:rsidR="004459AA" w:rsidRPr="0082014B" w:rsidRDefault="004459AA" w:rsidP="006C55E5">
            <w:pPr>
              <w:pStyle w:val="TableText"/>
            </w:pPr>
            <w:r w:rsidRPr="0082014B">
              <w:t>30</w:t>
            </w:r>
          </w:p>
        </w:tc>
        <w:tc>
          <w:tcPr>
            <w:tcW w:w="1701" w:type="dxa"/>
          </w:tcPr>
          <w:p w14:paraId="7EB3567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20.9320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10997F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9.9280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8185638" w14:textId="77777777" w:rsidR="004459AA" w:rsidRPr="0082014B" w:rsidRDefault="004459AA" w:rsidP="006C55E5">
            <w:pPr>
              <w:pStyle w:val="TableText"/>
            </w:pPr>
            <w:r w:rsidRPr="0082014B">
              <w:t>77</w:t>
            </w:r>
          </w:p>
        </w:tc>
        <w:tc>
          <w:tcPr>
            <w:tcW w:w="1701" w:type="dxa"/>
          </w:tcPr>
          <w:p w14:paraId="48B07A9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15.1952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55C8B7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36.0920</w:t>
            </w:r>
            <w:r w:rsidRPr="0082014B">
              <w:sym w:font="Symbol" w:char="F0B2"/>
            </w:r>
          </w:p>
        </w:tc>
      </w:tr>
      <w:tr w:rsidR="004459AA" w:rsidRPr="0082014B" w14:paraId="05D21896" w14:textId="77777777" w:rsidTr="006C55E5">
        <w:tc>
          <w:tcPr>
            <w:tcW w:w="783" w:type="dxa"/>
          </w:tcPr>
          <w:p w14:paraId="6C1ECC42" w14:textId="77777777" w:rsidR="004459AA" w:rsidRPr="0082014B" w:rsidRDefault="004459AA" w:rsidP="006C55E5">
            <w:pPr>
              <w:pStyle w:val="TableText"/>
            </w:pPr>
            <w:r w:rsidRPr="0082014B">
              <w:t>31</w:t>
            </w:r>
          </w:p>
        </w:tc>
        <w:tc>
          <w:tcPr>
            <w:tcW w:w="1701" w:type="dxa"/>
          </w:tcPr>
          <w:p w14:paraId="748EEF5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20.9471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A7FF3A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9.8539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9B25569" w14:textId="77777777" w:rsidR="004459AA" w:rsidRPr="0082014B" w:rsidRDefault="004459AA" w:rsidP="006C55E5">
            <w:pPr>
              <w:pStyle w:val="TableText"/>
            </w:pPr>
            <w:r w:rsidRPr="0082014B">
              <w:t>78</w:t>
            </w:r>
          </w:p>
        </w:tc>
        <w:tc>
          <w:tcPr>
            <w:tcW w:w="1701" w:type="dxa"/>
          </w:tcPr>
          <w:p w14:paraId="1983628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17.9985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067B68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36.4578</w:t>
            </w:r>
            <w:r w:rsidRPr="0082014B">
              <w:sym w:font="Symbol" w:char="F0B2"/>
            </w:r>
          </w:p>
        </w:tc>
      </w:tr>
      <w:tr w:rsidR="004459AA" w:rsidRPr="0082014B" w14:paraId="6A63FFEF" w14:textId="77777777" w:rsidTr="006C55E5">
        <w:tc>
          <w:tcPr>
            <w:tcW w:w="783" w:type="dxa"/>
          </w:tcPr>
          <w:p w14:paraId="6805E72A" w14:textId="77777777" w:rsidR="004459AA" w:rsidRPr="0082014B" w:rsidRDefault="004459AA" w:rsidP="006C55E5">
            <w:pPr>
              <w:pStyle w:val="TableText"/>
            </w:pPr>
            <w:r w:rsidRPr="0082014B">
              <w:t>32</w:t>
            </w:r>
          </w:p>
        </w:tc>
        <w:tc>
          <w:tcPr>
            <w:tcW w:w="1701" w:type="dxa"/>
          </w:tcPr>
          <w:p w14:paraId="45822AB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20.9846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DACD2D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9.6706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A217CB0" w14:textId="77777777" w:rsidR="004459AA" w:rsidRPr="0082014B" w:rsidRDefault="004459AA" w:rsidP="006C55E5">
            <w:pPr>
              <w:pStyle w:val="TableText"/>
            </w:pPr>
            <w:r w:rsidRPr="0082014B">
              <w:t>79</w:t>
            </w:r>
          </w:p>
        </w:tc>
        <w:tc>
          <w:tcPr>
            <w:tcW w:w="1701" w:type="dxa"/>
          </w:tcPr>
          <w:p w14:paraId="51B94C1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18.0869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CA82A1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36.4693</w:t>
            </w:r>
            <w:r w:rsidRPr="0082014B">
              <w:sym w:font="Symbol" w:char="F0B2"/>
            </w:r>
          </w:p>
        </w:tc>
      </w:tr>
      <w:tr w:rsidR="004459AA" w:rsidRPr="0082014B" w14:paraId="7EEFA6C6" w14:textId="77777777" w:rsidTr="006C55E5">
        <w:tc>
          <w:tcPr>
            <w:tcW w:w="783" w:type="dxa"/>
          </w:tcPr>
          <w:p w14:paraId="195E6186" w14:textId="77777777" w:rsidR="004459AA" w:rsidRPr="0082014B" w:rsidRDefault="004459AA" w:rsidP="006C55E5">
            <w:pPr>
              <w:pStyle w:val="TableText"/>
            </w:pPr>
            <w:r w:rsidRPr="0082014B">
              <w:t>33</w:t>
            </w:r>
          </w:p>
        </w:tc>
        <w:tc>
          <w:tcPr>
            <w:tcW w:w="1701" w:type="dxa"/>
          </w:tcPr>
          <w:p w14:paraId="54D0022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21.0187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AEFA66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9.5038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6CE95A7" w14:textId="77777777" w:rsidR="004459AA" w:rsidRPr="0082014B" w:rsidRDefault="004459AA" w:rsidP="006C55E5">
            <w:pPr>
              <w:pStyle w:val="TableText"/>
            </w:pPr>
            <w:r w:rsidRPr="0082014B">
              <w:t>80</w:t>
            </w:r>
          </w:p>
        </w:tc>
        <w:tc>
          <w:tcPr>
            <w:tcW w:w="1701" w:type="dxa"/>
          </w:tcPr>
          <w:p w14:paraId="1E500D4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25.0537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019F59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37.3783</w:t>
            </w:r>
            <w:r w:rsidRPr="0082014B">
              <w:sym w:font="Symbol" w:char="F0B2"/>
            </w:r>
          </w:p>
        </w:tc>
      </w:tr>
      <w:tr w:rsidR="004459AA" w:rsidRPr="0082014B" w14:paraId="5F107BBE" w14:textId="77777777" w:rsidTr="006C55E5">
        <w:tc>
          <w:tcPr>
            <w:tcW w:w="783" w:type="dxa"/>
          </w:tcPr>
          <w:p w14:paraId="4ADE02F9" w14:textId="77777777" w:rsidR="004459AA" w:rsidRPr="0082014B" w:rsidRDefault="004459AA" w:rsidP="006C55E5">
            <w:pPr>
              <w:pStyle w:val="TableText"/>
            </w:pPr>
            <w:r w:rsidRPr="0082014B">
              <w:t>34</w:t>
            </w:r>
          </w:p>
        </w:tc>
        <w:tc>
          <w:tcPr>
            <w:tcW w:w="1701" w:type="dxa"/>
          </w:tcPr>
          <w:p w14:paraId="4224FA7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21.0425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FA9E30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9.3875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376582E" w14:textId="77777777" w:rsidR="004459AA" w:rsidRPr="0082014B" w:rsidRDefault="004459AA" w:rsidP="006C55E5">
            <w:pPr>
              <w:pStyle w:val="TableText"/>
            </w:pPr>
            <w:r w:rsidRPr="0082014B">
              <w:t>81</w:t>
            </w:r>
          </w:p>
        </w:tc>
        <w:tc>
          <w:tcPr>
            <w:tcW w:w="1701" w:type="dxa"/>
          </w:tcPr>
          <w:p w14:paraId="7E21CD1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31.1113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1C649F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38.1688</w:t>
            </w:r>
            <w:r w:rsidRPr="0082014B">
              <w:sym w:font="Symbol" w:char="F0B2"/>
            </w:r>
          </w:p>
        </w:tc>
      </w:tr>
      <w:tr w:rsidR="004459AA" w:rsidRPr="0082014B" w14:paraId="5F5B07B3" w14:textId="77777777" w:rsidTr="006C55E5">
        <w:tc>
          <w:tcPr>
            <w:tcW w:w="783" w:type="dxa"/>
          </w:tcPr>
          <w:p w14:paraId="16682156" w14:textId="77777777" w:rsidR="004459AA" w:rsidRPr="0082014B" w:rsidRDefault="004459AA" w:rsidP="006C55E5">
            <w:pPr>
              <w:pStyle w:val="TableText"/>
            </w:pPr>
            <w:r w:rsidRPr="0082014B">
              <w:t>35</w:t>
            </w:r>
          </w:p>
        </w:tc>
        <w:tc>
          <w:tcPr>
            <w:tcW w:w="1701" w:type="dxa"/>
          </w:tcPr>
          <w:p w14:paraId="33D396A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21.0907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746E67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9.1519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6048214" w14:textId="77777777" w:rsidR="004459AA" w:rsidRPr="0082014B" w:rsidRDefault="004459AA" w:rsidP="006C55E5">
            <w:pPr>
              <w:pStyle w:val="TableText"/>
            </w:pPr>
            <w:r w:rsidRPr="0082014B">
              <w:t>82</w:t>
            </w:r>
          </w:p>
        </w:tc>
        <w:tc>
          <w:tcPr>
            <w:tcW w:w="1701" w:type="dxa"/>
          </w:tcPr>
          <w:p w14:paraId="05FF161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52.0407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5FFBF4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40.9002</w:t>
            </w:r>
            <w:r w:rsidRPr="0082014B">
              <w:sym w:font="Symbol" w:char="F0B2"/>
            </w:r>
          </w:p>
        </w:tc>
      </w:tr>
      <w:tr w:rsidR="004459AA" w:rsidRPr="0082014B" w14:paraId="52C3A3E0" w14:textId="77777777" w:rsidTr="006C55E5">
        <w:tc>
          <w:tcPr>
            <w:tcW w:w="783" w:type="dxa"/>
          </w:tcPr>
          <w:p w14:paraId="42433B3D" w14:textId="77777777" w:rsidR="004459AA" w:rsidRPr="0082014B" w:rsidRDefault="004459AA" w:rsidP="006C55E5">
            <w:pPr>
              <w:pStyle w:val="TableText"/>
            </w:pPr>
            <w:r w:rsidRPr="0082014B">
              <w:t>36</w:t>
            </w:r>
          </w:p>
        </w:tc>
        <w:tc>
          <w:tcPr>
            <w:tcW w:w="1701" w:type="dxa"/>
          </w:tcPr>
          <w:p w14:paraId="28446B8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21.1078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3DCED4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9.0682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D86DC10" w14:textId="77777777" w:rsidR="004459AA" w:rsidRPr="0082014B" w:rsidRDefault="004459AA" w:rsidP="006C55E5">
            <w:pPr>
              <w:pStyle w:val="TableText"/>
            </w:pPr>
            <w:r w:rsidRPr="0082014B">
              <w:t>83</w:t>
            </w:r>
          </w:p>
        </w:tc>
        <w:tc>
          <w:tcPr>
            <w:tcW w:w="1701" w:type="dxa"/>
          </w:tcPr>
          <w:p w14:paraId="29B5188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22.3039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37B785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44.8508</w:t>
            </w:r>
            <w:r w:rsidRPr="0082014B">
              <w:sym w:font="Symbol" w:char="F0B2"/>
            </w:r>
          </w:p>
        </w:tc>
      </w:tr>
      <w:tr w:rsidR="004459AA" w:rsidRPr="0082014B" w14:paraId="0E88F3EC" w14:textId="77777777" w:rsidTr="006C55E5">
        <w:tc>
          <w:tcPr>
            <w:tcW w:w="783" w:type="dxa"/>
          </w:tcPr>
          <w:p w14:paraId="3672AA28" w14:textId="77777777" w:rsidR="004459AA" w:rsidRPr="0082014B" w:rsidRDefault="004459AA" w:rsidP="006C55E5">
            <w:pPr>
              <w:pStyle w:val="TableText"/>
            </w:pPr>
            <w:r w:rsidRPr="0082014B">
              <w:t>37</w:t>
            </w:r>
          </w:p>
        </w:tc>
        <w:tc>
          <w:tcPr>
            <w:tcW w:w="1701" w:type="dxa"/>
          </w:tcPr>
          <w:p w14:paraId="67F69BF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21.1552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AC95D7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8.8368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A13942C" w14:textId="77777777" w:rsidR="004459AA" w:rsidRPr="0082014B" w:rsidRDefault="004459AA" w:rsidP="006C55E5">
            <w:pPr>
              <w:pStyle w:val="TableText"/>
            </w:pPr>
            <w:r w:rsidRPr="0082014B">
              <w:t>84</w:t>
            </w:r>
          </w:p>
        </w:tc>
        <w:tc>
          <w:tcPr>
            <w:tcW w:w="1701" w:type="dxa"/>
          </w:tcPr>
          <w:p w14:paraId="7C280BD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24.7136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75BF9C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45.1655</w:t>
            </w:r>
            <w:r w:rsidRPr="0082014B">
              <w:sym w:font="Symbol" w:char="F0B2"/>
            </w:r>
          </w:p>
        </w:tc>
      </w:tr>
      <w:tr w:rsidR="004459AA" w:rsidRPr="0082014B" w14:paraId="7C56F451" w14:textId="77777777" w:rsidTr="006C55E5">
        <w:tc>
          <w:tcPr>
            <w:tcW w:w="783" w:type="dxa"/>
          </w:tcPr>
          <w:p w14:paraId="37026EEA" w14:textId="77777777" w:rsidR="004459AA" w:rsidRPr="0082014B" w:rsidRDefault="004459AA" w:rsidP="006C55E5">
            <w:pPr>
              <w:pStyle w:val="TableText"/>
            </w:pPr>
            <w:r w:rsidRPr="0082014B">
              <w:t>38</w:t>
            </w:r>
          </w:p>
        </w:tc>
        <w:tc>
          <w:tcPr>
            <w:tcW w:w="1701" w:type="dxa"/>
          </w:tcPr>
          <w:p w14:paraId="7365DA1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21.1689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56D022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8.7697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1F81217" w14:textId="77777777" w:rsidR="004459AA" w:rsidRPr="0082014B" w:rsidRDefault="004459AA" w:rsidP="006C55E5">
            <w:pPr>
              <w:pStyle w:val="TableText"/>
            </w:pPr>
            <w:r w:rsidRPr="0082014B">
              <w:t>85</w:t>
            </w:r>
          </w:p>
        </w:tc>
        <w:tc>
          <w:tcPr>
            <w:tcW w:w="1701" w:type="dxa"/>
          </w:tcPr>
          <w:p w14:paraId="04DAF59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36.3272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F0C77A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46.6819</w:t>
            </w:r>
            <w:r w:rsidRPr="0082014B">
              <w:sym w:font="Symbol" w:char="F0B2"/>
            </w:r>
          </w:p>
        </w:tc>
      </w:tr>
      <w:tr w:rsidR="004459AA" w:rsidRPr="0082014B" w14:paraId="70F28931" w14:textId="77777777" w:rsidTr="006C55E5">
        <w:tc>
          <w:tcPr>
            <w:tcW w:w="783" w:type="dxa"/>
          </w:tcPr>
          <w:p w14:paraId="2EE7BF8A" w14:textId="77777777" w:rsidR="004459AA" w:rsidRPr="0082014B" w:rsidRDefault="004459AA" w:rsidP="006C55E5">
            <w:pPr>
              <w:pStyle w:val="TableText"/>
            </w:pPr>
            <w:r w:rsidRPr="0082014B">
              <w:t>39</w:t>
            </w:r>
          </w:p>
        </w:tc>
        <w:tc>
          <w:tcPr>
            <w:tcW w:w="1701" w:type="dxa"/>
          </w:tcPr>
          <w:p w14:paraId="0BABCB3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21.1691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89F5AF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8.7686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4717DBC" w14:textId="77777777" w:rsidR="004459AA" w:rsidRPr="0082014B" w:rsidRDefault="004459AA" w:rsidP="006C55E5">
            <w:pPr>
              <w:pStyle w:val="TableText"/>
            </w:pPr>
            <w:r w:rsidRPr="0082014B">
              <w:t>86</w:t>
            </w:r>
          </w:p>
        </w:tc>
        <w:tc>
          <w:tcPr>
            <w:tcW w:w="1701" w:type="dxa"/>
          </w:tcPr>
          <w:p w14:paraId="40F1847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8.9157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C749E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51.3889</w:t>
            </w:r>
            <w:r w:rsidRPr="0082014B">
              <w:sym w:font="Symbol" w:char="F0B2"/>
            </w:r>
          </w:p>
        </w:tc>
      </w:tr>
      <w:tr w:rsidR="004459AA" w:rsidRPr="0082014B" w14:paraId="5DD8473D" w14:textId="77777777" w:rsidTr="006C55E5">
        <w:tc>
          <w:tcPr>
            <w:tcW w:w="783" w:type="dxa"/>
          </w:tcPr>
          <w:p w14:paraId="23860913" w14:textId="77777777" w:rsidR="004459AA" w:rsidRPr="0082014B" w:rsidRDefault="004459AA" w:rsidP="006C55E5">
            <w:pPr>
              <w:pStyle w:val="TableText"/>
            </w:pPr>
            <w:r w:rsidRPr="0082014B">
              <w:t>40</w:t>
            </w:r>
          </w:p>
        </w:tc>
        <w:tc>
          <w:tcPr>
            <w:tcW w:w="1701" w:type="dxa"/>
          </w:tcPr>
          <w:p w14:paraId="6816E38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21.2393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122E89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8.4254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342A893" w14:textId="77777777" w:rsidR="004459AA" w:rsidRPr="0082014B" w:rsidRDefault="004459AA" w:rsidP="006C55E5">
            <w:pPr>
              <w:pStyle w:val="TableText"/>
            </w:pPr>
            <w:r w:rsidRPr="0082014B">
              <w:t>87</w:t>
            </w:r>
          </w:p>
        </w:tc>
        <w:tc>
          <w:tcPr>
            <w:tcW w:w="1701" w:type="dxa"/>
          </w:tcPr>
          <w:p w14:paraId="6F49EB9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14.4423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1DEDD3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52.1326</w:t>
            </w:r>
            <w:r w:rsidRPr="0082014B">
              <w:sym w:font="Symbol" w:char="F0B2"/>
            </w:r>
          </w:p>
        </w:tc>
      </w:tr>
      <w:tr w:rsidR="004459AA" w:rsidRPr="0082014B" w14:paraId="1F2BB3E4" w14:textId="77777777" w:rsidTr="006C55E5">
        <w:tc>
          <w:tcPr>
            <w:tcW w:w="783" w:type="dxa"/>
          </w:tcPr>
          <w:p w14:paraId="4D31CFF8" w14:textId="77777777" w:rsidR="004459AA" w:rsidRPr="0082014B" w:rsidRDefault="004459AA" w:rsidP="006C55E5">
            <w:pPr>
              <w:pStyle w:val="TableText"/>
            </w:pPr>
            <w:r w:rsidRPr="0082014B">
              <w:t>41</w:t>
            </w:r>
          </w:p>
        </w:tc>
        <w:tc>
          <w:tcPr>
            <w:tcW w:w="1701" w:type="dxa"/>
          </w:tcPr>
          <w:p w14:paraId="0B0441A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21.2579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D574E0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8.3344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95847E4" w14:textId="77777777" w:rsidR="004459AA" w:rsidRPr="0082014B" w:rsidRDefault="004459AA" w:rsidP="006C55E5">
            <w:pPr>
              <w:pStyle w:val="TableText"/>
            </w:pPr>
            <w:r w:rsidRPr="0082014B">
              <w:t>88</w:t>
            </w:r>
          </w:p>
        </w:tc>
        <w:tc>
          <w:tcPr>
            <w:tcW w:w="1701" w:type="dxa"/>
          </w:tcPr>
          <w:p w14:paraId="2ACAD34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26.2596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2179E9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53.7231</w:t>
            </w:r>
            <w:r w:rsidRPr="0082014B">
              <w:sym w:font="Symbol" w:char="F0B2"/>
            </w:r>
          </w:p>
        </w:tc>
      </w:tr>
      <w:tr w:rsidR="004459AA" w:rsidRPr="0082014B" w14:paraId="774299FD" w14:textId="77777777" w:rsidTr="006C55E5">
        <w:tc>
          <w:tcPr>
            <w:tcW w:w="783" w:type="dxa"/>
          </w:tcPr>
          <w:p w14:paraId="6AA0EBAC" w14:textId="77777777" w:rsidR="004459AA" w:rsidRPr="0082014B" w:rsidRDefault="004459AA" w:rsidP="006C55E5">
            <w:pPr>
              <w:pStyle w:val="TableText"/>
            </w:pPr>
            <w:r w:rsidRPr="0082014B">
              <w:t>42</w:t>
            </w:r>
          </w:p>
        </w:tc>
        <w:tc>
          <w:tcPr>
            <w:tcW w:w="1701" w:type="dxa"/>
          </w:tcPr>
          <w:p w14:paraId="3A7E080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21.2943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00655D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8.1562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E17475B" w14:textId="77777777" w:rsidR="004459AA" w:rsidRPr="0082014B" w:rsidRDefault="004459AA" w:rsidP="006C55E5">
            <w:pPr>
              <w:pStyle w:val="TableText"/>
            </w:pPr>
            <w:r w:rsidRPr="0082014B">
              <w:t>89</w:t>
            </w:r>
          </w:p>
        </w:tc>
        <w:tc>
          <w:tcPr>
            <w:tcW w:w="1701" w:type="dxa"/>
          </w:tcPr>
          <w:p w14:paraId="3E1967B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33.2783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FADBD4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54.6678</w:t>
            </w:r>
            <w:r w:rsidRPr="0082014B">
              <w:sym w:font="Symbol" w:char="F0B2"/>
            </w:r>
          </w:p>
        </w:tc>
      </w:tr>
      <w:tr w:rsidR="004459AA" w:rsidRPr="0082014B" w14:paraId="0997D9A8" w14:textId="77777777" w:rsidTr="006C55E5">
        <w:tc>
          <w:tcPr>
            <w:tcW w:w="783" w:type="dxa"/>
          </w:tcPr>
          <w:p w14:paraId="511A796B" w14:textId="77777777" w:rsidR="004459AA" w:rsidRPr="0082014B" w:rsidRDefault="004459AA" w:rsidP="006C55E5">
            <w:pPr>
              <w:pStyle w:val="TableText"/>
            </w:pPr>
            <w:r w:rsidRPr="0082014B">
              <w:t>43</w:t>
            </w:r>
          </w:p>
        </w:tc>
        <w:tc>
          <w:tcPr>
            <w:tcW w:w="1701" w:type="dxa"/>
          </w:tcPr>
          <w:p w14:paraId="7FB0D71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21.3304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E3933D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7.9801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385F9CC" w14:textId="77777777" w:rsidR="004459AA" w:rsidRPr="0082014B" w:rsidRDefault="004459AA" w:rsidP="006C55E5">
            <w:pPr>
              <w:pStyle w:val="TableText"/>
            </w:pPr>
            <w:r w:rsidRPr="0082014B">
              <w:t>90</w:t>
            </w:r>
          </w:p>
        </w:tc>
        <w:tc>
          <w:tcPr>
            <w:tcW w:w="1701" w:type="dxa"/>
          </w:tcPr>
          <w:p w14:paraId="35CCE04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47.0466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FC4BD1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56.5213</w:t>
            </w:r>
            <w:r w:rsidRPr="0082014B">
              <w:sym w:font="Symbol" w:char="F0B2"/>
            </w:r>
          </w:p>
        </w:tc>
      </w:tr>
      <w:tr w:rsidR="004459AA" w:rsidRPr="0082014B" w14:paraId="51AF430C" w14:textId="77777777" w:rsidTr="006C55E5">
        <w:tc>
          <w:tcPr>
            <w:tcW w:w="783" w:type="dxa"/>
          </w:tcPr>
          <w:p w14:paraId="2185A686" w14:textId="77777777" w:rsidR="004459AA" w:rsidRPr="0082014B" w:rsidRDefault="004459AA" w:rsidP="006C55E5">
            <w:pPr>
              <w:pStyle w:val="TableText"/>
            </w:pPr>
            <w:r w:rsidRPr="0082014B">
              <w:t>44</w:t>
            </w:r>
          </w:p>
        </w:tc>
        <w:tc>
          <w:tcPr>
            <w:tcW w:w="1701" w:type="dxa"/>
          </w:tcPr>
          <w:p w14:paraId="1F5227C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21.3412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DCC4FD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7.9272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21EAE97" w14:textId="77777777" w:rsidR="004459AA" w:rsidRPr="0082014B" w:rsidRDefault="004459AA" w:rsidP="006C55E5">
            <w:pPr>
              <w:pStyle w:val="TableText"/>
            </w:pPr>
            <w:r w:rsidRPr="0082014B">
              <w:t>91</w:t>
            </w:r>
          </w:p>
        </w:tc>
        <w:tc>
          <w:tcPr>
            <w:tcW w:w="1701" w:type="dxa"/>
          </w:tcPr>
          <w:p w14:paraId="3E1C8A0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52.4650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7E8311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57.2507</w:t>
            </w:r>
            <w:r w:rsidRPr="0082014B">
              <w:sym w:font="Symbol" w:char="F0B2"/>
            </w:r>
          </w:p>
        </w:tc>
      </w:tr>
      <w:tr w:rsidR="004459AA" w:rsidRPr="0082014B" w14:paraId="03282648" w14:textId="77777777" w:rsidTr="006C55E5">
        <w:tc>
          <w:tcPr>
            <w:tcW w:w="783" w:type="dxa"/>
          </w:tcPr>
          <w:p w14:paraId="4BAC1673" w14:textId="77777777" w:rsidR="004459AA" w:rsidRPr="0082014B" w:rsidRDefault="004459AA" w:rsidP="006C55E5">
            <w:pPr>
              <w:pStyle w:val="TableText"/>
            </w:pPr>
            <w:r w:rsidRPr="0082014B">
              <w:t>45</w:t>
            </w:r>
          </w:p>
        </w:tc>
        <w:tc>
          <w:tcPr>
            <w:tcW w:w="1701" w:type="dxa"/>
          </w:tcPr>
          <w:p w14:paraId="23E6139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22.1787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C8B661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3.8321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AD799EE" w14:textId="77777777" w:rsidR="004459AA" w:rsidRPr="0082014B" w:rsidRDefault="004459AA" w:rsidP="006C55E5">
            <w:pPr>
              <w:pStyle w:val="TableText"/>
            </w:pPr>
            <w:r w:rsidRPr="0082014B">
              <w:t>92</w:t>
            </w:r>
          </w:p>
        </w:tc>
        <w:tc>
          <w:tcPr>
            <w:tcW w:w="1701" w:type="dxa"/>
          </w:tcPr>
          <w:p w14:paraId="5C390DA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55.7250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3CEE4B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57.5509</w:t>
            </w:r>
            <w:r w:rsidRPr="0082014B">
              <w:sym w:font="Symbol" w:char="F0B2"/>
            </w:r>
          </w:p>
        </w:tc>
      </w:tr>
      <w:tr w:rsidR="004459AA" w:rsidRPr="0082014B" w14:paraId="0EE1DFDF" w14:textId="77777777" w:rsidTr="006C55E5">
        <w:tc>
          <w:tcPr>
            <w:tcW w:w="783" w:type="dxa"/>
          </w:tcPr>
          <w:p w14:paraId="365152AD" w14:textId="77777777" w:rsidR="004459AA" w:rsidRPr="0082014B" w:rsidRDefault="004459AA" w:rsidP="006C55E5">
            <w:pPr>
              <w:pStyle w:val="TableText"/>
            </w:pPr>
            <w:r w:rsidRPr="0082014B">
              <w:t>46</w:t>
            </w:r>
          </w:p>
        </w:tc>
        <w:tc>
          <w:tcPr>
            <w:tcW w:w="1701" w:type="dxa"/>
          </w:tcPr>
          <w:p w14:paraId="68DD8B5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22.8501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63881C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0.5488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0D83120" w14:textId="77777777" w:rsidR="004459AA" w:rsidRPr="0082014B" w:rsidRDefault="004459AA" w:rsidP="006C55E5">
            <w:pPr>
              <w:pStyle w:val="TableText"/>
            </w:pPr>
            <w:r w:rsidRPr="0082014B">
              <w:t>93</w:t>
            </w:r>
          </w:p>
        </w:tc>
        <w:tc>
          <w:tcPr>
            <w:tcW w:w="1701" w:type="dxa"/>
          </w:tcPr>
          <w:p w14:paraId="50E14D1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1.7938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E56B16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8.7262</w:t>
            </w:r>
            <w:r w:rsidRPr="0082014B">
              <w:sym w:font="Symbol" w:char="F0B2"/>
            </w:r>
          </w:p>
        </w:tc>
      </w:tr>
      <w:tr w:rsidR="004459AA" w:rsidRPr="0082014B" w14:paraId="5C40CFDC" w14:textId="77777777" w:rsidTr="006C55E5">
        <w:tc>
          <w:tcPr>
            <w:tcW w:w="783" w:type="dxa"/>
            <w:tcBorders>
              <w:bottom w:val="single" w:sz="4" w:space="0" w:color="auto"/>
            </w:tcBorders>
          </w:tcPr>
          <w:p w14:paraId="0A561AE6" w14:textId="77777777" w:rsidR="004459AA" w:rsidRPr="0082014B" w:rsidRDefault="004459AA" w:rsidP="006C55E5">
            <w:pPr>
              <w:pStyle w:val="TableText"/>
            </w:pPr>
            <w:r w:rsidRPr="0082014B">
              <w:t>47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452957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22.8994</w:t>
            </w:r>
            <w:r w:rsidRPr="0082014B">
              <w:sym w:font="Symbol" w:char="F0B2"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F3CBAA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0.3078</w:t>
            </w:r>
            <w:r w:rsidRPr="0082014B">
              <w:sym w:font="Symbol" w:char="F0B2"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7D0F933" w14:textId="77777777" w:rsidR="004459AA" w:rsidRPr="0082014B" w:rsidRDefault="004459AA" w:rsidP="006C55E5">
            <w:pPr>
              <w:pStyle w:val="TableText"/>
            </w:pPr>
            <w:r w:rsidRPr="0082014B">
              <w:t>94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6F4E84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24.3939</w:t>
            </w:r>
            <w:r w:rsidRPr="0082014B">
              <w:sym w:font="Symbol" w:char="F0B2"/>
            </w:r>
          </w:p>
        </w:tc>
        <w:tc>
          <w:tcPr>
            <w:tcW w:w="1897" w:type="dxa"/>
            <w:tcBorders>
              <w:bottom w:val="single" w:sz="4" w:space="0" w:color="auto"/>
            </w:tcBorders>
          </w:tcPr>
          <w:p w14:paraId="4C7FC1F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40.8674</w:t>
            </w:r>
            <w:r w:rsidRPr="0082014B">
              <w:sym w:font="Symbol" w:char="F0B2"/>
            </w:r>
          </w:p>
        </w:tc>
      </w:tr>
    </w:tbl>
    <w:p w14:paraId="3D730E6D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The</w:t>
      </w:r>
      <w:r w:rsidRPr="0082014B">
        <w:t xml:space="preserve"> </w:t>
      </w:r>
      <w:r w:rsidR="004459AA" w:rsidRPr="0082014B">
        <w:t>grid</w:t>
      </w:r>
      <w:r w:rsidRPr="0082014B">
        <w:t xml:space="preserve"> </w:t>
      </w:r>
      <w:r w:rsidR="004459AA" w:rsidRPr="0082014B">
        <w:t>coordinates</w:t>
      </w:r>
      <w:r w:rsidRPr="0082014B">
        <w:t xml:space="preserve"> </w:t>
      </w:r>
      <w:r w:rsidR="004459AA" w:rsidRPr="0082014B">
        <w:t>for</w:t>
      </w:r>
      <w:r w:rsidRPr="0082014B">
        <w:t xml:space="preserve"> </w:t>
      </w:r>
      <w:r w:rsidR="004459AA" w:rsidRPr="0082014B">
        <w:t>that</w:t>
      </w:r>
      <w:r w:rsidRPr="0082014B">
        <w:t xml:space="preserve"> </w:t>
      </w:r>
      <w:r w:rsidR="004459AA" w:rsidRPr="0082014B">
        <w:t>part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limits</w:t>
      </w:r>
      <w:r w:rsidRPr="0082014B">
        <w:t xml:space="preserve"> </w:t>
      </w:r>
      <w:r w:rsidR="004459AA" w:rsidRPr="0082014B">
        <w:t>where</w:t>
      </w:r>
      <w:r w:rsidRPr="0082014B">
        <w:t xml:space="preserve"> </w:t>
      </w:r>
      <w:r w:rsidR="004459AA" w:rsidRPr="0082014B">
        <w:t>that</w:t>
      </w:r>
      <w:r w:rsidRPr="0082014B">
        <w:t xml:space="preserve"> </w:t>
      </w:r>
      <w:r w:rsidR="004459AA" w:rsidRPr="0082014B">
        <w:t>part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authorised</w:t>
      </w:r>
      <w:r w:rsidRPr="0082014B">
        <w:t xml:space="preserve"> </w:t>
      </w:r>
      <w:r w:rsidR="004459AA" w:rsidRPr="0082014B">
        <w:t>project</w:t>
      </w:r>
      <w:r w:rsidRPr="0082014B">
        <w:t xml:space="preserve"> </w:t>
      </w:r>
      <w:r w:rsidR="004459AA" w:rsidRPr="0082014B">
        <w:t>comprising</w:t>
      </w:r>
      <w:r w:rsidRPr="0082014B">
        <w:t xml:space="preserve"> </w:t>
      </w:r>
      <w:r w:rsidR="004459AA" w:rsidRPr="0082014B">
        <w:t>Work</w:t>
      </w:r>
      <w:r w:rsidRPr="0082014B">
        <w:t xml:space="preserve"> </w:t>
      </w:r>
      <w:r w:rsidR="004459AA" w:rsidRPr="0082014B">
        <w:t>No.</w:t>
      </w:r>
      <w:r w:rsidRPr="0082014B">
        <w:t xml:space="preserve"> </w:t>
      </w:r>
      <w:r w:rsidR="004459AA" w:rsidRPr="0082014B">
        <w:t>4</w:t>
      </w:r>
      <w:r w:rsidRPr="0082014B">
        <w:t xml:space="preserve"> </w:t>
      </w:r>
      <w:r w:rsidR="004459AA" w:rsidRPr="0082014B">
        <w:t>may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carried</w:t>
      </w:r>
      <w:r w:rsidRPr="0082014B">
        <w:t xml:space="preserve"> </w:t>
      </w:r>
      <w:r w:rsidR="004459AA" w:rsidRPr="0082014B">
        <w:t>out</w:t>
      </w:r>
      <w:r w:rsidRPr="0082014B">
        <w:t xml:space="preserve"> </w:t>
      </w:r>
      <w:r w:rsidR="004459AA" w:rsidRPr="0082014B">
        <w:t>as</w:t>
      </w:r>
      <w:r w:rsidRPr="0082014B">
        <w:t xml:space="preserve"> </w:t>
      </w:r>
      <w:r w:rsidR="004459AA" w:rsidRPr="0082014B">
        <w:t>shown</w:t>
      </w:r>
      <w:r w:rsidRPr="0082014B">
        <w:t xml:space="preserve"> </w:t>
      </w:r>
      <w:r w:rsidR="004459AA" w:rsidRPr="0082014B">
        <w:t>on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plans</w:t>
      </w:r>
      <w:r w:rsidRPr="0082014B">
        <w:t xml:space="preserve"> </w:t>
      </w:r>
      <w:r w:rsidR="004459AA" w:rsidRPr="0082014B">
        <w:t>are</w:t>
      </w:r>
      <w:r w:rsidRPr="0082014B">
        <w:t xml:space="preserve"> </w:t>
      </w:r>
      <w:r w:rsidR="004459AA" w:rsidRPr="0082014B">
        <w:t>specified</w:t>
      </w:r>
      <w:r w:rsidRPr="0082014B">
        <w:t xml:space="preserve"> </w:t>
      </w:r>
      <w:r w:rsidR="004459AA" w:rsidRPr="0082014B">
        <w:t>below—</w:t>
      </w:r>
    </w:p>
    <w:p w14:paraId="01FD4DD5" w14:textId="77777777" w:rsidR="004459AA" w:rsidRPr="0082014B" w:rsidRDefault="004459AA" w:rsidP="004459AA">
      <w:pPr>
        <w:pStyle w:val="TableNumber"/>
      </w:pPr>
      <w:r w:rsidRPr="0082014B">
        <w:t>Table</w:t>
      </w:r>
      <w:r w:rsidR="003D7F5E" w:rsidRPr="0082014B">
        <w:t xml:space="preserve"> </w:t>
      </w:r>
      <w:fldSimple w:instr=" SEQ Table \* ARABIC \* MERGEFORMAT ">
        <w:r w:rsidR="00FC33F4" w:rsidRPr="0082014B">
          <w:rPr>
            <w:noProof/>
          </w:rPr>
          <w:t>4</w:t>
        </w:r>
      </w:fldSimple>
    </w:p>
    <w:tbl>
      <w:tblPr>
        <w:tblW w:w="863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83"/>
        <w:gridCol w:w="1701"/>
        <w:gridCol w:w="1843"/>
        <w:gridCol w:w="709"/>
        <w:gridCol w:w="1701"/>
        <w:gridCol w:w="1897"/>
      </w:tblGrid>
      <w:tr w:rsidR="004459AA" w:rsidRPr="0082014B" w14:paraId="1DE53D23" w14:textId="77777777" w:rsidTr="006C55E5"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6D9F9CDF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1F521592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124481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6DAC0C2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  <w:r w:rsidR="003D7F5E" w:rsidRPr="0082014B"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121BFA6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</w:tcPr>
          <w:p w14:paraId="46C20FCE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</w:tr>
      <w:tr w:rsidR="004459AA" w:rsidRPr="0082014B" w14:paraId="703D376A" w14:textId="77777777" w:rsidTr="006C55E5">
        <w:tc>
          <w:tcPr>
            <w:tcW w:w="783" w:type="dxa"/>
          </w:tcPr>
          <w:p w14:paraId="7E671F62" w14:textId="77777777" w:rsidR="004459AA" w:rsidRPr="0082014B" w:rsidRDefault="004459AA" w:rsidP="006C55E5">
            <w:pPr>
              <w:pStyle w:val="TableText"/>
            </w:pPr>
            <w:r w:rsidRPr="0082014B">
              <w:t>1</w:t>
            </w:r>
          </w:p>
        </w:tc>
        <w:tc>
          <w:tcPr>
            <w:tcW w:w="1701" w:type="dxa"/>
          </w:tcPr>
          <w:p w14:paraId="552BF13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49.8007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1D23D6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42.0835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98956A7" w14:textId="77777777" w:rsidR="004459AA" w:rsidRPr="0082014B" w:rsidRDefault="004459AA" w:rsidP="006C55E5">
            <w:pPr>
              <w:pStyle w:val="TableText"/>
            </w:pPr>
            <w:r w:rsidRPr="0082014B">
              <w:t>97</w:t>
            </w:r>
          </w:p>
        </w:tc>
        <w:tc>
          <w:tcPr>
            <w:tcW w:w="1701" w:type="dxa"/>
          </w:tcPr>
          <w:p w14:paraId="34CE292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8.9157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40D60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51.3889</w:t>
            </w:r>
            <w:r w:rsidRPr="0082014B">
              <w:sym w:font="Symbol" w:char="F0B2"/>
            </w:r>
          </w:p>
        </w:tc>
      </w:tr>
      <w:tr w:rsidR="004459AA" w:rsidRPr="0082014B" w14:paraId="774F32D7" w14:textId="77777777" w:rsidTr="006C55E5">
        <w:tc>
          <w:tcPr>
            <w:tcW w:w="783" w:type="dxa"/>
          </w:tcPr>
          <w:p w14:paraId="7783E0EE" w14:textId="77777777" w:rsidR="004459AA" w:rsidRPr="0082014B" w:rsidRDefault="004459AA" w:rsidP="006C55E5">
            <w:pPr>
              <w:pStyle w:val="TableText"/>
            </w:pPr>
            <w:r w:rsidRPr="0082014B">
              <w:t>2</w:t>
            </w:r>
          </w:p>
        </w:tc>
        <w:tc>
          <w:tcPr>
            <w:tcW w:w="1701" w:type="dxa"/>
          </w:tcPr>
          <w:p w14:paraId="1958FB6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40.6972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5B087E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42.1966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059EC86" w14:textId="77777777" w:rsidR="004459AA" w:rsidRPr="0082014B" w:rsidRDefault="004459AA" w:rsidP="006C55E5">
            <w:pPr>
              <w:pStyle w:val="TableText"/>
            </w:pPr>
            <w:r w:rsidRPr="0082014B">
              <w:t>98</w:t>
            </w:r>
          </w:p>
        </w:tc>
        <w:tc>
          <w:tcPr>
            <w:tcW w:w="1701" w:type="dxa"/>
          </w:tcPr>
          <w:p w14:paraId="74D3C17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14.4423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AB11A6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52.1326</w:t>
            </w:r>
            <w:r w:rsidRPr="0082014B">
              <w:sym w:font="Symbol" w:char="F0B2"/>
            </w:r>
          </w:p>
        </w:tc>
      </w:tr>
      <w:tr w:rsidR="004459AA" w:rsidRPr="0082014B" w14:paraId="5B63FC27" w14:textId="77777777" w:rsidTr="006C55E5">
        <w:tc>
          <w:tcPr>
            <w:tcW w:w="783" w:type="dxa"/>
          </w:tcPr>
          <w:p w14:paraId="345E5652" w14:textId="77777777" w:rsidR="004459AA" w:rsidRPr="0082014B" w:rsidRDefault="004459AA" w:rsidP="006C55E5">
            <w:pPr>
              <w:pStyle w:val="TableText"/>
            </w:pPr>
            <w:r w:rsidRPr="0082014B">
              <w:t>3</w:t>
            </w:r>
          </w:p>
        </w:tc>
        <w:tc>
          <w:tcPr>
            <w:tcW w:w="1701" w:type="dxa"/>
          </w:tcPr>
          <w:p w14:paraId="2222572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45’</w:t>
            </w:r>
            <w:r w:rsidR="003D7F5E" w:rsidRPr="0082014B">
              <w:t xml:space="preserve"> </w:t>
            </w:r>
            <w:r w:rsidRPr="0082014B">
              <w:t>42.5924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A75C14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32’42.9178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2842898" w14:textId="77777777" w:rsidR="004459AA" w:rsidRPr="0082014B" w:rsidRDefault="004459AA" w:rsidP="006C55E5">
            <w:pPr>
              <w:pStyle w:val="TableText"/>
            </w:pPr>
            <w:r w:rsidRPr="0082014B">
              <w:t>99</w:t>
            </w:r>
          </w:p>
        </w:tc>
        <w:tc>
          <w:tcPr>
            <w:tcW w:w="1701" w:type="dxa"/>
          </w:tcPr>
          <w:p w14:paraId="13160F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26.2596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058027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53.7231</w:t>
            </w:r>
            <w:r w:rsidRPr="0082014B">
              <w:sym w:font="Symbol" w:char="F0B2"/>
            </w:r>
          </w:p>
        </w:tc>
      </w:tr>
      <w:tr w:rsidR="004459AA" w:rsidRPr="0082014B" w14:paraId="02B751F0" w14:textId="77777777" w:rsidTr="006C55E5">
        <w:tc>
          <w:tcPr>
            <w:tcW w:w="783" w:type="dxa"/>
          </w:tcPr>
          <w:p w14:paraId="25CD4B59" w14:textId="77777777" w:rsidR="004459AA" w:rsidRPr="0082014B" w:rsidRDefault="004459AA" w:rsidP="006C55E5">
            <w:pPr>
              <w:pStyle w:val="TableText"/>
            </w:pPr>
            <w:r w:rsidRPr="0082014B">
              <w:t>4</w:t>
            </w:r>
          </w:p>
        </w:tc>
        <w:tc>
          <w:tcPr>
            <w:tcW w:w="1701" w:type="dxa"/>
          </w:tcPr>
          <w:p w14:paraId="4FD04D6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44’</w:t>
            </w:r>
            <w:r w:rsidR="003D7F5E" w:rsidRPr="0082014B">
              <w:t xml:space="preserve"> </w:t>
            </w:r>
            <w:r w:rsidRPr="0082014B">
              <w:t>50.3060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53556F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43.5658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A56C5BB" w14:textId="77777777" w:rsidR="004459AA" w:rsidRPr="0082014B" w:rsidRDefault="004459AA" w:rsidP="006C55E5">
            <w:pPr>
              <w:pStyle w:val="TableText"/>
            </w:pPr>
            <w:r w:rsidRPr="0082014B">
              <w:t>100</w:t>
            </w:r>
          </w:p>
        </w:tc>
        <w:tc>
          <w:tcPr>
            <w:tcW w:w="1701" w:type="dxa"/>
          </w:tcPr>
          <w:p w14:paraId="1DEC7C0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33.2783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45E5A3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54.6678</w:t>
            </w:r>
            <w:r w:rsidRPr="0082014B">
              <w:sym w:font="Symbol" w:char="F0B2"/>
            </w:r>
          </w:p>
        </w:tc>
      </w:tr>
      <w:tr w:rsidR="004459AA" w:rsidRPr="0082014B" w14:paraId="26350AF3" w14:textId="77777777" w:rsidTr="006C55E5">
        <w:tc>
          <w:tcPr>
            <w:tcW w:w="783" w:type="dxa"/>
          </w:tcPr>
          <w:p w14:paraId="4DCF1DE2" w14:textId="77777777" w:rsidR="004459AA" w:rsidRPr="0082014B" w:rsidRDefault="004459AA" w:rsidP="006C55E5">
            <w:pPr>
              <w:pStyle w:val="TableText"/>
            </w:pPr>
            <w:r w:rsidRPr="0082014B">
              <w:t>5</w:t>
            </w:r>
          </w:p>
        </w:tc>
        <w:tc>
          <w:tcPr>
            <w:tcW w:w="1701" w:type="dxa"/>
          </w:tcPr>
          <w:p w14:paraId="1DBA3BB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43’</w:t>
            </w:r>
            <w:r w:rsidR="003D7F5E" w:rsidRPr="0082014B">
              <w:t xml:space="preserve"> </w:t>
            </w:r>
            <w:r w:rsidRPr="0082014B">
              <w:t>27.9008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C910F48" w14:textId="77777777" w:rsidR="004459AA" w:rsidRPr="0082014B" w:rsidRDefault="004459AA" w:rsidP="006C55E5">
            <w:pPr>
              <w:pStyle w:val="TableText"/>
            </w:pPr>
            <w:r w:rsidRPr="0082014B">
              <w:t>-000°32’</w:t>
            </w:r>
            <w:r w:rsidR="003D7F5E" w:rsidRPr="0082014B">
              <w:t xml:space="preserve"> </w:t>
            </w:r>
            <w:r w:rsidRPr="0082014B">
              <w:t>44.5850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403FB0C" w14:textId="77777777" w:rsidR="004459AA" w:rsidRPr="0082014B" w:rsidRDefault="004459AA" w:rsidP="006C55E5">
            <w:pPr>
              <w:pStyle w:val="TableText"/>
            </w:pPr>
            <w:r w:rsidRPr="0082014B">
              <w:t>101</w:t>
            </w:r>
          </w:p>
        </w:tc>
        <w:tc>
          <w:tcPr>
            <w:tcW w:w="1701" w:type="dxa"/>
          </w:tcPr>
          <w:p w14:paraId="17C2D68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47.0466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8AD94E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56.5213</w:t>
            </w:r>
            <w:r w:rsidRPr="0082014B">
              <w:sym w:font="Symbol" w:char="F0B2"/>
            </w:r>
          </w:p>
        </w:tc>
      </w:tr>
      <w:tr w:rsidR="004459AA" w:rsidRPr="0082014B" w14:paraId="66BC1735" w14:textId="77777777" w:rsidTr="006C55E5">
        <w:tc>
          <w:tcPr>
            <w:tcW w:w="783" w:type="dxa"/>
          </w:tcPr>
          <w:p w14:paraId="5BF1E13F" w14:textId="77777777" w:rsidR="004459AA" w:rsidRPr="0082014B" w:rsidRDefault="004459AA" w:rsidP="006C55E5">
            <w:pPr>
              <w:pStyle w:val="TableText"/>
            </w:pPr>
            <w:r w:rsidRPr="0082014B">
              <w:lastRenderedPageBreak/>
              <w:t>6</w:t>
            </w:r>
          </w:p>
        </w:tc>
        <w:tc>
          <w:tcPr>
            <w:tcW w:w="1701" w:type="dxa"/>
          </w:tcPr>
          <w:p w14:paraId="695B06F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43’</w:t>
            </w:r>
            <w:r w:rsidR="003D7F5E" w:rsidRPr="0082014B">
              <w:t xml:space="preserve"> </w:t>
            </w:r>
            <w:r w:rsidRPr="0082014B">
              <w:t>4.3293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4277D8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44.8761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A07CD01" w14:textId="77777777" w:rsidR="004459AA" w:rsidRPr="0082014B" w:rsidRDefault="004459AA" w:rsidP="006C55E5">
            <w:pPr>
              <w:pStyle w:val="TableText"/>
            </w:pPr>
            <w:r w:rsidRPr="0082014B">
              <w:t>102</w:t>
            </w:r>
          </w:p>
        </w:tc>
        <w:tc>
          <w:tcPr>
            <w:tcW w:w="1701" w:type="dxa"/>
          </w:tcPr>
          <w:p w14:paraId="7850903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52.4650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5B909D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57.2507</w:t>
            </w:r>
            <w:r w:rsidRPr="0082014B">
              <w:sym w:font="Symbol" w:char="F0B2"/>
            </w:r>
          </w:p>
        </w:tc>
      </w:tr>
      <w:tr w:rsidR="004459AA" w:rsidRPr="0082014B" w14:paraId="314245F1" w14:textId="77777777" w:rsidTr="006C55E5">
        <w:tc>
          <w:tcPr>
            <w:tcW w:w="783" w:type="dxa"/>
          </w:tcPr>
          <w:p w14:paraId="58D347BC" w14:textId="77777777" w:rsidR="004459AA" w:rsidRPr="0082014B" w:rsidRDefault="004459AA" w:rsidP="006C55E5">
            <w:pPr>
              <w:pStyle w:val="TableText"/>
            </w:pPr>
            <w:r w:rsidRPr="0082014B">
              <w:t>7</w:t>
            </w:r>
          </w:p>
        </w:tc>
        <w:tc>
          <w:tcPr>
            <w:tcW w:w="1701" w:type="dxa"/>
          </w:tcPr>
          <w:p w14:paraId="3C73DE5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28.3486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424E6A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45.3201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6B0651C" w14:textId="77777777" w:rsidR="004459AA" w:rsidRPr="0082014B" w:rsidRDefault="004459AA" w:rsidP="006C55E5">
            <w:pPr>
              <w:pStyle w:val="TableText"/>
            </w:pPr>
            <w:r w:rsidRPr="0082014B">
              <w:t>103</w:t>
            </w:r>
          </w:p>
        </w:tc>
        <w:tc>
          <w:tcPr>
            <w:tcW w:w="1701" w:type="dxa"/>
          </w:tcPr>
          <w:p w14:paraId="4823CCF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55.7250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07B323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57.5509</w:t>
            </w:r>
            <w:r w:rsidRPr="0082014B">
              <w:sym w:font="Symbol" w:char="F0B2"/>
            </w:r>
          </w:p>
        </w:tc>
      </w:tr>
      <w:tr w:rsidR="004459AA" w:rsidRPr="0082014B" w14:paraId="020D8868" w14:textId="77777777" w:rsidTr="006C55E5">
        <w:tc>
          <w:tcPr>
            <w:tcW w:w="783" w:type="dxa"/>
          </w:tcPr>
          <w:p w14:paraId="5681FFD9" w14:textId="77777777" w:rsidR="004459AA" w:rsidRPr="0082014B" w:rsidRDefault="004459AA" w:rsidP="006C55E5">
            <w:pPr>
              <w:pStyle w:val="TableText"/>
            </w:pPr>
            <w:r w:rsidRPr="0082014B">
              <w:t>8</w:t>
            </w:r>
          </w:p>
        </w:tc>
        <w:tc>
          <w:tcPr>
            <w:tcW w:w="1701" w:type="dxa"/>
          </w:tcPr>
          <w:p w14:paraId="544104B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25.1670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D5FCFD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45.4370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FB5CE70" w14:textId="77777777" w:rsidR="004459AA" w:rsidRPr="0082014B" w:rsidRDefault="004459AA" w:rsidP="006C55E5">
            <w:pPr>
              <w:pStyle w:val="TableText"/>
            </w:pPr>
            <w:r w:rsidRPr="0082014B">
              <w:t>104</w:t>
            </w:r>
          </w:p>
        </w:tc>
        <w:tc>
          <w:tcPr>
            <w:tcW w:w="1701" w:type="dxa"/>
          </w:tcPr>
          <w:p w14:paraId="3CBD7C4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1.7938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C555E4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8.7262</w:t>
            </w:r>
            <w:r w:rsidRPr="0082014B">
              <w:sym w:font="Symbol" w:char="F0B2"/>
            </w:r>
          </w:p>
        </w:tc>
      </w:tr>
      <w:tr w:rsidR="004459AA" w:rsidRPr="0082014B" w14:paraId="6C0F8CA5" w14:textId="77777777" w:rsidTr="006C55E5">
        <w:tc>
          <w:tcPr>
            <w:tcW w:w="783" w:type="dxa"/>
          </w:tcPr>
          <w:p w14:paraId="5C36B860" w14:textId="77777777" w:rsidR="004459AA" w:rsidRPr="0082014B" w:rsidRDefault="004459AA" w:rsidP="006C55E5">
            <w:pPr>
              <w:pStyle w:val="TableText"/>
            </w:pPr>
            <w:r w:rsidRPr="0082014B">
              <w:t>9</w:t>
            </w:r>
          </w:p>
        </w:tc>
        <w:tc>
          <w:tcPr>
            <w:tcW w:w="1701" w:type="dxa"/>
          </w:tcPr>
          <w:p w14:paraId="3A4C165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22.6856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402D65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42.9705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BE47D73" w14:textId="77777777" w:rsidR="004459AA" w:rsidRPr="0082014B" w:rsidRDefault="004459AA" w:rsidP="006C55E5">
            <w:pPr>
              <w:pStyle w:val="TableText"/>
            </w:pPr>
            <w:r w:rsidRPr="0082014B">
              <w:t>105</w:t>
            </w:r>
          </w:p>
        </w:tc>
        <w:tc>
          <w:tcPr>
            <w:tcW w:w="1701" w:type="dxa"/>
          </w:tcPr>
          <w:p w14:paraId="17AD7C1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24.3939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57D897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40.8674</w:t>
            </w:r>
            <w:r w:rsidRPr="0082014B">
              <w:sym w:font="Symbol" w:char="F0B2"/>
            </w:r>
          </w:p>
        </w:tc>
      </w:tr>
      <w:tr w:rsidR="004459AA" w:rsidRPr="0082014B" w14:paraId="5696D2B8" w14:textId="77777777" w:rsidTr="006C55E5">
        <w:tc>
          <w:tcPr>
            <w:tcW w:w="783" w:type="dxa"/>
          </w:tcPr>
          <w:p w14:paraId="2B937DDE" w14:textId="77777777" w:rsidR="004459AA" w:rsidRPr="0082014B" w:rsidRDefault="004459AA" w:rsidP="006C55E5">
            <w:pPr>
              <w:pStyle w:val="TableText"/>
            </w:pPr>
            <w:r w:rsidRPr="0082014B">
              <w:t>10</w:t>
            </w:r>
          </w:p>
        </w:tc>
        <w:tc>
          <w:tcPr>
            <w:tcW w:w="1701" w:type="dxa"/>
          </w:tcPr>
          <w:p w14:paraId="5450851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28.6123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00E9C3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57.7034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B8BFA85" w14:textId="77777777" w:rsidR="004459AA" w:rsidRPr="0082014B" w:rsidRDefault="004459AA" w:rsidP="006C55E5">
            <w:pPr>
              <w:pStyle w:val="TableText"/>
            </w:pPr>
            <w:r w:rsidRPr="0082014B">
              <w:t>106</w:t>
            </w:r>
          </w:p>
        </w:tc>
        <w:tc>
          <w:tcPr>
            <w:tcW w:w="1701" w:type="dxa"/>
          </w:tcPr>
          <w:p w14:paraId="0416828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40’</w:t>
            </w:r>
            <w:r w:rsidR="003D7F5E" w:rsidRPr="0082014B">
              <w:t xml:space="preserve"> </w:t>
            </w:r>
            <w:r w:rsidRPr="0082014B">
              <w:t>16.3645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E9B4AF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24.3839</w:t>
            </w:r>
            <w:r w:rsidRPr="0082014B">
              <w:sym w:font="Symbol" w:char="F0B2"/>
            </w:r>
          </w:p>
        </w:tc>
      </w:tr>
      <w:tr w:rsidR="004459AA" w:rsidRPr="0082014B" w14:paraId="13F38977" w14:textId="77777777" w:rsidTr="006C55E5">
        <w:tc>
          <w:tcPr>
            <w:tcW w:w="783" w:type="dxa"/>
          </w:tcPr>
          <w:p w14:paraId="731ECEA8" w14:textId="77777777" w:rsidR="004459AA" w:rsidRPr="0082014B" w:rsidRDefault="004459AA" w:rsidP="006C55E5">
            <w:pPr>
              <w:pStyle w:val="TableText"/>
            </w:pPr>
            <w:r w:rsidRPr="0082014B">
              <w:t>11</w:t>
            </w:r>
          </w:p>
        </w:tc>
        <w:tc>
          <w:tcPr>
            <w:tcW w:w="1701" w:type="dxa"/>
          </w:tcPr>
          <w:p w14:paraId="7FEAFFD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12.8834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5668C6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31’</w:t>
            </w:r>
            <w:r w:rsidR="003D7F5E" w:rsidRPr="0082014B">
              <w:t xml:space="preserve"> </w:t>
            </w:r>
            <w:r w:rsidRPr="0082014B">
              <w:t>44.5421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A2685B7" w14:textId="77777777" w:rsidR="004459AA" w:rsidRPr="0082014B" w:rsidRDefault="004459AA" w:rsidP="006C55E5">
            <w:pPr>
              <w:pStyle w:val="TableText"/>
            </w:pPr>
            <w:r w:rsidRPr="0082014B">
              <w:t>107</w:t>
            </w:r>
          </w:p>
        </w:tc>
        <w:tc>
          <w:tcPr>
            <w:tcW w:w="1701" w:type="dxa"/>
          </w:tcPr>
          <w:p w14:paraId="32E4C66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39.4711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D9B255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34.0336</w:t>
            </w:r>
            <w:r w:rsidRPr="0082014B">
              <w:sym w:font="Symbol" w:char="F0B2"/>
            </w:r>
          </w:p>
        </w:tc>
      </w:tr>
      <w:tr w:rsidR="004459AA" w:rsidRPr="0082014B" w14:paraId="4B6B7F3B" w14:textId="77777777" w:rsidTr="006C55E5">
        <w:tc>
          <w:tcPr>
            <w:tcW w:w="783" w:type="dxa"/>
          </w:tcPr>
          <w:p w14:paraId="00ED696F" w14:textId="77777777" w:rsidR="004459AA" w:rsidRPr="0082014B" w:rsidRDefault="004459AA" w:rsidP="006C55E5">
            <w:pPr>
              <w:pStyle w:val="TableText"/>
            </w:pPr>
            <w:r w:rsidRPr="0082014B">
              <w:t>12</w:t>
            </w:r>
          </w:p>
        </w:tc>
        <w:tc>
          <w:tcPr>
            <w:tcW w:w="1701" w:type="dxa"/>
          </w:tcPr>
          <w:p w14:paraId="2EF27A9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52.3821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7553C8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37.2248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C001EAA" w14:textId="77777777" w:rsidR="004459AA" w:rsidRPr="0082014B" w:rsidRDefault="004459AA" w:rsidP="006C55E5">
            <w:pPr>
              <w:pStyle w:val="TableText"/>
            </w:pPr>
            <w:r w:rsidRPr="0082014B">
              <w:t>108</w:t>
            </w:r>
          </w:p>
        </w:tc>
        <w:tc>
          <w:tcPr>
            <w:tcW w:w="1701" w:type="dxa"/>
          </w:tcPr>
          <w:p w14:paraId="7BA5152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42.0736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729032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26.5498</w:t>
            </w:r>
            <w:r w:rsidRPr="0082014B">
              <w:sym w:font="Symbol" w:char="F0B2"/>
            </w:r>
          </w:p>
        </w:tc>
      </w:tr>
      <w:tr w:rsidR="004459AA" w:rsidRPr="0082014B" w14:paraId="2ABCA12D" w14:textId="77777777" w:rsidTr="006C55E5">
        <w:tc>
          <w:tcPr>
            <w:tcW w:w="783" w:type="dxa"/>
          </w:tcPr>
          <w:p w14:paraId="75FCE8E0" w14:textId="77777777" w:rsidR="004459AA" w:rsidRPr="0082014B" w:rsidRDefault="004459AA" w:rsidP="006C55E5">
            <w:pPr>
              <w:pStyle w:val="TableText"/>
            </w:pPr>
            <w:r w:rsidRPr="0082014B">
              <w:t>13</w:t>
            </w:r>
          </w:p>
        </w:tc>
        <w:tc>
          <w:tcPr>
            <w:tcW w:w="1701" w:type="dxa"/>
          </w:tcPr>
          <w:p w14:paraId="027ECF8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41’</w:t>
            </w:r>
            <w:r w:rsidR="003D7F5E" w:rsidRPr="0082014B">
              <w:t xml:space="preserve"> </w:t>
            </w:r>
            <w:r w:rsidRPr="0082014B">
              <w:t>11.3500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5ECA5D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55.8599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2A31899" w14:textId="77777777" w:rsidR="004459AA" w:rsidRPr="0082014B" w:rsidRDefault="004459AA" w:rsidP="006C55E5">
            <w:pPr>
              <w:pStyle w:val="TableText"/>
            </w:pPr>
            <w:r w:rsidRPr="0082014B">
              <w:t>109</w:t>
            </w:r>
          </w:p>
        </w:tc>
        <w:tc>
          <w:tcPr>
            <w:tcW w:w="1701" w:type="dxa"/>
          </w:tcPr>
          <w:p w14:paraId="75F3A13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42’</w:t>
            </w:r>
            <w:r w:rsidR="003D7F5E" w:rsidRPr="0082014B">
              <w:t xml:space="preserve"> </w:t>
            </w:r>
            <w:r w:rsidRPr="0082014B">
              <w:t>54.3446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E7C89B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23.8715</w:t>
            </w:r>
            <w:r w:rsidRPr="0082014B">
              <w:sym w:font="Symbol" w:char="F0B2"/>
            </w:r>
          </w:p>
        </w:tc>
      </w:tr>
      <w:tr w:rsidR="004459AA" w:rsidRPr="0082014B" w14:paraId="18525F58" w14:textId="77777777" w:rsidTr="006C55E5">
        <w:tc>
          <w:tcPr>
            <w:tcW w:w="783" w:type="dxa"/>
          </w:tcPr>
          <w:p w14:paraId="218017D0" w14:textId="77777777" w:rsidR="004459AA" w:rsidRPr="0082014B" w:rsidRDefault="004459AA" w:rsidP="006C55E5">
            <w:pPr>
              <w:pStyle w:val="TableText"/>
            </w:pPr>
            <w:r w:rsidRPr="0082014B">
              <w:t>14</w:t>
            </w:r>
          </w:p>
        </w:tc>
        <w:tc>
          <w:tcPr>
            <w:tcW w:w="1701" w:type="dxa"/>
          </w:tcPr>
          <w:p w14:paraId="4A1E3F9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53.9451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57A19B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30.9561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83A1CA3" w14:textId="77777777" w:rsidR="004459AA" w:rsidRPr="0082014B" w:rsidRDefault="004459AA" w:rsidP="006C55E5">
            <w:pPr>
              <w:pStyle w:val="TableText"/>
            </w:pPr>
            <w:r w:rsidRPr="0082014B">
              <w:t>110</w:t>
            </w:r>
          </w:p>
        </w:tc>
        <w:tc>
          <w:tcPr>
            <w:tcW w:w="1701" w:type="dxa"/>
          </w:tcPr>
          <w:p w14:paraId="28695CC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43’</w:t>
            </w:r>
            <w:r w:rsidR="003D7F5E" w:rsidRPr="0082014B">
              <w:t xml:space="preserve"> </w:t>
            </w:r>
            <w:r w:rsidRPr="0082014B">
              <w:t>29.5066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D19F82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16.1947</w:t>
            </w:r>
            <w:r w:rsidRPr="0082014B">
              <w:sym w:font="Symbol" w:char="F0B2"/>
            </w:r>
          </w:p>
        </w:tc>
      </w:tr>
      <w:tr w:rsidR="004459AA" w:rsidRPr="0082014B" w14:paraId="4608792F" w14:textId="77777777" w:rsidTr="006C55E5">
        <w:tc>
          <w:tcPr>
            <w:tcW w:w="783" w:type="dxa"/>
          </w:tcPr>
          <w:p w14:paraId="2B205EA7" w14:textId="77777777" w:rsidR="004459AA" w:rsidRPr="0082014B" w:rsidRDefault="004459AA" w:rsidP="006C55E5">
            <w:pPr>
              <w:pStyle w:val="TableText"/>
            </w:pPr>
            <w:r w:rsidRPr="0082014B">
              <w:t>15</w:t>
            </w:r>
          </w:p>
        </w:tc>
        <w:tc>
          <w:tcPr>
            <w:tcW w:w="1701" w:type="dxa"/>
          </w:tcPr>
          <w:p w14:paraId="13DC028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43.2945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A5A21C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8.2445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ECDB6BD" w14:textId="77777777" w:rsidR="004459AA" w:rsidRPr="0082014B" w:rsidRDefault="004459AA" w:rsidP="006C55E5">
            <w:pPr>
              <w:pStyle w:val="TableText"/>
            </w:pPr>
            <w:r w:rsidRPr="0082014B">
              <w:t>111</w:t>
            </w:r>
          </w:p>
        </w:tc>
        <w:tc>
          <w:tcPr>
            <w:tcW w:w="1701" w:type="dxa"/>
          </w:tcPr>
          <w:p w14:paraId="64E8516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44’</w:t>
            </w:r>
            <w:r w:rsidR="003D7F5E" w:rsidRPr="0082014B">
              <w:t xml:space="preserve"> </w:t>
            </w:r>
            <w:r w:rsidRPr="0082014B">
              <w:t>36.7196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F87565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1.5105</w:t>
            </w:r>
            <w:r w:rsidRPr="0082014B">
              <w:sym w:font="Symbol" w:char="F0B2"/>
            </w:r>
          </w:p>
        </w:tc>
      </w:tr>
      <w:tr w:rsidR="004459AA" w:rsidRPr="0082014B" w14:paraId="71F326A7" w14:textId="77777777" w:rsidTr="006C55E5">
        <w:tc>
          <w:tcPr>
            <w:tcW w:w="783" w:type="dxa"/>
          </w:tcPr>
          <w:p w14:paraId="4E1DECA5" w14:textId="77777777" w:rsidR="004459AA" w:rsidRPr="0082014B" w:rsidRDefault="004459AA" w:rsidP="006C55E5">
            <w:pPr>
              <w:pStyle w:val="TableText"/>
            </w:pPr>
            <w:r w:rsidRPr="0082014B">
              <w:t>16</w:t>
            </w:r>
          </w:p>
        </w:tc>
        <w:tc>
          <w:tcPr>
            <w:tcW w:w="1701" w:type="dxa"/>
          </w:tcPr>
          <w:p w14:paraId="6D0C575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11.9503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D7FD04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58.1743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B659FEF" w14:textId="77777777" w:rsidR="004459AA" w:rsidRPr="0082014B" w:rsidRDefault="004459AA" w:rsidP="006C55E5">
            <w:pPr>
              <w:pStyle w:val="TableText"/>
            </w:pPr>
            <w:r w:rsidRPr="0082014B">
              <w:t>112</w:t>
            </w:r>
          </w:p>
        </w:tc>
        <w:tc>
          <w:tcPr>
            <w:tcW w:w="1701" w:type="dxa"/>
          </w:tcPr>
          <w:p w14:paraId="04B58ED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45’</w:t>
            </w:r>
            <w:r w:rsidR="003D7F5E" w:rsidRPr="0082014B">
              <w:t xml:space="preserve"> </w:t>
            </w:r>
            <w:r w:rsidRPr="0082014B">
              <w:t>10.4373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4364B4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54.1393</w:t>
            </w:r>
            <w:r w:rsidRPr="0082014B">
              <w:sym w:font="Symbol" w:char="F0B2"/>
            </w:r>
          </w:p>
        </w:tc>
      </w:tr>
      <w:tr w:rsidR="004459AA" w:rsidRPr="0082014B" w14:paraId="7863FF8D" w14:textId="77777777" w:rsidTr="006C55E5">
        <w:tc>
          <w:tcPr>
            <w:tcW w:w="783" w:type="dxa"/>
          </w:tcPr>
          <w:p w14:paraId="181ECD88" w14:textId="77777777" w:rsidR="004459AA" w:rsidRPr="0082014B" w:rsidRDefault="004459AA" w:rsidP="006C55E5">
            <w:pPr>
              <w:pStyle w:val="TableText"/>
            </w:pPr>
            <w:r w:rsidRPr="0082014B">
              <w:t>17</w:t>
            </w:r>
          </w:p>
        </w:tc>
        <w:tc>
          <w:tcPr>
            <w:tcW w:w="1701" w:type="dxa"/>
          </w:tcPr>
          <w:p w14:paraId="70BF8D6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42.3197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FA1A98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48.6580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7F251F9" w14:textId="77777777" w:rsidR="004459AA" w:rsidRPr="0082014B" w:rsidRDefault="004459AA" w:rsidP="006C55E5">
            <w:pPr>
              <w:pStyle w:val="TableText"/>
            </w:pPr>
            <w:r w:rsidRPr="0082014B">
              <w:t>113</w:t>
            </w:r>
          </w:p>
        </w:tc>
        <w:tc>
          <w:tcPr>
            <w:tcW w:w="1701" w:type="dxa"/>
          </w:tcPr>
          <w:p w14:paraId="263FAFE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18.6039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44AE5E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39.2272</w:t>
            </w:r>
            <w:r w:rsidRPr="0082014B">
              <w:sym w:font="Symbol" w:char="F0B2"/>
            </w:r>
          </w:p>
        </w:tc>
      </w:tr>
      <w:tr w:rsidR="004459AA" w:rsidRPr="0082014B" w14:paraId="4ACEF9BC" w14:textId="77777777" w:rsidTr="006C55E5">
        <w:tc>
          <w:tcPr>
            <w:tcW w:w="783" w:type="dxa"/>
          </w:tcPr>
          <w:p w14:paraId="2F4FBCA2" w14:textId="77777777" w:rsidR="004459AA" w:rsidRPr="0082014B" w:rsidRDefault="004459AA" w:rsidP="006C55E5">
            <w:pPr>
              <w:pStyle w:val="TableText"/>
            </w:pPr>
            <w:r w:rsidRPr="0082014B">
              <w:t>18</w:t>
            </w:r>
          </w:p>
        </w:tc>
        <w:tc>
          <w:tcPr>
            <w:tcW w:w="1701" w:type="dxa"/>
          </w:tcPr>
          <w:p w14:paraId="210468C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32.8206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1351AB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45.6028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D4E0E89" w14:textId="77777777" w:rsidR="004459AA" w:rsidRPr="0082014B" w:rsidRDefault="004459AA" w:rsidP="006C55E5">
            <w:pPr>
              <w:pStyle w:val="TableText"/>
            </w:pPr>
            <w:r w:rsidRPr="0082014B">
              <w:t>114</w:t>
            </w:r>
          </w:p>
        </w:tc>
        <w:tc>
          <w:tcPr>
            <w:tcW w:w="1701" w:type="dxa"/>
          </w:tcPr>
          <w:p w14:paraId="2690588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31.3325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AA0830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36.4412</w:t>
            </w:r>
            <w:r w:rsidRPr="0082014B">
              <w:sym w:font="Symbol" w:char="F0B2"/>
            </w:r>
          </w:p>
        </w:tc>
      </w:tr>
      <w:tr w:rsidR="004459AA" w:rsidRPr="0082014B" w14:paraId="35ACD194" w14:textId="77777777" w:rsidTr="006C55E5">
        <w:tc>
          <w:tcPr>
            <w:tcW w:w="783" w:type="dxa"/>
          </w:tcPr>
          <w:p w14:paraId="014F6D81" w14:textId="77777777" w:rsidR="004459AA" w:rsidRPr="0082014B" w:rsidRDefault="004459AA" w:rsidP="006C55E5">
            <w:pPr>
              <w:pStyle w:val="TableText"/>
            </w:pPr>
            <w:r w:rsidRPr="0082014B">
              <w:t>19</w:t>
            </w:r>
          </w:p>
        </w:tc>
        <w:tc>
          <w:tcPr>
            <w:tcW w:w="1701" w:type="dxa"/>
          </w:tcPr>
          <w:p w14:paraId="5F2896E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32.7858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332CA4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45.5916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E8601D8" w14:textId="77777777" w:rsidR="004459AA" w:rsidRPr="0082014B" w:rsidRDefault="004459AA" w:rsidP="006C55E5">
            <w:pPr>
              <w:pStyle w:val="TableText"/>
            </w:pPr>
            <w:r w:rsidRPr="0082014B">
              <w:t>115</w:t>
            </w:r>
          </w:p>
        </w:tc>
        <w:tc>
          <w:tcPr>
            <w:tcW w:w="1701" w:type="dxa"/>
          </w:tcPr>
          <w:p w14:paraId="36019A5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30.8906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68A60B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31.1402</w:t>
            </w:r>
            <w:r w:rsidRPr="0082014B">
              <w:sym w:font="Symbol" w:char="F0B2"/>
            </w:r>
          </w:p>
        </w:tc>
      </w:tr>
      <w:tr w:rsidR="004459AA" w:rsidRPr="0082014B" w14:paraId="5CB987F9" w14:textId="77777777" w:rsidTr="006C55E5">
        <w:tc>
          <w:tcPr>
            <w:tcW w:w="783" w:type="dxa"/>
          </w:tcPr>
          <w:p w14:paraId="41F0DBBB" w14:textId="77777777" w:rsidR="004459AA" w:rsidRPr="0082014B" w:rsidRDefault="004459AA" w:rsidP="006C55E5">
            <w:pPr>
              <w:pStyle w:val="TableText"/>
            </w:pPr>
            <w:r w:rsidRPr="0082014B">
              <w:t>20</w:t>
            </w:r>
          </w:p>
        </w:tc>
        <w:tc>
          <w:tcPr>
            <w:tcW w:w="1701" w:type="dxa"/>
          </w:tcPr>
          <w:p w14:paraId="502A5AE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32.7633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3EEB5E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45.5843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7C4174E" w14:textId="77777777" w:rsidR="004459AA" w:rsidRPr="0082014B" w:rsidRDefault="004459AA" w:rsidP="006C55E5">
            <w:pPr>
              <w:pStyle w:val="TableText"/>
            </w:pPr>
            <w:r w:rsidRPr="0082014B">
              <w:t>116</w:t>
            </w:r>
          </w:p>
        </w:tc>
        <w:tc>
          <w:tcPr>
            <w:tcW w:w="1701" w:type="dxa"/>
          </w:tcPr>
          <w:p w14:paraId="38BF0FB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30.6142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4CB77A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24.4745</w:t>
            </w:r>
            <w:r w:rsidRPr="0082014B">
              <w:sym w:font="Symbol" w:char="F0B2"/>
            </w:r>
          </w:p>
        </w:tc>
      </w:tr>
      <w:tr w:rsidR="004459AA" w:rsidRPr="0082014B" w14:paraId="14B34193" w14:textId="77777777" w:rsidTr="006C55E5">
        <w:tc>
          <w:tcPr>
            <w:tcW w:w="783" w:type="dxa"/>
          </w:tcPr>
          <w:p w14:paraId="54A23A8A" w14:textId="77777777" w:rsidR="004459AA" w:rsidRPr="0082014B" w:rsidRDefault="004459AA" w:rsidP="006C55E5">
            <w:pPr>
              <w:pStyle w:val="TableText"/>
            </w:pPr>
            <w:r w:rsidRPr="0082014B">
              <w:t>21</w:t>
            </w:r>
          </w:p>
        </w:tc>
        <w:tc>
          <w:tcPr>
            <w:tcW w:w="1701" w:type="dxa"/>
          </w:tcPr>
          <w:p w14:paraId="6EACAD3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22.7988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17E75E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42.3409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B7D945B" w14:textId="77777777" w:rsidR="004459AA" w:rsidRPr="0082014B" w:rsidRDefault="004459AA" w:rsidP="006C55E5">
            <w:pPr>
              <w:pStyle w:val="TableText"/>
            </w:pPr>
            <w:r w:rsidRPr="0082014B">
              <w:t>117</w:t>
            </w:r>
          </w:p>
        </w:tc>
        <w:tc>
          <w:tcPr>
            <w:tcW w:w="1701" w:type="dxa"/>
          </w:tcPr>
          <w:p w14:paraId="3BB1298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30.6147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692B19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17.7946</w:t>
            </w:r>
            <w:r w:rsidRPr="0082014B">
              <w:sym w:font="Symbol" w:char="F0B2"/>
            </w:r>
          </w:p>
        </w:tc>
      </w:tr>
      <w:tr w:rsidR="004459AA" w:rsidRPr="0082014B" w14:paraId="0AB477A9" w14:textId="77777777" w:rsidTr="006C55E5">
        <w:tc>
          <w:tcPr>
            <w:tcW w:w="783" w:type="dxa"/>
          </w:tcPr>
          <w:p w14:paraId="3BE770D4" w14:textId="77777777" w:rsidR="004459AA" w:rsidRPr="0082014B" w:rsidRDefault="004459AA" w:rsidP="006C55E5">
            <w:pPr>
              <w:pStyle w:val="TableText"/>
            </w:pPr>
            <w:r w:rsidRPr="0082014B">
              <w:t>22</w:t>
            </w:r>
          </w:p>
        </w:tc>
        <w:tc>
          <w:tcPr>
            <w:tcW w:w="1701" w:type="dxa"/>
          </w:tcPr>
          <w:p w14:paraId="38E0595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31.7775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1D0672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16’</w:t>
            </w:r>
            <w:r w:rsidR="003D7F5E" w:rsidRPr="0082014B">
              <w:t xml:space="preserve"> </w:t>
            </w:r>
            <w:r w:rsidRPr="0082014B">
              <w:t>26.9705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3110E85" w14:textId="77777777" w:rsidR="004459AA" w:rsidRPr="0082014B" w:rsidRDefault="004459AA" w:rsidP="006C55E5">
            <w:pPr>
              <w:pStyle w:val="TableText"/>
            </w:pPr>
            <w:r w:rsidRPr="0082014B">
              <w:t>118</w:t>
            </w:r>
          </w:p>
        </w:tc>
        <w:tc>
          <w:tcPr>
            <w:tcW w:w="1701" w:type="dxa"/>
          </w:tcPr>
          <w:p w14:paraId="4066BA4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30.8922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004942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11.1291</w:t>
            </w:r>
            <w:r w:rsidRPr="0082014B">
              <w:sym w:font="Symbol" w:char="F0B2"/>
            </w:r>
          </w:p>
        </w:tc>
      </w:tr>
      <w:tr w:rsidR="004459AA" w:rsidRPr="0082014B" w14:paraId="318155E1" w14:textId="77777777" w:rsidTr="006C55E5">
        <w:tc>
          <w:tcPr>
            <w:tcW w:w="783" w:type="dxa"/>
          </w:tcPr>
          <w:p w14:paraId="485F398E" w14:textId="77777777" w:rsidR="004459AA" w:rsidRPr="0082014B" w:rsidRDefault="004459AA" w:rsidP="006C55E5">
            <w:pPr>
              <w:pStyle w:val="TableText"/>
            </w:pPr>
            <w:r w:rsidRPr="0082014B">
              <w:t>23</w:t>
            </w:r>
          </w:p>
        </w:tc>
        <w:tc>
          <w:tcPr>
            <w:tcW w:w="1701" w:type="dxa"/>
          </w:tcPr>
          <w:p w14:paraId="082FC80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13.3227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C19FE1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16’</w:t>
            </w:r>
            <w:r w:rsidR="003D7F5E" w:rsidRPr="0082014B">
              <w:t xml:space="preserve"> </w:t>
            </w:r>
            <w:r w:rsidRPr="0082014B">
              <w:t>17.0707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C35F672" w14:textId="77777777" w:rsidR="004459AA" w:rsidRPr="0082014B" w:rsidRDefault="004459AA" w:rsidP="006C55E5">
            <w:pPr>
              <w:pStyle w:val="TableText"/>
            </w:pPr>
            <w:r w:rsidRPr="0082014B">
              <w:t>119</w:t>
            </w:r>
          </w:p>
        </w:tc>
        <w:tc>
          <w:tcPr>
            <w:tcW w:w="1701" w:type="dxa"/>
          </w:tcPr>
          <w:p w14:paraId="3D3C6CC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31.4453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226B1D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4.5064</w:t>
            </w:r>
            <w:r w:rsidRPr="0082014B">
              <w:sym w:font="Symbol" w:char="F0B2"/>
            </w:r>
          </w:p>
        </w:tc>
      </w:tr>
      <w:tr w:rsidR="004459AA" w:rsidRPr="0082014B" w14:paraId="1673C983" w14:textId="77777777" w:rsidTr="006C55E5">
        <w:tc>
          <w:tcPr>
            <w:tcW w:w="783" w:type="dxa"/>
          </w:tcPr>
          <w:p w14:paraId="49C86B3C" w14:textId="77777777" w:rsidR="004459AA" w:rsidRPr="0082014B" w:rsidRDefault="004459AA" w:rsidP="006C55E5">
            <w:pPr>
              <w:pStyle w:val="TableText"/>
            </w:pPr>
            <w:r w:rsidRPr="0082014B">
              <w:t>24</w:t>
            </w:r>
          </w:p>
        </w:tc>
        <w:tc>
          <w:tcPr>
            <w:tcW w:w="1701" w:type="dxa"/>
          </w:tcPr>
          <w:p w14:paraId="28C6B61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38’</w:t>
            </w:r>
            <w:r w:rsidR="003D7F5E" w:rsidRPr="0082014B">
              <w:t xml:space="preserve"> </w:t>
            </w:r>
            <w:r w:rsidRPr="0082014B">
              <w:t>41.3993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A453DC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22.9538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D60649E" w14:textId="77777777" w:rsidR="004459AA" w:rsidRPr="0082014B" w:rsidRDefault="004459AA" w:rsidP="006C55E5">
            <w:pPr>
              <w:pStyle w:val="TableText"/>
            </w:pPr>
            <w:r w:rsidRPr="0082014B">
              <w:t>120</w:t>
            </w:r>
          </w:p>
        </w:tc>
        <w:tc>
          <w:tcPr>
            <w:tcW w:w="1701" w:type="dxa"/>
          </w:tcPr>
          <w:p w14:paraId="7600F35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32.2718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D851B4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57.9549</w:t>
            </w:r>
            <w:r w:rsidRPr="0082014B">
              <w:sym w:font="Symbol" w:char="F0B2"/>
            </w:r>
          </w:p>
        </w:tc>
      </w:tr>
      <w:tr w:rsidR="004459AA" w:rsidRPr="0082014B" w14:paraId="419934A2" w14:textId="77777777" w:rsidTr="006C55E5">
        <w:tc>
          <w:tcPr>
            <w:tcW w:w="783" w:type="dxa"/>
          </w:tcPr>
          <w:p w14:paraId="730656D7" w14:textId="77777777" w:rsidR="004459AA" w:rsidRPr="0082014B" w:rsidRDefault="004459AA" w:rsidP="006C55E5">
            <w:pPr>
              <w:pStyle w:val="TableText"/>
            </w:pPr>
            <w:r w:rsidRPr="0082014B">
              <w:t>25</w:t>
            </w:r>
          </w:p>
        </w:tc>
        <w:tc>
          <w:tcPr>
            <w:tcW w:w="1701" w:type="dxa"/>
          </w:tcPr>
          <w:p w14:paraId="553E756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19.2087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82B07F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18.3535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5DEAD16" w14:textId="77777777" w:rsidR="004459AA" w:rsidRPr="0082014B" w:rsidRDefault="004459AA" w:rsidP="006C55E5">
            <w:pPr>
              <w:pStyle w:val="TableText"/>
            </w:pPr>
            <w:r w:rsidRPr="0082014B">
              <w:t>121</w:t>
            </w:r>
          </w:p>
        </w:tc>
        <w:tc>
          <w:tcPr>
            <w:tcW w:w="1701" w:type="dxa"/>
          </w:tcPr>
          <w:p w14:paraId="4AA2EA9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33.3681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70EE5F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51.5025</w:t>
            </w:r>
            <w:r w:rsidRPr="0082014B">
              <w:sym w:font="Symbol" w:char="F0B2"/>
            </w:r>
          </w:p>
        </w:tc>
      </w:tr>
      <w:tr w:rsidR="004459AA" w:rsidRPr="0082014B" w14:paraId="15189252" w14:textId="77777777" w:rsidTr="006C55E5">
        <w:tc>
          <w:tcPr>
            <w:tcW w:w="783" w:type="dxa"/>
          </w:tcPr>
          <w:p w14:paraId="2D850704" w14:textId="77777777" w:rsidR="004459AA" w:rsidRPr="0082014B" w:rsidRDefault="004459AA" w:rsidP="006C55E5">
            <w:pPr>
              <w:pStyle w:val="TableText"/>
            </w:pPr>
            <w:r w:rsidRPr="0082014B">
              <w:t>26</w:t>
            </w:r>
          </w:p>
        </w:tc>
        <w:tc>
          <w:tcPr>
            <w:tcW w:w="1701" w:type="dxa"/>
          </w:tcPr>
          <w:p w14:paraId="636AE7F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19.3373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751BB7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17.7245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5915158" w14:textId="77777777" w:rsidR="004459AA" w:rsidRPr="0082014B" w:rsidRDefault="004459AA" w:rsidP="006C55E5">
            <w:pPr>
              <w:pStyle w:val="TableText"/>
            </w:pPr>
            <w:r w:rsidRPr="0082014B">
              <w:t>122</w:t>
            </w:r>
          </w:p>
        </w:tc>
        <w:tc>
          <w:tcPr>
            <w:tcW w:w="1701" w:type="dxa"/>
          </w:tcPr>
          <w:p w14:paraId="22EA6EA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34.7296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6A362F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45.1770</w:t>
            </w:r>
            <w:r w:rsidRPr="0082014B">
              <w:sym w:font="Symbol" w:char="F0B2"/>
            </w:r>
          </w:p>
        </w:tc>
      </w:tr>
      <w:tr w:rsidR="004459AA" w:rsidRPr="0082014B" w14:paraId="79B42FED" w14:textId="77777777" w:rsidTr="006C55E5">
        <w:tc>
          <w:tcPr>
            <w:tcW w:w="783" w:type="dxa"/>
          </w:tcPr>
          <w:p w14:paraId="6AB21F8A" w14:textId="77777777" w:rsidR="004459AA" w:rsidRPr="0082014B" w:rsidRDefault="004459AA" w:rsidP="006C55E5">
            <w:pPr>
              <w:pStyle w:val="TableText"/>
            </w:pPr>
            <w:r w:rsidRPr="0082014B">
              <w:t>27</w:t>
            </w:r>
          </w:p>
        </w:tc>
        <w:tc>
          <w:tcPr>
            <w:tcW w:w="1701" w:type="dxa"/>
          </w:tcPr>
          <w:p w14:paraId="4E70E37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19.5025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BD379D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16.9170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AF601A0" w14:textId="77777777" w:rsidR="004459AA" w:rsidRPr="0082014B" w:rsidRDefault="004459AA" w:rsidP="006C55E5">
            <w:pPr>
              <w:pStyle w:val="TableText"/>
            </w:pPr>
            <w:r w:rsidRPr="0082014B">
              <w:t>123</w:t>
            </w:r>
          </w:p>
        </w:tc>
        <w:tc>
          <w:tcPr>
            <w:tcW w:w="1701" w:type="dxa"/>
          </w:tcPr>
          <w:p w14:paraId="2AA92CC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35.4901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7274CA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42.2812</w:t>
            </w:r>
            <w:r w:rsidRPr="0082014B">
              <w:sym w:font="Symbol" w:char="F0B2"/>
            </w:r>
          </w:p>
        </w:tc>
      </w:tr>
      <w:tr w:rsidR="004459AA" w:rsidRPr="0082014B" w14:paraId="72962AA8" w14:textId="77777777" w:rsidTr="006C55E5">
        <w:tc>
          <w:tcPr>
            <w:tcW w:w="783" w:type="dxa"/>
          </w:tcPr>
          <w:p w14:paraId="109F9D13" w14:textId="77777777" w:rsidR="004459AA" w:rsidRPr="0082014B" w:rsidRDefault="004459AA" w:rsidP="006C55E5">
            <w:pPr>
              <w:pStyle w:val="TableText"/>
            </w:pPr>
            <w:r w:rsidRPr="0082014B">
              <w:t>28</w:t>
            </w:r>
          </w:p>
        </w:tc>
        <w:tc>
          <w:tcPr>
            <w:tcW w:w="1701" w:type="dxa"/>
          </w:tcPr>
          <w:p w14:paraId="56598CA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19.6186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4770AE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16.3492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5EA77B8" w14:textId="77777777" w:rsidR="004459AA" w:rsidRPr="0082014B" w:rsidRDefault="004459AA" w:rsidP="006C55E5">
            <w:pPr>
              <w:pStyle w:val="TableText"/>
            </w:pPr>
            <w:r w:rsidRPr="0082014B">
              <w:t>124</w:t>
            </w:r>
          </w:p>
        </w:tc>
        <w:tc>
          <w:tcPr>
            <w:tcW w:w="1701" w:type="dxa"/>
          </w:tcPr>
          <w:p w14:paraId="2EFF96F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35.5228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E4FB31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42.0236</w:t>
            </w:r>
            <w:r w:rsidRPr="0082014B">
              <w:sym w:font="Symbol" w:char="F0B2"/>
            </w:r>
          </w:p>
        </w:tc>
      </w:tr>
      <w:tr w:rsidR="004459AA" w:rsidRPr="0082014B" w14:paraId="557DABE8" w14:textId="77777777" w:rsidTr="006C55E5">
        <w:tc>
          <w:tcPr>
            <w:tcW w:w="783" w:type="dxa"/>
          </w:tcPr>
          <w:p w14:paraId="05EF5CCE" w14:textId="77777777" w:rsidR="004459AA" w:rsidRPr="0082014B" w:rsidRDefault="004459AA" w:rsidP="006C55E5">
            <w:pPr>
              <w:pStyle w:val="TableText"/>
            </w:pPr>
            <w:r w:rsidRPr="0082014B">
              <w:t>29</w:t>
            </w:r>
          </w:p>
        </w:tc>
        <w:tc>
          <w:tcPr>
            <w:tcW w:w="1701" w:type="dxa"/>
          </w:tcPr>
          <w:p w14:paraId="4AC802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19.6908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60F4DB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15.9965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4269FC8" w14:textId="77777777" w:rsidR="004459AA" w:rsidRPr="0082014B" w:rsidRDefault="004459AA" w:rsidP="006C55E5">
            <w:pPr>
              <w:pStyle w:val="TableText"/>
            </w:pPr>
            <w:r w:rsidRPr="0082014B">
              <w:t>125</w:t>
            </w:r>
          </w:p>
        </w:tc>
        <w:tc>
          <w:tcPr>
            <w:tcW w:w="1701" w:type="dxa"/>
          </w:tcPr>
          <w:p w14:paraId="18CC9E3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35.5994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CDD6BC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41.2888</w:t>
            </w:r>
            <w:r w:rsidRPr="0082014B">
              <w:sym w:font="Symbol" w:char="F0B2"/>
            </w:r>
          </w:p>
        </w:tc>
      </w:tr>
      <w:tr w:rsidR="004459AA" w:rsidRPr="0082014B" w14:paraId="502C02DC" w14:textId="77777777" w:rsidTr="006C55E5">
        <w:tc>
          <w:tcPr>
            <w:tcW w:w="783" w:type="dxa"/>
          </w:tcPr>
          <w:p w14:paraId="5138B6AD" w14:textId="77777777" w:rsidR="004459AA" w:rsidRPr="0082014B" w:rsidRDefault="004459AA" w:rsidP="006C55E5">
            <w:pPr>
              <w:pStyle w:val="TableText"/>
            </w:pPr>
            <w:r w:rsidRPr="0082014B">
              <w:t>30</w:t>
            </w:r>
          </w:p>
        </w:tc>
        <w:tc>
          <w:tcPr>
            <w:tcW w:w="1701" w:type="dxa"/>
          </w:tcPr>
          <w:p w14:paraId="07C4EB0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19.7648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87A5A9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15.6344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8F333C4" w14:textId="77777777" w:rsidR="004459AA" w:rsidRPr="0082014B" w:rsidRDefault="004459AA" w:rsidP="006C55E5">
            <w:pPr>
              <w:pStyle w:val="TableText"/>
            </w:pPr>
            <w:r w:rsidRPr="0082014B">
              <w:t>126</w:t>
            </w:r>
          </w:p>
        </w:tc>
        <w:tc>
          <w:tcPr>
            <w:tcW w:w="1701" w:type="dxa"/>
          </w:tcPr>
          <w:p w14:paraId="2515D44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35.6054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17D54D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41.2313</w:t>
            </w:r>
            <w:r w:rsidRPr="0082014B">
              <w:sym w:font="Symbol" w:char="F0B2"/>
            </w:r>
          </w:p>
        </w:tc>
      </w:tr>
      <w:tr w:rsidR="004459AA" w:rsidRPr="0082014B" w14:paraId="59AB3034" w14:textId="77777777" w:rsidTr="006C55E5">
        <w:tc>
          <w:tcPr>
            <w:tcW w:w="783" w:type="dxa"/>
          </w:tcPr>
          <w:p w14:paraId="43769474" w14:textId="77777777" w:rsidR="004459AA" w:rsidRPr="0082014B" w:rsidRDefault="004459AA" w:rsidP="006C55E5">
            <w:pPr>
              <w:pStyle w:val="TableText"/>
            </w:pPr>
            <w:r w:rsidRPr="0082014B">
              <w:t>31</w:t>
            </w:r>
          </w:p>
        </w:tc>
        <w:tc>
          <w:tcPr>
            <w:tcW w:w="1701" w:type="dxa"/>
          </w:tcPr>
          <w:p w14:paraId="3729FA8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20.4130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07C3B4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12.4655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8FBA5EF" w14:textId="77777777" w:rsidR="004459AA" w:rsidRPr="0082014B" w:rsidRDefault="004459AA" w:rsidP="006C55E5">
            <w:pPr>
              <w:pStyle w:val="TableText"/>
            </w:pPr>
            <w:r w:rsidRPr="0082014B">
              <w:t>127</w:t>
            </w:r>
          </w:p>
        </w:tc>
        <w:tc>
          <w:tcPr>
            <w:tcW w:w="1701" w:type="dxa"/>
          </w:tcPr>
          <w:p w14:paraId="091974B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35.9055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09EDDA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38.5822</w:t>
            </w:r>
            <w:r w:rsidRPr="0082014B">
              <w:sym w:font="Symbol" w:char="F0B2"/>
            </w:r>
          </w:p>
        </w:tc>
      </w:tr>
      <w:tr w:rsidR="004459AA" w:rsidRPr="0082014B" w14:paraId="498AD6A4" w14:textId="77777777" w:rsidTr="006C55E5">
        <w:tc>
          <w:tcPr>
            <w:tcW w:w="783" w:type="dxa"/>
          </w:tcPr>
          <w:p w14:paraId="17652C7C" w14:textId="77777777" w:rsidR="004459AA" w:rsidRPr="0082014B" w:rsidRDefault="004459AA" w:rsidP="006C55E5">
            <w:pPr>
              <w:pStyle w:val="TableText"/>
            </w:pPr>
            <w:r w:rsidRPr="0082014B">
              <w:t>32</w:t>
            </w:r>
          </w:p>
        </w:tc>
        <w:tc>
          <w:tcPr>
            <w:tcW w:w="1701" w:type="dxa"/>
          </w:tcPr>
          <w:p w14:paraId="1F68529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20.4164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036020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12.4490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2F90B88" w14:textId="77777777" w:rsidR="004459AA" w:rsidRPr="0082014B" w:rsidRDefault="004459AA" w:rsidP="006C55E5">
            <w:pPr>
              <w:pStyle w:val="TableText"/>
            </w:pPr>
            <w:r w:rsidRPr="0082014B">
              <w:t>128</w:t>
            </w:r>
          </w:p>
        </w:tc>
        <w:tc>
          <w:tcPr>
            <w:tcW w:w="1701" w:type="dxa"/>
          </w:tcPr>
          <w:p w14:paraId="173C285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36.0094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9E461D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37.7299</w:t>
            </w:r>
            <w:r w:rsidRPr="0082014B">
              <w:sym w:font="Symbol" w:char="F0B2"/>
            </w:r>
          </w:p>
        </w:tc>
      </w:tr>
      <w:tr w:rsidR="004459AA" w:rsidRPr="0082014B" w14:paraId="40878A23" w14:textId="77777777" w:rsidTr="006C55E5">
        <w:tc>
          <w:tcPr>
            <w:tcW w:w="783" w:type="dxa"/>
          </w:tcPr>
          <w:p w14:paraId="6E592186" w14:textId="77777777" w:rsidR="004459AA" w:rsidRPr="0082014B" w:rsidRDefault="004459AA" w:rsidP="006C55E5">
            <w:pPr>
              <w:pStyle w:val="TableText"/>
            </w:pPr>
            <w:r w:rsidRPr="0082014B">
              <w:t>33</w:t>
            </w:r>
          </w:p>
        </w:tc>
        <w:tc>
          <w:tcPr>
            <w:tcW w:w="1701" w:type="dxa"/>
          </w:tcPr>
          <w:p w14:paraId="6C680A9D" w14:textId="77777777" w:rsidR="004459AA" w:rsidRPr="0082014B" w:rsidRDefault="004459AA" w:rsidP="006C55E5">
            <w:pPr>
              <w:pStyle w:val="TableText"/>
            </w:pPr>
            <w:r w:rsidRPr="0082014B">
              <w:t>50°39’</w:t>
            </w:r>
            <w:r w:rsidR="003D7F5E" w:rsidRPr="0082014B">
              <w:t xml:space="preserve"> </w:t>
            </w:r>
            <w:r w:rsidRPr="0082014B">
              <w:t>20.6912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E6C097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11.1054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1B411BE" w14:textId="77777777" w:rsidR="004459AA" w:rsidRPr="0082014B" w:rsidRDefault="004459AA" w:rsidP="006C55E5">
            <w:pPr>
              <w:pStyle w:val="TableText"/>
            </w:pPr>
            <w:r w:rsidRPr="0082014B">
              <w:t>129</w:t>
            </w:r>
          </w:p>
        </w:tc>
        <w:tc>
          <w:tcPr>
            <w:tcW w:w="1701" w:type="dxa"/>
          </w:tcPr>
          <w:p w14:paraId="3419751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36.5355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FAD259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33.8272</w:t>
            </w:r>
            <w:r w:rsidRPr="0082014B">
              <w:sym w:font="Symbol" w:char="F0B2"/>
            </w:r>
          </w:p>
        </w:tc>
      </w:tr>
      <w:tr w:rsidR="004459AA" w:rsidRPr="0082014B" w14:paraId="3018F721" w14:textId="77777777" w:rsidTr="006C55E5">
        <w:tc>
          <w:tcPr>
            <w:tcW w:w="783" w:type="dxa"/>
          </w:tcPr>
          <w:p w14:paraId="2ACB45B8" w14:textId="77777777" w:rsidR="004459AA" w:rsidRPr="0082014B" w:rsidRDefault="004459AA" w:rsidP="006C55E5">
            <w:pPr>
              <w:pStyle w:val="TableText"/>
            </w:pPr>
            <w:r w:rsidRPr="0082014B">
              <w:t>34</w:t>
            </w:r>
          </w:p>
        </w:tc>
        <w:tc>
          <w:tcPr>
            <w:tcW w:w="1701" w:type="dxa"/>
          </w:tcPr>
          <w:p w14:paraId="533E77F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20.6985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E8DFE1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11.0695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858FE96" w14:textId="77777777" w:rsidR="004459AA" w:rsidRPr="0082014B" w:rsidRDefault="004459AA" w:rsidP="006C55E5">
            <w:pPr>
              <w:pStyle w:val="TableText"/>
            </w:pPr>
            <w:r w:rsidRPr="0082014B">
              <w:t>130</w:t>
            </w:r>
          </w:p>
        </w:tc>
        <w:tc>
          <w:tcPr>
            <w:tcW w:w="1701" w:type="dxa"/>
          </w:tcPr>
          <w:p w14:paraId="192B989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37.0004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88A638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30.8806</w:t>
            </w:r>
            <w:r w:rsidRPr="0082014B">
              <w:sym w:font="Symbol" w:char="F0B2"/>
            </w:r>
          </w:p>
        </w:tc>
      </w:tr>
      <w:tr w:rsidR="004459AA" w:rsidRPr="0082014B" w14:paraId="71B2C93E" w14:textId="77777777" w:rsidTr="006C55E5">
        <w:tc>
          <w:tcPr>
            <w:tcW w:w="783" w:type="dxa"/>
          </w:tcPr>
          <w:p w14:paraId="48CD7299" w14:textId="77777777" w:rsidR="004459AA" w:rsidRPr="0082014B" w:rsidRDefault="004459AA" w:rsidP="006C55E5">
            <w:pPr>
              <w:pStyle w:val="TableText"/>
            </w:pPr>
            <w:r w:rsidRPr="0082014B">
              <w:t>35</w:t>
            </w:r>
          </w:p>
        </w:tc>
        <w:tc>
          <w:tcPr>
            <w:tcW w:w="1701" w:type="dxa"/>
          </w:tcPr>
          <w:p w14:paraId="0CB2279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20.7558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9A63ED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10.7896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9C5E6FE" w14:textId="77777777" w:rsidR="004459AA" w:rsidRPr="0082014B" w:rsidRDefault="004459AA" w:rsidP="006C55E5">
            <w:pPr>
              <w:pStyle w:val="TableText"/>
            </w:pPr>
            <w:r w:rsidRPr="0082014B">
              <w:t>131</w:t>
            </w:r>
          </w:p>
        </w:tc>
        <w:tc>
          <w:tcPr>
            <w:tcW w:w="1701" w:type="dxa"/>
          </w:tcPr>
          <w:p w14:paraId="683B882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37.0010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EE2E6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30.8770</w:t>
            </w:r>
            <w:r w:rsidRPr="0082014B">
              <w:sym w:font="Symbol" w:char="F0B2"/>
            </w:r>
          </w:p>
        </w:tc>
      </w:tr>
      <w:tr w:rsidR="004459AA" w:rsidRPr="0082014B" w14:paraId="2AF48DB4" w14:textId="77777777" w:rsidTr="006C55E5">
        <w:tc>
          <w:tcPr>
            <w:tcW w:w="783" w:type="dxa"/>
          </w:tcPr>
          <w:p w14:paraId="72DF478E" w14:textId="77777777" w:rsidR="004459AA" w:rsidRPr="0082014B" w:rsidRDefault="004459AA" w:rsidP="006C55E5">
            <w:pPr>
              <w:pStyle w:val="TableText"/>
            </w:pPr>
            <w:r w:rsidRPr="0082014B">
              <w:t>36</w:t>
            </w:r>
          </w:p>
        </w:tc>
        <w:tc>
          <w:tcPr>
            <w:tcW w:w="1701" w:type="dxa"/>
          </w:tcPr>
          <w:p w14:paraId="7AC9127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20.7809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ED721A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10.6668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E32A7DB" w14:textId="77777777" w:rsidR="004459AA" w:rsidRPr="0082014B" w:rsidRDefault="004459AA" w:rsidP="006C55E5">
            <w:pPr>
              <w:pStyle w:val="TableText"/>
            </w:pPr>
            <w:r w:rsidRPr="0082014B">
              <w:t>132</w:t>
            </w:r>
          </w:p>
        </w:tc>
        <w:tc>
          <w:tcPr>
            <w:tcW w:w="1701" w:type="dxa"/>
          </w:tcPr>
          <w:p w14:paraId="285E727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37.1267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A5B486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30.0528</w:t>
            </w:r>
            <w:r w:rsidRPr="0082014B">
              <w:sym w:font="Symbol" w:char="F0B2"/>
            </w:r>
          </w:p>
        </w:tc>
      </w:tr>
      <w:tr w:rsidR="004459AA" w:rsidRPr="0082014B" w14:paraId="4C93949B" w14:textId="77777777" w:rsidTr="006C55E5">
        <w:tc>
          <w:tcPr>
            <w:tcW w:w="783" w:type="dxa"/>
          </w:tcPr>
          <w:p w14:paraId="02ECEB6A" w14:textId="77777777" w:rsidR="004459AA" w:rsidRPr="0082014B" w:rsidRDefault="004459AA" w:rsidP="006C55E5">
            <w:pPr>
              <w:pStyle w:val="TableText"/>
            </w:pPr>
            <w:r w:rsidRPr="0082014B">
              <w:t>37</w:t>
            </w:r>
          </w:p>
        </w:tc>
        <w:tc>
          <w:tcPr>
            <w:tcW w:w="1701" w:type="dxa"/>
          </w:tcPr>
          <w:p w14:paraId="560FFDC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20.8160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E868A1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10.4952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A6C6EF2" w14:textId="77777777" w:rsidR="004459AA" w:rsidRPr="0082014B" w:rsidRDefault="004459AA" w:rsidP="006C55E5">
            <w:pPr>
              <w:pStyle w:val="TableText"/>
            </w:pPr>
            <w:r w:rsidRPr="0082014B">
              <w:t>133</w:t>
            </w:r>
          </w:p>
        </w:tc>
        <w:tc>
          <w:tcPr>
            <w:tcW w:w="1701" w:type="dxa"/>
          </w:tcPr>
          <w:p w14:paraId="3CE9048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37.6810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2601F0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26.8347</w:t>
            </w:r>
            <w:r w:rsidRPr="0082014B">
              <w:sym w:font="Symbol" w:char="F0B2"/>
            </w:r>
          </w:p>
        </w:tc>
      </w:tr>
      <w:tr w:rsidR="004459AA" w:rsidRPr="0082014B" w14:paraId="5FF7210E" w14:textId="77777777" w:rsidTr="006C55E5">
        <w:tc>
          <w:tcPr>
            <w:tcW w:w="783" w:type="dxa"/>
          </w:tcPr>
          <w:p w14:paraId="54B8CD35" w14:textId="77777777" w:rsidR="004459AA" w:rsidRPr="0082014B" w:rsidRDefault="004459AA" w:rsidP="006C55E5">
            <w:pPr>
              <w:pStyle w:val="TableText"/>
            </w:pPr>
            <w:r w:rsidRPr="0082014B">
              <w:t>38</w:t>
            </w:r>
          </w:p>
        </w:tc>
        <w:tc>
          <w:tcPr>
            <w:tcW w:w="1701" w:type="dxa"/>
          </w:tcPr>
          <w:p w14:paraId="50A54E5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20.8414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0BBECA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10.3711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47366BC" w14:textId="77777777" w:rsidR="004459AA" w:rsidRPr="0082014B" w:rsidRDefault="004459AA" w:rsidP="006C55E5">
            <w:pPr>
              <w:pStyle w:val="TableText"/>
            </w:pPr>
            <w:r w:rsidRPr="0082014B">
              <w:t>134</w:t>
            </w:r>
          </w:p>
        </w:tc>
        <w:tc>
          <w:tcPr>
            <w:tcW w:w="1701" w:type="dxa"/>
          </w:tcPr>
          <w:p w14:paraId="0A393C0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37.7138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0BF8FA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26.5748</w:t>
            </w:r>
            <w:r w:rsidRPr="0082014B">
              <w:sym w:font="Symbol" w:char="F0B2"/>
            </w:r>
          </w:p>
        </w:tc>
      </w:tr>
      <w:tr w:rsidR="004459AA" w:rsidRPr="0082014B" w14:paraId="6FD7A46D" w14:textId="77777777" w:rsidTr="006C55E5">
        <w:tc>
          <w:tcPr>
            <w:tcW w:w="783" w:type="dxa"/>
          </w:tcPr>
          <w:p w14:paraId="26BC0E0C" w14:textId="77777777" w:rsidR="004459AA" w:rsidRPr="0082014B" w:rsidRDefault="004459AA" w:rsidP="006C55E5">
            <w:pPr>
              <w:pStyle w:val="TableText"/>
            </w:pPr>
            <w:r w:rsidRPr="0082014B">
              <w:t>39</w:t>
            </w:r>
          </w:p>
        </w:tc>
        <w:tc>
          <w:tcPr>
            <w:tcW w:w="1701" w:type="dxa"/>
          </w:tcPr>
          <w:p w14:paraId="1773B4C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20.8647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CEB2F0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10.2572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57704BD" w14:textId="77777777" w:rsidR="004459AA" w:rsidRPr="0082014B" w:rsidRDefault="004459AA" w:rsidP="006C55E5">
            <w:pPr>
              <w:pStyle w:val="TableText"/>
            </w:pPr>
            <w:r w:rsidRPr="0082014B">
              <w:t>135</w:t>
            </w:r>
          </w:p>
        </w:tc>
        <w:tc>
          <w:tcPr>
            <w:tcW w:w="1701" w:type="dxa"/>
          </w:tcPr>
          <w:p w14:paraId="71FDBC8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38.0846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E362FE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24.1951</w:t>
            </w:r>
            <w:r w:rsidRPr="0082014B">
              <w:sym w:font="Symbol" w:char="F0B2"/>
            </w:r>
          </w:p>
        </w:tc>
      </w:tr>
      <w:tr w:rsidR="004459AA" w:rsidRPr="0082014B" w14:paraId="7A4AFFB2" w14:textId="77777777" w:rsidTr="006C55E5">
        <w:tc>
          <w:tcPr>
            <w:tcW w:w="783" w:type="dxa"/>
          </w:tcPr>
          <w:p w14:paraId="3ECBD3B2" w14:textId="77777777" w:rsidR="004459AA" w:rsidRPr="0082014B" w:rsidRDefault="004459AA" w:rsidP="006C55E5">
            <w:pPr>
              <w:pStyle w:val="TableText"/>
            </w:pPr>
            <w:r w:rsidRPr="0082014B">
              <w:t>40</w:t>
            </w:r>
          </w:p>
        </w:tc>
        <w:tc>
          <w:tcPr>
            <w:tcW w:w="1701" w:type="dxa"/>
          </w:tcPr>
          <w:p w14:paraId="2C85354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20.8985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D5A721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10.0916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1D788C9" w14:textId="77777777" w:rsidR="004459AA" w:rsidRPr="0082014B" w:rsidRDefault="004459AA" w:rsidP="006C55E5">
            <w:pPr>
              <w:pStyle w:val="TableText"/>
            </w:pPr>
            <w:r w:rsidRPr="0082014B">
              <w:t>136</w:t>
            </w:r>
          </w:p>
        </w:tc>
        <w:tc>
          <w:tcPr>
            <w:tcW w:w="1701" w:type="dxa"/>
          </w:tcPr>
          <w:p w14:paraId="24A77C3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38.3829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854DA6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22.3753</w:t>
            </w:r>
            <w:r w:rsidRPr="0082014B">
              <w:sym w:font="Symbol" w:char="F0B2"/>
            </w:r>
          </w:p>
        </w:tc>
      </w:tr>
      <w:tr w:rsidR="004459AA" w:rsidRPr="0082014B" w14:paraId="670908F6" w14:textId="77777777" w:rsidTr="006C55E5">
        <w:tc>
          <w:tcPr>
            <w:tcW w:w="783" w:type="dxa"/>
          </w:tcPr>
          <w:p w14:paraId="2A4059E9" w14:textId="77777777" w:rsidR="004459AA" w:rsidRPr="0082014B" w:rsidRDefault="004459AA" w:rsidP="006C55E5">
            <w:pPr>
              <w:pStyle w:val="TableText"/>
            </w:pPr>
            <w:r w:rsidRPr="0082014B">
              <w:t>41</w:t>
            </w:r>
          </w:p>
        </w:tc>
        <w:tc>
          <w:tcPr>
            <w:tcW w:w="1701" w:type="dxa"/>
          </w:tcPr>
          <w:p w14:paraId="01C5F81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20.9320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2CA756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9.9280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C06A000" w14:textId="77777777" w:rsidR="004459AA" w:rsidRPr="0082014B" w:rsidRDefault="004459AA" w:rsidP="006C55E5">
            <w:pPr>
              <w:pStyle w:val="TableText"/>
            </w:pPr>
            <w:r w:rsidRPr="0082014B">
              <w:t>137</w:t>
            </w:r>
          </w:p>
        </w:tc>
        <w:tc>
          <w:tcPr>
            <w:tcW w:w="1701" w:type="dxa"/>
          </w:tcPr>
          <w:p w14:paraId="3534F79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38.8484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C0B42A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19.6871</w:t>
            </w:r>
            <w:r w:rsidRPr="0082014B">
              <w:sym w:font="Symbol" w:char="F0B2"/>
            </w:r>
          </w:p>
        </w:tc>
      </w:tr>
      <w:tr w:rsidR="004459AA" w:rsidRPr="0082014B" w14:paraId="54556E49" w14:textId="77777777" w:rsidTr="006C55E5">
        <w:tc>
          <w:tcPr>
            <w:tcW w:w="783" w:type="dxa"/>
          </w:tcPr>
          <w:p w14:paraId="60A9AEB7" w14:textId="77777777" w:rsidR="004459AA" w:rsidRPr="0082014B" w:rsidRDefault="004459AA" w:rsidP="006C55E5">
            <w:pPr>
              <w:pStyle w:val="TableText"/>
            </w:pPr>
            <w:r w:rsidRPr="0082014B">
              <w:t>42</w:t>
            </w:r>
          </w:p>
        </w:tc>
        <w:tc>
          <w:tcPr>
            <w:tcW w:w="1701" w:type="dxa"/>
          </w:tcPr>
          <w:p w14:paraId="68A08B2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20.9471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2074DD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9.8540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D42999C" w14:textId="77777777" w:rsidR="004459AA" w:rsidRPr="0082014B" w:rsidRDefault="004459AA" w:rsidP="006C55E5">
            <w:pPr>
              <w:pStyle w:val="TableText"/>
            </w:pPr>
            <w:r w:rsidRPr="0082014B">
              <w:t>138</w:t>
            </w:r>
          </w:p>
        </w:tc>
        <w:tc>
          <w:tcPr>
            <w:tcW w:w="1701" w:type="dxa"/>
          </w:tcPr>
          <w:p w14:paraId="1F0BC16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38.9607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1083E9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19.0720</w:t>
            </w:r>
            <w:r w:rsidRPr="0082014B">
              <w:sym w:font="Symbol" w:char="F0B2"/>
            </w:r>
          </w:p>
        </w:tc>
      </w:tr>
      <w:tr w:rsidR="004459AA" w:rsidRPr="0082014B" w14:paraId="43301DA2" w14:textId="77777777" w:rsidTr="006C55E5">
        <w:tc>
          <w:tcPr>
            <w:tcW w:w="783" w:type="dxa"/>
          </w:tcPr>
          <w:p w14:paraId="6C74BB09" w14:textId="77777777" w:rsidR="004459AA" w:rsidRPr="0082014B" w:rsidRDefault="004459AA" w:rsidP="006C55E5">
            <w:pPr>
              <w:pStyle w:val="TableText"/>
            </w:pPr>
            <w:r w:rsidRPr="0082014B">
              <w:t>43</w:t>
            </w:r>
          </w:p>
        </w:tc>
        <w:tc>
          <w:tcPr>
            <w:tcW w:w="1701" w:type="dxa"/>
          </w:tcPr>
          <w:p w14:paraId="5538444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20.9846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AA022F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9.6706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C697EE0" w14:textId="77777777" w:rsidR="004459AA" w:rsidRPr="0082014B" w:rsidRDefault="004459AA" w:rsidP="006C55E5">
            <w:pPr>
              <w:pStyle w:val="TableText"/>
            </w:pPr>
            <w:r w:rsidRPr="0082014B">
              <w:t>139</w:t>
            </w:r>
          </w:p>
        </w:tc>
        <w:tc>
          <w:tcPr>
            <w:tcW w:w="1701" w:type="dxa"/>
          </w:tcPr>
          <w:p w14:paraId="16350C8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39.2202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C2D5C0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17.6871</w:t>
            </w:r>
            <w:r w:rsidRPr="0082014B">
              <w:sym w:font="Symbol" w:char="F0B2"/>
            </w:r>
          </w:p>
        </w:tc>
      </w:tr>
      <w:tr w:rsidR="004459AA" w:rsidRPr="0082014B" w14:paraId="3E37A395" w14:textId="77777777" w:rsidTr="006C55E5">
        <w:tc>
          <w:tcPr>
            <w:tcW w:w="783" w:type="dxa"/>
          </w:tcPr>
          <w:p w14:paraId="27EDA652" w14:textId="77777777" w:rsidR="004459AA" w:rsidRPr="0082014B" w:rsidRDefault="004459AA" w:rsidP="006C55E5">
            <w:pPr>
              <w:pStyle w:val="TableText"/>
            </w:pPr>
            <w:r w:rsidRPr="0082014B">
              <w:t>44</w:t>
            </w:r>
          </w:p>
        </w:tc>
        <w:tc>
          <w:tcPr>
            <w:tcW w:w="1701" w:type="dxa"/>
          </w:tcPr>
          <w:p w14:paraId="631262C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21.0187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364D8C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9.5038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EDCBAEE" w14:textId="77777777" w:rsidR="004459AA" w:rsidRPr="0082014B" w:rsidRDefault="004459AA" w:rsidP="006C55E5">
            <w:pPr>
              <w:pStyle w:val="TableText"/>
            </w:pPr>
            <w:r w:rsidRPr="0082014B">
              <w:t>140</w:t>
            </w:r>
          </w:p>
        </w:tc>
        <w:tc>
          <w:tcPr>
            <w:tcW w:w="1701" w:type="dxa"/>
          </w:tcPr>
          <w:p w14:paraId="54FC339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40.5811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A54471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11.3611</w:t>
            </w:r>
            <w:r w:rsidRPr="0082014B">
              <w:sym w:font="Symbol" w:char="F0B2"/>
            </w:r>
          </w:p>
        </w:tc>
      </w:tr>
      <w:tr w:rsidR="004459AA" w:rsidRPr="0082014B" w14:paraId="5D05C0AD" w14:textId="77777777" w:rsidTr="006C55E5">
        <w:tc>
          <w:tcPr>
            <w:tcW w:w="783" w:type="dxa"/>
          </w:tcPr>
          <w:p w14:paraId="778B5262" w14:textId="77777777" w:rsidR="004459AA" w:rsidRPr="0082014B" w:rsidRDefault="004459AA" w:rsidP="006C55E5">
            <w:pPr>
              <w:pStyle w:val="TableText"/>
            </w:pPr>
            <w:r w:rsidRPr="0082014B">
              <w:t>45</w:t>
            </w:r>
          </w:p>
        </w:tc>
        <w:tc>
          <w:tcPr>
            <w:tcW w:w="1701" w:type="dxa"/>
          </w:tcPr>
          <w:p w14:paraId="36E46FD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21.0425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4A356D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9.3875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94801E6" w14:textId="77777777" w:rsidR="004459AA" w:rsidRPr="0082014B" w:rsidRDefault="004459AA" w:rsidP="006C55E5">
            <w:pPr>
              <w:pStyle w:val="TableText"/>
            </w:pPr>
            <w:r w:rsidRPr="0082014B">
              <w:t>141</w:t>
            </w:r>
          </w:p>
        </w:tc>
        <w:tc>
          <w:tcPr>
            <w:tcW w:w="1701" w:type="dxa"/>
          </w:tcPr>
          <w:p w14:paraId="1A7DB59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41.8814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3AC1DF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6.3216</w:t>
            </w:r>
            <w:r w:rsidRPr="0082014B">
              <w:sym w:font="Symbol" w:char="F0B2"/>
            </w:r>
          </w:p>
        </w:tc>
      </w:tr>
      <w:tr w:rsidR="004459AA" w:rsidRPr="0082014B" w14:paraId="768C21A1" w14:textId="77777777" w:rsidTr="006C55E5">
        <w:tc>
          <w:tcPr>
            <w:tcW w:w="783" w:type="dxa"/>
          </w:tcPr>
          <w:p w14:paraId="40BD9F0A" w14:textId="77777777" w:rsidR="004459AA" w:rsidRPr="0082014B" w:rsidRDefault="004459AA" w:rsidP="006C55E5">
            <w:pPr>
              <w:pStyle w:val="TableText"/>
            </w:pPr>
            <w:r w:rsidRPr="0082014B">
              <w:t>46</w:t>
            </w:r>
          </w:p>
        </w:tc>
        <w:tc>
          <w:tcPr>
            <w:tcW w:w="1701" w:type="dxa"/>
          </w:tcPr>
          <w:p w14:paraId="458B159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21.0907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3C7AB8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9.1519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E0C2EF0" w14:textId="77777777" w:rsidR="004459AA" w:rsidRPr="0082014B" w:rsidRDefault="004459AA" w:rsidP="006C55E5">
            <w:pPr>
              <w:pStyle w:val="TableText"/>
            </w:pPr>
            <w:r w:rsidRPr="0082014B">
              <w:t>142</w:t>
            </w:r>
          </w:p>
        </w:tc>
        <w:tc>
          <w:tcPr>
            <w:tcW w:w="1701" w:type="dxa"/>
          </w:tcPr>
          <w:p w14:paraId="54717F4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42.2559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12DD68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4.9738</w:t>
            </w:r>
            <w:r w:rsidRPr="0082014B">
              <w:sym w:font="Symbol" w:char="F0B2"/>
            </w:r>
          </w:p>
        </w:tc>
      </w:tr>
      <w:tr w:rsidR="004459AA" w:rsidRPr="0082014B" w14:paraId="54DE4067" w14:textId="77777777" w:rsidTr="006C55E5">
        <w:tc>
          <w:tcPr>
            <w:tcW w:w="783" w:type="dxa"/>
          </w:tcPr>
          <w:p w14:paraId="78F311D9" w14:textId="77777777" w:rsidR="004459AA" w:rsidRPr="0082014B" w:rsidRDefault="004459AA" w:rsidP="006C55E5">
            <w:pPr>
              <w:pStyle w:val="TableText"/>
            </w:pPr>
            <w:r w:rsidRPr="0082014B">
              <w:t>47</w:t>
            </w:r>
          </w:p>
        </w:tc>
        <w:tc>
          <w:tcPr>
            <w:tcW w:w="1701" w:type="dxa"/>
          </w:tcPr>
          <w:p w14:paraId="2000B57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21.1078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63F0F1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9.0682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C31E1C8" w14:textId="77777777" w:rsidR="004459AA" w:rsidRPr="0082014B" w:rsidRDefault="004459AA" w:rsidP="006C55E5">
            <w:pPr>
              <w:pStyle w:val="TableText"/>
            </w:pPr>
            <w:r w:rsidRPr="0082014B">
              <w:t>143</w:t>
            </w:r>
          </w:p>
        </w:tc>
        <w:tc>
          <w:tcPr>
            <w:tcW w:w="1701" w:type="dxa"/>
          </w:tcPr>
          <w:p w14:paraId="30AF90F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42.5759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A5A4A3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3.8412</w:t>
            </w:r>
            <w:r w:rsidRPr="0082014B">
              <w:sym w:font="Symbol" w:char="F0B2"/>
            </w:r>
          </w:p>
        </w:tc>
      </w:tr>
      <w:tr w:rsidR="004459AA" w:rsidRPr="0082014B" w14:paraId="158F7E70" w14:textId="77777777" w:rsidTr="006C55E5">
        <w:tc>
          <w:tcPr>
            <w:tcW w:w="783" w:type="dxa"/>
          </w:tcPr>
          <w:p w14:paraId="6D598522" w14:textId="77777777" w:rsidR="004459AA" w:rsidRPr="0082014B" w:rsidRDefault="004459AA" w:rsidP="006C55E5">
            <w:pPr>
              <w:pStyle w:val="TableText"/>
            </w:pPr>
            <w:r w:rsidRPr="0082014B">
              <w:t>48</w:t>
            </w:r>
          </w:p>
        </w:tc>
        <w:tc>
          <w:tcPr>
            <w:tcW w:w="1701" w:type="dxa"/>
          </w:tcPr>
          <w:p w14:paraId="1E5561C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21.1552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C944BC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8.8368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02C1E9B" w14:textId="77777777" w:rsidR="004459AA" w:rsidRPr="0082014B" w:rsidRDefault="004459AA" w:rsidP="006C55E5">
            <w:pPr>
              <w:pStyle w:val="TableText"/>
            </w:pPr>
            <w:r w:rsidRPr="0082014B">
              <w:t>144</w:t>
            </w:r>
          </w:p>
        </w:tc>
        <w:tc>
          <w:tcPr>
            <w:tcW w:w="1701" w:type="dxa"/>
          </w:tcPr>
          <w:p w14:paraId="679F102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42.9023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C3C6F8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2.7225</w:t>
            </w:r>
            <w:r w:rsidRPr="0082014B">
              <w:sym w:font="Symbol" w:char="F0B2"/>
            </w:r>
          </w:p>
        </w:tc>
      </w:tr>
      <w:tr w:rsidR="004459AA" w:rsidRPr="0082014B" w14:paraId="4430C2CD" w14:textId="77777777" w:rsidTr="006C55E5">
        <w:tc>
          <w:tcPr>
            <w:tcW w:w="783" w:type="dxa"/>
          </w:tcPr>
          <w:p w14:paraId="3CF253D9" w14:textId="77777777" w:rsidR="004459AA" w:rsidRPr="0082014B" w:rsidRDefault="004459AA" w:rsidP="006C55E5">
            <w:pPr>
              <w:pStyle w:val="TableText"/>
            </w:pPr>
            <w:r w:rsidRPr="0082014B">
              <w:t>49</w:t>
            </w:r>
          </w:p>
        </w:tc>
        <w:tc>
          <w:tcPr>
            <w:tcW w:w="1701" w:type="dxa"/>
          </w:tcPr>
          <w:p w14:paraId="3787786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21.1689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323200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8.7697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5914646" w14:textId="77777777" w:rsidR="004459AA" w:rsidRPr="0082014B" w:rsidRDefault="004459AA" w:rsidP="006C55E5">
            <w:pPr>
              <w:pStyle w:val="TableText"/>
            </w:pPr>
            <w:r w:rsidRPr="0082014B">
              <w:t>145</w:t>
            </w:r>
          </w:p>
        </w:tc>
        <w:tc>
          <w:tcPr>
            <w:tcW w:w="1701" w:type="dxa"/>
          </w:tcPr>
          <w:p w14:paraId="4141C41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43.3239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30BBBC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1.3002</w:t>
            </w:r>
            <w:r w:rsidRPr="0082014B">
              <w:sym w:font="Symbol" w:char="F0B2"/>
            </w:r>
          </w:p>
        </w:tc>
      </w:tr>
      <w:tr w:rsidR="004459AA" w:rsidRPr="0082014B" w14:paraId="2556D7D6" w14:textId="77777777" w:rsidTr="006C55E5">
        <w:tc>
          <w:tcPr>
            <w:tcW w:w="783" w:type="dxa"/>
          </w:tcPr>
          <w:p w14:paraId="1DADFAB5" w14:textId="77777777" w:rsidR="004459AA" w:rsidRPr="0082014B" w:rsidRDefault="004459AA" w:rsidP="006C55E5">
            <w:pPr>
              <w:pStyle w:val="TableText"/>
            </w:pPr>
            <w:r w:rsidRPr="0082014B">
              <w:t>50</w:t>
            </w:r>
          </w:p>
        </w:tc>
        <w:tc>
          <w:tcPr>
            <w:tcW w:w="1701" w:type="dxa"/>
          </w:tcPr>
          <w:p w14:paraId="3677A92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21.1691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7A0136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8.7686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3145983" w14:textId="77777777" w:rsidR="004459AA" w:rsidRPr="0082014B" w:rsidRDefault="004459AA" w:rsidP="006C55E5">
            <w:pPr>
              <w:pStyle w:val="TableText"/>
            </w:pPr>
            <w:r w:rsidRPr="0082014B">
              <w:t>146</w:t>
            </w:r>
          </w:p>
        </w:tc>
        <w:tc>
          <w:tcPr>
            <w:tcW w:w="1701" w:type="dxa"/>
          </w:tcPr>
          <w:p w14:paraId="7EBAD84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44.3721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108B00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57.9966</w:t>
            </w:r>
            <w:r w:rsidRPr="0082014B">
              <w:sym w:font="Symbol" w:char="F0B2"/>
            </w:r>
          </w:p>
        </w:tc>
      </w:tr>
      <w:tr w:rsidR="004459AA" w:rsidRPr="0082014B" w14:paraId="4087F53A" w14:textId="77777777" w:rsidTr="006C55E5">
        <w:tc>
          <w:tcPr>
            <w:tcW w:w="783" w:type="dxa"/>
          </w:tcPr>
          <w:p w14:paraId="0FA302EA" w14:textId="77777777" w:rsidR="004459AA" w:rsidRPr="0082014B" w:rsidRDefault="004459AA" w:rsidP="006C55E5">
            <w:pPr>
              <w:pStyle w:val="TableText"/>
            </w:pPr>
            <w:r w:rsidRPr="0082014B">
              <w:t>51</w:t>
            </w:r>
          </w:p>
        </w:tc>
        <w:tc>
          <w:tcPr>
            <w:tcW w:w="1701" w:type="dxa"/>
          </w:tcPr>
          <w:p w14:paraId="7BB37A2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21.2393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F61743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8.4254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8B46A93" w14:textId="77777777" w:rsidR="004459AA" w:rsidRPr="0082014B" w:rsidRDefault="004459AA" w:rsidP="006C55E5">
            <w:pPr>
              <w:pStyle w:val="TableText"/>
            </w:pPr>
            <w:r w:rsidRPr="0082014B">
              <w:t>147</w:t>
            </w:r>
          </w:p>
        </w:tc>
        <w:tc>
          <w:tcPr>
            <w:tcW w:w="1701" w:type="dxa"/>
          </w:tcPr>
          <w:p w14:paraId="4C69684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44.3810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2D1AA8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57.9636</w:t>
            </w:r>
            <w:r w:rsidRPr="0082014B">
              <w:sym w:font="Symbol" w:char="F0B2"/>
            </w:r>
          </w:p>
        </w:tc>
      </w:tr>
      <w:tr w:rsidR="004459AA" w:rsidRPr="0082014B" w14:paraId="45D35A14" w14:textId="77777777" w:rsidTr="006C55E5">
        <w:tc>
          <w:tcPr>
            <w:tcW w:w="783" w:type="dxa"/>
          </w:tcPr>
          <w:p w14:paraId="3AD79966" w14:textId="77777777" w:rsidR="004459AA" w:rsidRPr="0082014B" w:rsidRDefault="004459AA" w:rsidP="006C55E5">
            <w:pPr>
              <w:pStyle w:val="TableText"/>
            </w:pPr>
            <w:r w:rsidRPr="0082014B">
              <w:t>52</w:t>
            </w:r>
          </w:p>
        </w:tc>
        <w:tc>
          <w:tcPr>
            <w:tcW w:w="1701" w:type="dxa"/>
          </w:tcPr>
          <w:p w14:paraId="7C24BB0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21.2579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828586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8.3345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ED56015" w14:textId="77777777" w:rsidR="004459AA" w:rsidRPr="0082014B" w:rsidRDefault="004459AA" w:rsidP="006C55E5">
            <w:pPr>
              <w:pStyle w:val="TableText"/>
            </w:pPr>
            <w:r w:rsidRPr="0082014B">
              <w:t>148</w:t>
            </w:r>
          </w:p>
        </w:tc>
        <w:tc>
          <w:tcPr>
            <w:tcW w:w="1701" w:type="dxa"/>
          </w:tcPr>
          <w:p w14:paraId="4AD3E39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45.2637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DCEE92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55.0152</w:t>
            </w:r>
            <w:r w:rsidRPr="0082014B">
              <w:sym w:font="Symbol" w:char="F0B2"/>
            </w:r>
          </w:p>
        </w:tc>
      </w:tr>
      <w:tr w:rsidR="004459AA" w:rsidRPr="0082014B" w14:paraId="24A2A092" w14:textId="77777777" w:rsidTr="006C55E5">
        <w:tc>
          <w:tcPr>
            <w:tcW w:w="783" w:type="dxa"/>
          </w:tcPr>
          <w:p w14:paraId="58339418" w14:textId="77777777" w:rsidR="004459AA" w:rsidRPr="0082014B" w:rsidRDefault="004459AA" w:rsidP="006C55E5">
            <w:pPr>
              <w:pStyle w:val="TableText"/>
            </w:pPr>
            <w:r w:rsidRPr="0082014B">
              <w:t>53</w:t>
            </w:r>
          </w:p>
        </w:tc>
        <w:tc>
          <w:tcPr>
            <w:tcW w:w="1701" w:type="dxa"/>
          </w:tcPr>
          <w:p w14:paraId="4DC54CF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21.2944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52656F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8.1562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AE2A376" w14:textId="77777777" w:rsidR="004459AA" w:rsidRPr="0082014B" w:rsidRDefault="004459AA" w:rsidP="006C55E5">
            <w:pPr>
              <w:pStyle w:val="TableText"/>
            </w:pPr>
            <w:r w:rsidRPr="0082014B">
              <w:t>149</w:t>
            </w:r>
          </w:p>
        </w:tc>
        <w:tc>
          <w:tcPr>
            <w:tcW w:w="1701" w:type="dxa"/>
          </w:tcPr>
          <w:p w14:paraId="73A5B10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45.5808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684EDC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53.9984</w:t>
            </w:r>
            <w:r w:rsidRPr="0082014B">
              <w:sym w:font="Symbol" w:char="F0B2"/>
            </w:r>
          </w:p>
        </w:tc>
      </w:tr>
      <w:tr w:rsidR="004459AA" w:rsidRPr="0082014B" w14:paraId="04F60116" w14:textId="77777777" w:rsidTr="006C55E5">
        <w:tc>
          <w:tcPr>
            <w:tcW w:w="783" w:type="dxa"/>
          </w:tcPr>
          <w:p w14:paraId="0DF6BA23" w14:textId="77777777" w:rsidR="004459AA" w:rsidRPr="0082014B" w:rsidRDefault="004459AA" w:rsidP="006C55E5">
            <w:pPr>
              <w:pStyle w:val="TableText"/>
            </w:pPr>
            <w:r w:rsidRPr="0082014B">
              <w:t>54</w:t>
            </w:r>
          </w:p>
        </w:tc>
        <w:tc>
          <w:tcPr>
            <w:tcW w:w="1701" w:type="dxa"/>
          </w:tcPr>
          <w:p w14:paraId="4D4F93E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21.3304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0EAC25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7.9801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92D6163" w14:textId="77777777" w:rsidR="004459AA" w:rsidRPr="0082014B" w:rsidRDefault="004459AA" w:rsidP="006C55E5">
            <w:pPr>
              <w:pStyle w:val="TableText"/>
            </w:pPr>
            <w:r w:rsidRPr="0082014B">
              <w:t>150</w:t>
            </w:r>
          </w:p>
        </w:tc>
        <w:tc>
          <w:tcPr>
            <w:tcW w:w="1701" w:type="dxa"/>
          </w:tcPr>
          <w:p w14:paraId="6CFDE32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46.0305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2FFA8A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52.5844</w:t>
            </w:r>
            <w:r w:rsidRPr="0082014B">
              <w:sym w:font="Symbol" w:char="F0B2"/>
            </w:r>
          </w:p>
        </w:tc>
      </w:tr>
      <w:tr w:rsidR="004459AA" w:rsidRPr="0082014B" w14:paraId="6C4C0053" w14:textId="77777777" w:rsidTr="006C55E5">
        <w:tc>
          <w:tcPr>
            <w:tcW w:w="783" w:type="dxa"/>
          </w:tcPr>
          <w:p w14:paraId="6C946A7A" w14:textId="77777777" w:rsidR="004459AA" w:rsidRPr="0082014B" w:rsidRDefault="004459AA" w:rsidP="006C55E5">
            <w:pPr>
              <w:pStyle w:val="TableText"/>
            </w:pPr>
            <w:r w:rsidRPr="0082014B">
              <w:t>55</w:t>
            </w:r>
          </w:p>
        </w:tc>
        <w:tc>
          <w:tcPr>
            <w:tcW w:w="1701" w:type="dxa"/>
          </w:tcPr>
          <w:p w14:paraId="14C5C11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21.3412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18D18B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7.9272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CFA3FBC" w14:textId="77777777" w:rsidR="004459AA" w:rsidRPr="0082014B" w:rsidRDefault="004459AA" w:rsidP="006C55E5">
            <w:pPr>
              <w:pStyle w:val="TableText"/>
            </w:pPr>
            <w:r w:rsidRPr="0082014B">
              <w:t>151</w:t>
            </w:r>
          </w:p>
        </w:tc>
        <w:tc>
          <w:tcPr>
            <w:tcW w:w="1701" w:type="dxa"/>
          </w:tcPr>
          <w:p w14:paraId="476BD08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46.4507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E2CEB4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51.2883</w:t>
            </w:r>
            <w:r w:rsidRPr="0082014B">
              <w:sym w:font="Symbol" w:char="F0B2"/>
            </w:r>
          </w:p>
        </w:tc>
      </w:tr>
      <w:tr w:rsidR="004459AA" w:rsidRPr="0082014B" w14:paraId="56F12D3E" w14:textId="77777777" w:rsidTr="006C55E5">
        <w:tc>
          <w:tcPr>
            <w:tcW w:w="783" w:type="dxa"/>
          </w:tcPr>
          <w:p w14:paraId="3AB56D0F" w14:textId="77777777" w:rsidR="004459AA" w:rsidRPr="0082014B" w:rsidRDefault="004459AA" w:rsidP="006C55E5">
            <w:pPr>
              <w:pStyle w:val="TableText"/>
            </w:pPr>
            <w:r w:rsidRPr="0082014B">
              <w:lastRenderedPageBreak/>
              <w:t>56</w:t>
            </w:r>
          </w:p>
        </w:tc>
        <w:tc>
          <w:tcPr>
            <w:tcW w:w="1701" w:type="dxa"/>
          </w:tcPr>
          <w:p w14:paraId="5D25AA7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22.1787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90AA00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3.8321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7A92658" w14:textId="77777777" w:rsidR="004459AA" w:rsidRPr="0082014B" w:rsidRDefault="004459AA" w:rsidP="006C55E5">
            <w:pPr>
              <w:pStyle w:val="TableText"/>
            </w:pPr>
            <w:r w:rsidRPr="0082014B">
              <w:t>152</w:t>
            </w:r>
          </w:p>
        </w:tc>
        <w:tc>
          <w:tcPr>
            <w:tcW w:w="1701" w:type="dxa"/>
          </w:tcPr>
          <w:p w14:paraId="2F30F1F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46.9907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3BF24B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49.6586</w:t>
            </w:r>
            <w:r w:rsidRPr="0082014B">
              <w:sym w:font="Symbol" w:char="F0B2"/>
            </w:r>
          </w:p>
        </w:tc>
      </w:tr>
      <w:tr w:rsidR="004459AA" w:rsidRPr="0082014B" w14:paraId="53E55EAB" w14:textId="77777777" w:rsidTr="006C55E5">
        <w:tc>
          <w:tcPr>
            <w:tcW w:w="783" w:type="dxa"/>
          </w:tcPr>
          <w:p w14:paraId="7D618168" w14:textId="77777777" w:rsidR="004459AA" w:rsidRPr="0082014B" w:rsidRDefault="004459AA" w:rsidP="006C55E5">
            <w:pPr>
              <w:pStyle w:val="TableText"/>
            </w:pPr>
            <w:r w:rsidRPr="0082014B">
              <w:t>57</w:t>
            </w:r>
          </w:p>
        </w:tc>
        <w:tc>
          <w:tcPr>
            <w:tcW w:w="1701" w:type="dxa"/>
          </w:tcPr>
          <w:p w14:paraId="20AE637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22.8501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D2AF9F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0.5488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4C5415D" w14:textId="77777777" w:rsidR="004459AA" w:rsidRPr="0082014B" w:rsidRDefault="004459AA" w:rsidP="006C55E5">
            <w:pPr>
              <w:pStyle w:val="TableText"/>
            </w:pPr>
            <w:r w:rsidRPr="0082014B">
              <w:t>153</w:t>
            </w:r>
          </w:p>
        </w:tc>
        <w:tc>
          <w:tcPr>
            <w:tcW w:w="1701" w:type="dxa"/>
          </w:tcPr>
          <w:p w14:paraId="2E69808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47.8546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0756D0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47.2974</w:t>
            </w:r>
            <w:r w:rsidRPr="0082014B">
              <w:sym w:font="Symbol" w:char="F0B2"/>
            </w:r>
          </w:p>
        </w:tc>
      </w:tr>
      <w:tr w:rsidR="004459AA" w:rsidRPr="0082014B" w14:paraId="52BD4E30" w14:textId="77777777" w:rsidTr="006C55E5">
        <w:tc>
          <w:tcPr>
            <w:tcW w:w="783" w:type="dxa"/>
          </w:tcPr>
          <w:p w14:paraId="216DA2E2" w14:textId="77777777" w:rsidR="004459AA" w:rsidRPr="0082014B" w:rsidRDefault="004459AA" w:rsidP="006C55E5">
            <w:pPr>
              <w:pStyle w:val="TableText"/>
            </w:pPr>
            <w:r w:rsidRPr="0082014B">
              <w:t>58</w:t>
            </w:r>
          </w:p>
        </w:tc>
        <w:tc>
          <w:tcPr>
            <w:tcW w:w="1701" w:type="dxa"/>
          </w:tcPr>
          <w:p w14:paraId="060E8D0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22.8994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743E4C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0.3078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2ABC351" w14:textId="77777777" w:rsidR="004459AA" w:rsidRPr="0082014B" w:rsidRDefault="004459AA" w:rsidP="006C55E5">
            <w:pPr>
              <w:pStyle w:val="TableText"/>
            </w:pPr>
            <w:r w:rsidRPr="0082014B">
              <w:t>154</w:t>
            </w:r>
          </w:p>
        </w:tc>
        <w:tc>
          <w:tcPr>
            <w:tcW w:w="1701" w:type="dxa"/>
          </w:tcPr>
          <w:p w14:paraId="1270B00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48.2437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81CC4F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46.1079</w:t>
            </w:r>
            <w:r w:rsidRPr="0082014B">
              <w:sym w:font="Symbol" w:char="F0B2"/>
            </w:r>
          </w:p>
        </w:tc>
      </w:tr>
      <w:tr w:rsidR="004459AA" w:rsidRPr="0082014B" w14:paraId="5B68232C" w14:textId="77777777" w:rsidTr="006C55E5">
        <w:tc>
          <w:tcPr>
            <w:tcW w:w="783" w:type="dxa"/>
          </w:tcPr>
          <w:p w14:paraId="436D5716" w14:textId="77777777" w:rsidR="004459AA" w:rsidRPr="0082014B" w:rsidRDefault="004459AA" w:rsidP="006C55E5">
            <w:pPr>
              <w:pStyle w:val="TableText"/>
            </w:pPr>
            <w:r w:rsidRPr="0082014B">
              <w:t>59</w:t>
            </w:r>
          </w:p>
        </w:tc>
        <w:tc>
          <w:tcPr>
            <w:tcW w:w="1701" w:type="dxa"/>
          </w:tcPr>
          <w:p w14:paraId="54B2C40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22.9375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918177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11’</w:t>
            </w:r>
            <w:r w:rsidR="003D7F5E" w:rsidRPr="0082014B">
              <w:t xml:space="preserve"> </w:t>
            </w:r>
            <w:r w:rsidRPr="0082014B">
              <w:t>0.1216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C49FE69" w14:textId="77777777" w:rsidR="004459AA" w:rsidRPr="0082014B" w:rsidRDefault="004459AA" w:rsidP="006C55E5">
            <w:pPr>
              <w:pStyle w:val="TableText"/>
            </w:pPr>
            <w:r w:rsidRPr="0082014B">
              <w:t>155</w:t>
            </w:r>
          </w:p>
        </w:tc>
        <w:tc>
          <w:tcPr>
            <w:tcW w:w="1701" w:type="dxa"/>
          </w:tcPr>
          <w:p w14:paraId="1DB1E07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49.1345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BFD9C7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43.6730</w:t>
            </w:r>
            <w:r w:rsidRPr="0082014B">
              <w:sym w:font="Symbol" w:char="F0B2"/>
            </w:r>
          </w:p>
        </w:tc>
      </w:tr>
      <w:tr w:rsidR="004459AA" w:rsidRPr="0082014B" w14:paraId="2B32B524" w14:textId="77777777" w:rsidTr="006C55E5">
        <w:tc>
          <w:tcPr>
            <w:tcW w:w="783" w:type="dxa"/>
          </w:tcPr>
          <w:p w14:paraId="451A33B0" w14:textId="77777777" w:rsidR="004459AA" w:rsidRPr="0082014B" w:rsidRDefault="004459AA" w:rsidP="006C55E5">
            <w:pPr>
              <w:pStyle w:val="TableText"/>
            </w:pPr>
            <w:r w:rsidRPr="0082014B">
              <w:t>60</w:t>
            </w:r>
          </w:p>
        </w:tc>
        <w:tc>
          <w:tcPr>
            <w:tcW w:w="1701" w:type="dxa"/>
          </w:tcPr>
          <w:p w14:paraId="193DC59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22.9921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1D15BA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59.8545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7B74D20" w14:textId="77777777" w:rsidR="004459AA" w:rsidRPr="0082014B" w:rsidRDefault="004459AA" w:rsidP="006C55E5">
            <w:pPr>
              <w:pStyle w:val="TableText"/>
            </w:pPr>
            <w:r w:rsidRPr="0082014B">
              <w:t>156</w:t>
            </w:r>
          </w:p>
        </w:tc>
        <w:tc>
          <w:tcPr>
            <w:tcW w:w="1701" w:type="dxa"/>
          </w:tcPr>
          <w:p w14:paraId="1E16848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49.4912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0E779A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39.3906</w:t>
            </w:r>
            <w:r w:rsidRPr="0082014B">
              <w:sym w:font="Symbol" w:char="F0B2"/>
            </w:r>
          </w:p>
        </w:tc>
      </w:tr>
      <w:tr w:rsidR="004459AA" w:rsidRPr="0082014B" w14:paraId="7D8B0049" w14:textId="77777777" w:rsidTr="006C55E5">
        <w:tc>
          <w:tcPr>
            <w:tcW w:w="783" w:type="dxa"/>
          </w:tcPr>
          <w:p w14:paraId="535BE5C4" w14:textId="77777777" w:rsidR="004459AA" w:rsidRPr="0082014B" w:rsidRDefault="004459AA" w:rsidP="006C55E5">
            <w:pPr>
              <w:pStyle w:val="TableText"/>
            </w:pPr>
            <w:r w:rsidRPr="0082014B">
              <w:t>61</w:t>
            </w:r>
          </w:p>
        </w:tc>
        <w:tc>
          <w:tcPr>
            <w:tcW w:w="1701" w:type="dxa"/>
          </w:tcPr>
          <w:p w14:paraId="078A792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23.0026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6579F8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59.8033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A907C6D" w14:textId="77777777" w:rsidR="004459AA" w:rsidRPr="0082014B" w:rsidRDefault="004459AA" w:rsidP="006C55E5">
            <w:pPr>
              <w:pStyle w:val="TableText"/>
            </w:pPr>
            <w:r w:rsidRPr="0082014B">
              <w:t>157</w:t>
            </w:r>
          </w:p>
        </w:tc>
        <w:tc>
          <w:tcPr>
            <w:tcW w:w="1701" w:type="dxa"/>
          </w:tcPr>
          <w:p w14:paraId="24022EC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50.3164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2C93F38" w14:textId="77777777" w:rsidR="004459AA" w:rsidRPr="0082014B" w:rsidRDefault="004459AA" w:rsidP="006C55E5">
            <w:pPr>
              <w:pStyle w:val="TableText"/>
            </w:pPr>
            <w:r w:rsidRPr="0082014B">
              <w:t>-000°33’</w:t>
            </w:r>
            <w:r w:rsidR="003D7F5E" w:rsidRPr="0082014B">
              <w:t xml:space="preserve"> </w:t>
            </w:r>
            <w:r w:rsidRPr="0082014B">
              <w:t>32.8380</w:t>
            </w:r>
            <w:r w:rsidRPr="0082014B">
              <w:sym w:font="Symbol" w:char="F0B2"/>
            </w:r>
          </w:p>
        </w:tc>
      </w:tr>
      <w:tr w:rsidR="004459AA" w:rsidRPr="0082014B" w14:paraId="4ED81A4C" w14:textId="77777777" w:rsidTr="006C55E5">
        <w:tc>
          <w:tcPr>
            <w:tcW w:w="783" w:type="dxa"/>
          </w:tcPr>
          <w:p w14:paraId="5896F285" w14:textId="77777777" w:rsidR="004459AA" w:rsidRPr="0082014B" w:rsidRDefault="004459AA" w:rsidP="006C55E5">
            <w:pPr>
              <w:pStyle w:val="TableText"/>
            </w:pPr>
            <w:r w:rsidRPr="0082014B">
              <w:t>62</w:t>
            </w:r>
          </w:p>
        </w:tc>
        <w:tc>
          <w:tcPr>
            <w:tcW w:w="1701" w:type="dxa"/>
          </w:tcPr>
          <w:p w14:paraId="31E2CEC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23.0301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52388C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59.6688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F43F884" w14:textId="77777777" w:rsidR="004459AA" w:rsidRPr="0082014B" w:rsidRDefault="004459AA" w:rsidP="006C55E5">
            <w:pPr>
              <w:pStyle w:val="TableText"/>
            </w:pPr>
            <w:r w:rsidRPr="0082014B">
              <w:t>158</w:t>
            </w:r>
          </w:p>
        </w:tc>
        <w:tc>
          <w:tcPr>
            <w:tcW w:w="1701" w:type="dxa"/>
          </w:tcPr>
          <w:p w14:paraId="0DA1A3D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51.1191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D17385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27.9509</w:t>
            </w:r>
            <w:r w:rsidRPr="0082014B">
              <w:sym w:font="Symbol" w:char="F0B2"/>
            </w:r>
          </w:p>
        </w:tc>
      </w:tr>
      <w:tr w:rsidR="004459AA" w:rsidRPr="0082014B" w14:paraId="58CE8D80" w14:textId="77777777" w:rsidTr="006C55E5">
        <w:tc>
          <w:tcPr>
            <w:tcW w:w="783" w:type="dxa"/>
          </w:tcPr>
          <w:p w14:paraId="5375A927" w14:textId="77777777" w:rsidR="004459AA" w:rsidRPr="0082014B" w:rsidRDefault="004459AA" w:rsidP="006C55E5">
            <w:pPr>
              <w:pStyle w:val="TableText"/>
            </w:pPr>
            <w:r w:rsidRPr="0082014B">
              <w:t>63</w:t>
            </w:r>
          </w:p>
        </w:tc>
        <w:tc>
          <w:tcPr>
            <w:tcW w:w="1701" w:type="dxa"/>
          </w:tcPr>
          <w:p w14:paraId="63E72B5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23.0417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675765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59.6121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34A2FD0" w14:textId="77777777" w:rsidR="004459AA" w:rsidRPr="0082014B" w:rsidRDefault="004459AA" w:rsidP="006C55E5">
            <w:pPr>
              <w:pStyle w:val="TableText"/>
            </w:pPr>
            <w:r w:rsidRPr="0082014B">
              <w:t>159</w:t>
            </w:r>
          </w:p>
        </w:tc>
        <w:tc>
          <w:tcPr>
            <w:tcW w:w="1701" w:type="dxa"/>
          </w:tcPr>
          <w:p w14:paraId="6019259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51.3096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FC3E25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26.8988</w:t>
            </w:r>
            <w:r w:rsidRPr="0082014B">
              <w:sym w:font="Symbol" w:char="F0B2"/>
            </w:r>
          </w:p>
        </w:tc>
      </w:tr>
      <w:tr w:rsidR="004459AA" w:rsidRPr="0082014B" w14:paraId="70A5FAA3" w14:textId="77777777" w:rsidTr="006C55E5">
        <w:tc>
          <w:tcPr>
            <w:tcW w:w="783" w:type="dxa"/>
          </w:tcPr>
          <w:p w14:paraId="0717514D" w14:textId="77777777" w:rsidR="004459AA" w:rsidRPr="0082014B" w:rsidRDefault="004459AA" w:rsidP="006C55E5">
            <w:pPr>
              <w:pStyle w:val="TableText"/>
            </w:pPr>
            <w:r w:rsidRPr="0082014B">
              <w:t>64</w:t>
            </w:r>
          </w:p>
        </w:tc>
        <w:tc>
          <w:tcPr>
            <w:tcW w:w="1701" w:type="dxa"/>
          </w:tcPr>
          <w:p w14:paraId="2496BCB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39’</w:t>
            </w:r>
            <w:r w:rsidR="003D7F5E" w:rsidRPr="0082014B">
              <w:t xml:space="preserve"> </w:t>
            </w:r>
            <w:r w:rsidRPr="0082014B">
              <w:t>23.0889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5D32FE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59.3814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1E1357D" w14:textId="77777777" w:rsidR="004459AA" w:rsidRPr="0082014B" w:rsidRDefault="004459AA" w:rsidP="006C55E5">
            <w:pPr>
              <w:pStyle w:val="TableText"/>
            </w:pPr>
            <w:r w:rsidRPr="0082014B">
              <w:t>160</w:t>
            </w:r>
          </w:p>
        </w:tc>
        <w:tc>
          <w:tcPr>
            <w:tcW w:w="1701" w:type="dxa"/>
          </w:tcPr>
          <w:p w14:paraId="47CDD95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51.3391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F17019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26.6492</w:t>
            </w:r>
            <w:r w:rsidRPr="0082014B">
              <w:sym w:font="Symbol" w:char="F0B2"/>
            </w:r>
          </w:p>
        </w:tc>
      </w:tr>
      <w:tr w:rsidR="004459AA" w:rsidRPr="0082014B" w14:paraId="0E765E38" w14:textId="77777777" w:rsidTr="006C55E5">
        <w:tc>
          <w:tcPr>
            <w:tcW w:w="783" w:type="dxa"/>
          </w:tcPr>
          <w:p w14:paraId="2A8D432A" w14:textId="77777777" w:rsidR="004459AA" w:rsidRPr="0082014B" w:rsidRDefault="004459AA" w:rsidP="006C55E5">
            <w:pPr>
              <w:pStyle w:val="TableText"/>
            </w:pPr>
            <w:r w:rsidRPr="0082014B">
              <w:t>65</w:t>
            </w:r>
          </w:p>
        </w:tc>
        <w:tc>
          <w:tcPr>
            <w:tcW w:w="1701" w:type="dxa"/>
          </w:tcPr>
          <w:p w14:paraId="0856772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40.5733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825E54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10’</w:t>
            </w:r>
            <w:r w:rsidR="003D7F5E" w:rsidRPr="0082014B">
              <w:t xml:space="preserve"> </w:t>
            </w:r>
            <w:r w:rsidRPr="0082014B">
              <w:t>7.2790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0DA24B8" w14:textId="77777777" w:rsidR="004459AA" w:rsidRPr="0082014B" w:rsidRDefault="004459AA" w:rsidP="006C55E5">
            <w:pPr>
              <w:pStyle w:val="TableText"/>
            </w:pPr>
            <w:r w:rsidRPr="0082014B">
              <w:t>161</w:t>
            </w:r>
          </w:p>
        </w:tc>
        <w:tc>
          <w:tcPr>
            <w:tcW w:w="1701" w:type="dxa"/>
          </w:tcPr>
          <w:p w14:paraId="2BBF82C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51.5789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D09079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24.7195</w:t>
            </w:r>
            <w:r w:rsidRPr="0082014B">
              <w:sym w:font="Symbol" w:char="F0B2"/>
            </w:r>
          </w:p>
        </w:tc>
      </w:tr>
      <w:tr w:rsidR="004459AA" w:rsidRPr="0082014B" w14:paraId="2B387FCC" w14:textId="77777777" w:rsidTr="006C55E5">
        <w:tc>
          <w:tcPr>
            <w:tcW w:w="783" w:type="dxa"/>
          </w:tcPr>
          <w:p w14:paraId="6E093CC5" w14:textId="77777777" w:rsidR="004459AA" w:rsidRPr="0082014B" w:rsidRDefault="004459AA" w:rsidP="006C55E5">
            <w:pPr>
              <w:pStyle w:val="TableText"/>
            </w:pPr>
            <w:r w:rsidRPr="0082014B">
              <w:t>66</w:t>
            </w:r>
          </w:p>
        </w:tc>
        <w:tc>
          <w:tcPr>
            <w:tcW w:w="1701" w:type="dxa"/>
          </w:tcPr>
          <w:p w14:paraId="736D34C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56.8348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F8E564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12’</w:t>
            </w:r>
            <w:r w:rsidR="003D7F5E" w:rsidRPr="0082014B">
              <w:t xml:space="preserve"> </w:t>
            </w:r>
            <w:r w:rsidRPr="0082014B">
              <w:t>29.9698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2911DF0" w14:textId="77777777" w:rsidR="004459AA" w:rsidRPr="0082014B" w:rsidRDefault="004459AA" w:rsidP="006C55E5">
            <w:pPr>
              <w:pStyle w:val="TableText"/>
            </w:pPr>
            <w:r w:rsidRPr="0082014B">
              <w:t>162</w:t>
            </w:r>
          </w:p>
        </w:tc>
        <w:tc>
          <w:tcPr>
            <w:tcW w:w="1701" w:type="dxa"/>
          </w:tcPr>
          <w:p w14:paraId="24365DD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51.6477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4BB299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24.1929</w:t>
            </w:r>
            <w:r w:rsidRPr="0082014B">
              <w:sym w:font="Symbol" w:char="F0B2"/>
            </w:r>
          </w:p>
        </w:tc>
      </w:tr>
      <w:tr w:rsidR="004459AA" w:rsidRPr="0082014B" w14:paraId="39732E57" w14:textId="77777777" w:rsidTr="006C55E5">
        <w:tc>
          <w:tcPr>
            <w:tcW w:w="783" w:type="dxa"/>
          </w:tcPr>
          <w:p w14:paraId="318B7014" w14:textId="77777777" w:rsidR="004459AA" w:rsidRPr="0082014B" w:rsidRDefault="004459AA" w:rsidP="006C55E5">
            <w:pPr>
              <w:pStyle w:val="TableText"/>
            </w:pPr>
            <w:r w:rsidRPr="0082014B">
              <w:t>67</w:t>
            </w:r>
          </w:p>
        </w:tc>
        <w:tc>
          <w:tcPr>
            <w:tcW w:w="1701" w:type="dxa"/>
          </w:tcPr>
          <w:p w14:paraId="4D57873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46.1905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1EBC5B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13’</w:t>
            </w:r>
            <w:r w:rsidR="003D7F5E" w:rsidRPr="0082014B">
              <w:t xml:space="preserve"> </w:t>
            </w:r>
            <w:r w:rsidRPr="0082014B">
              <w:t>4.6597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D0CCACF" w14:textId="77777777" w:rsidR="004459AA" w:rsidRPr="0082014B" w:rsidRDefault="004459AA" w:rsidP="006C55E5">
            <w:pPr>
              <w:pStyle w:val="TableText"/>
            </w:pPr>
            <w:r w:rsidRPr="0082014B">
              <w:t>163</w:t>
            </w:r>
          </w:p>
        </w:tc>
        <w:tc>
          <w:tcPr>
            <w:tcW w:w="1701" w:type="dxa"/>
          </w:tcPr>
          <w:p w14:paraId="2ECD2C0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51.7030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0201285" w14:textId="77777777" w:rsidR="004459AA" w:rsidRPr="0082014B" w:rsidRDefault="004459AA" w:rsidP="006C55E5">
            <w:pPr>
              <w:pStyle w:val="TableText"/>
            </w:pPr>
            <w:r w:rsidRPr="0082014B">
              <w:t>-000°33’</w:t>
            </w:r>
            <w:r w:rsidR="003D7F5E" w:rsidRPr="0082014B">
              <w:t xml:space="preserve"> </w:t>
            </w:r>
            <w:r w:rsidRPr="0082014B">
              <w:t>23.6624</w:t>
            </w:r>
            <w:r w:rsidRPr="0082014B">
              <w:sym w:font="Symbol" w:char="F0B2"/>
            </w:r>
          </w:p>
        </w:tc>
      </w:tr>
      <w:tr w:rsidR="004459AA" w:rsidRPr="0082014B" w14:paraId="69C1CB55" w14:textId="77777777" w:rsidTr="006C55E5">
        <w:tc>
          <w:tcPr>
            <w:tcW w:w="783" w:type="dxa"/>
          </w:tcPr>
          <w:p w14:paraId="12C59806" w14:textId="77777777" w:rsidR="004459AA" w:rsidRPr="0082014B" w:rsidRDefault="004459AA" w:rsidP="006C55E5">
            <w:pPr>
              <w:pStyle w:val="TableText"/>
            </w:pPr>
            <w:r w:rsidRPr="0082014B">
              <w:t>68</w:t>
            </w:r>
          </w:p>
        </w:tc>
        <w:tc>
          <w:tcPr>
            <w:tcW w:w="1701" w:type="dxa"/>
          </w:tcPr>
          <w:p w14:paraId="4165DE8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26.4347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C17557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14’</w:t>
            </w:r>
            <w:r w:rsidR="003D7F5E" w:rsidRPr="0082014B">
              <w:t xml:space="preserve"> </w:t>
            </w:r>
            <w:r w:rsidRPr="0082014B">
              <w:t>9.0079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63656FA" w14:textId="77777777" w:rsidR="004459AA" w:rsidRPr="0082014B" w:rsidRDefault="004459AA" w:rsidP="006C55E5">
            <w:pPr>
              <w:pStyle w:val="TableText"/>
            </w:pPr>
            <w:r w:rsidRPr="0082014B">
              <w:t>164</w:t>
            </w:r>
          </w:p>
        </w:tc>
        <w:tc>
          <w:tcPr>
            <w:tcW w:w="1701" w:type="dxa"/>
          </w:tcPr>
          <w:p w14:paraId="0DB376D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51.7067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8E2A43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23.6272</w:t>
            </w:r>
            <w:r w:rsidRPr="0082014B">
              <w:sym w:font="Symbol" w:char="F0B2"/>
            </w:r>
          </w:p>
        </w:tc>
      </w:tr>
      <w:tr w:rsidR="004459AA" w:rsidRPr="0082014B" w14:paraId="317A5604" w14:textId="77777777" w:rsidTr="006C55E5">
        <w:tc>
          <w:tcPr>
            <w:tcW w:w="783" w:type="dxa"/>
          </w:tcPr>
          <w:p w14:paraId="4AA26C6C" w14:textId="77777777" w:rsidR="004459AA" w:rsidRPr="0082014B" w:rsidRDefault="004459AA" w:rsidP="006C55E5">
            <w:pPr>
              <w:pStyle w:val="TableText"/>
            </w:pPr>
            <w:r w:rsidRPr="0082014B">
              <w:t>69</w:t>
            </w:r>
          </w:p>
        </w:tc>
        <w:tc>
          <w:tcPr>
            <w:tcW w:w="1701" w:type="dxa"/>
          </w:tcPr>
          <w:p w14:paraId="54263E5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44.1096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A32073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20’</w:t>
            </w:r>
            <w:r w:rsidR="003D7F5E" w:rsidRPr="0082014B">
              <w:t xml:space="preserve"> </w:t>
            </w:r>
            <w:r w:rsidRPr="0082014B">
              <w:t>10.6548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C4B95A2" w14:textId="77777777" w:rsidR="004459AA" w:rsidRPr="0082014B" w:rsidRDefault="004459AA" w:rsidP="006C55E5">
            <w:pPr>
              <w:pStyle w:val="TableText"/>
            </w:pPr>
            <w:r w:rsidRPr="0082014B">
              <w:t>165</w:t>
            </w:r>
          </w:p>
        </w:tc>
        <w:tc>
          <w:tcPr>
            <w:tcW w:w="1701" w:type="dxa"/>
          </w:tcPr>
          <w:p w14:paraId="0AB83AB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52.2817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8B1A10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18.8380</w:t>
            </w:r>
            <w:r w:rsidRPr="0082014B">
              <w:sym w:font="Symbol" w:char="F0B2"/>
            </w:r>
          </w:p>
        </w:tc>
      </w:tr>
      <w:tr w:rsidR="004459AA" w:rsidRPr="0082014B" w14:paraId="4A9937E3" w14:textId="77777777" w:rsidTr="006C55E5">
        <w:tc>
          <w:tcPr>
            <w:tcW w:w="783" w:type="dxa"/>
          </w:tcPr>
          <w:p w14:paraId="3D42A933" w14:textId="77777777" w:rsidR="004459AA" w:rsidRPr="0082014B" w:rsidRDefault="004459AA" w:rsidP="006C55E5">
            <w:pPr>
              <w:pStyle w:val="TableText"/>
            </w:pPr>
            <w:r w:rsidRPr="0082014B">
              <w:t>70</w:t>
            </w:r>
          </w:p>
        </w:tc>
        <w:tc>
          <w:tcPr>
            <w:tcW w:w="1701" w:type="dxa"/>
          </w:tcPr>
          <w:p w14:paraId="4161E9E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25.6547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456739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2.8378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39C742A" w14:textId="77777777" w:rsidR="004459AA" w:rsidRPr="0082014B" w:rsidRDefault="004459AA" w:rsidP="006C55E5">
            <w:pPr>
              <w:pStyle w:val="TableText"/>
            </w:pPr>
            <w:r w:rsidRPr="0082014B">
              <w:t>166</w:t>
            </w:r>
          </w:p>
        </w:tc>
        <w:tc>
          <w:tcPr>
            <w:tcW w:w="1701" w:type="dxa"/>
          </w:tcPr>
          <w:p w14:paraId="04215E1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52.2855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F22F18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18.8103</w:t>
            </w:r>
            <w:r w:rsidRPr="0082014B">
              <w:sym w:font="Symbol" w:char="F0B2"/>
            </w:r>
          </w:p>
        </w:tc>
      </w:tr>
      <w:tr w:rsidR="004459AA" w:rsidRPr="0082014B" w14:paraId="3CA15A5E" w14:textId="77777777" w:rsidTr="006C55E5">
        <w:tc>
          <w:tcPr>
            <w:tcW w:w="783" w:type="dxa"/>
          </w:tcPr>
          <w:p w14:paraId="7301E9DC" w14:textId="77777777" w:rsidR="004459AA" w:rsidRPr="0082014B" w:rsidRDefault="004459AA" w:rsidP="006C55E5">
            <w:pPr>
              <w:pStyle w:val="TableText"/>
            </w:pPr>
            <w:r w:rsidRPr="0082014B">
              <w:t>71</w:t>
            </w:r>
          </w:p>
        </w:tc>
        <w:tc>
          <w:tcPr>
            <w:tcW w:w="1701" w:type="dxa"/>
          </w:tcPr>
          <w:p w14:paraId="2B759A6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27.9442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9B22B0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5.7145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32986CF" w14:textId="77777777" w:rsidR="004459AA" w:rsidRPr="0082014B" w:rsidRDefault="004459AA" w:rsidP="006C55E5">
            <w:pPr>
              <w:pStyle w:val="TableText"/>
            </w:pPr>
            <w:r w:rsidRPr="0082014B">
              <w:t>167</w:t>
            </w:r>
          </w:p>
        </w:tc>
        <w:tc>
          <w:tcPr>
            <w:tcW w:w="1701" w:type="dxa"/>
          </w:tcPr>
          <w:p w14:paraId="0B256FD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52.3480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63F7CBE" w14:textId="77777777" w:rsidR="004459AA" w:rsidRPr="0082014B" w:rsidRDefault="004459AA" w:rsidP="006C55E5">
            <w:pPr>
              <w:pStyle w:val="TableText"/>
            </w:pPr>
            <w:r w:rsidRPr="0082014B">
              <w:t>-000°33’</w:t>
            </w:r>
            <w:r w:rsidR="003D7F5E" w:rsidRPr="0082014B">
              <w:t xml:space="preserve"> </w:t>
            </w:r>
            <w:r w:rsidRPr="0082014B">
              <w:t>16.5867</w:t>
            </w:r>
            <w:r w:rsidRPr="0082014B">
              <w:sym w:font="Symbol" w:char="F0B2"/>
            </w:r>
          </w:p>
        </w:tc>
      </w:tr>
      <w:tr w:rsidR="004459AA" w:rsidRPr="0082014B" w14:paraId="5B46B826" w14:textId="77777777" w:rsidTr="006C55E5">
        <w:tc>
          <w:tcPr>
            <w:tcW w:w="783" w:type="dxa"/>
          </w:tcPr>
          <w:p w14:paraId="15149DB8" w14:textId="77777777" w:rsidR="004459AA" w:rsidRPr="0082014B" w:rsidRDefault="004459AA" w:rsidP="006C55E5">
            <w:pPr>
              <w:pStyle w:val="TableText"/>
            </w:pPr>
            <w:r w:rsidRPr="0082014B">
              <w:t>72</w:t>
            </w:r>
          </w:p>
        </w:tc>
        <w:tc>
          <w:tcPr>
            <w:tcW w:w="1701" w:type="dxa"/>
          </w:tcPr>
          <w:p w14:paraId="52F35FF4" w14:textId="77777777" w:rsidR="004459AA" w:rsidRPr="0082014B" w:rsidRDefault="004459AA" w:rsidP="006C55E5">
            <w:pPr>
              <w:pStyle w:val="TableText"/>
            </w:pPr>
            <w:r w:rsidRPr="0082014B">
              <w:t>50°36’</w:t>
            </w:r>
            <w:r w:rsidR="003D7F5E" w:rsidRPr="0082014B">
              <w:t xml:space="preserve"> </w:t>
            </w:r>
            <w:r w:rsidRPr="0082014B">
              <w:t>33.7315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DB4F1C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12.9867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1AB31FD" w14:textId="77777777" w:rsidR="004459AA" w:rsidRPr="0082014B" w:rsidRDefault="004459AA" w:rsidP="006C55E5">
            <w:pPr>
              <w:pStyle w:val="TableText"/>
            </w:pPr>
            <w:r w:rsidRPr="0082014B">
              <w:t>168</w:t>
            </w:r>
          </w:p>
        </w:tc>
        <w:tc>
          <w:tcPr>
            <w:tcW w:w="1701" w:type="dxa"/>
          </w:tcPr>
          <w:p w14:paraId="1FA9653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52.3819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09CD29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15.6368</w:t>
            </w:r>
            <w:r w:rsidRPr="0082014B">
              <w:sym w:font="Symbol" w:char="F0B2"/>
            </w:r>
          </w:p>
        </w:tc>
      </w:tr>
      <w:tr w:rsidR="004459AA" w:rsidRPr="0082014B" w14:paraId="6A57BB7E" w14:textId="77777777" w:rsidTr="006C55E5">
        <w:tc>
          <w:tcPr>
            <w:tcW w:w="783" w:type="dxa"/>
          </w:tcPr>
          <w:p w14:paraId="431381D7" w14:textId="77777777" w:rsidR="004459AA" w:rsidRPr="0082014B" w:rsidRDefault="004459AA" w:rsidP="006C55E5">
            <w:pPr>
              <w:pStyle w:val="TableText"/>
            </w:pPr>
            <w:r w:rsidRPr="0082014B">
              <w:t>73</w:t>
            </w:r>
          </w:p>
        </w:tc>
        <w:tc>
          <w:tcPr>
            <w:tcW w:w="1701" w:type="dxa"/>
          </w:tcPr>
          <w:p w14:paraId="5E68EE7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36.0255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A924C5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15.9940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9885789" w14:textId="77777777" w:rsidR="004459AA" w:rsidRPr="0082014B" w:rsidRDefault="004459AA" w:rsidP="006C55E5">
            <w:pPr>
              <w:pStyle w:val="TableText"/>
            </w:pPr>
            <w:r w:rsidRPr="0082014B">
              <w:t>169</w:t>
            </w:r>
          </w:p>
        </w:tc>
        <w:tc>
          <w:tcPr>
            <w:tcW w:w="1701" w:type="dxa"/>
          </w:tcPr>
          <w:p w14:paraId="5E93152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52.4500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BA093E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14.2166</w:t>
            </w:r>
            <w:r w:rsidRPr="0082014B">
              <w:sym w:font="Symbol" w:char="F0B2"/>
            </w:r>
          </w:p>
        </w:tc>
      </w:tr>
      <w:tr w:rsidR="004459AA" w:rsidRPr="0082014B" w14:paraId="1411533B" w14:textId="77777777" w:rsidTr="006C55E5">
        <w:tc>
          <w:tcPr>
            <w:tcW w:w="783" w:type="dxa"/>
          </w:tcPr>
          <w:p w14:paraId="42C0CD28" w14:textId="77777777" w:rsidR="004459AA" w:rsidRPr="0082014B" w:rsidRDefault="004459AA" w:rsidP="006C55E5">
            <w:pPr>
              <w:pStyle w:val="TableText"/>
            </w:pPr>
            <w:r w:rsidRPr="0082014B">
              <w:t>74</w:t>
            </w:r>
          </w:p>
        </w:tc>
        <w:tc>
          <w:tcPr>
            <w:tcW w:w="1701" w:type="dxa"/>
          </w:tcPr>
          <w:p w14:paraId="798B3F1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42.3253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E001AB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24.2532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50EA64B" w14:textId="77777777" w:rsidR="004459AA" w:rsidRPr="0082014B" w:rsidRDefault="004459AA" w:rsidP="006C55E5">
            <w:pPr>
              <w:pStyle w:val="TableText"/>
            </w:pPr>
            <w:r w:rsidRPr="0082014B">
              <w:t>170</w:t>
            </w:r>
          </w:p>
        </w:tc>
        <w:tc>
          <w:tcPr>
            <w:tcW w:w="1701" w:type="dxa"/>
          </w:tcPr>
          <w:p w14:paraId="6E0E58C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52.3827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77163E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13.4068</w:t>
            </w:r>
            <w:r w:rsidRPr="0082014B">
              <w:sym w:font="Symbol" w:char="F0B2"/>
            </w:r>
          </w:p>
        </w:tc>
      </w:tr>
      <w:tr w:rsidR="004459AA" w:rsidRPr="0082014B" w14:paraId="298DF3AB" w14:textId="77777777" w:rsidTr="006C55E5">
        <w:tc>
          <w:tcPr>
            <w:tcW w:w="783" w:type="dxa"/>
          </w:tcPr>
          <w:p w14:paraId="77B2C384" w14:textId="77777777" w:rsidR="004459AA" w:rsidRPr="0082014B" w:rsidRDefault="004459AA" w:rsidP="006C55E5">
            <w:pPr>
              <w:pStyle w:val="TableText"/>
            </w:pPr>
            <w:r w:rsidRPr="0082014B">
              <w:t>75</w:t>
            </w:r>
          </w:p>
        </w:tc>
        <w:tc>
          <w:tcPr>
            <w:tcW w:w="1701" w:type="dxa"/>
          </w:tcPr>
          <w:p w14:paraId="20038AE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50.0795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2F57632" w14:textId="77777777" w:rsidR="004459AA" w:rsidRPr="0082014B" w:rsidRDefault="004459AA" w:rsidP="006C55E5">
            <w:pPr>
              <w:pStyle w:val="TableText"/>
            </w:pPr>
            <w:r w:rsidRPr="0082014B">
              <w:t>-000°21’</w:t>
            </w:r>
            <w:r w:rsidR="003D7F5E" w:rsidRPr="0082014B">
              <w:t xml:space="preserve"> </w:t>
            </w:r>
            <w:r w:rsidRPr="0082014B">
              <w:t>34.4205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DC43CAC" w14:textId="77777777" w:rsidR="004459AA" w:rsidRPr="0082014B" w:rsidRDefault="004459AA" w:rsidP="006C55E5">
            <w:pPr>
              <w:pStyle w:val="TableText"/>
            </w:pPr>
            <w:r w:rsidRPr="0082014B">
              <w:t>171</w:t>
            </w:r>
          </w:p>
        </w:tc>
        <w:tc>
          <w:tcPr>
            <w:tcW w:w="1701" w:type="dxa"/>
          </w:tcPr>
          <w:p w14:paraId="4C586A8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52.2788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6FB80E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12.3576</w:t>
            </w:r>
            <w:r w:rsidRPr="0082014B">
              <w:sym w:font="Symbol" w:char="F0B2"/>
            </w:r>
          </w:p>
        </w:tc>
      </w:tr>
      <w:tr w:rsidR="004459AA" w:rsidRPr="0082014B" w14:paraId="74E715F2" w14:textId="77777777" w:rsidTr="006C55E5">
        <w:tc>
          <w:tcPr>
            <w:tcW w:w="783" w:type="dxa"/>
          </w:tcPr>
          <w:p w14:paraId="45C9AC6E" w14:textId="77777777" w:rsidR="004459AA" w:rsidRPr="0082014B" w:rsidRDefault="004459AA" w:rsidP="006C55E5">
            <w:pPr>
              <w:pStyle w:val="TableText"/>
            </w:pPr>
            <w:r w:rsidRPr="0082014B">
              <w:t>76</w:t>
            </w:r>
          </w:p>
        </w:tc>
        <w:tc>
          <w:tcPr>
            <w:tcW w:w="1701" w:type="dxa"/>
          </w:tcPr>
          <w:p w14:paraId="64E8D27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0.5901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2DF55F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48.2036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CF258D8" w14:textId="77777777" w:rsidR="004459AA" w:rsidRPr="0082014B" w:rsidRDefault="004459AA" w:rsidP="006C55E5">
            <w:pPr>
              <w:pStyle w:val="TableText"/>
            </w:pPr>
            <w:r w:rsidRPr="0082014B">
              <w:t>172</w:t>
            </w:r>
          </w:p>
        </w:tc>
        <w:tc>
          <w:tcPr>
            <w:tcW w:w="1701" w:type="dxa"/>
          </w:tcPr>
          <w:p w14:paraId="58474E6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52.1807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298A46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11.5423</w:t>
            </w:r>
            <w:r w:rsidRPr="0082014B">
              <w:sym w:font="Symbol" w:char="F0B2"/>
            </w:r>
          </w:p>
        </w:tc>
      </w:tr>
      <w:tr w:rsidR="004459AA" w:rsidRPr="0082014B" w14:paraId="416EDA12" w14:textId="77777777" w:rsidTr="006C55E5">
        <w:tc>
          <w:tcPr>
            <w:tcW w:w="783" w:type="dxa"/>
          </w:tcPr>
          <w:p w14:paraId="6041D6A7" w14:textId="77777777" w:rsidR="004459AA" w:rsidRPr="0082014B" w:rsidRDefault="004459AA" w:rsidP="006C55E5">
            <w:pPr>
              <w:pStyle w:val="TableText"/>
            </w:pPr>
            <w:r w:rsidRPr="0082014B">
              <w:t>77</w:t>
            </w:r>
          </w:p>
        </w:tc>
        <w:tc>
          <w:tcPr>
            <w:tcW w:w="1701" w:type="dxa"/>
          </w:tcPr>
          <w:p w14:paraId="58D4BAA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2.6269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40A824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21’</w:t>
            </w:r>
            <w:r w:rsidR="003D7F5E" w:rsidRPr="0082014B">
              <w:t xml:space="preserve"> </w:t>
            </w:r>
            <w:r w:rsidRPr="0082014B">
              <w:t>50.8749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23481D5" w14:textId="77777777" w:rsidR="004459AA" w:rsidRPr="0082014B" w:rsidRDefault="004459AA" w:rsidP="006C55E5">
            <w:pPr>
              <w:pStyle w:val="TableText"/>
            </w:pPr>
            <w:r w:rsidRPr="0082014B">
              <w:t>173</w:t>
            </w:r>
          </w:p>
        </w:tc>
        <w:tc>
          <w:tcPr>
            <w:tcW w:w="1701" w:type="dxa"/>
          </w:tcPr>
          <w:p w14:paraId="4365B07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52.1397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F2F377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11.1979</w:t>
            </w:r>
            <w:r w:rsidRPr="0082014B">
              <w:sym w:font="Symbol" w:char="F0B2"/>
            </w:r>
          </w:p>
        </w:tc>
      </w:tr>
      <w:tr w:rsidR="004459AA" w:rsidRPr="0082014B" w14:paraId="26998C59" w14:textId="77777777" w:rsidTr="006C55E5">
        <w:tc>
          <w:tcPr>
            <w:tcW w:w="783" w:type="dxa"/>
          </w:tcPr>
          <w:p w14:paraId="54B0AD38" w14:textId="77777777" w:rsidR="004459AA" w:rsidRPr="0082014B" w:rsidRDefault="004459AA" w:rsidP="006C55E5">
            <w:pPr>
              <w:pStyle w:val="TableText"/>
            </w:pPr>
            <w:r w:rsidRPr="0082014B">
              <w:t>78</w:t>
            </w:r>
          </w:p>
        </w:tc>
        <w:tc>
          <w:tcPr>
            <w:tcW w:w="1701" w:type="dxa"/>
          </w:tcPr>
          <w:p w14:paraId="18F21E8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26.1929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B89EB1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22’</w:t>
            </w:r>
            <w:r w:rsidR="003D7F5E" w:rsidRPr="0082014B">
              <w:t xml:space="preserve"> </w:t>
            </w:r>
            <w:r w:rsidRPr="0082014B">
              <w:t>21.7880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50BFD10" w14:textId="77777777" w:rsidR="004459AA" w:rsidRPr="0082014B" w:rsidRDefault="004459AA" w:rsidP="006C55E5">
            <w:pPr>
              <w:pStyle w:val="TableText"/>
            </w:pPr>
            <w:r w:rsidRPr="0082014B">
              <w:t>174</w:t>
            </w:r>
          </w:p>
        </w:tc>
        <w:tc>
          <w:tcPr>
            <w:tcW w:w="1701" w:type="dxa"/>
          </w:tcPr>
          <w:p w14:paraId="07F81B6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52.0974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43F973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10.8392</w:t>
            </w:r>
            <w:r w:rsidRPr="0082014B">
              <w:sym w:font="Symbol" w:char="F0B2"/>
            </w:r>
          </w:p>
        </w:tc>
      </w:tr>
      <w:tr w:rsidR="004459AA" w:rsidRPr="0082014B" w14:paraId="09B65EE8" w14:textId="77777777" w:rsidTr="006C55E5">
        <w:tc>
          <w:tcPr>
            <w:tcW w:w="783" w:type="dxa"/>
          </w:tcPr>
          <w:p w14:paraId="6BAA0AF8" w14:textId="77777777" w:rsidR="004459AA" w:rsidRPr="0082014B" w:rsidRDefault="004459AA" w:rsidP="006C55E5">
            <w:pPr>
              <w:pStyle w:val="TableText"/>
            </w:pPr>
            <w:r w:rsidRPr="0082014B">
              <w:t>79</w:t>
            </w:r>
          </w:p>
        </w:tc>
        <w:tc>
          <w:tcPr>
            <w:tcW w:w="1701" w:type="dxa"/>
          </w:tcPr>
          <w:p w14:paraId="7573C7B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27.1480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5C1F95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22’</w:t>
            </w:r>
            <w:r w:rsidR="003D7F5E" w:rsidRPr="0082014B">
              <w:t xml:space="preserve"> </w:t>
            </w:r>
            <w:r w:rsidRPr="0082014B">
              <w:t>23.0411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D869508" w14:textId="77777777" w:rsidR="004459AA" w:rsidRPr="0082014B" w:rsidRDefault="004459AA" w:rsidP="006C55E5">
            <w:pPr>
              <w:pStyle w:val="TableText"/>
            </w:pPr>
            <w:r w:rsidRPr="0082014B">
              <w:t>175</w:t>
            </w:r>
          </w:p>
        </w:tc>
        <w:tc>
          <w:tcPr>
            <w:tcW w:w="1701" w:type="dxa"/>
          </w:tcPr>
          <w:p w14:paraId="1F10307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51.8731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B1F456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8.8265</w:t>
            </w:r>
            <w:r w:rsidRPr="0082014B">
              <w:sym w:font="Symbol" w:char="F0B2"/>
            </w:r>
          </w:p>
        </w:tc>
      </w:tr>
      <w:tr w:rsidR="004459AA" w:rsidRPr="0082014B" w14:paraId="53247475" w14:textId="77777777" w:rsidTr="006C55E5">
        <w:tc>
          <w:tcPr>
            <w:tcW w:w="783" w:type="dxa"/>
          </w:tcPr>
          <w:p w14:paraId="34639FA2" w14:textId="77777777" w:rsidR="004459AA" w:rsidRPr="0082014B" w:rsidRDefault="004459AA" w:rsidP="006C55E5">
            <w:pPr>
              <w:pStyle w:val="TableText"/>
            </w:pPr>
            <w:r w:rsidRPr="0082014B">
              <w:t>80</w:t>
            </w:r>
          </w:p>
        </w:tc>
        <w:tc>
          <w:tcPr>
            <w:tcW w:w="1701" w:type="dxa"/>
          </w:tcPr>
          <w:p w14:paraId="6CEFC9E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38.8171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621FB7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27’</w:t>
            </w:r>
            <w:r w:rsidR="003D7F5E" w:rsidRPr="0082014B">
              <w:t xml:space="preserve"> </w:t>
            </w:r>
            <w:r w:rsidRPr="0082014B">
              <w:t>24.4229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0B8B59C" w14:textId="77777777" w:rsidR="004459AA" w:rsidRPr="0082014B" w:rsidRDefault="004459AA" w:rsidP="006C55E5">
            <w:pPr>
              <w:pStyle w:val="TableText"/>
            </w:pPr>
            <w:r w:rsidRPr="0082014B">
              <w:t>176</w:t>
            </w:r>
          </w:p>
        </w:tc>
        <w:tc>
          <w:tcPr>
            <w:tcW w:w="1701" w:type="dxa"/>
          </w:tcPr>
          <w:p w14:paraId="691BF00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51.3468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FD4D60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2.6428</w:t>
            </w:r>
            <w:r w:rsidRPr="0082014B">
              <w:sym w:font="Symbol" w:char="F0B2"/>
            </w:r>
          </w:p>
        </w:tc>
      </w:tr>
      <w:tr w:rsidR="004459AA" w:rsidRPr="0082014B" w14:paraId="4BA1B70D" w14:textId="77777777" w:rsidTr="006C55E5">
        <w:tc>
          <w:tcPr>
            <w:tcW w:w="783" w:type="dxa"/>
          </w:tcPr>
          <w:p w14:paraId="38948E23" w14:textId="77777777" w:rsidR="004459AA" w:rsidRPr="0082014B" w:rsidRDefault="004459AA" w:rsidP="006C55E5">
            <w:pPr>
              <w:pStyle w:val="TableText"/>
            </w:pPr>
            <w:r w:rsidRPr="0082014B">
              <w:t>81</w:t>
            </w:r>
          </w:p>
        </w:tc>
        <w:tc>
          <w:tcPr>
            <w:tcW w:w="1701" w:type="dxa"/>
          </w:tcPr>
          <w:p w14:paraId="361DA23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16.5551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9E4049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29’</w:t>
            </w:r>
            <w:r w:rsidR="003D7F5E" w:rsidRPr="0082014B">
              <w:t xml:space="preserve"> </w:t>
            </w:r>
            <w:r w:rsidRPr="0082014B">
              <w:t>46.1531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B913068" w14:textId="77777777" w:rsidR="004459AA" w:rsidRPr="0082014B" w:rsidRDefault="004459AA" w:rsidP="006C55E5">
            <w:pPr>
              <w:pStyle w:val="TableText"/>
            </w:pPr>
            <w:r w:rsidRPr="0082014B">
              <w:t>177</w:t>
            </w:r>
          </w:p>
        </w:tc>
        <w:tc>
          <w:tcPr>
            <w:tcW w:w="1701" w:type="dxa"/>
          </w:tcPr>
          <w:p w14:paraId="7BFAE2E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51.3360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2E022B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2.4787</w:t>
            </w:r>
            <w:r w:rsidRPr="0082014B">
              <w:sym w:font="Symbol" w:char="F0B2"/>
            </w:r>
          </w:p>
        </w:tc>
      </w:tr>
      <w:tr w:rsidR="004459AA" w:rsidRPr="0082014B" w14:paraId="265F6C14" w14:textId="77777777" w:rsidTr="006C55E5">
        <w:tc>
          <w:tcPr>
            <w:tcW w:w="783" w:type="dxa"/>
          </w:tcPr>
          <w:p w14:paraId="15F85A5F" w14:textId="77777777" w:rsidR="004459AA" w:rsidRPr="0082014B" w:rsidRDefault="004459AA" w:rsidP="006C55E5">
            <w:pPr>
              <w:pStyle w:val="TableText"/>
            </w:pPr>
            <w:r w:rsidRPr="0082014B">
              <w:t>82</w:t>
            </w:r>
          </w:p>
        </w:tc>
        <w:tc>
          <w:tcPr>
            <w:tcW w:w="1701" w:type="dxa"/>
          </w:tcPr>
          <w:p w14:paraId="73AFB08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12.3786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613DF7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30’</w:t>
            </w:r>
            <w:r w:rsidR="003D7F5E" w:rsidRPr="0082014B">
              <w:t xml:space="preserve"> </w:t>
            </w:r>
            <w:r w:rsidRPr="0082014B">
              <w:t>12.7043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371C44F" w14:textId="77777777" w:rsidR="004459AA" w:rsidRPr="0082014B" w:rsidRDefault="004459AA" w:rsidP="006C55E5">
            <w:pPr>
              <w:pStyle w:val="TableText"/>
            </w:pPr>
            <w:r w:rsidRPr="0082014B">
              <w:t>178</w:t>
            </w:r>
          </w:p>
        </w:tc>
        <w:tc>
          <w:tcPr>
            <w:tcW w:w="1701" w:type="dxa"/>
          </w:tcPr>
          <w:p w14:paraId="2E84D4E1" w14:textId="77777777" w:rsidR="004459AA" w:rsidRPr="0082014B" w:rsidRDefault="004459AA" w:rsidP="006C55E5">
            <w:pPr>
              <w:pStyle w:val="TableText"/>
            </w:pPr>
            <w:r w:rsidRPr="0082014B">
              <w:t>50°46’</w:t>
            </w:r>
            <w:r w:rsidR="003D7F5E" w:rsidRPr="0082014B">
              <w:t xml:space="preserve"> </w:t>
            </w:r>
            <w:r w:rsidRPr="0082014B">
              <w:t>51.3359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8E78ED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2.4775</w:t>
            </w:r>
            <w:r w:rsidRPr="0082014B">
              <w:sym w:font="Symbol" w:char="F0B2"/>
            </w:r>
          </w:p>
        </w:tc>
      </w:tr>
      <w:tr w:rsidR="004459AA" w:rsidRPr="0082014B" w14:paraId="7CFC3CE6" w14:textId="77777777" w:rsidTr="006C55E5">
        <w:tc>
          <w:tcPr>
            <w:tcW w:w="783" w:type="dxa"/>
          </w:tcPr>
          <w:p w14:paraId="35C207EB" w14:textId="77777777" w:rsidR="004459AA" w:rsidRPr="0082014B" w:rsidRDefault="004459AA" w:rsidP="006C55E5">
            <w:pPr>
              <w:pStyle w:val="TableText"/>
            </w:pPr>
            <w:r w:rsidRPr="0082014B">
              <w:t>83</w:t>
            </w:r>
          </w:p>
        </w:tc>
        <w:tc>
          <w:tcPr>
            <w:tcW w:w="1701" w:type="dxa"/>
          </w:tcPr>
          <w:p w14:paraId="6FB6953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33.2206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A88415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21.0588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83E9983" w14:textId="77777777" w:rsidR="004459AA" w:rsidRPr="0082014B" w:rsidRDefault="004459AA" w:rsidP="006C55E5">
            <w:pPr>
              <w:pStyle w:val="TableText"/>
            </w:pPr>
            <w:r w:rsidRPr="0082014B">
              <w:t>179</w:t>
            </w:r>
          </w:p>
        </w:tc>
        <w:tc>
          <w:tcPr>
            <w:tcW w:w="1701" w:type="dxa"/>
          </w:tcPr>
          <w:p w14:paraId="449435A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51.2831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4DBBD5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1.9360</w:t>
            </w:r>
            <w:r w:rsidRPr="0082014B">
              <w:sym w:font="Symbol" w:char="F0B2"/>
            </w:r>
          </w:p>
        </w:tc>
      </w:tr>
      <w:tr w:rsidR="004459AA" w:rsidRPr="0082014B" w14:paraId="0624BCF2" w14:textId="77777777" w:rsidTr="006C55E5">
        <w:tc>
          <w:tcPr>
            <w:tcW w:w="783" w:type="dxa"/>
          </w:tcPr>
          <w:p w14:paraId="73B93285" w14:textId="77777777" w:rsidR="004459AA" w:rsidRPr="0082014B" w:rsidRDefault="004459AA" w:rsidP="006C55E5">
            <w:pPr>
              <w:pStyle w:val="TableText"/>
            </w:pPr>
            <w:r w:rsidRPr="0082014B">
              <w:t>84</w:t>
            </w:r>
          </w:p>
        </w:tc>
        <w:tc>
          <w:tcPr>
            <w:tcW w:w="1701" w:type="dxa"/>
          </w:tcPr>
          <w:p w14:paraId="22D418F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29.7384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DCEB74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34’43.2949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E5A5984" w14:textId="77777777" w:rsidR="004459AA" w:rsidRPr="0082014B" w:rsidRDefault="004459AA" w:rsidP="006C55E5">
            <w:pPr>
              <w:pStyle w:val="TableText"/>
            </w:pPr>
            <w:r w:rsidRPr="0082014B">
              <w:t>180</w:t>
            </w:r>
          </w:p>
        </w:tc>
        <w:tc>
          <w:tcPr>
            <w:tcW w:w="1701" w:type="dxa"/>
          </w:tcPr>
          <w:p w14:paraId="2B28E94F" w14:textId="77777777" w:rsidR="004459AA" w:rsidRPr="0082014B" w:rsidRDefault="004459AA" w:rsidP="006C55E5">
            <w:pPr>
              <w:pStyle w:val="TableText"/>
            </w:pPr>
            <w:r w:rsidRPr="0082014B">
              <w:t>50°46’</w:t>
            </w:r>
            <w:r w:rsidR="003D7F5E" w:rsidRPr="0082014B">
              <w:t xml:space="preserve"> </w:t>
            </w:r>
            <w:r w:rsidRPr="0082014B">
              <w:t>51.0907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B8B32B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59.8173</w:t>
            </w:r>
            <w:r w:rsidRPr="0082014B">
              <w:sym w:font="Symbol" w:char="F0B2"/>
            </w:r>
          </w:p>
        </w:tc>
      </w:tr>
      <w:tr w:rsidR="004459AA" w:rsidRPr="0082014B" w14:paraId="49AD38A1" w14:textId="77777777" w:rsidTr="006C55E5">
        <w:tc>
          <w:tcPr>
            <w:tcW w:w="783" w:type="dxa"/>
          </w:tcPr>
          <w:p w14:paraId="4A714111" w14:textId="77777777" w:rsidR="004459AA" w:rsidRPr="0082014B" w:rsidRDefault="004459AA" w:rsidP="006C55E5">
            <w:pPr>
              <w:pStyle w:val="TableText"/>
            </w:pPr>
            <w:r w:rsidRPr="0082014B">
              <w:t>85</w:t>
            </w:r>
          </w:p>
        </w:tc>
        <w:tc>
          <w:tcPr>
            <w:tcW w:w="1701" w:type="dxa"/>
          </w:tcPr>
          <w:p w14:paraId="75DA090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11.5476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89877C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40.5405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C37F66B" w14:textId="77777777" w:rsidR="004459AA" w:rsidRPr="0082014B" w:rsidRDefault="004459AA" w:rsidP="006C55E5">
            <w:pPr>
              <w:pStyle w:val="TableText"/>
            </w:pPr>
            <w:r w:rsidRPr="0082014B">
              <w:t>181</w:t>
            </w:r>
          </w:p>
        </w:tc>
        <w:tc>
          <w:tcPr>
            <w:tcW w:w="1701" w:type="dxa"/>
          </w:tcPr>
          <w:p w14:paraId="29F53AA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50.8304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FD7824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56.7205</w:t>
            </w:r>
            <w:r w:rsidRPr="0082014B">
              <w:sym w:font="Symbol" w:char="F0B2"/>
            </w:r>
          </w:p>
        </w:tc>
      </w:tr>
      <w:tr w:rsidR="004459AA" w:rsidRPr="0082014B" w14:paraId="4A5D9B3D" w14:textId="77777777" w:rsidTr="006C55E5">
        <w:tc>
          <w:tcPr>
            <w:tcW w:w="783" w:type="dxa"/>
          </w:tcPr>
          <w:p w14:paraId="15624EBC" w14:textId="77777777" w:rsidR="004459AA" w:rsidRPr="0082014B" w:rsidRDefault="004459AA" w:rsidP="006C55E5">
            <w:pPr>
              <w:pStyle w:val="TableText"/>
            </w:pPr>
            <w:r w:rsidRPr="0082014B">
              <w:t>86</w:t>
            </w:r>
          </w:p>
        </w:tc>
        <w:tc>
          <w:tcPr>
            <w:tcW w:w="1701" w:type="dxa"/>
          </w:tcPr>
          <w:p w14:paraId="7773386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8.6938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A475A1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58.9128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E576D95" w14:textId="77777777" w:rsidR="004459AA" w:rsidRPr="0082014B" w:rsidRDefault="004459AA" w:rsidP="006C55E5">
            <w:pPr>
              <w:pStyle w:val="TableText"/>
            </w:pPr>
            <w:r w:rsidRPr="0082014B">
              <w:t>182</w:t>
            </w:r>
          </w:p>
        </w:tc>
        <w:tc>
          <w:tcPr>
            <w:tcW w:w="1701" w:type="dxa"/>
          </w:tcPr>
          <w:p w14:paraId="3B13CF6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50.6907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209BB2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54.9373</w:t>
            </w:r>
            <w:r w:rsidRPr="0082014B">
              <w:sym w:font="Symbol" w:char="F0B2"/>
            </w:r>
          </w:p>
        </w:tc>
      </w:tr>
      <w:tr w:rsidR="004459AA" w:rsidRPr="0082014B" w14:paraId="6A3939C4" w14:textId="77777777" w:rsidTr="006C55E5">
        <w:tc>
          <w:tcPr>
            <w:tcW w:w="783" w:type="dxa"/>
          </w:tcPr>
          <w:p w14:paraId="0419455D" w14:textId="77777777" w:rsidR="004459AA" w:rsidRPr="0082014B" w:rsidRDefault="004459AA" w:rsidP="006C55E5">
            <w:pPr>
              <w:pStyle w:val="TableText"/>
            </w:pPr>
            <w:r w:rsidRPr="0082014B">
              <w:t>87</w:t>
            </w:r>
          </w:p>
        </w:tc>
        <w:tc>
          <w:tcPr>
            <w:tcW w:w="1701" w:type="dxa"/>
          </w:tcPr>
          <w:p w14:paraId="5886AED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8.5860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1EF4953" w14:textId="77777777" w:rsidR="004459AA" w:rsidRPr="0082014B" w:rsidRDefault="004459AA" w:rsidP="006C55E5">
            <w:pPr>
              <w:pStyle w:val="TableText"/>
            </w:pPr>
            <w:r w:rsidRPr="0082014B">
              <w:t>-000°37’</w:t>
            </w:r>
            <w:r w:rsidR="003D7F5E" w:rsidRPr="0082014B">
              <w:t xml:space="preserve"> </w:t>
            </w:r>
            <w:r w:rsidRPr="0082014B">
              <w:t>35.2466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3DCC45B" w14:textId="77777777" w:rsidR="004459AA" w:rsidRPr="0082014B" w:rsidRDefault="004459AA" w:rsidP="006C55E5">
            <w:pPr>
              <w:pStyle w:val="TableText"/>
            </w:pPr>
            <w:r w:rsidRPr="0082014B">
              <w:t>183</w:t>
            </w:r>
          </w:p>
        </w:tc>
        <w:tc>
          <w:tcPr>
            <w:tcW w:w="1701" w:type="dxa"/>
          </w:tcPr>
          <w:p w14:paraId="17658A5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50.5692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D77DBD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53.2671</w:t>
            </w:r>
            <w:r w:rsidRPr="0082014B">
              <w:sym w:font="Symbol" w:char="F0B2"/>
            </w:r>
          </w:p>
        </w:tc>
      </w:tr>
      <w:tr w:rsidR="004459AA" w:rsidRPr="0082014B" w14:paraId="58503C6C" w14:textId="77777777" w:rsidTr="006C55E5">
        <w:tc>
          <w:tcPr>
            <w:tcW w:w="783" w:type="dxa"/>
          </w:tcPr>
          <w:p w14:paraId="306A07AB" w14:textId="77777777" w:rsidR="004459AA" w:rsidRPr="0082014B" w:rsidRDefault="004459AA" w:rsidP="006C55E5">
            <w:pPr>
              <w:pStyle w:val="TableText"/>
            </w:pPr>
            <w:r w:rsidRPr="0082014B">
              <w:t>88</w:t>
            </w:r>
          </w:p>
        </w:tc>
        <w:tc>
          <w:tcPr>
            <w:tcW w:w="1701" w:type="dxa"/>
          </w:tcPr>
          <w:p w14:paraId="6EB5017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15.1952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105091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36.0920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93B9F3D" w14:textId="77777777" w:rsidR="004459AA" w:rsidRPr="0082014B" w:rsidRDefault="004459AA" w:rsidP="006C55E5">
            <w:pPr>
              <w:pStyle w:val="TableText"/>
            </w:pPr>
            <w:r w:rsidRPr="0082014B">
              <w:t>184</w:t>
            </w:r>
          </w:p>
        </w:tc>
        <w:tc>
          <w:tcPr>
            <w:tcW w:w="1701" w:type="dxa"/>
          </w:tcPr>
          <w:p w14:paraId="6F58AAB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50.5517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79B351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53.0243</w:t>
            </w:r>
            <w:r w:rsidRPr="0082014B">
              <w:sym w:font="Symbol" w:char="F0B2"/>
            </w:r>
          </w:p>
        </w:tc>
      </w:tr>
      <w:tr w:rsidR="004459AA" w:rsidRPr="0082014B" w14:paraId="7B1C0566" w14:textId="77777777" w:rsidTr="006C55E5">
        <w:tc>
          <w:tcPr>
            <w:tcW w:w="783" w:type="dxa"/>
          </w:tcPr>
          <w:p w14:paraId="192AD440" w14:textId="77777777" w:rsidR="004459AA" w:rsidRPr="0082014B" w:rsidRDefault="004459AA" w:rsidP="006C55E5">
            <w:pPr>
              <w:pStyle w:val="TableText"/>
            </w:pPr>
            <w:r w:rsidRPr="0082014B">
              <w:t>89</w:t>
            </w:r>
          </w:p>
        </w:tc>
        <w:tc>
          <w:tcPr>
            <w:tcW w:w="1701" w:type="dxa"/>
          </w:tcPr>
          <w:p w14:paraId="1B1D6D0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17.9985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2EB52F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36.4578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8DBCABE" w14:textId="77777777" w:rsidR="004459AA" w:rsidRPr="0082014B" w:rsidRDefault="004459AA" w:rsidP="006C55E5">
            <w:pPr>
              <w:pStyle w:val="TableText"/>
            </w:pPr>
            <w:r w:rsidRPr="0082014B">
              <w:t>185</w:t>
            </w:r>
          </w:p>
        </w:tc>
        <w:tc>
          <w:tcPr>
            <w:tcW w:w="1701" w:type="dxa"/>
          </w:tcPr>
          <w:p w14:paraId="12FDA72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50.4801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28024BA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52.0184</w:t>
            </w:r>
            <w:r w:rsidRPr="0082014B">
              <w:sym w:font="Symbol" w:char="F0B2"/>
            </w:r>
          </w:p>
        </w:tc>
      </w:tr>
      <w:tr w:rsidR="004459AA" w:rsidRPr="0082014B" w14:paraId="6489CBDC" w14:textId="77777777" w:rsidTr="006C55E5">
        <w:tc>
          <w:tcPr>
            <w:tcW w:w="783" w:type="dxa"/>
          </w:tcPr>
          <w:p w14:paraId="7D0816CF" w14:textId="77777777" w:rsidR="004459AA" w:rsidRPr="0082014B" w:rsidRDefault="004459AA" w:rsidP="006C55E5">
            <w:pPr>
              <w:pStyle w:val="TableText"/>
            </w:pPr>
            <w:r w:rsidRPr="0082014B">
              <w:t>90</w:t>
            </w:r>
          </w:p>
        </w:tc>
        <w:tc>
          <w:tcPr>
            <w:tcW w:w="1701" w:type="dxa"/>
          </w:tcPr>
          <w:p w14:paraId="3A5FEDA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18.0869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D2DBDA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36.4693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ED22F53" w14:textId="77777777" w:rsidR="004459AA" w:rsidRPr="0082014B" w:rsidRDefault="004459AA" w:rsidP="006C55E5">
            <w:pPr>
              <w:pStyle w:val="TableText"/>
            </w:pPr>
            <w:r w:rsidRPr="0082014B">
              <w:t>186</w:t>
            </w:r>
          </w:p>
        </w:tc>
        <w:tc>
          <w:tcPr>
            <w:tcW w:w="1701" w:type="dxa"/>
          </w:tcPr>
          <w:p w14:paraId="506E53B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50.4366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38DDDF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51.4437</w:t>
            </w:r>
            <w:r w:rsidRPr="0082014B">
              <w:sym w:font="Symbol" w:char="F0B2"/>
            </w:r>
          </w:p>
        </w:tc>
      </w:tr>
      <w:tr w:rsidR="004459AA" w:rsidRPr="0082014B" w14:paraId="69E34DF6" w14:textId="77777777" w:rsidTr="006C55E5">
        <w:tc>
          <w:tcPr>
            <w:tcW w:w="783" w:type="dxa"/>
          </w:tcPr>
          <w:p w14:paraId="155EA36C" w14:textId="77777777" w:rsidR="004459AA" w:rsidRPr="0082014B" w:rsidRDefault="004459AA" w:rsidP="006C55E5">
            <w:pPr>
              <w:pStyle w:val="TableText"/>
            </w:pPr>
            <w:r w:rsidRPr="0082014B">
              <w:t>91</w:t>
            </w:r>
          </w:p>
        </w:tc>
        <w:tc>
          <w:tcPr>
            <w:tcW w:w="1701" w:type="dxa"/>
          </w:tcPr>
          <w:p w14:paraId="6AB01A4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25.0537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0EE2BC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37.3783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C1169E6" w14:textId="77777777" w:rsidR="004459AA" w:rsidRPr="0082014B" w:rsidRDefault="004459AA" w:rsidP="006C55E5">
            <w:pPr>
              <w:pStyle w:val="TableText"/>
            </w:pPr>
            <w:r w:rsidRPr="0082014B">
              <w:t>187</w:t>
            </w:r>
          </w:p>
        </w:tc>
        <w:tc>
          <w:tcPr>
            <w:tcW w:w="1701" w:type="dxa"/>
          </w:tcPr>
          <w:p w14:paraId="53186DC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50.4028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B384CB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51.0278</w:t>
            </w:r>
            <w:r w:rsidRPr="0082014B">
              <w:sym w:font="Symbol" w:char="F0B2"/>
            </w:r>
          </w:p>
        </w:tc>
      </w:tr>
      <w:tr w:rsidR="004459AA" w:rsidRPr="0082014B" w14:paraId="155058B2" w14:textId="77777777" w:rsidTr="006C55E5">
        <w:tc>
          <w:tcPr>
            <w:tcW w:w="783" w:type="dxa"/>
          </w:tcPr>
          <w:p w14:paraId="5032B59A" w14:textId="77777777" w:rsidR="004459AA" w:rsidRPr="0082014B" w:rsidRDefault="004459AA" w:rsidP="006C55E5">
            <w:pPr>
              <w:pStyle w:val="TableText"/>
            </w:pPr>
            <w:r w:rsidRPr="0082014B">
              <w:t>92</w:t>
            </w:r>
          </w:p>
        </w:tc>
        <w:tc>
          <w:tcPr>
            <w:tcW w:w="1701" w:type="dxa"/>
          </w:tcPr>
          <w:p w14:paraId="446DA99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31.1113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E10CF9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38.1688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5F9A33D" w14:textId="77777777" w:rsidR="004459AA" w:rsidRPr="0082014B" w:rsidRDefault="004459AA" w:rsidP="006C55E5">
            <w:pPr>
              <w:pStyle w:val="TableText"/>
            </w:pPr>
            <w:r w:rsidRPr="0082014B">
              <w:t>188</w:t>
            </w:r>
          </w:p>
        </w:tc>
        <w:tc>
          <w:tcPr>
            <w:tcW w:w="1701" w:type="dxa"/>
          </w:tcPr>
          <w:p w14:paraId="74F80F8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50.3262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B78D35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50.1580</w:t>
            </w:r>
            <w:r w:rsidRPr="0082014B">
              <w:sym w:font="Symbol" w:char="F0B2"/>
            </w:r>
          </w:p>
        </w:tc>
      </w:tr>
      <w:tr w:rsidR="004459AA" w:rsidRPr="0082014B" w14:paraId="3B6E7DED" w14:textId="77777777" w:rsidTr="006C55E5">
        <w:tc>
          <w:tcPr>
            <w:tcW w:w="783" w:type="dxa"/>
          </w:tcPr>
          <w:p w14:paraId="46675F08" w14:textId="77777777" w:rsidR="004459AA" w:rsidRPr="0082014B" w:rsidRDefault="004459AA" w:rsidP="006C55E5">
            <w:pPr>
              <w:pStyle w:val="TableText"/>
            </w:pPr>
            <w:r w:rsidRPr="0082014B">
              <w:t>93</w:t>
            </w:r>
          </w:p>
        </w:tc>
        <w:tc>
          <w:tcPr>
            <w:tcW w:w="1701" w:type="dxa"/>
          </w:tcPr>
          <w:p w14:paraId="06B5A2D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52.0407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135631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40.9002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826E6F4" w14:textId="77777777" w:rsidR="004459AA" w:rsidRPr="0082014B" w:rsidRDefault="004459AA" w:rsidP="006C55E5">
            <w:pPr>
              <w:pStyle w:val="TableText"/>
            </w:pPr>
            <w:r w:rsidRPr="0082014B">
              <w:t>189</w:t>
            </w:r>
          </w:p>
        </w:tc>
        <w:tc>
          <w:tcPr>
            <w:tcW w:w="1701" w:type="dxa"/>
          </w:tcPr>
          <w:p w14:paraId="0777260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50.1892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0FB155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48.5032</w:t>
            </w:r>
            <w:r w:rsidRPr="0082014B">
              <w:sym w:font="Symbol" w:char="F0B2"/>
            </w:r>
          </w:p>
        </w:tc>
      </w:tr>
      <w:tr w:rsidR="004459AA" w:rsidRPr="0082014B" w14:paraId="12AA7123" w14:textId="77777777" w:rsidTr="006C55E5">
        <w:tc>
          <w:tcPr>
            <w:tcW w:w="783" w:type="dxa"/>
          </w:tcPr>
          <w:p w14:paraId="18E1C657" w14:textId="77777777" w:rsidR="004459AA" w:rsidRPr="0082014B" w:rsidRDefault="004459AA" w:rsidP="006C55E5">
            <w:pPr>
              <w:pStyle w:val="TableText"/>
            </w:pPr>
            <w:r w:rsidRPr="0082014B">
              <w:t>94</w:t>
            </w:r>
          </w:p>
        </w:tc>
        <w:tc>
          <w:tcPr>
            <w:tcW w:w="1701" w:type="dxa"/>
          </w:tcPr>
          <w:p w14:paraId="2882C35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22.3039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B8D6C6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44.8508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B8465F0" w14:textId="77777777" w:rsidR="004459AA" w:rsidRPr="0082014B" w:rsidRDefault="004459AA" w:rsidP="006C55E5">
            <w:pPr>
              <w:pStyle w:val="TableText"/>
            </w:pPr>
            <w:r w:rsidRPr="0082014B">
              <w:t>190</w:t>
            </w:r>
          </w:p>
        </w:tc>
        <w:tc>
          <w:tcPr>
            <w:tcW w:w="1701" w:type="dxa"/>
          </w:tcPr>
          <w:p w14:paraId="61477CB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50.1151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E88016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47.5480</w:t>
            </w:r>
            <w:r w:rsidRPr="0082014B">
              <w:sym w:font="Symbol" w:char="F0B2"/>
            </w:r>
          </w:p>
        </w:tc>
      </w:tr>
      <w:tr w:rsidR="004459AA" w:rsidRPr="0082014B" w14:paraId="5BD44457" w14:textId="77777777" w:rsidTr="006C55E5">
        <w:tc>
          <w:tcPr>
            <w:tcW w:w="783" w:type="dxa"/>
          </w:tcPr>
          <w:p w14:paraId="2FC2FF57" w14:textId="77777777" w:rsidR="004459AA" w:rsidRPr="0082014B" w:rsidRDefault="004459AA" w:rsidP="006C55E5">
            <w:pPr>
              <w:pStyle w:val="TableText"/>
            </w:pPr>
            <w:r w:rsidRPr="0082014B">
              <w:t>95</w:t>
            </w:r>
          </w:p>
        </w:tc>
        <w:tc>
          <w:tcPr>
            <w:tcW w:w="1701" w:type="dxa"/>
          </w:tcPr>
          <w:p w14:paraId="66CA8C3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24.7136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371EB2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45.1655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4561FF6" w14:textId="77777777" w:rsidR="004459AA" w:rsidRPr="0082014B" w:rsidRDefault="004459AA" w:rsidP="006C55E5">
            <w:pPr>
              <w:pStyle w:val="TableText"/>
            </w:pPr>
            <w:r w:rsidRPr="0082014B">
              <w:t>191</w:t>
            </w:r>
          </w:p>
        </w:tc>
        <w:tc>
          <w:tcPr>
            <w:tcW w:w="1701" w:type="dxa"/>
          </w:tcPr>
          <w:p w14:paraId="37150B7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49.9511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D64B72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45.2090</w:t>
            </w:r>
            <w:r w:rsidRPr="0082014B">
              <w:sym w:font="Symbol" w:char="F0B2"/>
            </w:r>
          </w:p>
        </w:tc>
      </w:tr>
      <w:tr w:rsidR="004459AA" w:rsidRPr="0082014B" w14:paraId="7B0D8544" w14:textId="77777777" w:rsidTr="006C55E5">
        <w:tc>
          <w:tcPr>
            <w:tcW w:w="783" w:type="dxa"/>
          </w:tcPr>
          <w:p w14:paraId="794E9545" w14:textId="77777777" w:rsidR="004459AA" w:rsidRPr="0082014B" w:rsidRDefault="004459AA" w:rsidP="006C55E5">
            <w:pPr>
              <w:pStyle w:val="TableText"/>
            </w:pPr>
            <w:r w:rsidRPr="0082014B">
              <w:t>96</w:t>
            </w:r>
          </w:p>
        </w:tc>
        <w:tc>
          <w:tcPr>
            <w:tcW w:w="1701" w:type="dxa"/>
          </w:tcPr>
          <w:p w14:paraId="56C165D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36’</w:t>
            </w:r>
            <w:r w:rsidR="003D7F5E" w:rsidRPr="0082014B">
              <w:t xml:space="preserve"> </w:t>
            </w:r>
            <w:r w:rsidRPr="0082014B">
              <w:t>36.3272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46CA0A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37’</w:t>
            </w:r>
            <w:r w:rsidR="003D7F5E" w:rsidRPr="0082014B">
              <w:t xml:space="preserve"> </w:t>
            </w:r>
            <w:r w:rsidRPr="0082014B">
              <w:t>45.6819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65B0AD1" w14:textId="77777777" w:rsidR="004459AA" w:rsidRPr="0082014B" w:rsidRDefault="004459AA" w:rsidP="006C55E5">
            <w:pPr>
              <w:pStyle w:val="TableText"/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BAD4F5" w14:textId="77777777" w:rsidR="004459AA" w:rsidRPr="0082014B" w:rsidRDefault="004459AA" w:rsidP="006C55E5">
            <w:pPr>
              <w:pStyle w:val="TableText"/>
            </w:pPr>
          </w:p>
        </w:tc>
        <w:tc>
          <w:tcPr>
            <w:tcW w:w="1897" w:type="dxa"/>
            <w:tcBorders>
              <w:bottom w:val="single" w:sz="4" w:space="0" w:color="auto"/>
            </w:tcBorders>
          </w:tcPr>
          <w:p w14:paraId="13889D76" w14:textId="77777777" w:rsidR="004459AA" w:rsidRPr="0082014B" w:rsidRDefault="004459AA" w:rsidP="006C55E5">
            <w:pPr>
              <w:pStyle w:val="TableText"/>
            </w:pPr>
          </w:p>
        </w:tc>
      </w:tr>
    </w:tbl>
    <w:p w14:paraId="50BE73E5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The</w:t>
      </w:r>
      <w:r w:rsidRPr="0082014B">
        <w:t xml:space="preserve"> </w:t>
      </w:r>
      <w:r w:rsidR="004459AA" w:rsidRPr="0082014B">
        <w:t>grid</w:t>
      </w:r>
      <w:r w:rsidRPr="0082014B">
        <w:t xml:space="preserve"> </w:t>
      </w:r>
      <w:r w:rsidR="004459AA" w:rsidRPr="0082014B">
        <w:t>coordinates</w:t>
      </w:r>
      <w:r w:rsidRPr="0082014B">
        <w:t xml:space="preserve"> </w:t>
      </w:r>
      <w:r w:rsidR="004459AA" w:rsidRPr="0082014B">
        <w:t>for</w:t>
      </w:r>
      <w:r w:rsidRPr="0082014B">
        <w:t xml:space="preserve"> </w:t>
      </w:r>
      <w:r w:rsidR="004459AA" w:rsidRPr="0082014B">
        <w:t>that</w:t>
      </w:r>
      <w:r w:rsidRPr="0082014B">
        <w:t xml:space="preserve"> </w:t>
      </w:r>
      <w:r w:rsidR="004459AA" w:rsidRPr="0082014B">
        <w:t>part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limits</w:t>
      </w:r>
      <w:r w:rsidRPr="0082014B">
        <w:t xml:space="preserve"> </w:t>
      </w:r>
      <w:r w:rsidR="004459AA" w:rsidRPr="0082014B">
        <w:t>seaward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MLWS</w:t>
      </w:r>
      <w:r w:rsidRPr="0082014B">
        <w:t xml:space="preserve"> </w:t>
      </w:r>
      <w:r w:rsidR="004459AA" w:rsidRPr="0082014B">
        <w:t>where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part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authorised</w:t>
      </w:r>
      <w:r w:rsidRPr="0082014B">
        <w:t xml:space="preserve"> </w:t>
      </w:r>
      <w:r w:rsidR="004459AA" w:rsidRPr="0082014B">
        <w:t>project</w:t>
      </w:r>
      <w:r w:rsidRPr="0082014B">
        <w:t xml:space="preserve"> </w:t>
      </w:r>
      <w:r w:rsidR="004459AA" w:rsidRPr="0082014B">
        <w:t>comprising</w:t>
      </w:r>
      <w:r w:rsidRPr="0082014B">
        <w:t xml:space="preserve"> </w:t>
      </w:r>
      <w:r w:rsidR="004459AA" w:rsidRPr="0082014B">
        <w:t>Work</w:t>
      </w:r>
      <w:r w:rsidRPr="0082014B">
        <w:t xml:space="preserve"> </w:t>
      </w:r>
      <w:r w:rsidR="004459AA" w:rsidRPr="0082014B">
        <w:t>No.</w:t>
      </w:r>
      <w:r w:rsidRPr="0082014B">
        <w:t xml:space="preserve"> </w:t>
      </w:r>
      <w:r w:rsidR="004459AA" w:rsidRPr="0082014B">
        <w:t>5</w:t>
      </w:r>
      <w:r w:rsidRPr="0082014B">
        <w:t xml:space="preserve"> </w:t>
      </w:r>
      <w:r w:rsidR="004459AA" w:rsidRPr="0082014B">
        <w:t>may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carried</w:t>
      </w:r>
      <w:r w:rsidRPr="0082014B">
        <w:t xml:space="preserve"> </w:t>
      </w:r>
      <w:r w:rsidR="004459AA" w:rsidRPr="0082014B">
        <w:t>out</w:t>
      </w:r>
      <w:r w:rsidRPr="0082014B">
        <w:t xml:space="preserve"> </w:t>
      </w:r>
      <w:r w:rsidR="004459AA" w:rsidRPr="0082014B">
        <w:t>as</w:t>
      </w:r>
      <w:r w:rsidRPr="0082014B">
        <w:t xml:space="preserve"> </w:t>
      </w:r>
      <w:r w:rsidR="004459AA" w:rsidRPr="0082014B">
        <w:t>shown</w:t>
      </w:r>
      <w:r w:rsidRPr="0082014B">
        <w:t xml:space="preserve"> </w:t>
      </w:r>
      <w:r w:rsidR="004459AA" w:rsidRPr="0082014B">
        <w:t>on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plans</w:t>
      </w:r>
      <w:r w:rsidRPr="0082014B">
        <w:t xml:space="preserve"> </w:t>
      </w:r>
      <w:r w:rsidR="004459AA" w:rsidRPr="0082014B">
        <w:t>are</w:t>
      </w:r>
      <w:r w:rsidRPr="0082014B">
        <w:t xml:space="preserve"> </w:t>
      </w:r>
      <w:r w:rsidR="004459AA" w:rsidRPr="0082014B">
        <w:t>specified</w:t>
      </w:r>
      <w:r w:rsidRPr="0082014B">
        <w:t xml:space="preserve"> </w:t>
      </w:r>
      <w:r w:rsidR="004459AA" w:rsidRPr="0082014B">
        <w:t>below—</w:t>
      </w:r>
    </w:p>
    <w:p w14:paraId="3570EB23" w14:textId="77777777" w:rsidR="004459AA" w:rsidRPr="0082014B" w:rsidRDefault="004459AA" w:rsidP="004459AA">
      <w:pPr>
        <w:pStyle w:val="TableNumber"/>
      </w:pPr>
      <w:r w:rsidRPr="0082014B">
        <w:t>Table</w:t>
      </w:r>
      <w:r w:rsidR="003D7F5E" w:rsidRPr="0082014B">
        <w:t xml:space="preserve"> </w:t>
      </w:r>
      <w:fldSimple w:instr=" SEQ Table \* ARABIC \* MERGEFORMAT ">
        <w:r w:rsidR="00FC33F4" w:rsidRPr="0082014B">
          <w:rPr>
            <w:noProof/>
          </w:rPr>
          <w:t>5</w:t>
        </w:r>
      </w:fldSimple>
    </w:p>
    <w:tbl>
      <w:tblPr>
        <w:tblW w:w="863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783"/>
        <w:gridCol w:w="1701"/>
        <w:gridCol w:w="1843"/>
        <w:gridCol w:w="709"/>
        <w:gridCol w:w="1701"/>
        <w:gridCol w:w="1897"/>
      </w:tblGrid>
      <w:tr w:rsidR="004459AA" w:rsidRPr="0082014B" w14:paraId="69425B22" w14:textId="77777777" w:rsidTr="006C55E5">
        <w:tc>
          <w:tcPr>
            <w:tcW w:w="783" w:type="dxa"/>
            <w:tcBorders>
              <w:top w:val="single" w:sz="4" w:space="0" w:color="auto"/>
              <w:bottom w:val="single" w:sz="4" w:space="0" w:color="auto"/>
            </w:tcBorders>
          </w:tcPr>
          <w:p w14:paraId="47F97A7A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8DC6F37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BA3631A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61DB948" w14:textId="77777777" w:rsidR="004459AA" w:rsidRPr="0082014B" w:rsidRDefault="004459AA" w:rsidP="006C55E5">
            <w:pPr>
              <w:pStyle w:val="ColumnHeader"/>
            </w:pPr>
            <w:r w:rsidRPr="0082014B">
              <w:t>Point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4D59DB05" w14:textId="77777777" w:rsidR="004459AA" w:rsidRPr="0082014B" w:rsidRDefault="004459AA" w:rsidP="006C55E5">
            <w:pPr>
              <w:pStyle w:val="ColumnHeader"/>
            </w:pPr>
            <w:r w:rsidRPr="0082014B">
              <w:t>Latitude</w:t>
            </w:r>
          </w:p>
        </w:tc>
        <w:tc>
          <w:tcPr>
            <w:tcW w:w="1897" w:type="dxa"/>
            <w:tcBorders>
              <w:top w:val="single" w:sz="4" w:space="0" w:color="auto"/>
              <w:bottom w:val="single" w:sz="4" w:space="0" w:color="auto"/>
            </w:tcBorders>
          </w:tcPr>
          <w:p w14:paraId="0B341CD2" w14:textId="77777777" w:rsidR="004459AA" w:rsidRPr="0082014B" w:rsidRDefault="004459AA" w:rsidP="006C55E5">
            <w:pPr>
              <w:pStyle w:val="ColumnHeader"/>
            </w:pPr>
            <w:r w:rsidRPr="0082014B">
              <w:t>Longitude</w:t>
            </w:r>
          </w:p>
        </w:tc>
      </w:tr>
      <w:tr w:rsidR="004459AA" w:rsidRPr="0082014B" w14:paraId="6D384205" w14:textId="77777777" w:rsidTr="006C55E5">
        <w:tc>
          <w:tcPr>
            <w:tcW w:w="783" w:type="dxa"/>
          </w:tcPr>
          <w:p w14:paraId="31AF260E" w14:textId="77777777" w:rsidR="004459AA" w:rsidRPr="0082014B" w:rsidRDefault="004459AA" w:rsidP="006C55E5">
            <w:pPr>
              <w:pStyle w:val="TableText"/>
            </w:pPr>
            <w:r w:rsidRPr="0082014B">
              <w:t>1</w:t>
            </w:r>
          </w:p>
        </w:tc>
        <w:tc>
          <w:tcPr>
            <w:tcW w:w="1701" w:type="dxa"/>
          </w:tcPr>
          <w:p w14:paraId="2753C6D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54.8542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4002B8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</w:t>
            </w:r>
            <w:r w:rsidRPr="0082014B">
              <w:sym w:font="Symbol" w:char="F0A2"/>
            </w:r>
            <w:r w:rsidR="003D7F5E" w:rsidRPr="0082014B">
              <w:t xml:space="preserve"> </w:t>
            </w:r>
            <w:r w:rsidRPr="0082014B">
              <w:t>41.2745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593AD52" w14:textId="77777777" w:rsidR="004459AA" w:rsidRPr="0082014B" w:rsidRDefault="004459AA" w:rsidP="006C55E5">
            <w:pPr>
              <w:pStyle w:val="TableText"/>
            </w:pPr>
            <w:r w:rsidRPr="0082014B">
              <w:t>44</w:t>
            </w:r>
          </w:p>
        </w:tc>
        <w:tc>
          <w:tcPr>
            <w:tcW w:w="1701" w:type="dxa"/>
          </w:tcPr>
          <w:p w14:paraId="2D6CE84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46.9907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616A15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49.6586</w:t>
            </w:r>
            <w:r w:rsidRPr="0082014B">
              <w:sym w:font="Symbol" w:char="F0B2"/>
            </w:r>
          </w:p>
        </w:tc>
      </w:tr>
      <w:tr w:rsidR="004459AA" w:rsidRPr="0082014B" w14:paraId="63EAE248" w14:textId="77777777" w:rsidTr="006C55E5">
        <w:tc>
          <w:tcPr>
            <w:tcW w:w="783" w:type="dxa"/>
          </w:tcPr>
          <w:p w14:paraId="2249BB98" w14:textId="77777777" w:rsidR="004459AA" w:rsidRPr="0082014B" w:rsidRDefault="004459AA" w:rsidP="006C55E5">
            <w:pPr>
              <w:pStyle w:val="TableText"/>
            </w:pPr>
            <w:r w:rsidRPr="0082014B">
              <w:t>2</w:t>
            </w:r>
          </w:p>
        </w:tc>
        <w:tc>
          <w:tcPr>
            <w:tcW w:w="1701" w:type="dxa"/>
          </w:tcPr>
          <w:p w14:paraId="01AE80C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47.1541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E8EFB8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41.3703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E5359F5" w14:textId="77777777" w:rsidR="004459AA" w:rsidRPr="0082014B" w:rsidRDefault="004459AA" w:rsidP="006C55E5">
            <w:pPr>
              <w:pStyle w:val="TableText"/>
            </w:pPr>
            <w:r w:rsidRPr="0082014B">
              <w:t>45</w:t>
            </w:r>
          </w:p>
        </w:tc>
        <w:tc>
          <w:tcPr>
            <w:tcW w:w="1701" w:type="dxa"/>
          </w:tcPr>
          <w:p w14:paraId="0EAEF18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46.4507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874CD0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51.2883</w:t>
            </w:r>
            <w:r w:rsidRPr="0082014B">
              <w:sym w:font="Symbol" w:char="F0B2"/>
            </w:r>
          </w:p>
        </w:tc>
      </w:tr>
      <w:tr w:rsidR="004459AA" w:rsidRPr="0082014B" w14:paraId="01DE9F50" w14:textId="77777777" w:rsidTr="006C55E5">
        <w:tc>
          <w:tcPr>
            <w:tcW w:w="783" w:type="dxa"/>
          </w:tcPr>
          <w:p w14:paraId="44F7C257" w14:textId="77777777" w:rsidR="004459AA" w:rsidRPr="0082014B" w:rsidRDefault="004459AA" w:rsidP="006C55E5">
            <w:pPr>
              <w:pStyle w:val="TableText"/>
            </w:pPr>
            <w:r w:rsidRPr="0082014B">
              <w:t>3</w:t>
            </w:r>
          </w:p>
        </w:tc>
        <w:tc>
          <w:tcPr>
            <w:tcW w:w="1701" w:type="dxa"/>
          </w:tcPr>
          <w:p w14:paraId="6FE769C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24.0826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BD2FAC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41.6574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7EA556B" w14:textId="77777777" w:rsidR="004459AA" w:rsidRPr="0082014B" w:rsidRDefault="004459AA" w:rsidP="006C55E5">
            <w:pPr>
              <w:pStyle w:val="TableText"/>
            </w:pPr>
            <w:r w:rsidRPr="0082014B">
              <w:t>46</w:t>
            </w:r>
          </w:p>
        </w:tc>
        <w:tc>
          <w:tcPr>
            <w:tcW w:w="1701" w:type="dxa"/>
          </w:tcPr>
          <w:p w14:paraId="43DBB02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46.0305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E01B08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52.5844</w:t>
            </w:r>
            <w:r w:rsidRPr="0082014B">
              <w:sym w:font="Symbol" w:char="F0B2"/>
            </w:r>
          </w:p>
        </w:tc>
      </w:tr>
      <w:tr w:rsidR="004459AA" w:rsidRPr="0082014B" w14:paraId="56042CC8" w14:textId="77777777" w:rsidTr="006C55E5">
        <w:tc>
          <w:tcPr>
            <w:tcW w:w="783" w:type="dxa"/>
          </w:tcPr>
          <w:p w14:paraId="5492793B" w14:textId="77777777" w:rsidR="004459AA" w:rsidRPr="0082014B" w:rsidRDefault="004459AA" w:rsidP="006C55E5">
            <w:pPr>
              <w:pStyle w:val="TableText"/>
            </w:pPr>
            <w:r w:rsidRPr="0082014B">
              <w:lastRenderedPageBreak/>
              <w:t>4</w:t>
            </w:r>
          </w:p>
        </w:tc>
        <w:tc>
          <w:tcPr>
            <w:tcW w:w="1701" w:type="dxa"/>
          </w:tcPr>
          <w:p w14:paraId="1241BCF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49.8007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EFBACE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42.0835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8259501" w14:textId="77777777" w:rsidR="004459AA" w:rsidRPr="0082014B" w:rsidRDefault="004459AA" w:rsidP="006C55E5">
            <w:pPr>
              <w:pStyle w:val="TableText"/>
            </w:pPr>
            <w:r w:rsidRPr="0082014B">
              <w:t>47</w:t>
            </w:r>
          </w:p>
        </w:tc>
        <w:tc>
          <w:tcPr>
            <w:tcW w:w="1701" w:type="dxa"/>
          </w:tcPr>
          <w:p w14:paraId="74D214E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45.5808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A792EC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53.9984</w:t>
            </w:r>
            <w:r w:rsidRPr="0082014B">
              <w:sym w:font="Symbol" w:char="F0B2"/>
            </w:r>
          </w:p>
        </w:tc>
      </w:tr>
      <w:tr w:rsidR="004459AA" w:rsidRPr="0082014B" w14:paraId="089C9E51" w14:textId="77777777" w:rsidTr="006C55E5">
        <w:tc>
          <w:tcPr>
            <w:tcW w:w="783" w:type="dxa"/>
          </w:tcPr>
          <w:p w14:paraId="7936E01A" w14:textId="77777777" w:rsidR="004459AA" w:rsidRPr="0082014B" w:rsidRDefault="004459AA" w:rsidP="006C55E5">
            <w:pPr>
              <w:pStyle w:val="TableText"/>
            </w:pPr>
            <w:r w:rsidRPr="0082014B">
              <w:t>5</w:t>
            </w:r>
          </w:p>
        </w:tc>
        <w:tc>
          <w:tcPr>
            <w:tcW w:w="1701" w:type="dxa"/>
          </w:tcPr>
          <w:p w14:paraId="4940316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49.9511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EB4A5F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45.2090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34FFB9A" w14:textId="77777777" w:rsidR="004459AA" w:rsidRPr="0082014B" w:rsidRDefault="004459AA" w:rsidP="006C55E5">
            <w:pPr>
              <w:pStyle w:val="TableText"/>
            </w:pPr>
            <w:r w:rsidRPr="0082014B">
              <w:t>48</w:t>
            </w:r>
          </w:p>
        </w:tc>
        <w:tc>
          <w:tcPr>
            <w:tcW w:w="1701" w:type="dxa"/>
          </w:tcPr>
          <w:p w14:paraId="1E741AF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45.2637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73C1FC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55.0152</w:t>
            </w:r>
            <w:r w:rsidRPr="0082014B">
              <w:sym w:font="Symbol" w:char="F0B2"/>
            </w:r>
          </w:p>
        </w:tc>
      </w:tr>
      <w:tr w:rsidR="004459AA" w:rsidRPr="0082014B" w14:paraId="3F9CB6FC" w14:textId="77777777" w:rsidTr="006C55E5">
        <w:tc>
          <w:tcPr>
            <w:tcW w:w="783" w:type="dxa"/>
          </w:tcPr>
          <w:p w14:paraId="7B724EA8" w14:textId="77777777" w:rsidR="004459AA" w:rsidRPr="0082014B" w:rsidRDefault="004459AA" w:rsidP="006C55E5">
            <w:pPr>
              <w:pStyle w:val="TableText"/>
            </w:pPr>
            <w:r w:rsidRPr="0082014B">
              <w:t>6</w:t>
            </w:r>
          </w:p>
        </w:tc>
        <w:tc>
          <w:tcPr>
            <w:tcW w:w="1701" w:type="dxa"/>
          </w:tcPr>
          <w:p w14:paraId="6B407CF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50.1151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405F16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47.5480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30B041E" w14:textId="77777777" w:rsidR="004459AA" w:rsidRPr="0082014B" w:rsidRDefault="004459AA" w:rsidP="006C55E5">
            <w:pPr>
              <w:pStyle w:val="TableText"/>
            </w:pPr>
            <w:r w:rsidRPr="0082014B">
              <w:t>49</w:t>
            </w:r>
          </w:p>
        </w:tc>
        <w:tc>
          <w:tcPr>
            <w:tcW w:w="1701" w:type="dxa"/>
          </w:tcPr>
          <w:p w14:paraId="28A9A48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44.3810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0F18A5C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57.9636</w:t>
            </w:r>
            <w:r w:rsidRPr="0082014B">
              <w:sym w:font="Symbol" w:char="F0B2"/>
            </w:r>
          </w:p>
        </w:tc>
      </w:tr>
      <w:tr w:rsidR="004459AA" w:rsidRPr="0082014B" w14:paraId="103B0280" w14:textId="77777777" w:rsidTr="006C55E5">
        <w:tc>
          <w:tcPr>
            <w:tcW w:w="783" w:type="dxa"/>
          </w:tcPr>
          <w:p w14:paraId="7A24A667" w14:textId="77777777" w:rsidR="004459AA" w:rsidRPr="0082014B" w:rsidRDefault="004459AA" w:rsidP="006C55E5">
            <w:pPr>
              <w:pStyle w:val="TableText"/>
            </w:pPr>
            <w:r w:rsidRPr="0082014B">
              <w:t>7</w:t>
            </w:r>
          </w:p>
        </w:tc>
        <w:tc>
          <w:tcPr>
            <w:tcW w:w="1701" w:type="dxa"/>
          </w:tcPr>
          <w:p w14:paraId="6B10BAD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50.1892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BDCF35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48.5032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6714393" w14:textId="77777777" w:rsidR="004459AA" w:rsidRPr="0082014B" w:rsidRDefault="004459AA" w:rsidP="006C55E5">
            <w:pPr>
              <w:pStyle w:val="TableText"/>
            </w:pPr>
            <w:r w:rsidRPr="0082014B">
              <w:t>50</w:t>
            </w:r>
          </w:p>
        </w:tc>
        <w:tc>
          <w:tcPr>
            <w:tcW w:w="1701" w:type="dxa"/>
          </w:tcPr>
          <w:p w14:paraId="223A43E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44.3721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04CE00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57.9966</w:t>
            </w:r>
            <w:r w:rsidRPr="0082014B">
              <w:sym w:font="Symbol" w:char="F0B2"/>
            </w:r>
          </w:p>
        </w:tc>
      </w:tr>
      <w:tr w:rsidR="004459AA" w:rsidRPr="0082014B" w14:paraId="3DA99543" w14:textId="77777777" w:rsidTr="006C55E5">
        <w:tc>
          <w:tcPr>
            <w:tcW w:w="783" w:type="dxa"/>
          </w:tcPr>
          <w:p w14:paraId="42DBA471" w14:textId="77777777" w:rsidR="004459AA" w:rsidRPr="0082014B" w:rsidRDefault="004459AA" w:rsidP="006C55E5">
            <w:pPr>
              <w:pStyle w:val="TableText"/>
            </w:pPr>
            <w:r w:rsidRPr="0082014B">
              <w:t>8</w:t>
            </w:r>
          </w:p>
        </w:tc>
        <w:tc>
          <w:tcPr>
            <w:tcW w:w="1701" w:type="dxa"/>
          </w:tcPr>
          <w:p w14:paraId="7F4068E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50.3262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50453C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50.1580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20FFE8B" w14:textId="77777777" w:rsidR="004459AA" w:rsidRPr="0082014B" w:rsidRDefault="004459AA" w:rsidP="006C55E5">
            <w:pPr>
              <w:pStyle w:val="TableText"/>
            </w:pPr>
            <w:r w:rsidRPr="0082014B">
              <w:t>51</w:t>
            </w:r>
          </w:p>
        </w:tc>
        <w:tc>
          <w:tcPr>
            <w:tcW w:w="1701" w:type="dxa"/>
          </w:tcPr>
          <w:p w14:paraId="6AA50C3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43.3239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8D34FC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1.3002</w:t>
            </w:r>
            <w:r w:rsidRPr="0082014B">
              <w:sym w:font="Symbol" w:char="F0B2"/>
            </w:r>
          </w:p>
        </w:tc>
      </w:tr>
      <w:tr w:rsidR="004459AA" w:rsidRPr="0082014B" w14:paraId="778C49EB" w14:textId="77777777" w:rsidTr="006C55E5">
        <w:tc>
          <w:tcPr>
            <w:tcW w:w="783" w:type="dxa"/>
          </w:tcPr>
          <w:p w14:paraId="2DCFF5BF" w14:textId="77777777" w:rsidR="004459AA" w:rsidRPr="0082014B" w:rsidRDefault="004459AA" w:rsidP="006C55E5">
            <w:pPr>
              <w:pStyle w:val="TableText"/>
            </w:pPr>
            <w:r w:rsidRPr="0082014B">
              <w:t>9</w:t>
            </w:r>
          </w:p>
        </w:tc>
        <w:tc>
          <w:tcPr>
            <w:tcW w:w="1701" w:type="dxa"/>
          </w:tcPr>
          <w:p w14:paraId="1E13620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50.4028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8A45E8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51.0278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4CABBBC" w14:textId="77777777" w:rsidR="004459AA" w:rsidRPr="0082014B" w:rsidRDefault="004459AA" w:rsidP="006C55E5">
            <w:pPr>
              <w:pStyle w:val="TableText"/>
            </w:pPr>
            <w:r w:rsidRPr="0082014B">
              <w:t>52</w:t>
            </w:r>
          </w:p>
        </w:tc>
        <w:tc>
          <w:tcPr>
            <w:tcW w:w="1701" w:type="dxa"/>
          </w:tcPr>
          <w:p w14:paraId="7090BD3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42.9023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BB8B1D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2.7225</w:t>
            </w:r>
            <w:r w:rsidRPr="0082014B">
              <w:sym w:font="Symbol" w:char="F0B2"/>
            </w:r>
          </w:p>
        </w:tc>
      </w:tr>
      <w:tr w:rsidR="004459AA" w:rsidRPr="0082014B" w14:paraId="177640EF" w14:textId="77777777" w:rsidTr="006C55E5">
        <w:tc>
          <w:tcPr>
            <w:tcW w:w="783" w:type="dxa"/>
          </w:tcPr>
          <w:p w14:paraId="5BFCA618" w14:textId="77777777" w:rsidR="004459AA" w:rsidRPr="0082014B" w:rsidRDefault="004459AA" w:rsidP="006C55E5">
            <w:pPr>
              <w:pStyle w:val="TableText"/>
            </w:pPr>
            <w:r w:rsidRPr="0082014B">
              <w:t>10</w:t>
            </w:r>
          </w:p>
        </w:tc>
        <w:tc>
          <w:tcPr>
            <w:tcW w:w="1701" w:type="dxa"/>
          </w:tcPr>
          <w:p w14:paraId="067CCBF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50.4366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CA8EBF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51.4437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7712F87" w14:textId="77777777" w:rsidR="004459AA" w:rsidRPr="0082014B" w:rsidRDefault="004459AA" w:rsidP="006C55E5">
            <w:pPr>
              <w:pStyle w:val="TableText"/>
            </w:pPr>
            <w:r w:rsidRPr="0082014B">
              <w:t>53</w:t>
            </w:r>
          </w:p>
        </w:tc>
        <w:tc>
          <w:tcPr>
            <w:tcW w:w="1701" w:type="dxa"/>
          </w:tcPr>
          <w:p w14:paraId="4C39554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42.5759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E89CC7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3.8412</w:t>
            </w:r>
            <w:r w:rsidRPr="0082014B">
              <w:sym w:font="Symbol" w:char="F0B2"/>
            </w:r>
          </w:p>
        </w:tc>
      </w:tr>
      <w:tr w:rsidR="004459AA" w:rsidRPr="0082014B" w14:paraId="429602EB" w14:textId="77777777" w:rsidTr="006C55E5">
        <w:tc>
          <w:tcPr>
            <w:tcW w:w="783" w:type="dxa"/>
          </w:tcPr>
          <w:p w14:paraId="2EA5D7C8" w14:textId="77777777" w:rsidR="004459AA" w:rsidRPr="0082014B" w:rsidRDefault="004459AA" w:rsidP="006C55E5">
            <w:pPr>
              <w:pStyle w:val="TableText"/>
            </w:pPr>
            <w:r w:rsidRPr="0082014B">
              <w:t>11</w:t>
            </w:r>
          </w:p>
        </w:tc>
        <w:tc>
          <w:tcPr>
            <w:tcW w:w="1701" w:type="dxa"/>
          </w:tcPr>
          <w:p w14:paraId="2B53EE0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50.4801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DDF11E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52.0184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1BEADD4" w14:textId="77777777" w:rsidR="004459AA" w:rsidRPr="0082014B" w:rsidRDefault="004459AA" w:rsidP="006C55E5">
            <w:pPr>
              <w:pStyle w:val="TableText"/>
            </w:pPr>
            <w:r w:rsidRPr="0082014B">
              <w:t>54</w:t>
            </w:r>
          </w:p>
        </w:tc>
        <w:tc>
          <w:tcPr>
            <w:tcW w:w="1701" w:type="dxa"/>
          </w:tcPr>
          <w:p w14:paraId="0B1F488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42.2559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A2D2FF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4.9738</w:t>
            </w:r>
            <w:r w:rsidRPr="0082014B">
              <w:sym w:font="Symbol" w:char="F0B2"/>
            </w:r>
          </w:p>
        </w:tc>
      </w:tr>
      <w:tr w:rsidR="004459AA" w:rsidRPr="0082014B" w14:paraId="2EF0B7DF" w14:textId="77777777" w:rsidTr="006C55E5">
        <w:tc>
          <w:tcPr>
            <w:tcW w:w="783" w:type="dxa"/>
          </w:tcPr>
          <w:p w14:paraId="0FFAC704" w14:textId="77777777" w:rsidR="004459AA" w:rsidRPr="0082014B" w:rsidRDefault="004459AA" w:rsidP="006C55E5">
            <w:pPr>
              <w:pStyle w:val="TableText"/>
            </w:pPr>
            <w:r w:rsidRPr="0082014B">
              <w:t>12</w:t>
            </w:r>
          </w:p>
        </w:tc>
        <w:tc>
          <w:tcPr>
            <w:tcW w:w="1701" w:type="dxa"/>
          </w:tcPr>
          <w:p w14:paraId="22B1AF8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50.5517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5A7CE6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53.0243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1A5D84C" w14:textId="77777777" w:rsidR="004459AA" w:rsidRPr="0082014B" w:rsidRDefault="004459AA" w:rsidP="006C55E5">
            <w:pPr>
              <w:pStyle w:val="TableText"/>
            </w:pPr>
            <w:r w:rsidRPr="0082014B">
              <w:t>55</w:t>
            </w:r>
          </w:p>
        </w:tc>
        <w:tc>
          <w:tcPr>
            <w:tcW w:w="1701" w:type="dxa"/>
          </w:tcPr>
          <w:p w14:paraId="3267D31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41.8814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41B1B3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6.3216</w:t>
            </w:r>
            <w:r w:rsidRPr="0082014B">
              <w:sym w:font="Symbol" w:char="F0B2"/>
            </w:r>
          </w:p>
        </w:tc>
      </w:tr>
      <w:tr w:rsidR="004459AA" w:rsidRPr="0082014B" w14:paraId="5A48227F" w14:textId="77777777" w:rsidTr="006C55E5">
        <w:tc>
          <w:tcPr>
            <w:tcW w:w="783" w:type="dxa"/>
          </w:tcPr>
          <w:p w14:paraId="63CAAF24" w14:textId="77777777" w:rsidR="004459AA" w:rsidRPr="0082014B" w:rsidRDefault="004459AA" w:rsidP="006C55E5">
            <w:pPr>
              <w:pStyle w:val="TableText"/>
            </w:pPr>
            <w:r w:rsidRPr="0082014B">
              <w:t>13</w:t>
            </w:r>
          </w:p>
        </w:tc>
        <w:tc>
          <w:tcPr>
            <w:tcW w:w="1701" w:type="dxa"/>
          </w:tcPr>
          <w:p w14:paraId="71ADDCB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50.5692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5F8E36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53.2671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8396DCB" w14:textId="77777777" w:rsidR="004459AA" w:rsidRPr="0082014B" w:rsidRDefault="004459AA" w:rsidP="006C55E5">
            <w:pPr>
              <w:pStyle w:val="TableText"/>
            </w:pPr>
            <w:r w:rsidRPr="0082014B">
              <w:t>56</w:t>
            </w:r>
          </w:p>
        </w:tc>
        <w:tc>
          <w:tcPr>
            <w:tcW w:w="1701" w:type="dxa"/>
          </w:tcPr>
          <w:p w14:paraId="3E35CA2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40.5811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098357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11.3611</w:t>
            </w:r>
            <w:r w:rsidRPr="0082014B">
              <w:sym w:font="Symbol" w:char="F0B2"/>
            </w:r>
          </w:p>
        </w:tc>
      </w:tr>
      <w:tr w:rsidR="004459AA" w:rsidRPr="0082014B" w14:paraId="3424E601" w14:textId="77777777" w:rsidTr="006C55E5">
        <w:tc>
          <w:tcPr>
            <w:tcW w:w="783" w:type="dxa"/>
          </w:tcPr>
          <w:p w14:paraId="1C603D2D" w14:textId="77777777" w:rsidR="004459AA" w:rsidRPr="0082014B" w:rsidRDefault="004459AA" w:rsidP="006C55E5">
            <w:pPr>
              <w:pStyle w:val="TableText"/>
            </w:pPr>
            <w:r w:rsidRPr="0082014B">
              <w:t>14</w:t>
            </w:r>
          </w:p>
        </w:tc>
        <w:tc>
          <w:tcPr>
            <w:tcW w:w="1701" w:type="dxa"/>
          </w:tcPr>
          <w:p w14:paraId="3317B56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50.6907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F97D46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54.9373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EBCBABA" w14:textId="77777777" w:rsidR="004459AA" w:rsidRPr="0082014B" w:rsidRDefault="004459AA" w:rsidP="006C55E5">
            <w:pPr>
              <w:pStyle w:val="TableText"/>
            </w:pPr>
            <w:r w:rsidRPr="0082014B">
              <w:t>57</w:t>
            </w:r>
          </w:p>
        </w:tc>
        <w:tc>
          <w:tcPr>
            <w:tcW w:w="1701" w:type="dxa"/>
          </w:tcPr>
          <w:p w14:paraId="595451B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39.2202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2CF420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17.6871</w:t>
            </w:r>
            <w:r w:rsidRPr="0082014B">
              <w:sym w:font="Symbol" w:char="F0B2"/>
            </w:r>
          </w:p>
        </w:tc>
      </w:tr>
      <w:tr w:rsidR="004459AA" w:rsidRPr="0082014B" w14:paraId="62CC7CAD" w14:textId="77777777" w:rsidTr="006C55E5">
        <w:tc>
          <w:tcPr>
            <w:tcW w:w="783" w:type="dxa"/>
          </w:tcPr>
          <w:p w14:paraId="06987794" w14:textId="77777777" w:rsidR="004459AA" w:rsidRPr="0082014B" w:rsidRDefault="004459AA" w:rsidP="006C55E5">
            <w:pPr>
              <w:pStyle w:val="TableText"/>
            </w:pPr>
            <w:r w:rsidRPr="0082014B">
              <w:t>15</w:t>
            </w:r>
          </w:p>
        </w:tc>
        <w:tc>
          <w:tcPr>
            <w:tcW w:w="1701" w:type="dxa"/>
          </w:tcPr>
          <w:p w14:paraId="2230199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50.8304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A53ACB9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56.7205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7160561" w14:textId="77777777" w:rsidR="004459AA" w:rsidRPr="0082014B" w:rsidRDefault="004459AA" w:rsidP="006C55E5">
            <w:pPr>
              <w:pStyle w:val="TableText"/>
            </w:pPr>
            <w:r w:rsidRPr="0082014B">
              <w:t>58</w:t>
            </w:r>
          </w:p>
        </w:tc>
        <w:tc>
          <w:tcPr>
            <w:tcW w:w="1701" w:type="dxa"/>
          </w:tcPr>
          <w:p w14:paraId="52D941B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38.9607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3BADD6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19.0720</w:t>
            </w:r>
            <w:r w:rsidRPr="0082014B">
              <w:sym w:font="Symbol" w:char="F0B2"/>
            </w:r>
          </w:p>
        </w:tc>
      </w:tr>
      <w:tr w:rsidR="004459AA" w:rsidRPr="0082014B" w14:paraId="524CC11F" w14:textId="77777777" w:rsidTr="006C55E5">
        <w:tc>
          <w:tcPr>
            <w:tcW w:w="783" w:type="dxa"/>
          </w:tcPr>
          <w:p w14:paraId="59D7E4F8" w14:textId="77777777" w:rsidR="004459AA" w:rsidRPr="0082014B" w:rsidRDefault="004459AA" w:rsidP="006C55E5">
            <w:pPr>
              <w:pStyle w:val="TableText"/>
            </w:pPr>
            <w:r w:rsidRPr="0082014B">
              <w:t>16</w:t>
            </w:r>
          </w:p>
        </w:tc>
        <w:tc>
          <w:tcPr>
            <w:tcW w:w="1701" w:type="dxa"/>
          </w:tcPr>
          <w:p w14:paraId="4A77DC0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51.0907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341D66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32’</w:t>
            </w:r>
            <w:r w:rsidR="003D7F5E" w:rsidRPr="0082014B">
              <w:t xml:space="preserve"> </w:t>
            </w:r>
            <w:r w:rsidRPr="0082014B">
              <w:t>59.8173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FCA4A83" w14:textId="77777777" w:rsidR="004459AA" w:rsidRPr="0082014B" w:rsidRDefault="004459AA" w:rsidP="006C55E5">
            <w:pPr>
              <w:pStyle w:val="TableText"/>
            </w:pPr>
            <w:r w:rsidRPr="0082014B">
              <w:t>59</w:t>
            </w:r>
          </w:p>
        </w:tc>
        <w:tc>
          <w:tcPr>
            <w:tcW w:w="1701" w:type="dxa"/>
          </w:tcPr>
          <w:p w14:paraId="4E99666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38.8484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DFB071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19.6871</w:t>
            </w:r>
            <w:r w:rsidRPr="0082014B">
              <w:sym w:font="Symbol" w:char="F0B2"/>
            </w:r>
          </w:p>
        </w:tc>
      </w:tr>
      <w:tr w:rsidR="004459AA" w:rsidRPr="0082014B" w14:paraId="7CD0DC96" w14:textId="77777777" w:rsidTr="006C55E5">
        <w:tc>
          <w:tcPr>
            <w:tcW w:w="783" w:type="dxa"/>
          </w:tcPr>
          <w:p w14:paraId="65999727" w14:textId="77777777" w:rsidR="004459AA" w:rsidRPr="0082014B" w:rsidRDefault="004459AA" w:rsidP="006C55E5">
            <w:pPr>
              <w:pStyle w:val="TableText"/>
            </w:pPr>
            <w:r w:rsidRPr="0082014B">
              <w:t>17</w:t>
            </w:r>
          </w:p>
        </w:tc>
        <w:tc>
          <w:tcPr>
            <w:tcW w:w="1701" w:type="dxa"/>
          </w:tcPr>
          <w:p w14:paraId="5048ABA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51.2831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EEE028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1.9360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BE2EAB9" w14:textId="77777777" w:rsidR="004459AA" w:rsidRPr="0082014B" w:rsidRDefault="004459AA" w:rsidP="006C55E5">
            <w:pPr>
              <w:pStyle w:val="TableText"/>
            </w:pPr>
            <w:r w:rsidRPr="0082014B">
              <w:t>60</w:t>
            </w:r>
          </w:p>
        </w:tc>
        <w:tc>
          <w:tcPr>
            <w:tcW w:w="1701" w:type="dxa"/>
          </w:tcPr>
          <w:p w14:paraId="2B53AF9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38.3829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483514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22.3753</w:t>
            </w:r>
            <w:r w:rsidRPr="0082014B">
              <w:sym w:font="Symbol" w:char="F0B2"/>
            </w:r>
          </w:p>
        </w:tc>
      </w:tr>
      <w:tr w:rsidR="004459AA" w:rsidRPr="0082014B" w14:paraId="004F5904" w14:textId="77777777" w:rsidTr="006C55E5">
        <w:tc>
          <w:tcPr>
            <w:tcW w:w="783" w:type="dxa"/>
          </w:tcPr>
          <w:p w14:paraId="73AB6C9C" w14:textId="77777777" w:rsidR="004459AA" w:rsidRPr="0082014B" w:rsidRDefault="004459AA" w:rsidP="006C55E5">
            <w:pPr>
              <w:pStyle w:val="TableText"/>
            </w:pPr>
            <w:r w:rsidRPr="0082014B">
              <w:t>18</w:t>
            </w:r>
          </w:p>
        </w:tc>
        <w:tc>
          <w:tcPr>
            <w:tcW w:w="1701" w:type="dxa"/>
          </w:tcPr>
          <w:p w14:paraId="1272A24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51.3359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2C805C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2.4775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E93C0BF" w14:textId="77777777" w:rsidR="004459AA" w:rsidRPr="0082014B" w:rsidRDefault="004459AA" w:rsidP="006C55E5">
            <w:pPr>
              <w:pStyle w:val="TableText"/>
            </w:pPr>
            <w:r w:rsidRPr="0082014B">
              <w:t>61</w:t>
            </w:r>
          </w:p>
        </w:tc>
        <w:tc>
          <w:tcPr>
            <w:tcW w:w="1701" w:type="dxa"/>
          </w:tcPr>
          <w:p w14:paraId="6556447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38.0846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98D645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24.1951</w:t>
            </w:r>
            <w:r w:rsidRPr="0082014B">
              <w:sym w:font="Symbol" w:char="F0B2"/>
            </w:r>
          </w:p>
        </w:tc>
      </w:tr>
      <w:tr w:rsidR="004459AA" w:rsidRPr="0082014B" w14:paraId="283CE387" w14:textId="77777777" w:rsidTr="006C55E5">
        <w:tc>
          <w:tcPr>
            <w:tcW w:w="783" w:type="dxa"/>
          </w:tcPr>
          <w:p w14:paraId="7F16A825" w14:textId="77777777" w:rsidR="004459AA" w:rsidRPr="0082014B" w:rsidRDefault="004459AA" w:rsidP="006C55E5">
            <w:pPr>
              <w:pStyle w:val="TableText"/>
            </w:pPr>
            <w:r w:rsidRPr="0082014B">
              <w:t>19</w:t>
            </w:r>
          </w:p>
        </w:tc>
        <w:tc>
          <w:tcPr>
            <w:tcW w:w="1701" w:type="dxa"/>
          </w:tcPr>
          <w:p w14:paraId="233D8E6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51.3360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B8CCA2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2.4787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3331D1F" w14:textId="77777777" w:rsidR="004459AA" w:rsidRPr="0082014B" w:rsidRDefault="004459AA" w:rsidP="006C55E5">
            <w:pPr>
              <w:pStyle w:val="TableText"/>
            </w:pPr>
            <w:r w:rsidRPr="0082014B">
              <w:t>62</w:t>
            </w:r>
          </w:p>
        </w:tc>
        <w:tc>
          <w:tcPr>
            <w:tcW w:w="1701" w:type="dxa"/>
          </w:tcPr>
          <w:p w14:paraId="4AF0EC8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37.7138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7AECEB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26.5748</w:t>
            </w:r>
            <w:r w:rsidRPr="0082014B">
              <w:sym w:font="Symbol" w:char="F0B2"/>
            </w:r>
          </w:p>
        </w:tc>
      </w:tr>
      <w:tr w:rsidR="004459AA" w:rsidRPr="0082014B" w14:paraId="0D46CA6C" w14:textId="77777777" w:rsidTr="006C55E5">
        <w:tc>
          <w:tcPr>
            <w:tcW w:w="783" w:type="dxa"/>
          </w:tcPr>
          <w:p w14:paraId="42F1697D" w14:textId="77777777" w:rsidR="004459AA" w:rsidRPr="0082014B" w:rsidRDefault="004459AA" w:rsidP="006C55E5">
            <w:pPr>
              <w:pStyle w:val="TableText"/>
            </w:pPr>
            <w:r w:rsidRPr="0082014B">
              <w:t>20</w:t>
            </w:r>
          </w:p>
        </w:tc>
        <w:tc>
          <w:tcPr>
            <w:tcW w:w="1701" w:type="dxa"/>
          </w:tcPr>
          <w:p w14:paraId="4268CA2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51.3468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91F5F8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2.6428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39FB9F2" w14:textId="77777777" w:rsidR="004459AA" w:rsidRPr="0082014B" w:rsidRDefault="004459AA" w:rsidP="006C55E5">
            <w:pPr>
              <w:pStyle w:val="TableText"/>
            </w:pPr>
            <w:r w:rsidRPr="0082014B">
              <w:t>63</w:t>
            </w:r>
          </w:p>
        </w:tc>
        <w:tc>
          <w:tcPr>
            <w:tcW w:w="1701" w:type="dxa"/>
          </w:tcPr>
          <w:p w14:paraId="31AD49D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37.6810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FF6772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26.8347</w:t>
            </w:r>
            <w:r w:rsidRPr="0082014B">
              <w:sym w:font="Symbol" w:char="F0B2"/>
            </w:r>
          </w:p>
        </w:tc>
      </w:tr>
      <w:tr w:rsidR="004459AA" w:rsidRPr="0082014B" w14:paraId="45C42836" w14:textId="77777777" w:rsidTr="006C55E5">
        <w:tc>
          <w:tcPr>
            <w:tcW w:w="783" w:type="dxa"/>
          </w:tcPr>
          <w:p w14:paraId="6FD0593D" w14:textId="77777777" w:rsidR="004459AA" w:rsidRPr="0082014B" w:rsidRDefault="004459AA" w:rsidP="006C55E5">
            <w:pPr>
              <w:pStyle w:val="TableText"/>
            </w:pPr>
            <w:r w:rsidRPr="0082014B">
              <w:t>21</w:t>
            </w:r>
          </w:p>
        </w:tc>
        <w:tc>
          <w:tcPr>
            <w:tcW w:w="1701" w:type="dxa"/>
          </w:tcPr>
          <w:p w14:paraId="26FC685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51.8731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C3C33D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8.8265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C9C9AB6" w14:textId="77777777" w:rsidR="004459AA" w:rsidRPr="0082014B" w:rsidRDefault="004459AA" w:rsidP="006C55E5">
            <w:pPr>
              <w:pStyle w:val="TableText"/>
            </w:pPr>
            <w:r w:rsidRPr="0082014B">
              <w:t>64</w:t>
            </w:r>
          </w:p>
        </w:tc>
        <w:tc>
          <w:tcPr>
            <w:tcW w:w="1701" w:type="dxa"/>
          </w:tcPr>
          <w:p w14:paraId="4EE8246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37.1267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AC8D5F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30.0528</w:t>
            </w:r>
            <w:r w:rsidRPr="0082014B">
              <w:sym w:font="Symbol" w:char="F0B2"/>
            </w:r>
          </w:p>
        </w:tc>
      </w:tr>
      <w:tr w:rsidR="004459AA" w:rsidRPr="0082014B" w14:paraId="5B3F4441" w14:textId="77777777" w:rsidTr="006C55E5">
        <w:tc>
          <w:tcPr>
            <w:tcW w:w="783" w:type="dxa"/>
          </w:tcPr>
          <w:p w14:paraId="11477929" w14:textId="77777777" w:rsidR="004459AA" w:rsidRPr="0082014B" w:rsidRDefault="004459AA" w:rsidP="006C55E5">
            <w:pPr>
              <w:pStyle w:val="TableText"/>
            </w:pPr>
            <w:r w:rsidRPr="0082014B">
              <w:t>22</w:t>
            </w:r>
          </w:p>
        </w:tc>
        <w:tc>
          <w:tcPr>
            <w:tcW w:w="1701" w:type="dxa"/>
          </w:tcPr>
          <w:p w14:paraId="7DFFCFB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52.0974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9CFA32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10.8392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DB3C227" w14:textId="77777777" w:rsidR="004459AA" w:rsidRPr="0082014B" w:rsidRDefault="004459AA" w:rsidP="006C55E5">
            <w:pPr>
              <w:pStyle w:val="TableText"/>
            </w:pPr>
            <w:r w:rsidRPr="0082014B">
              <w:t>65</w:t>
            </w:r>
          </w:p>
        </w:tc>
        <w:tc>
          <w:tcPr>
            <w:tcW w:w="1701" w:type="dxa"/>
          </w:tcPr>
          <w:p w14:paraId="442C0C9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37.0010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8ECB09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30.8770</w:t>
            </w:r>
            <w:r w:rsidRPr="0082014B">
              <w:sym w:font="Symbol" w:char="F0B2"/>
            </w:r>
          </w:p>
        </w:tc>
      </w:tr>
      <w:tr w:rsidR="004459AA" w:rsidRPr="0082014B" w14:paraId="58A75674" w14:textId="77777777" w:rsidTr="006C55E5">
        <w:tc>
          <w:tcPr>
            <w:tcW w:w="783" w:type="dxa"/>
          </w:tcPr>
          <w:p w14:paraId="252A62AF" w14:textId="77777777" w:rsidR="004459AA" w:rsidRPr="0082014B" w:rsidRDefault="004459AA" w:rsidP="006C55E5">
            <w:pPr>
              <w:pStyle w:val="TableText"/>
            </w:pPr>
            <w:r w:rsidRPr="0082014B">
              <w:t>23</w:t>
            </w:r>
          </w:p>
        </w:tc>
        <w:tc>
          <w:tcPr>
            <w:tcW w:w="1701" w:type="dxa"/>
          </w:tcPr>
          <w:p w14:paraId="66188AB8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52.1397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68EA90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11.1979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39F873B9" w14:textId="77777777" w:rsidR="004459AA" w:rsidRPr="0082014B" w:rsidRDefault="004459AA" w:rsidP="006C55E5">
            <w:pPr>
              <w:pStyle w:val="TableText"/>
            </w:pPr>
            <w:r w:rsidRPr="0082014B">
              <w:t>66</w:t>
            </w:r>
          </w:p>
        </w:tc>
        <w:tc>
          <w:tcPr>
            <w:tcW w:w="1701" w:type="dxa"/>
          </w:tcPr>
          <w:p w14:paraId="0B7C60C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37.0004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D9A0464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30.8806</w:t>
            </w:r>
            <w:r w:rsidRPr="0082014B">
              <w:sym w:font="Symbol" w:char="F0B2"/>
            </w:r>
          </w:p>
        </w:tc>
      </w:tr>
      <w:tr w:rsidR="004459AA" w:rsidRPr="0082014B" w14:paraId="4E1D0F10" w14:textId="77777777" w:rsidTr="006C55E5">
        <w:tc>
          <w:tcPr>
            <w:tcW w:w="783" w:type="dxa"/>
          </w:tcPr>
          <w:p w14:paraId="26AC9016" w14:textId="77777777" w:rsidR="004459AA" w:rsidRPr="0082014B" w:rsidRDefault="004459AA" w:rsidP="006C55E5">
            <w:pPr>
              <w:pStyle w:val="TableText"/>
            </w:pPr>
            <w:r w:rsidRPr="0082014B">
              <w:t>24</w:t>
            </w:r>
          </w:p>
        </w:tc>
        <w:tc>
          <w:tcPr>
            <w:tcW w:w="1701" w:type="dxa"/>
          </w:tcPr>
          <w:p w14:paraId="45205DB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52.1807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5B7A7B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11.5423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1A92151" w14:textId="77777777" w:rsidR="004459AA" w:rsidRPr="0082014B" w:rsidRDefault="004459AA" w:rsidP="006C55E5">
            <w:pPr>
              <w:pStyle w:val="TableText"/>
            </w:pPr>
            <w:r w:rsidRPr="0082014B">
              <w:t>67</w:t>
            </w:r>
          </w:p>
        </w:tc>
        <w:tc>
          <w:tcPr>
            <w:tcW w:w="1701" w:type="dxa"/>
          </w:tcPr>
          <w:p w14:paraId="00700F7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36.5355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60E4FE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33.8272</w:t>
            </w:r>
            <w:r w:rsidRPr="0082014B">
              <w:sym w:font="Symbol" w:char="F0B2"/>
            </w:r>
          </w:p>
        </w:tc>
      </w:tr>
      <w:tr w:rsidR="004459AA" w:rsidRPr="0082014B" w14:paraId="5D6BA11C" w14:textId="77777777" w:rsidTr="006C55E5">
        <w:tc>
          <w:tcPr>
            <w:tcW w:w="783" w:type="dxa"/>
          </w:tcPr>
          <w:p w14:paraId="4BD7C78E" w14:textId="77777777" w:rsidR="004459AA" w:rsidRPr="0082014B" w:rsidRDefault="004459AA" w:rsidP="006C55E5">
            <w:pPr>
              <w:pStyle w:val="TableText"/>
            </w:pPr>
            <w:r w:rsidRPr="0082014B">
              <w:t>25</w:t>
            </w:r>
          </w:p>
        </w:tc>
        <w:tc>
          <w:tcPr>
            <w:tcW w:w="1701" w:type="dxa"/>
          </w:tcPr>
          <w:p w14:paraId="300F7E4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52.2788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D6B847D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12.3576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0C69970" w14:textId="77777777" w:rsidR="004459AA" w:rsidRPr="0082014B" w:rsidRDefault="004459AA" w:rsidP="006C55E5">
            <w:pPr>
              <w:pStyle w:val="TableText"/>
            </w:pPr>
            <w:r w:rsidRPr="0082014B">
              <w:t>68</w:t>
            </w:r>
          </w:p>
        </w:tc>
        <w:tc>
          <w:tcPr>
            <w:tcW w:w="1701" w:type="dxa"/>
          </w:tcPr>
          <w:p w14:paraId="5DF911F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36.0094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733E88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37.7299</w:t>
            </w:r>
            <w:r w:rsidRPr="0082014B">
              <w:sym w:font="Symbol" w:char="F0B2"/>
            </w:r>
          </w:p>
        </w:tc>
      </w:tr>
      <w:tr w:rsidR="004459AA" w:rsidRPr="0082014B" w14:paraId="500AC8A6" w14:textId="77777777" w:rsidTr="006C55E5">
        <w:tc>
          <w:tcPr>
            <w:tcW w:w="783" w:type="dxa"/>
          </w:tcPr>
          <w:p w14:paraId="05109FDE" w14:textId="77777777" w:rsidR="004459AA" w:rsidRPr="0082014B" w:rsidRDefault="004459AA" w:rsidP="006C55E5">
            <w:pPr>
              <w:pStyle w:val="TableText"/>
            </w:pPr>
            <w:r w:rsidRPr="0082014B">
              <w:t>26</w:t>
            </w:r>
          </w:p>
        </w:tc>
        <w:tc>
          <w:tcPr>
            <w:tcW w:w="1701" w:type="dxa"/>
          </w:tcPr>
          <w:p w14:paraId="69D1C25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52.3827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F187FE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13.4068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9EECE80" w14:textId="77777777" w:rsidR="004459AA" w:rsidRPr="0082014B" w:rsidRDefault="004459AA" w:rsidP="006C55E5">
            <w:pPr>
              <w:pStyle w:val="TableText"/>
            </w:pPr>
            <w:r w:rsidRPr="0082014B">
              <w:t>69</w:t>
            </w:r>
          </w:p>
        </w:tc>
        <w:tc>
          <w:tcPr>
            <w:tcW w:w="1701" w:type="dxa"/>
          </w:tcPr>
          <w:p w14:paraId="3974F6B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35.9055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728B73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38.5822</w:t>
            </w:r>
            <w:r w:rsidRPr="0082014B">
              <w:sym w:font="Symbol" w:char="F0B2"/>
            </w:r>
          </w:p>
        </w:tc>
      </w:tr>
      <w:tr w:rsidR="004459AA" w:rsidRPr="0082014B" w14:paraId="57AC9BF6" w14:textId="77777777" w:rsidTr="006C55E5">
        <w:tc>
          <w:tcPr>
            <w:tcW w:w="783" w:type="dxa"/>
          </w:tcPr>
          <w:p w14:paraId="48C05D33" w14:textId="77777777" w:rsidR="004459AA" w:rsidRPr="0082014B" w:rsidRDefault="004459AA" w:rsidP="006C55E5">
            <w:pPr>
              <w:pStyle w:val="TableText"/>
            </w:pPr>
            <w:r w:rsidRPr="0082014B">
              <w:t>27</w:t>
            </w:r>
          </w:p>
        </w:tc>
        <w:tc>
          <w:tcPr>
            <w:tcW w:w="1701" w:type="dxa"/>
          </w:tcPr>
          <w:p w14:paraId="16C43FA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52.4500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1CAA025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14.2166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56E60F0" w14:textId="77777777" w:rsidR="004459AA" w:rsidRPr="0082014B" w:rsidRDefault="004459AA" w:rsidP="006C55E5">
            <w:pPr>
              <w:pStyle w:val="TableText"/>
            </w:pPr>
            <w:r w:rsidRPr="0082014B">
              <w:t>70</w:t>
            </w:r>
          </w:p>
        </w:tc>
        <w:tc>
          <w:tcPr>
            <w:tcW w:w="1701" w:type="dxa"/>
          </w:tcPr>
          <w:p w14:paraId="0689CB8F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35.6054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F52D46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41.2313</w:t>
            </w:r>
            <w:r w:rsidRPr="0082014B">
              <w:sym w:font="Symbol" w:char="F0B2"/>
            </w:r>
          </w:p>
        </w:tc>
      </w:tr>
      <w:tr w:rsidR="004459AA" w:rsidRPr="0082014B" w14:paraId="5384C1C8" w14:textId="77777777" w:rsidTr="006C55E5">
        <w:tc>
          <w:tcPr>
            <w:tcW w:w="783" w:type="dxa"/>
          </w:tcPr>
          <w:p w14:paraId="13E80D1A" w14:textId="77777777" w:rsidR="004459AA" w:rsidRPr="0082014B" w:rsidRDefault="004459AA" w:rsidP="006C55E5">
            <w:pPr>
              <w:pStyle w:val="TableText"/>
            </w:pPr>
            <w:r w:rsidRPr="0082014B">
              <w:t>28</w:t>
            </w:r>
          </w:p>
        </w:tc>
        <w:tc>
          <w:tcPr>
            <w:tcW w:w="1701" w:type="dxa"/>
          </w:tcPr>
          <w:p w14:paraId="484B650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52.3819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F6F9B6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15.6368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7AA954A" w14:textId="77777777" w:rsidR="004459AA" w:rsidRPr="0082014B" w:rsidRDefault="004459AA" w:rsidP="006C55E5">
            <w:pPr>
              <w:pStyle w:val="TableText"/>
            </w:pPr>
            <w:r w:rsidRPr="0082014B">
              <w:t>71</w:t>
            </w:r>
          </w:p>
        </w:tc>
        <w:tc>
          <w:tcPr>
            <w:tcW w:w="1701" w:type="dxa"/>
          </w:tcPr>
          <w:p w14:paraId="762E18E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35.5994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617EAB7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41.2888</w:t>
            </w:r>
            <w:r w:rsidRPr="0082014B">
              <w:sym w:font="Symbol" w:char="F0B2"/>
            </w:r>
          </w:p>
        </w:tc>
      </w:tr>
      <w:tr w:rsidR="004459AA" w:rsidRPr="0082014B" w14:paraId="04679B50" w14:textId="77777777" w:rsidTr="006C55E5">
        <w:tc>
          <w:tcPr>
            <w:tcW w:w="783" w:type="dxa"/>
          </w:tcPr>
          <w:p w14:paraId="270AEF6C" w14:textId="77777777" w:rsidR="004459AA" w:rsidRPr="0082014B" w:rsidRDefault="004459AA" w:rsidP="006C55E5">
            <w:pPr>
              <w:pStyle w:val="TableText"/>
            </w:pPr>
            <w:r w:rsidRPr="0082014B">
              <w:t>29</w:t>
            </w:r>
          </w:p>
        </w:tc>
        <w:tc>
          <w:tcPr>
            <w:tcW w:w="1701" w:type="dxa"/>
          </w:tcPr>
          <w:p w14:paraId="698FCCF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52.3480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CB5F0B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16.5867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ADFD0E0" w14:textId="77777777" w:rsidR="004459AA" w:rsidRPr="0082014B" w:rsidRDefault="004459AA" w:rsidP="006C55E5">
            <w:pPr>
              <w:pStyle w:val="TableText"/>
            </w:pPr>
            <w:r w:rsidRPr="0082014B">
              <w:t>72</w:t>
            </w:r>
          </w:p>
        </w:tc>
        <w:tc>
          <w:tcPr>
            <w:tcW w:w="1701" w:type="dxa"/>
          </w:tcPr>
          <w:p w14:paraId="775D170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35.5228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948AED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42.0236</w:t>
            </w:r>
            <w:r w:rsidRPr="0082014B">
              <w:sym w:font="Symbol" w:char="F0B2"/>
            </w:r>
          </w:p>
        </w:tc>
      </w:tr>
      <w:tr w:rsidR="004459AA" w:rsidRPr="0082014B" w14:paraId="129D736E" w14:textId="77777777" w:rsidTr="006C55E5">
        <w:tc>
          <w:tcPr>
            <w:tcW w:w="783" w:type="dxa"/>
          </w:tcPr>
          <w:p w14:paraId="15BE0A8E" w14:textId="77777777" w:rsidR="004459AA" w:rsidRPr="0082014B" w:rsidRDefault="004459AA" w:rsidP="006C55E5">
            <w:pPr>
              <w:pStyle w:val="TableText"/>
            </w:pPr>
            <w:r w:rsidRPr="0082014B">
              <w:t>30</w:t>
            </w:r>
          </w:p>
        </w:tc>
        <w:tc>
          <w:tcPr>
            <w:tcW w:w="1701" w:type="dxa"/>
          </w:tcPr>
          <w:p w14:paraId="36A7AFC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52.2855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5A0FE02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18.8103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2E17171B" w14:textId="77777777" w:rsidR="004459AA" w:rsidRPr="0082014B" w:rsidRDefault="004459AA" w:rsidP="006C55E5">
            <w:pPr>
              <w:pStyle w:val="TableText"/>
            </w:pPr>
            <w:r w:rsidRPr="0082014B">
              <w:t>73</w:t>
            </w:r>
          </w:p>
        </w:tc>
        <w:tc>
          <w:tcPr>
            <w:tcW w:w="1701" w:type="dxa"/>
          </w:tcPr>
          <w:p w14:paraId="46DE1F9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35.4901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26F4B0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42.2812</w:t>
            </w:r>
            <w:r w:rsidRPr="0082014B">
              <w:sym w:font="Symbol" w:char="F0B2"/>
            </w:r>
          </w:p>
        </w:tc>
      </w:tr>
      <w:tr w:rsidR="004459AA" w:rsidRPr="0082014B" w14:paraId="36518847" w14:textId="77777777" w:rsidTr="006C55E5">
        <w:tc>
          <w:tcPr>
            <w:tcW w:w="783" w:type="dxa"/>
          </w:tcPr>
          <w:p w14:paraId="3D62056C" w14:textId="77777777" w:rsidR="004459AA" w:rsidRPr="0082014B" w:rsidRDefault="004459AA" w:rsidP="006C55E5">
            <w:pPr>
              <w:pStyle w:val="TableText"/>
            </w:pPr>
            <w:r w:rsidRPr="0082014B">
              <w:t>31</w:t>
            </w:r>
          </w:p>
        </w:tc>
        <w:tc>
          <w:tcPr>
            <w:tcW w:w="1701" w:type="dxa"/>
          </w:tcPr>
          <w:p w14:paraId="7476DE7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52.2817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F4274F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18.8380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38D346B" w14:textId="77777777" w:rsidR="004459AA" w:rsidRPr="0082014B" w:rsidRDefault="004459AA" w:rsidP="006C55E5">
            <w:pPr>
              <w:pStyle w:val="TableText"/>
            </w:pPr>
            <w:r w:rsidRPr="0082014B">
              <w:t>74</w:t>
            </w:r>
          </w:p>
        </w:tc>
        <w:tc>
          <w:tcPr>
            <w:tcW w:w="1701" w:type="dxa"/>
          </w:tcPr>
          <w:p w14:paraId="5B20B1CE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34.7296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05209E0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45.1770</w:t>
            </w:r>
            <w:r w:rsidRPr="0082014B">
              <w:sym w:font="Symbol" w:char="F0B2"/>
            </w:r>
          </w:p>
        </w:tc>
      </w:tr>
      <w:tr w:rsidR="004459AA" w:rsidRPr="0082014B" w14:paraId="26E192E8" w14:textId="77777777" w:rsidTr="006C55E5">
        <w:tc>
          <w:tcPr>
            <w:tcW w:w="783" w:type="dxa"/>
          </w:tcPr>
          <w:p w14:paraId="70E5E495" w14:textId="77777777" w:rsidR="004459AA" w:rsidRPr="0082014B" w:rsidRDefault="004459AA" w:rsidP="006C55E5">
            <w:pPr>
              <w:pStyle w:val="TableText"/>
            </w:pPr>
            <w:r w:rsidRPr="0082014B">
              <w:t>32</w:t>
            </w:r>
          </w:p>
        </w:tc>
        <w:tc>
          <w:tcPr>
            <w:tcW w:w="1701" w:type="dxa"/>
          </w:tcPr>
          <w:p w14:paraId="3E7F0B56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51.7067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AE2A89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23.6272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546AE4ED" w14:textId="77777777" w:rsidR="004459AA" w:rsidRPr="0082014B" w:rsidRDefault="004459AA" w:rsidP="006C55E5">
            <w:pPr>
              <w:pStyle w:val="TableText"/>
            </w:pPr>
            <w:r w:rsidRPr="0082014B">
              <w:t>75</w:t>
            </w:r>
          </w:p>
        </w:tc>
        <w:tc>
          <w:tcPr>
            <w:tcW w:w="1701" w:type="dxa"/>
          </w:tcPr>
          <w:p w14:paraId="23DD2EC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33.3681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758DB4A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51.5025</w:t>
            </w:r>
            <w:r w:rsidRPr="0082014B">
              <w:sym w:font="Symbol" w:char="F0B2"/>
            </w:r>
          </w:p>
        </w:tc>
      </w:tr>
      <w:tr w:rsidR="004459AA" w:rsidRPr="0082014B" w14:paraId="291B6B0D" w14:textId="77777777" w:rsidTr="006C55E5">
        <w:tc>
          <w:tcPr>
            <w:tcW w:w="783" w:type="dxa"/>
          </w:tcPr>
          <w:p w14:paraId="36CD8CD9" w14:textId="77777777" w:rsidR="004459AA" w:rsidRPr="0082014B" w:rsidRDefault="004459AA" w:rsidP="006C55E5">
            <w:pPr>
              <w:pStyle w:val="TableText"/>
            </w:pPr>
            <w:r w:rsidRPr="0082014B">
              <w:t>33</w:t>
            </w:r>
          </w:p>
        </w:tc>
        <w:tc>
          <w:tcPr>
            <w:tcW w:w="1701" w:type="dxa"/>
          </w:tcPr>
          <w:p w14:paraId="06A12E03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51.7030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06EE00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23.6624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6894B265" w14:textId="77777777" w:rsidR="004459AA" w:rsidRPr="0082014B" w:rsidRDefault="004459AA" w:rsidP="006C55E5">
            <w:pPr>
              <w:pStyle w:val="TableText"/>
            </w:pPr>
            <w:r w:rsidRPr="0082014B">
              <w:t>76</w:t>
            </w:r>
          </w:p>
        </w:tc>
        <w:tc>
          <w:tcPr>
            <w:tcW w:w="1701" w:type="dxa"/>
          </w:tcPr>
          <w:p w14:paraId="2B8CCEB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32.2718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3E23BC2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34’</w:t>
            </w:r>
            <w:r w:rsidR="003D7F5E" w:rsidRPr="0082014B">
              <w:t xml:space="preserve"> </w:t>
            </w:r>
            <w:r w:rsidRPr="0082014B">
              <w:t>57.9549</w:t>
            </w:r>
            <w:r w:rsidRPr="0082014B">
              <w:sym w:font="Symbol" w:char="F0B2"/>
            </w:r>
          </w:p>
        </w:tc>
      </w:tr>
      <w:tr w:rsidR="004459AA" w:rsidRPr="0082014B" w14:paraId="6551244E" w14:textId="77777777" w:rsidTr="006C55E5">
        <w:tc>
          <w:tcPr>
            <w:tcW w:w="783" w:type="dxa"/>
          </w:tcPr>
          <w:p w14:paraId="1BE6A8F1" w14:textId="77777777" w:rsidR="004459AA" w:rsidRPr="0082014B" w:rsidRDefault="004459AA" w:rsidP="006C55E5">
            <w:pPr>
              <w:pStyle w:val="TableText"/>
            </w:pPr>
            <w:r w:rsidRPr="0082014B">
              <w:t>34</w:t>
            </w:r>
          </w:p>
        </w:tc>
        <w:tc>
          <w:tcPr>
            <w:tcW w:w="1701" w:type="dxa"/>
          </w:tcPr>
          <w:p w14:paraId="7AEBE98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51.6477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476A16C3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24.1929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BF81E77" w14:textId="77777777" w:rsidR="004459AA" w:rsidRPr="0082014B" w:rsidRDefault="004459AA" w:rsidP="006C55E5">
            <w:pPr>
              <w:pStyle w:val="TableText"/>
            </w:pPr>
            <w:r w:rsidRPr="0082014B">
              <w:t>77</w:t>
            </w:r>
          </w:p>
        </w:tc>
        <w:tc>
          <w:tcPr>
            <w:tcW w:w="1701" w:type="dxa"/>
          </w:tcPr>
          <w:p w14:paraId="08B59D1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31.4453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A583760" w14:textId="77777777" w:rsidR="004459AA" w:rsidRPr="0082014B" w:rsidRDefault="004459AA" w:rsidP="006C55E5">
            <w:pPr>
              <w:pStyle w:val="TableText"/>
            </w:pPr>
            <w:r w:rsidRPr="0082014B">
              <w:t>-000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4.5064</w:t>
            </w:r>
            <w:r w:rsidRPr="0082014B">
              <w:sym w:font="Symbol" w:char="F0B2"/>
            </w:r>
          </w:p>
        </w:tc>
      </w:tr>
      <w:tr w:rsidR="004459AA" w:rsidRPr="0082014B" w14:paraId="7243AE2A" w14:textId="77777777" w:rsidTr="006C55E5">
        <w:tc>
          <w:tcPr>
            <w:tcW w:w="783" w:type="dxa"/>
          </w:tcPr>
          <w:p w14:paraId="74EABAA5" w14:textId="77777777" w:rsidR="004459AA" w:rsidRPr="0082014B" w:rsidRDefault="004459AA" w:rsidP="006C55E5">
            <w:pPr>
              <w:pStyle w:val="TableText"/>
            </w:pPr>
            <w:r w:rsidRPr="0082014B">
              <w:t>35</w:t>
            </w:r>
          </w:p>
        </w:tc>
        <w:tc>
          <w:tcPr>
            <w:tcW w:w="1701" w:type="dxa"/>
          </w:tcPr>
          <w:p w14:paraId="6C0744E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51.5789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6DEA25C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24.7195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AB94759" w14:textId="77777777" w:rsidR="004459AA" w:rsidRPr="0082014B" w:rsidRDefault="004459AA" w:rsidP="006C55E5">
            <w:pPr>
              <w:pStyle w:val="TableText"/>
            </w:pPr>
            <w:r w:rsidRPr="0082014B">
              <w:t>78</w:t>
            </w:r>
          </w:p>
        </w:tc>
        <w:tc>
          <w:tcPr>
            <w:tcW w:w="1701" w:type="dxa"/>
          </w:tcPr>
          <w:p w14:paraId="40F2F062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30.8922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42FCAB4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11.1291</w:t>
            </w:r>
            <w:r w:rsidRPr="0082014B">
              <w:sym w:font="Symbol" w:char="F0B2"/>
            </w:r>
          </w:p>
        </w:tc>
      </w:tr>
      <w:tr w:rsidR="004459AA" w:rsidRPr="0082014B" w14:paraId="762614B3" w14:textId="77777777" w:rsidTr="006C55E5">
        <w:tc>
          <w:tcPr>
            <w:tcW w:w="783" w:type="dxa"/>
          </w:tcPr>
          <w:p w14:paraId="297D6643" w14:textId="77777777" w:rsidR="004459AA" w:rsidRPr="0082014B" w:rsidRDefault="004459AA" w:rsidP="006C55E5">
            <w:pPr>
              <w:pStyle w:val="TableText"/>
            </w:pPr>
            <w:r w:rsidRPr="0082014B">
              <w:t>36</w:t>
            </w:r>
          </w:p>
        </w:tc>
        <w:tc>
          <w:tcPr>
            <w:tcW w:w="1701" w:type="dxa"/>
          </w:tcPr>
          <w:p w14:paraId="4AC8EC7C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51.3391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19252A37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26.6492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1D1394D" w14:textId="77777777" w:rsidR="004459AA" w:rsidRPr="0082014B" w:rsidRDefault="004459AA" w:rsidP="006C55E5">
            <w:pPr>
              <w:pStyle w:val="TableText"/>
            </w:pPr>
            <w:r w:rsidRPr="0082014B">
              <w:t>79</w:t>
            </w:r>
          </w:p>
        </w:tc>
        <w:tc>
          <w:tcPr>
            <w:tcW w:w="1701" w:type="dxa"/>
          </w:tcPr>
          <w:p w14:paraId="1290171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30.6147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CD2983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17.7946</w:t>
            </w:r>
            <w:r w:rsidRPr="0082014B">
              <w:sym w:font="Symbol" w:char="F0B2"/>
            </w:r>
          </w:p>
        </w:tc>
      </w:tr>
      <w:tr w:rsidR="004459AA" w:rsidRPr="0082014B" w14:paraId="59CCD636" w14:textId="77777777" w:rsidTr="006C55E5">
        <w:tc>
          <w:tcPr>
            <w:tcW w:w="783" w:type="dxa"/>
          </w:tcPr>
          <w:p w14:paraId="2DF50300" w14:textId="77777777" w:rsidR="004459AA" w:rsidRPr="0082014B" w:rsidRDefault="004459AA" w:rsidP="006C55E5">
            <w:pPr>
              <w:pStyle w:val="TableText"/>
            </w:pPr>
            <w:r w:rsidRPr="0082014B">
              <w:t>37</w:t>
            </w:r>
          </w:p>
        </w:tc>
        <w:tc>
          <w:tcPr>
            <w:tcW w:w="1701" w:type="dxa"/>
          </w:tcPr>
          <w:p w14:paraId="2B80E71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51.3096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B2E8A9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26.8988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3879AE6" w14:textId="77777777" w:rsidR="004459AA" w:rsidRPr="0082014B" w:rsidRDefault="004459AA" w:rsidP="006C55E5">
            <w:pPr>
              <w:pStyle w:val="TableText"/>
            </w:pPr>
            <w:r w:rsidRPr="0082014B">
              <w:t>80</w:t>
            </w:r>
          </w:p>
        </w:tc>
        <w:tc>
          <w:tcPr>
            <w:tcW w:w="1701" w:type="dxa"/>
          </w:tcPr>
          <w:p w14:paraId="544E2D70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30.6142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632114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24.4745</w:t>
            </w:r>
            <w:r w:rsidRPr="0082014B">
              <w:sym w:font="Symbol" w:char="F0B2"/>
            </w:r>
          </w:p>
        </w:tc>
      </w:tr>
      <w:tr w:rsidR="004459AA" w:rsidRPr="0082014B" w14:paraId="2571E7CB" w14:textId="77777777" w:rsidTr="006C55E5">
        <w:tc>
          <w:tcPr>
            <w:tcW w:w="783" w:type="dxa"/>
          </w:tcPr>
          <w:p w14:paraId="2242A92A" w14:textId="77777777" w:rsidR="004459AA" w:rsidRPr="0082014B" w:rsidRDefault="004459AA" w:rsidP="006C55E5">
            <w:pPr>
              <w:pStyle w:val="TableText"/>
            </w:pPr>
            <w:r w:rsidRPr="0082014B">
              <w:t>38</w:t>
            </w:r>
          </w:p>
        </w:tc>
        <w:tc>
          <w:tcPr>
            <w:tcW w:w="1701" w:type="dxa"/>
          </w:tcPr>
          <w:p w14:paraId="72607809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51.1191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9E9F1EB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27.9509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1EF2BFEE" w14:textId="77777777" w:rsidR="004459AA" w:rsidRPr="0082014B" w:rsidRDefault="004459AA" w:rsidP="006C55E5">
            <w:pPr>
              <w:pStyle w:val="TableText"/>
            </w:pPr>
            <w:r w:rsidRPr="0082014B">
              <w:t>81</w:t>
            </w:r>
          </w:p>
        </w:tc>
        <w:tc>
          <w:tcPr>
            <w:tcW w:w="1701" w:type="dxa"/>
          </w:tcPr>
          <w:p w14:paraId="61B9D52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30.8906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3133A5F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31.1402</w:t>
            </w:r>
            <w:r w:rsidRPr="0082014B">
              <w:sym w:font="Symbol" w:char="F0B2"/>
            </w:r>
          </w:p>
        </w:tc>
      </w:tr>
      <w:tr w:rsidR="004459AA" w:rsidRPr="0082014B" w14:paraId="708771F6" w14:textId="77777777" w:rsidTr="006C55E5">
        <w:tc>
          <w:tcPr>
            <w:tcW w:w="783" w:type="dxa"/>
          </w:tcPr>
          <w:p w14:paraId="1DD61709" w14:textId="77777777" w:rsidR="004459AA" w:rsidRPr="0082014B" w:rsidRDefault="004459AA" w:rsidP="006C55E5">
            <w:pPr>
              <w:pStyle w:val="TableText"/>
            </w:pPr>
            <w:r w:rsidRPr="0082014B">
              <w:t>39</w:t>
            </w:r>
          </w:p>
        </w:tc>
        <w:tc>
          <w:tcPr>
            <w:tcW w:w="1701" w:type="dxa"/>
          </w:tcPr>
          <w:p w14:paraId="393E8844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50.3164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2EFE63E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32.8380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704C8962" w14:textId="77777777" w:rsidR="004459AA" w:rsidRPr="0082014B" w:rsidRDefault="004459AA" w:rsidP="006C55E5">
            <w:pPr>
              <w:pStyle w:val="TableText"/>
            </w:pPr>
            <w:r w:rsidRPr="0082014B">
              <w:t>82</w:t>
            </w:r>
          </w:p>
        </w:tc>
        <w:tc>
          <w:tcPr>
            <w:tcW w:w="1701" w:type="dxa"/>
          </w:tcPr>
          <w:p w14:paraId="433F725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31.3325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411F8E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36.4412</w:t>
            </w:r>
            <w:r w:rsidRPr="0082014B">
              <w:sym w:font="Symbol" w:char="F0B2"/>
            </w:r>
          </w:p>
        </w:tc>
      </w:tr>
      <w:tr w:rsidR="004459AA" w:rsidRPr="0082014B" w14:paraId="6D094A46" w14:textId="77777777" w:rsidTr="006C55E5">
        <w:tc>
          <w:tcPr>
            <w:tcW w:w="783" w:type="dxa"/>
          </w:tcPr>
          <w:p w14:paraId="172BF0DE" w14:textId="77777777" w:rsidR="004459AA" w:rsidRPr="0082014B" w:rsidRDefault="004459AA" w:rsidP="006C55E5">
            <w:pPr>
              <w:pStyle w:val="TableText"/>
            </w:pPr>
            <w:r w:rsidRPr="0082014B">
              <w:t>40</w:t>
            </w:r>
          </w:p>
        </w:tc>
        <w:tc>
          <w:tcPr>
            <w:tcW w:w="1701" w:type="dxa"/>
          </w:tcPr>
          <w:p w14:paraId="0BC429ED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49.4912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7F892231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39.3906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4AF19B60" w14:textId="77777777" w:rsidR="004459AA" w:rsidRPr="0082014B" w:rsidRDefault="004459AA" w:rsidP="006C55E5">
            <w:pPr>
              <w:pStyle w:val="TableText"/>
            </w:pPr>
            <w:r w:rsidRPr="0082014B">
              <w:t>83</w:t>
            </w:r>
          </w:p>
        </w:tc>
        <w:tc>
          <w:tcPr>
            <w:tcW w:w="1701" w:type="dxa"/>
          </w:tcPr>
          <w:p w14:paraId="31E2892B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50.5124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5AB5018C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32.2424</w:t>
            </w:r>
            <w:r w:rsidRPr="0082014B">
              <w:sym w:font="Symbol" w:char="F0B2"/>
            </w:r>
          </w:p>
        </w:tc>
      </w:tr>
      <w:tr w:rsidR="004459AA" w:rsidRPr="0082014B" w14:paraId="636992AE" w14:textId="77777777" w:rsidTr="006C55E5">
        <w:tc>
          <w:tcPr>
            <w:tcW w:w="783" w:type="dxa"/>
          </w:tcPr>
          <w:p w14:paraId="18734748" w14:textId="77777777" w:rsidR="004459AA" w:rsidRPr="0082014B" w:rsidRDefault="004459AA" w:rsidP="006C55E5">
            <w:pPr>
              <w:pStyle w:val="TableText"/>
            </w:pPr>
            <w:r w:rsidRPr="0082014B">
              <w:t>41</w:t>
            </w:r>
          </w:p>
        </w:tc>
        <w:tc>
          <w:tcPr>
            <w:tcW w:w="1701" w:type="dxa"/>
          </w:tcPr>
          <w:p w14:paraId="198265B5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49.1345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3A848E58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43.6730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A55ABA6" w14:textId="77777777" w:rsidR="004459AA" w:rsidRPr="0082014B" w:rsidRDefault="004459AA" w:rsidP="006C55E5">
            <w:pPr>
              <w:pStyle w:val="TableText"/>
            </w:pPr>
            <w:r w:rsidRPr="0082014B">
              <w:t>84</w:t>
            </w:r>
          </w:p>
        </w:tc>
        <w:tc>
          <w:tcPr>
            <w:tcW w:w="1701" w:type="dxa"/>
          </w:tcPr>
          <w:p w14:paraId="13A6C571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32.2233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7FF1341F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23.1074</w:t>
            </w:r>
            <w:r w:rsidRPr="0082014B">
              <w:sym w:font="Symbol" w:char="F0B2"/>
            </w:r>
          </w:p>
        </w:tc>
      </w:tr>
      <w:tr w:rsidR="004459AA" w:rsidRPr="0082014B" w14:paraId="6435C304" w14:textId="77777777" w:rsidTr="006C55E5">
        <w:tc>
          <w:tcPr>
            <w:tcW w:w="783" w:type="dxa"/>
          </w:tcPr>
          <w:p w14:paraId="642CFC25" w14:textId="77777777" w:rsidR="004459AA" w:rsidRPr="0082014B" w:rsidRDefault="004459AA" w:rsidP="006C55E5">
            <w:pPr>
              <w:pStyle w:val="TableText"/>
            </w:pPr>
            <w:r w:rsidRPr="0082014B">
              <w:t>42</w:t>
            </w:r>
          </w:p>
        </w:tc>
        <w:tc>
          <w:tcPr>
            <w:tcW w:w="1701" w:type="dxa"/>
          </w:tcPr>
          <w:p w14:paraId="2CD1F69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48.2437</w:t>
            </w:r>
            <w:r w:rsidRPr="0082014B">
              <w:sym w:font="Symbol" w:char="F0B2"/>
            </w:r>
          </w:p>
        </w:tc>
        <w:tc>
          <w:tcPr>
            <w:tcW w:w="1843" w:type="dxa"/>
          </w:tcPr>
          <w:p w14:paraId="0DEE3FA6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46.1079</w:t>
            </w:r>
            <w:r w:rsidRPr="0082014B">
              <w:sym w:font="Symbol" w:char="F0B2"/>
            </w:r>
          </w:p>
        </w:tc>
        <w:tc>
          <w:tcPr>
            <w:tcW w:w="709" w:type="dxa"/>
          </w:tcPr>
          <w:p w14:paraId="080C84A5" w14:textId="77777777" w:rsidR="004459AA" w:rsidRPr="0082014B" w:rsidRDefault="004459AA" w:rsidP="006C55E5">
            <w:pPr>
              <w:pStyle w:val="TableText"/>
            </w:pPr>
            <w:r w:rsidRPr="0082014B">
              <w:t>85</w:t>
            </w:r>
          </w:p>
        </w:tc>
        <w:tc>
          <w:tcPr>
            <w:tcW w:w="1701" w:type="dxa"/>
          </w:tcPr>
          <w:p w14:paraId="63497067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47’</w:t>
            </w:r>
            <w:r w:rsidR="003D7F5E" w:rsidRPr="0082014B">
              <w:t xml:space="preserve"> </w:t>
            </w:r>
            <w:r w:rsidRPr="0082014B">
              <w:t>32.8858</w:t>
            </w:r>
            <w:r w:rsidRPr="0082014B">
              <w:sym w:font="Symbol" w:char="F0B2"/>
            </w:r>
          </w:p>
        </w:tc>
        <w:tc>
          <w:tcPr>
            <w:tcW w:w="1897" w:type="dxa"/>
          </w:tcPr>
          <w:p w14:paraId="1369FDA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35’</w:t>
            </w:r>
            <w:r w:rsidR="003D7F5E" w:rsidRPr="0082014B">
              <w:t xml:space="preserve"> </w:t>
            </w:r>
            <w:r w:rsidRPr="0082014B">
              <w:t>22.9623</w:t>
            </w:r>
            <w:r w:rsidRPr="0082014B">
              <w:sym w:font="Symbol" w:char="F0B2"/>
            </w:r>
          </w:p>
        </w:tc>
      </w:tr>
      <w:tr w:rsidR="004459AA" w:rsidRPr="0082014B" w14:paraId="57FC045F" w14:textId="77777777" w:rsidTr="006C55E5">
        <w:tc>
          <w:tcPr>
            <w:tcW w:w="783" w:type="dxa"/>
            <w:tcBorders>
              <w:bottom w:val="single" w:sz="4" w:space="0" w:color="auto"/>
            </w:tcBorders>
          </w:tcPr>
          <w:p w14:paraId="7D87633D" w14:textId="77777777" w:rsidR="004459AA" w:rsidRPr="0082014B" w:rsidRDefault="004459AA" w:rsidP="006C55E5">
            <w:pPr>
              <w:pStyle w:val="TableText"/>
            </w:pPr>
            <w:r w:rsidRPr="0082014B">
              <w:t>43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4DF725DA" w14:textId="77777777" w:rsidR="004459AA" w:rsidRPr="0082014B" w:rsidRDefault="004459AA" w:rsidP="006C55E5">
            <w:pPr>
              <w:pStyle w:val="TableText"/>
            </w:pPr>
            <w:r w:rsidRPr="0082014B">
              <w:t>50°</w:t>
            </w:r>
            <w:r w:rsidR="003D7F5E" w:rsidRPr="0082014B">
              <w:t xml:space="preserve"> </w:t>
            </w:r>
            <w:r w:rsidRPr="0082014B">
              <w:t>46’</w:t>
            </w:r>
            <w:r w:rsidR="003D7F5E" w:rsidRPr="0082014B">
              <w:t xml:space="preserve"> </w:t>
            </w:r>
            <w:r w:rsidRPr="0082014B">
              <w:t>47.8546</w:t>
            </w:r>
            <w:r w:rsidRPr="0082014B">
              <w:sym w:font="Symbol" w:char="F0B2"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D73FE6E" w14:textId="77777777" w:rsidR="004459AA" w:rsidRPr="0082014B" w:rsidRDefault="004459AA" w:rsidP="006C55E5">
            <w:pPr>
              <w:pStyle w:val="TableText"/>
            </w:pPr>
            <w:r w:rsidRPr="0082014B">
              <w:t>-000°</w:t>
            </w:r>
            <w:r w:rsidR="003D7F5E" w:rsidRPr="0082014B">
              <w:t xml:space="preserve"> </w:t>
            </w:r>
            <w:r w:rsidRPr="0082014B">
              <w:t>33’</w:t>
            </w:r>
            <w:r w:rsidR="003D7F5E" w:rsidRPr="0082014B">
              <w:t xml:space="preserve"> </w:t>
            </w:r>
            <w:r w:rsidRPr="0082014B">
              <w:t>47.2974</w:t>
            </w:r>
            <w:r w:rsidRPr="0082014B">
              <w:sym w:font="Symbol" w:char="F0B2"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5F47A76" w14:textId="77777777" w:rsidR="004459AA" w:rsidRPr="0082014B" w:rsidRDefault="004459AA" w:rsidP="006C55E5">
            <w:pPr>
              <w:pStyle w:val="TableText"/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F0AB2B3" w14:textId="77777777" w:rsidR="004459AA" w:rsidRPr="0082014B" w:rsidRDefault="004459AA" w:rsidP="006C55E5">
            <w:pPr>
              <w:pStyle w:val="TableText"/>
            </w:pPr>
          </w:p>
        </w:tc>
        <w:tc>
          <w:tcPr>
            <w:tcW w:w="1897" w:type="dxa"/>
            <w:tcBorders>
              <w:bottom w:val="single" w:sz="4" w:space="0" w:color="auto"/>
            </w:tcBorders>
          </w:tcPr>
          <w:p w14:paraId="2876287D" w14:textId="77777777" w:rsidR="004459AA" w:rsidRPr="0082014B" w:rsidRDefault="004459AA" w:rsidP="006C55E5">
            <w:pPr>
              <w:pStyle w:val="TableText"/>
            </w:pPr>
          </w:p>
        </w:tc>
      </w:tr>
    </w:tbl>
    <w:p w14:paraId="7A409CDB" w14:textId="77777777" w:rsidR="004459AA" w:rsidRPr="0082014B" w:rsidRDefault="004459AA" w:rsidP="004459AA">
      <w:pPr>
        <w:pStyle w:val="Part"/>
      </w:pPr>
      <w:bookmarkStart w:id="161" w:name="TOC07_08_2023_14_37_55_3150"/>
      <w:bookmarkStart w:id="162" w:name="TOC09_08_2023_09_45_55_3155"/>
      <w:bookmarkStart w:id="163" w:name="TOC12_03_2024_18_50_01_3161"/>
      <w:bookmarkStart w:id="164" w:name="TOC18_03_2024_16_33_11_3164"/>
      <w:bookmarkStart w:id="165" w:name="TOC19_03_2024_18_51_07_3165"/>
      <w:bookmarkStart w:id="166" w:name="TOC25_04_2024_11_51_53_3176"/>
      <w:bookmarkStart w:id="167" w:name="TOC25_04_2024_17_11_55_3176"/>
      <w:bookmarkStart w:id="168" w:name="TOC25_04_2024_17_16_30_3176"/>
      <w:bookmarkStart w:id="169" w:name="TOC03_06_2024_17_57_08_3179"/>
      <w:bookmarkStart w:id="170" w:name="TOC09_07_2024_17_58_06_3185"/>
      <w:bookmarkStart w:id="171" w:name="TOC31_07_2024_17_50_47_3188"/>
      <w:bookmarkStart w:id="172" w:name="TOC22_10_2024_16_45_16_3228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r w:rsidRPr="0082014B">
        <w:t>PART</w:t>
      </w:r>
      <w:r w:rsidR="003D7F5E" w:rsidRPr="0082014B">
        <w:t xml:space="preserve"> </w:t>
      </w:r>
      <w:fldSimple w:instr=" SEQ Part_ \* arabic ">
        <w:r w:rsidR="00FC33F4" w:rsidRPr="0082014B">
          <w:rPr>
            <w:noProof/>
          </w:rPr>
          <w:t>2</w:t>
        </w:r>
      </w:fldSimple>
    </w:p>
    <w:p w14:paraId="1BCE706D" w14:textId="77777777" w:rsidR="004459AA" w:rsidRPr="0082014B" w:rsidRDefault="004459AA" w:rsidP="004459AA">
      <w:pPr>
        <w:pStyle w:val="PartHead"/>
      </w:pPr>
      <w:r w:rsidRPr="0082014B">
        <w:t>ANCILLARY</w:t>
      </w:r>
      <w:r w:rsidR="003D7F5E" w:rsidRPr="0082014B">
        <w:t xml:space="preserve"> </w:t>
      </w:r>
      <w:r w:rsidRPr="0082014B">
        <w:t>WORKS</w:t>
      </w:r>
    </w:p>
    <w:p w14:paraId="59BBCA9B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Works</w:t>
      </w:r>
      <w:r w:rsidRPr="0082014B">
        <w:t xml:space="preserve"> </w:t>
      </w:r>
      <w:r w:rsidR="004459AA" w:rsidRPr="0082014B">
        <w:t>within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Order</w:t>
      </w:r>
      <w:r w:rsidRPr="0082014B">
        <w:t xml:space="preserve"> </w:t>
      </w:r>
      <w:r w:rsidR="004459AA" w:rsidRPr="0082014B">
        <w:t>limits</w:t>
      </w:r>
      <w:r w:rsidRPr="0082014B">
        <w:t xml:space="preserve"> </w:t>
      </w:r>
      <w:r w:rsidR="004459AA" w:rsidRPr="0082014B">
        <w:t>which</w:t>
      </w:r>
      <w:r w:rsidRPr="0082014B">
        <w:t xml:space="preserve"> </w:t>
      </w:r>
      <w:r w:rsidR="004459AA" w:rsidRPr="0082014B">
        <w:t>have</w:t>
      </w:r>
      <w:r w:rsidRPr="0082014B">
        <w:t xml:space="preserve"> </w:t>
      </w:r>
      <w:r w:rsidR="004459AA" w:rsidRPr="0082014B">
        <w:t>been</w:t>
      </w:r>
      <w:r w:rsidRPr="0082014B">
        <w:t xml:space="preserve"> </w:t>
      </w:r>
      <w:r w:rsidR="004459AA" w:rsidRPr="0082014B">
        <w:t>subject</w:t>
      </w:r>
      <w:r w:rsidRPr="0082014B">
        <w:t xml:space="preserve"> </w:t>
      </w:r>
      <w:r w:rsidR="004459AA" w:rsidRPr="0082014B">
        <w:t>to</w:t>
      </w:r>
      <w:r w:rsidRPr="0082014B">
        <w:t xml:space="preserve"> </w:t>
      </w:r>
      <w:r w:rsidR="004459AA" w:rsidRPr="0082014B">
        <w:t>an</w:t>
      </w:r>
      <w:r w:rsidRPr="0082014B">
        <w:t xml:space="preserve"> </w:t>
      </w:r>
      <w:r w:rsidR="004459AA" w:rsidRPr="0082014B">
        <w:t>environmental</w:t>
      </w:r>
      <w:r w:rsidRPr="0082014B">
        <w:t xml:space="preserve"> </w:t>
      </w:r>
      <w:r w:rsidR="004459AA" w:rsidRPr="0082014B">
        <w:t>impact</w:t>
      </w:r>
      <w:r w:rsidRPr="0082014B">
        <w:t xml:space="preserve"> </w:t>
      </w:r>
      <w:r w:rsidR="004459AA" w:rsidRPr="0082014B">
        <w:t>assessment</w:t>
      </w:r>
      <w:r w:rsidRPr="0082014B">
        <w:t xml:space="preserve"> </w:t>
      </w:r>
      <w:r w:rsidR="004459AA" w:rsidRPr="0082014B">
        <w:t>recorded</w:t>
      </w:r>
      <w:r w:rsidRPr="0082014B">
        <w:t xml:space="preserve"> </w:t>
      </w:r>
      <w:r w:rsidR="004459AA" w:rsidRPr="0082014B">
        <w:t>in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environmental</w:t>
      </w:r>
      <w:r w:rsidRPr="0082014B">
        <w:t xml:space="preserve"> </w:t>
      </w:r>
      <w:r w:rsidR="004459AA" w:rsidRPr="0082014B">
        <w:t>statement</w:t>
      </w:r>
      <w:r w:rsidRPr="0082014B">
        <w:t xml:space="preserve"> </w:t>
      </w:r>
      <w:r w:rsidR="004459AA" w:rsidRPr="0082014B">
        <w:t>comprising—</w:t>
      </w:r>
    </w:p>
    <w:p w14:paraId="14588151" w14:textId="77777777" w:rsidR="004459AA" w:rsidRPr="0082014B" w:rsidRDefault="004459AA" w:rsidP="004459AA">
      <w:pPr>
        <w:pStyle w:val="N3"/>
      </w:pPr>
      <w:r w:rsidRPr="0082014B">
        <w:t>temporary</w:t>
      </w:r>
      <w:r w:rsidR="003D7F5E" w:rsidRPr="0082014B">
        <w:t xml:space="preserve"> </w:t>
      </w:r>
      <w:r w:rsidRPr="0082014B">
        <w:t>landing</w:t>
      </w:r>
      <w:r w:rsidR="003D7F5E" w:rsidRPr="0082014B">
        <w:t xml:space="preserve"> </w:t>
      </w:r>
      <w:r w:rsidRPr="0082014B">
        <w:t>places,</w:t>
      </w:r>
      <w:r w:rsidR="003D7F5E" w:rsidRPr="0082014B">
        <w:t xml:space="preserve"> </w:t>
      </w:r>
      <w:r w:rsidRPr="0082014B">
        <w:t>moorings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accommodating</w:t>
      </w:r>
      <w:r w:rsidR="003D7F5E" w:rsidRPr="0082014B">
        <w:t xml:space="preserve"> </w:t>
      </w:r>
      <w:r w:rsidRPr="0082014B">
        <w:t>vessels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and/or</w:t>
      </w:r>
      <w:r w:rsidR="003D7F5E" w:rsidRPr="0082014B">
        <w:t xml:space="preserve"> </w:t>
      </w:r>
      <w:r w:rsidRPr="0082014B">
        <w:t>maintenance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development;</w:t>
      </w:r>
    </w:p>
    <w:p w14:paraId="2265AE36" w14:textId="77777777" w:rsidR="004459AA" w:rsidRPr="0082014B" w:rsidRDefault="004459AA" w:rsidP="004459AA">
      <w:pPr>
        <w:pStyle w:val="N3"/>
      </w:pPr>
      <w:r w:rsidRPr="0082014B">
        <w:lastRenderedPageBreak/>
        <w:t>marking</w:t>
      </w:r>
      <w:r w:rsidR="003D7F5E" w:rsidRPr="0082014B">
        <w:t xml:space="preserve"> </w:t>
      </w:r>
      <w:r w:rsidRPr="0082014B">
        <w:t>buoys,</w:t>
      </w:r>
      <w:r w:rsidR="003D7F5E" w:rsidRPr="0082014B">
        <w:t xml:space="preserve"> </w:t>
      </w:r>
      <w:r w:rsidRPr="0082014B">
        <w:t>beacons,</w:t>
      </w:r>
      <w:r w:rsidR="003D7F5E" w:rsidRPr="0082014B">
        <w:t xml:space="preserve"> </w:t>
      </w:r>
      <w:r w:rsidRPr="0082014B">
        <w:t>fenders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navigational</w:t>
      </w:r>
      <w:r w:rsidR="003D7F5E" w:rsidRPr="0082014B">
        <w:t xml:space="preserve"> </w:t>
      </w:r>
      <w:r w:rsidRPr="0082014B">
        <w:t>warning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ship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works;</w:t>
      </w:r>
      <w:r w:rsidR="003D7F5E" w:rsidRPr="0082014B">
        <w:t xml:space="preserve"> </w:t>
      </w:r>
      <w:r w:rsidRPr="0082014B">
        <w:t>and</w:t>
      </w:r>
    </w:p>
    <w:p w14:paraId="31D9006B" w14:textId="77777777" w:rsidR="004459AA" w:rsidRPr="0082014B" w:rsidRDefault="004459AA" w:rsidP="004459AA">
      <w:pPr>
        <w:pStyle w:val="N3"/>
      </w:pPr>
      <w:r w:rsidRPr="0082014B">
        <w:t>temporary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benefit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structures</w:t>
      </w:r>
      <w:r w:rsidR="003D7F5E" w:rsidRPr="0082014B">
        <w:t xml:space="preserve"> </w:t>
      </w:r>
      <w:r w:rsidRPr="0082014B">
        <w:t>affected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development.</w:t>
      </w:r>
    </w:p>
    <w:p w14:paraId="6CF1E88D" w14:textId="77777777" w:rsidR="004459AA" w:rsidRPr="0082014B" w:rsidRDefault="004459AA" w:rsidP="004459AA">
      <w:pPr>
        <w:pStyle w:val="Part"/>
      </w:pPr>
      <w:bookmarkStart w:id="173" w:name="TOC14_04_2021_22_46_26_774"/>
      <w:bookmarkStart w:id="174" w:name="TOC28_04_2021_15_16_32_781"/>
      <w:bookmarkStart w:id="175" w:name="TOC02_07_2021_17_26_17_784"/>
      <w:bookmarkStart w:id="176" w:name="TOC02_07_2021_17_32_36_783"/>
      <w:bookmarkStart w:id="177" w:name="TOC08_07_2021_13_04_47_798"/>
      <w:bookmarkStart w:id="178" w:name="TOC12_07_2021_20_54_06_897"/>
      <w:bookmarkStart w:id="179" w:name="TOC12_07_2021_22_59_51_892"/>
      <w:bookmarkStart w:id="180" w:name="TOC28_03_2023_10_44_03_963"/>
      <w:bookmarkStart w:id="181" w:name="TOC28_03_2023_10_46_58_963"/>
      <w:bookmarkStart w:id="182" w:name="TOC28_03_2023_18_02_35_997"/>
      <w:bookmarkStart w:id="183" w:name="TOC10_05_2023_11_28_06_1008"/>
      <w:bookmarkStart w:id="184" w:name="TOC13_07_2023_10_36_15_1031"/>
      <w:bookmarkStart w:id="185" w:name="TOC13_07_2023_17_14_25_1015"/>
      <w:bookmarkStart w:id="186" w:name="TOC14_07_2023_13_01_36_1015"/>
      <w:bookmarkStart w:id="187" w:name="TOC27_07_2023_15_30_54_1017"/>
      <w:bookmarkStart w:id="188" w:name="TOC31_07_2023_17_34_59_1676"/>
      <w:bookmarkStart w:id="189" w:name="TOC01_08_2023_17_14_07_2930"/>
      <w:bookmarkStart w:id="190" w:name="TOC04_08_2023_17_18_27_2934"/>
      <w:bookmarkStart w:id="191" w:name="TOC07_08_2023_14_37_55_3156"/>
      <w:bookmarkStart w:id="192" w:name="TOC09_08_2023_09_45_55_3161"/>
      <w:bookmarkStart w:id="193" w:name="TOC12_03_2024_18_50_01_3167"/>
      <w:bookmarkStart w:id="194" w:name="TOC18_03_2024_16_33_11_3170"/>
      <w:bookmarkStart w:id="195" w:name="TOC19_03_2024_18_51_07_3171"/>
      <w:bookmarkStart w:id="196" w:name="TOC25_04_2024_11_51_53_3182"/>
      <w:bookmarkStart w:id="197" w:name="TOC25_04_2024_17_11_55_3182"/>
      <w:bookmarkStart w:id="198" w:name="TOC25_04_2024_17_16_30_3182"/>
      <w:bookmarkStart w:id="199" w:name="TOC03_06_2024_17_57_08_3185"/>
      <w:bookmarkStart w:id="200" w:name="TOC09_07_2024_17_58_06_3191"/>
      <w:bookmarkStart w:id="201" w:name="TOC31_07_2024_17_50_47_3194"/>
      <w:bookmarkStart w:id="202" w:name="TOC22_10_2024_16_45_16_3234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r w:rsidRPr="0082014B">
        <w:t>PART</w:t>
      </w:r>
      <w:r w:rsidR="003D7F5E" w:rsidRPr="0082014B">
        <w:t xml:space="preserve"> </w:t>
      </w:r>
      <w:fldSimple w:instr=" SEQ Part_ \* arabic ">
        <w:r w:rsidR="00FC33F4" w:rsidRPr="0082014B">
          <w:rPr>
            <w:noProof/>
          </w:rPr>
          <w:t>3</w:t>
        </w:r>
      </w:fldSimple>
    </w:p>
    <w:p w14:paraId="177367B4" w14:textId="77777777" w:rsidR="004459AA" w:rsidRPr="0082014B" w:rsidRDefault="004459AA" w:rsidP="004459AA">
      <w:pPr>
        <w:pStyle w:val="PartHead"/>
      </w:pPr>
      <w:r w:rsidRPr="0082014B">
        <w:t>REQUIREMENTS</w:t>
      </w:r>
    </w:p>
    <w:p w14:paraId="415E2F3F" w14:textId="77777777" w:rsidR="004459AA" w:rsidRPr="0082014B" w:rsidRDefault="004459AA" w:rsidP="004459AA">
      <w:pPr>
        <w:pStyle w:val="H1"/>
      </w:pPr>
      <w:r w:rsidRPr="0082014B">
        <w:t>Time</w:t>
      </w:r>
      <w:r w:rsidR="003D7F5E" w:rsidRPr="0082014B">
        <w:t xml:space="preserve"> </w:t>
      </w:r>
      <w:r w:rsidRPr="0082014B">
        <w:t>limits</w:t>
      </w:r>
    </w:p>
    <w:p w14:paraId="554748F8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no</w:t>
      </w:r>
      <w:r w:rsidR="003D7F5E" w:rsidRPr="0082014B">
        <w:t xml:space="preserve"> </w:t>
      </w:r>
      <w:r w:rsidR="004459AA" w:rsidRPr="0082014B">
        <w:t>later</w:t>
      </w:r>
      <w:r w:rsidR="003D7F5E" w:rsidRPr="0082014B">
        <w:t xml:space="preserve"> </w:t>
      </w:r>
      <w:r w:rsidR="004459AA" w:rsidRPr="0082014B">
        <w:t>than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expiration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seven</w:t>
      </w:r>
      <w:r w:rsidR="003D7F5E" w:rsidRPr="0082014B">
        <w:t xml:space="preserve"> </w:t>
      </w:r>
      <w:r w:rsidR="004459AA" w:rsidRPr="0082014B">
        <w:t>years</w:t>
      </w:r>
      <w:r w:rsidR="003D7F5E" w:rsidRPr="0082014B">
        <w:t xml:space="preserve"> </w:t>
      </w:r>
      <w:r w:rsidR="004459AA" w:rsidRPr="0082014B">
        <w:t>beginning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date</w:t>
      </w:r>
      <w:r w:rsidR="003D7F5E" w:rsidRPr="0082014B">
        <w:t xml:space="preserve"> </w:t>
      </w:r>
      <w:r w:rsidR="004459AA" w:rsidRPr="0082014B">
        <w:t>this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comes</w:t>
      </w:r>
      <w:r w:rsidR="003D7F5E" w:rsidRPr="0082014B">
        <w:t xml:space="preserve"> </w:t>
      </w:r>
      <w:r w:rsidR="004459AA" w:rsidRPr="0082014B">
        <w:t>into</w:t>
      </w:r>
      <w:r w:rsidR="003D7F5E" w:rsidRPr="0082014B">
        <w:t xml:space="preserve"> </w:t>
      </w:r>
      <w:r w:rsidR="004459AA" w:rsidRPr="0082014B">
        <w:t>force.</w:t>
      </w:r>
    </w:p>
    <w:p w14:paraId="2AC73E11" w14:textId="77777777" w:rsidR="004459AA" w:rsidRPr="0082014B" w:rsidRDefault="004459AA" w:rsidP="004459AA">
      <w:pPr>
        <w:pStyle w:val="H1"/>
      </w:pPr>
      <w:r w:rsidRPr="0082014B">
        <w:t>Detailed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parameters</w:t>
      </w:r>
    </w:p>
    <w:p w14:paraId="38A4E233" w14:textId="77777777" w:rsidR="004459AA" w:rsidRPr="0082014B" w:rsidRDefault="004F0230" w:rsidP="004F0230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total</w:t>
      </w:r>
      <w:r w:rsidR="003D7F5E" w:rsidRPr="0082014B">
        <w:t xml:space="preserve"> </w:t>
      </w:r>
      <w:r w:rsidR="004459AA" w:rsidRPr="0082014B">
        <w:t>number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wind</w:t>
      </w:r>
      <w:r w:rsidR="003D7F5E" w:rsidRPr="0082014B">
        <w:t xml:space="preserve"> </w:t>
      </w:r>
      <w:r w:rsidR="004459AA" w:rsidRPr="0082014B">
        <w:t>turbine</w:t>
      </w:r>
      <w:r w:rsidR="003D7F5E" w:rsidRPr="0082014B">
        <w:t xml:space="preserve"> </w:t>
      </w:r>
      <w:r w:rsidR="004459AA" w:rsidRPr="0082014B">
        <w:t>generators</w:t>
      </w:r>
      <w:r w:rsidR="003D7F5E" w:rsidRPr="0082014B">
        <w:t xml:space="preserve"> </w:t>
      </w:r>
      <w:r w:rsidR="004459AA" w:rsidRPr="0082014B">
        <w:t>comprised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no</w:t>
      </w:r>
      <w:r w:rsidR="003D7F5E" w:rsidRPr="0082014B">
        <w:t xml:space="preserve"> </w:t>
      </w:r>
      <w:r w:rsidR="004459AA" w:rsidRPr="0082014B">
        <w:t>more</w:t>
      </w:r>
      <w:r w:rsidR="003D7F5E" w:rsidRPr="0082014B">
        <w:t xml:space="preserve"> </w:t>
      </w:r>
      <w:r w:rsidR="004459AA" w:rsidRPr="0082014B">
        <w:t>than</w:t>
      </w:r>
      <w:r w:rsidR="003D7F5E" w:rsidRPr="0082014B">
        <w:t xml:space="preserve"> </w:t>
      </w:r>
      <w:r w:rsidR="004459AA" w:rsidRPr="0082014B">
        <w:t>90</w:t>
      </w:r>
      <w:r w:rsidR="003D7F5E" w:rsidRPr="0082014B">
        <w:t xml:space="preserve"> </w:t>
      </w:r>
      <w:r w:rsidR="004459AA" w:rsidRPr="0082014B">
        <w:t>having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total</w:t>
      </w:r>
      <w:r w:rsidR="003D7F5E" w:rsidRPr="0082014B">
        <w:t xml:space="preserve"> </w:t>
      </w:r>
      <w:r w:rsidR="004459AA" w:rsidRPr="0082014B">
        <w:t>rotor</w:t>
      </w:r>
      <w:r w:rsidR="003D7F5E" w:rsidRPr="0082014B">
        <w:t xml:space="preserve"> </w:t>
      </w:r>
      <w:r w:rsidR="004459AA" w:rsidRPr="0082014B">
        <w:t>swept</w:t>
      </w:r>
      <w:r w:rsidR="003D7F5E" w:rsidRPr="0082014B">
        <w:t xml:space="preserve"> </w:t>
      </w:r>
      <w:r w:rsidR="004459AA" w:rsidRPr="0082014B">
        <w:t>area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no</w:t>
      </w:r>
      <w:r w:rsidR="003D7F5E" w:rsidRPr="0082014B">
        <w:t xml:space="preserve"> </w:t>
      </w:r>
      <w:r w:rsidR="004459AA" w:rsidRPr="0082014B">
        <w:t>more</w:t>
      </w:r>
      <w:r w:rsidR="003D7F5E" w:rsidRPr="0082014B">
        <w:t xml:space="preserve"> </w:t>
      </w:r>
      <w:r w:rsidR="004459AA" w:rsidRPr="0082014B">
        <w:t>than</w:t>
      </w:r>
      <w:r w:rsidR="003D7F5E" w:rsidRPr="0082014B">
        <w:t xml:space="preserve"> </w:t>
      </w:r>
      <w:r w:rsidR="004459AA" w:rsidRPr="0082014B">
        <w:t>4.45</w:t>
      </w:r>
      <w:r w:rsidR="003D7F5E" w:rsidRPr="0082014B">
        <w:t xml:space="preserve"> </w:t>
      </w:r>
      <w:r w:rsidR="004459AA" w:rsidRPr="0082014B">
        <w:t>square</w:t>
      </w:r>
      <w:r w:rsidR="003D7F5E" w:rsidRPr="0082014B">
        <w:t xml:space="preserve"> </w:t>
      </w:r>
      <w:r w:rsidR="004459AA" w:rsidRPr="0082014B">
        <w:t>kilometres.</w:t>
      </w:r>
    </w:p>
    <w:p w14:paraId="28869812" w14:textId="77777777" w:rsidR="004459AA" w:rsidRPr="0082014B" w:rsidRDefault="004459AA" w:rsidP="004459AA">
      <w:pPr>
        <w:pStyle w:val="N2"/>
      </w:pPr>
      <w:r w:rsidRPr="0082014B">
        <w:t>Subject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(3),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have—</w:t>
      </w:r>
    </w:p>
    <w:p w14:paraId="4E84A056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325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when</w:t>
      </w:r>
      <w:r w:rsidR="003D7F5E" w:rsidRPr="0082014B">
        <w:t xml:space="preserve"> </w:t>
      </w:r>
      <w:r w:rsidRPr="0082014B">
        <w:t>measured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LAT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tip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vertical</w:t>
      </w:r>
      <w:r w:rsidR="003D7F5E" w:rsidRPr="0082014B">
        <w:t xml:space="preserve"> </w:t>
      </w:r>
      <w:r w:rsidRPr="0082014B">
        <w:t>blade;</w:t>
      </w:r>
    </w:p>
    <w:p w14:paraId="5107ED1D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rotor</w:t>
      </w:r>
      <w:r w:rsidR="003D7F5E" w:rsidRPr="0082014B">
        <w:t xml:space="preserve"> </w:t>
      </w:r>
      <w:r w:rsidRPr="0082014B">
        <w:t>diameter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295</w:t>
      </w:r>
      <w:r w:rsidR="003D7F5E" w:rsidRPr="0082014B">
        <w:t xml:space="preserve"> </w:t>
      </w:r>
      <w:r w:rsidRPr="0082014B">
        <w:t>metres;</w:t>
      </w:r>
    </w:p>
    <w:p w14:paraId="382064A0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distance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less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22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MHWS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lowest</w:t>
      </w:r>
      <w:r w:rsidR="003D7F5E" w:rsidRPr="0082014B">
        <w:t xml:space="preserve"> </w:t>
      </w:r>
      <w:r w:rsidRPr="0082014B">
        <w:t>point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rotating</w:t>
      </w:r>
      <w:r w:rsidR="003D7F5E" w:rsidRPr="0082014B">
        <w:t xml:space="preserve"> </w:t>
      </w:r>
      <w:r w:rsidRPr="0082014B">
        <w:t>blade;</w:t>
      </w:r>
      <w:r w:rsidR="003D7F5E" w:rsidRPr="0082014B">
        <w:t xml:space="preserve"> </w:t>
      </w:r>
      <w:r w:rsidRPr="0082014B">
        <w:t>or</w:t>
      </w:r>
    </w:p>
    <w:p w14:paraId="4DC127F7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distance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less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830m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nearest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all</w:t>
      </w:r>
      <w:r w:rsidR="003D7F5E" w:rsidRPr="0082014B">
        <w:t xml:space="preserve"> </w:t>
      </w:r>
      <w:r w:rsidRPr="0082014B">
        <w:t>directions,</w:t>
      </w:r>
    </w:p>
    <w:p w14:paraId="06270068" w14:textId="77777777" w:rsidR="004459AA" w:rsidRPr="0082014B" w:rsidRDefault="004459AA" w:rsidP="004459AA">
      <w:pPr>
        <w:pStyle w:val="T1"/>
      </w:pP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comprise</w:t>
      </w:r>
      <w:r w:rsidR="003D7F5E" w:rsidRPr="0082014B">
        <w:t xml:space="preserve"> </w:t>
      </w:r>
      <w:r w:rsidRPr="0082014B">
        <w:t>turbines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uniform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rotor</w:t>
      </w:r>
      <w:r w:rsidR="003D7F5E" w:rsidRPr="0082014B">
        <w:t xml:space="preserve"> </w:t>
      </w:r>
      <w:r w:rsidRPr="0082014B">
        <w:t>diameter.</w:t>
      </w:r>
    </w:p>
    <w:p w14:paraId="214748CF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reference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(2)(d)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location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reference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centre</w:t>
      </w:r>
      <w:r w:rsidR="003D7F5E" w:rsidRPr="0082014B">
        <w:t xml:space="preserve"> </w:t>
      </w:r>
      <w:r w:rsidRPr="0082014B">
        <w:t>point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generator.</w:t>
      </w:r>
    </w:p>
    <w:p w14:paraId="46C0FB6D" w14:textId="77777777" w:rsidR="004459AA" w:rsidRPr="0082014B" w:rsidRDefault="004459AA" w:rsidP="004459AA">
      <w:pPr>
        <w:pStyle w:val="N2"/>
      </w:pP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structures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options:</w:t>
      </w:r>
      <w:r w:rsidR="003D7F5E" w:rsidRPr="0082014B">
        <w:t xml:space="preserve"> </w:t>
      </w:r>
      <w:r w:rsidRPr="0082014B">
        <w:t>monopile</w:t>
      </w:r>
      <w:r w:rsidR="003D7F5E" w:rsidRPr="0082014B">
        <w:t xml:space="preserve"> </w:t>
      </w:r>
      <w:r w:rsidRPr="0082014B">
        <w:t>foundation,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multileg</w:t>
      </w:r>
      <w:r w:rsidR="003D7F5E" w:rsidRPr="0082014B">
        <w:t xml:space="preserve"> </w:t>
      </w:r>
      <w:r w:rsidRPr="0082014B">
        <w:t>foundation.</w:t>
      </w:r>
    </w:p>
    <w:p w14:paraId="747A5059" w14:textId="77777777" w:rsidR="004459AA" w:rsidRPr="0082014B" w:rsidRDefault="004459AA" w:rsidP="004459AA">
      <w:pPr>
        <w:pStyle w:val="N2"/>
      </w:pP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generator—</w:t>
      </w:r>
    </w:p>
    <w:p w14:paraId="136958AD" w14:textId="77777777" w:rsidR="004459AA" w:rsidRPr="0082014B" w:rsidRDefault="004459AA" w:rsidP="004459AA">
      <w:pPr>
        <w:pStyle w:val="N3"/>
      </w:pPr>
      <w:r w:rsidRPr="0082014B">
        <w:t>multileg</w:t>
      </w:r>
      <w:r w:rsidR="003D7F5E" w:rsidRPr="0082014B">
        <w:t xml:space="preserve"> </w:t>
      </w:r>
      <w:r w:rsidRPr="0082014B">
        <w:t>foundations</w:t>
      </w:r>
      <w:r w:rsidR="003D7F5E" w:rsidRPr="0082014B">
        <w:t xml:space="preserve"> </w:t>
      </w:r>
      <w:r w:rsidRPr="0082014B">
        <w:t>employing</w:t>
      </w:r>
      <w:r w:rsidR="003D7F5E" w:rsidRPr="0082014B">
        <w:t xml:space="preserve"> </w:t>
      </w:r>
      <w:r w:rsidRPr="0082014B">
        <w:t>pin</w:t>
      </w:r>
      <w:r w:rsidR="003D7F5E" w:rsidRPr="0082014B">
        <w:t xml:space="preserve"> </w:t>
      </w:r>
      <w:r w:rsidRPr="0082014B">
        <w:t>piles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have—</w:t>
      </w:r>
    </w:p>
    <w:p w14:paraId="4B7B9F84" w14:textId="77777777" w:rsidR="004459AA" w:rsidRPr="0082014B" w:rsidRDefault="004459AA" w:rsidP="004459AA">
      <w:pPr>
        <w:pStyle w:val="N4"/>
      </w:pP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legs</w:t>
      </w:r>
      <w:r w:rsidR="003D7F5E" w:rsidRPr="0082014B">
        <w:t xml:space="preserve"> </w:t>
      </w:r>
      <w:r w:rsidRPr="0082014B">
        <w:t>per</w:t>
      </w:r>
      <w:r w:rsidR="003D7F5E" w:rsidRPr="0082014B">
        <w:t xml:space="preserve"> </w:t>
      </w:r>
      <w:r w:rsidRPr="0082014B">
        <w:t>foundation;</w:t>
      </w:r>
    </w:p>
    <w:p w14:paraId="60A36D68" w14:textId="77777777" w:rsidR="004459AA" w:rsidRPr="0082014B" w:rsidRDefault="004459AA" w:rsidP="004459AA">
      <w:pPr>
        <w:pStyle w:val="N4"/>
      </w:pP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pin</w:t>
      </w:r>
      <w:r w:rsidR="003D7F5E" w:rsidRPr="0082014B">
        <w:t xml:space="preserve"> </w:t>
      </w:r>
      <w:r w:rsidRPr="0082014B">
        <w:t>piles</w:t>
      </w:r>
      <w:r w:rsidR="003D7F5E" w:rsidRPr="0082014B">
        <w:t xml:space="preserve"> </w:t>
      </w:r>
      <w:r w:rsidRPr="0082014B">
        <w:t>per</w:t>
      </w:r>
      <w:r w:rsidR="003D7F5E" w:rsidRPr="0082014B">
        <w:t xml:space="preserve"> </w:t>
      </w:r>
      <w:r w:rsidRPr="0082014B">
        <w:t>foundation;</w:t>
      </w:r>
      <w:r w:rsidR="003D7F5E" w:rsidRPr="0082014B">
        <w:t xml:space="preserve"> </w:t>
      </w:r>
      <w:r w:rsidRPr="0082014B">
        <w:t>and</w:t>
      </w:r>
    </w:p>
    <w:p w14:paraId="78A9228B" w14:textId="77777777" w:rsidR="004459AA" w:rsidRPr="0082014B" w:rsidRDefault="004459AA" w:rsidP="004459AA">
      <w:pPr>
        <w:pStyle w:val="N4"/>
      </w:pPr>
      <w:r w:rsidRPr="0082014B">
        <w:t>a</w:t>
      </w:r>
      <w:r w:rsidR="003D7F5E" w:rsidRPr="0082014B">
        <w:t xml:space="preserve"> </w:t>
      </w:r>
      <w:r w:rsidRPr="0082014B">
        <w:t>pin</w:t>
      </w:r>
      <w:r w:rsidR="003D7F5E" w:rsidRPr="0082014B">
        <w:t xml:space="preserve"> </w:t>
      </w:r>
      <w:r w:rsidRPr="0082014B">
        <w:t>pile</w:t>
      </w:r>
      <w:r w:rsidR="003D7F5E" w:rsidRPr="0082014B">
        <w:t xml:space="preserve"> </w:t>
      </w:r>
      <w:r w:rsidRPr="0082014B">
        <w:t>diameter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greater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4.5</w:t>
      </w:r>
      <w:r w:rsidR="003D7F5E" w:rsidRPr="0082014B">
        <w:t xml:space="preserve"> </w:t>
      </w:r>
      <w:r w:rsidRPr="0082014B">
        <w:t>metres;</w:t>
      </w:r>
    </w:p>
    <w:p w14:paraId="0B9F20B1" w14:textId="77777777" w:rsidR="004459AA" w:rsidRPr="0082014B" w:rsidRDefault="004459AA" w:rsidP="004459AA">
      <w:pPr>
        <w:pStyle w:val="N3"/>
      </w:pPr>
      <w:r w:rsidRPr="0082014B">
        <w:t>multileg</w:t>
      </w:r>
      <w:r w:rsidR="003D7F5E" w:rsidRPr="0082014B">
        <w:t xml:space="preserve"> </w:t>
      </w:r>
      <w:r w:rsidRPr="0082014B">
        <w:t>foundations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suction</w:t>
      </w:r>
      <w:r w:rsidR="003D7F5E" w:rsidRPr="0082014B">
        <w:t xml:space="preserve"> </w:t>
      </w:r>
      <w:r w:rsidRPr="0082014B">
        <w:t>bucket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have—</w:t>
      </w:r>
    </w:p>
    <w:p w14:paraId="72B5D2E1" w14:textId="77777777" w:rsidR="004459AA" w:rsidRPr="0082014B" w:rsidRDefault="004459AA" w:rsidP="004459AA">
      <w:pPr>
        <w:pStyle w:val="N4"/>
      </w:pP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legs</w:t>
      </w:r>
      <w:r w:rsidR="003D7F5E" w:rsidRPr="0082014B">
        <w:t xml:space="preserve"> </w:t>
      </w:r>
      <w:r w:rsidRPr="0082014B">
        <w:t>per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generator;</w:t>
      </w:r>
    </w:p>
    <w:p w14:paraId="446804DD" w14:textId="77777777" w:rsidR="004459AA" w:rsidRPr="0082014B" w:rsidRDefault="004459AA" w:rsidP="004459AA">
      <w:pPr>
        <w:pStyle w:val="N4"/>
      </w:pPr>
      <w:r w:rsidRPr="0082014B">
        <w:t>a</w:t>
      </w:r>
      <w:r w:rsidR="003D7F5E" w:rsidRPr="0082014B">
        <w:t xml:space="preserve"> </w:t>
      </w:r>
      <w:r w:rsidRPr="0082014B">
        <w:t>suction</w:t>
      </w:r>
      <w:r w:rsidR="003D7F5E" w:rsidRPr="0082014B">
        <w:t xml:space="preserve"> </w:t>
      </w:r>
      <w:r w:rsidRPr="0082014B">
        <w:t>bucket</w:t>
      </w:r>
      <w:r w:rsidR="003D7F5E" w:rsidRPr="0082014B">
        <w:t xml:space="preserve"> </w:t>
      </w:r>
      <w:r w:rsidRPr="0082014B">
        <w:t>diameter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15</w:t>
      </w:r>
      <w:r w:rsidR="003D7F5E" w:rsidRPr="0082014B">
        <w:t xml:space="preserve"> </w:t>
      </w:r>
      <w:r w:rsidRPr="0082014B">
        <w:t>metres;</w:t>
      </w:r>
      <w:r w:rsidR="003D7F5E" w:rsidRPr="0082014B">
        <w:t xml:space="preserve"> </w:t>
      </w:r>
      <w:r w:rsidRPr="0082014B">
        <w:t>and</w:t>
      </w:r>
    </w:p>
    <w:p w14:paraId="658F6754" w14:textId="77777777" w:rsidR="004459AA" w:rsidRPr="0082014B" w:rsidRDefault="004459AA" w:rsidP="004459AA">
      <w:pPr>
        <w:pStyle w:val="N4"/>
      </w:pPr>
      <w:r w:rsidRPr="0082014B">
        <w:t>a</w:t>
      </w:r>
      <w:r w:rsidR="003D7F5E" w:rsidRPr="0082014B">
        <w:t xml:space="preserve"> </w:t>
      </w:r>
      <w:r w:rsidRPr="0082014B">
        <w:t>suction</w:t>
      </w:r>
      <w:r w:rsidR="003D7F5E" w:rsidRPr="0082014B">
        <w:t xml:space="preserve"> </w:t>
      </w:r>
      <w:r w:rsidRPr="0082014B">
        <w:t>bucket</w:t>
      </w:r>
      <w:r w:rsidR="003D7F5E" w:rsidRPr="0082014B">
        <w:t xml:space="preserve"> </w:t>
      </w:r>
      <w:r w:rsidRPr="0082014B">
        <w:t>penetration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25</w:t>
      </w:r>
      <w:r w:rsidR="003D7F5E" w:rsidRPr="0082014B">
        <w:t xml:space="preserve"> </w:t>
      </w:r>
      <w:r w:rsidRPr="0082014B">
        <w:t>metres;</w:t>
      </w:r>
      <w:r w:rsidR="003D7F5E" w:rsidRPr="0082014B">
        <w:t xml:space="preserve"> </w:t>
      </w:r>
      <w:r w:rsidRPr="0082014B">
        <w:t>and</w:t>
      </w:r>
    </w:p>
    <w:p w14:paraId="497BE193" w14:textId="77777777" w:rsidR="004459AA" w:rsidRPr="0082014B" w:rsidRDefault="004459AA" w:rsidP="004459AA">
      <w:pPr>
        <w:pStyle w:val="N3"/>
      </w:pPr>
      <w:r w:rsidRPr="0082014B">
        <w:t>monopile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diameter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greater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13.5</w:t>
      </w:r>
      <w:r w:rsidR="003D7F5E" w:rsidRPr="0082014B">
        <w:t xml:space="preserve"> </w:t>
      </w:r>
      <w:r w:rsidRPr="0082014B">
        <w:t>metres.</w:t>
      </w:r>
    </w:p>
    <w:p w14:paraId="308998FF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volume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scour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No.1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1,215,000</w:t>
      </w:r>
      <w:r w:rsidR="003D7F5E" w:rsidRPr="0082014B">
        <w:t xml:space="preserve"> </w:t>
      </w:r>
      <w:r w:rsidRPr="0082014B">
        <w:t>cubic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footprint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405,000</w:t>
      </w:r>
      <w:r w:rsidR="003D7F5E" w:rsidRPr="0082014B">
        <w:t xml:space="preserve"> </w:t>
      </w:r>
      <w:r w:rsidRPr="0082014B">
        <w:t>square</w:t>
      </w:r>
      <w:r w:rsidR="003D7F5E" w:rsidRPr="0082014B">
        <w:t xml:space="preserve"> </w:t>
      </w:r>
      <w:r w:rsidRPr="0082014B">
        <w:t>metres.</w:t>
      </w:r>
    </w:p>
    <w:p w14:paraId="29BF4B40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There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no</w:t>
      </w:r>
      <w:r w:rsidR="003D7F5E" w:rsidRPr="0082014B">
        <w:t xml:space="preserve"> </w:t>
      </w:r>
      <w:r w:rsidR="004459AA" w:rsidRPr="0082014B">
        <w:t>more</w:t>
      </w:r>
      <w:r w:rsidR="003D7F5E" w:rsidRPr="0082014B">
        <w:t xml:space="preserve"> </w:t>
      </w:r>
      <w:r w:rsidR="004459AA" w:rsidRPr="0082014B">
        <w:t>than</w:t>
      </w:r>
      <w:r w:rsidR="003D7F5E" w:rsidRPr="0082014B">
        <w:t xml:space="preserve"> </w:t>
      </w:r>
      <w:r w:rsidR="004459AA" w:rsidRPr="0082014B">
        <w:t>3</w:t>
      </w:r>
      <w:r w:rsidR="003D7F5E" w:rsidRPr="0082014B">
        <w:t xml:space="preserve"> </w:t>
      </w:r>
      <w:r w:rsidR="004459AA" w:rsidRPr="0082014B">
        <w:t>offshore</w:t>
      </w:r>
      <w:r w:rsidR="003D7F5E" w:rsidRPr="0082014B">
        <w:t xml:space="preserve"> </w:t>
      </w:r>
      <w:r w:rsidR="004459AA" w:rsidRPr="0082014B">
        <w:t>substations.</w:t>
      </w:r>
    </w:p>
    <w:p w14:paraId="2AB69D35" w14:textId="77777777" w:rsidR="004459AA" w:rsidRPr="0082014B" w:rsidRDefault="004459AA" w:rsidP="004459AA">
      <w:pPr>
        <w:pStyle w:val="N2"/>
      </w:pPr>
      <w:r w:rsidRPr="0082014B">
        <w:lastRenderedPageBreak/>
        <w:t>The</w:t>
      </w:r>
      <w:r w:rsidR="003D7F5E" w:rsidRPr="0082014B">
        <w:t xml:space="preserve"> </w:t>
      </w:r>
      <w:r w:rsidRPr="0082014B">
        <w:t>dimensions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than—</w:t>
      </w:r>
    </w:p>
    <w:p w14:paraId="3AB9D49E" w14:textId="77777777" w:rsidR="004459AA" w:rsidRPr="0082014B" w:rsidRDefault="004459AA" w:rsidP="004459AA">
      <w:pPr>
        <w:pStyle w:val="N3"/>
      </w:pPr>
      <w:r w:rsidRPr="0082014B">
        <w:t>65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when</w:t>
      </w:r>
      <w:r w:rsidR="003D7F5E" w:rsidRPr="0082014B">
        <w:t xml:space="preserve"> </w:t>
      </w:r>
      <w:r w:rsidRPr="0082014B">
        <w:t>measured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LAT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115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lightning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ancillary</w:t>
      </w:r>
      <w:r w:rsidR="003D7F5E" w:rsidRPr="0082014B">
        <w:t xml:space="preserve"> </w:t>
      </w:r>
      <w:r w:rsidRPr="0082014B">
        <w:t>structures;</w:t>
      </w:r>
    </w:p>
    <w:p w14:paraId="061E8D7D" w14:textId="77777777" w:rsidR="004459AA" w:rsidRPr="0082014B" w:rsidRDefault="004459AA" w:rsidP="004459AA">
      <w:pPr>
        <w:pStyle w:val="N3"/>
      </w:pPr>
      <w:r w:rsidRPr="0082014B">
        <w:t>80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length;</w:t>
      </w:r>
      <w:r w:rsidR="003D7F5E" w:rsidRPr="0082014B">
        <w:t xml:space="preserve"> </w:t>
      </w:r>
      <w:r w:rsidRPr="0082014B">
        <w:t>and</w:t>
      </w:r>
    </w:p>
    <w:p w14:paraId="5D26B0F3" w14:textId="77777777" w:rsidR="004459AA" w:rsidRPr="0082014B" w:rsidRDefault="004459AA" w:rsidP="004459AA">
      <w:pPr>
        <w:pStyle w:val="N3"/>
      </w:pPr>
      <w:r w:rsidRPr="0082014B">
        <w:t>50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width.</w:t>
      </w:r>
    </w:p>
    <w:p w14:paraId="305F517D" w14:textId="77777777" w:rsidR="004459AA" w:rsidRPr="0082014B" w:rsidRDefault="004459AA" w:rsidP="004459AA">
      <w:pPr>
        <w:pStyle w:val="N2"/>
      </w:pPr>
      <w:r w:rsidRPr="0082014B">
        <w:t>There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offshore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located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500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array</w:t>
      </w:r>
      <w:r w:rsidR="003D7F5E" w:rsidRPr="0082014B">
        <w:t xml:space="preserve"> </w:t>
      </w:r>
      <w:r w:rsidRPr="0082014B">
        <w:t>periphery.</w:t>
      </w:r>
    </w:p>
    <w:p w14:paraId="53C601E0" w14:textId="77777777" w:rsidR="004459AA" w:rsidRPr="0082014B" w:rsidRDefault="004459AA" w:rsidP="004459AA">
      <w:pPr>
        <w:pStyle w:val="N2"/>
      </w:pPr>
      <w:r w:rsidRPr="0082014B">
        <w:t>Offshore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structures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comprise</w:t>
      </w:r>
      <w:r w:rsidR="003D7F5E" w:rsidRPr="0082014B">
        <w:t xml:space="preserve"> </w:t>
      </w:r>
      <w:r w:rsidRPr="0082014B">
        <w:t>either</w:t>
      </w:r>
      <w:r w:rsidR="003D7F5E" w:rsidRPr="0082014B">
        <w:t xml:space="preserve"> </w:t>
      </w:r>
      <w:r w:rsidRPr="0082014B">
        <w:t>monopile</w:t>
      </w:r>
      <w:r w:rsidR="003D7F5E" w:rsidRPr="0082014B">
        <w:t xml:space="preserve"> </w:t>
      </w:r>
      <w:r w:rsidRPr="0082014B">
        <w:t>foundations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multileg</w:t>
      </w:r>
      <w:r w:rsidR="003D7F5E" w:rsidRPr="0082014B">
        <w:t xml:space="preserve"> </w:t>
      </w:r>
      <w:r w:rsidRPr="0082014B">
        <w:t>foundations.</w:t>
      </w:r>
    </w:p>
    <w:p w14:paraId="6E42C391" w14:textId="77777777" w:rsidR="004459AA" w:rsidRPr="0082014B" w:rsidRDefault="004459AA" w:rsidP="004459AA">
      <w:pPr>
        <w:pStyle w:val="N2"/>
      </w:pPr>
      <w:r w:rsidRPr="0082014B">
        <w:t>Offshore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installations</w:t>
      </w:r>
      <w:r w:rsidR="003D7F5E" w:rsidRPr="0082014B">
        <w:t xml:space="preserve"> </w:t>
      </w:r>
      <w:r w:rsidRPr="0082014B">
        <w:t>with—</w:t>
      </w:r>
    </w:p>
    <w:p w14:paraId="12557FAC" w14:textId="77777777" w:rsidR="004459AA" w:rsidRPr="0082014B" w:rsidRDefault="004459AA" w:rsidP="004459AA">
      <w:pPr>
        <w:pStyle w:val="N3"/>
      </w:pPr>
      <w:r w:rsidRPr="0082014B">
        <w:t>multileg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employing</w:t>
      </w:r>
      <w:r w:rsidR="003D7F5E" w:rsidRPr="0082014B">
        <w:t xml:space="preserve"> </w:t>
      </w:r>
      <w:r w:rsidRPr="0082014B">
        <w:t>pin</w:t>
      </w:r>
      <w:r w:rsidR="003D7F5E" w:rsidRPr="0082014B">
        <w:t xml:space="preserve"> </w:t>
      </w:r>
      <w:r w:rsidRPr="0082014B">
        <w:t>piles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have—</w:t>
      </w:r>
    </w:p>
    <w:p w14:paraId="750FB5D5" w14:textId="77777777" w:rsidR="004459AA" w:rsidRPr="0082014B" w:rsidRDefault="004459AA" w:rsidP="004459AA">
      <w:pPr>
        <w:pStyle w:val="N4"/>
      </w:pP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legs</w:t>
      </w:r>
      <w:r w:rsidR="003D7F5E" w:rsidRPr="0082014B">
        <w:t xml:space="preserve"> </w:t>
      </w:r>
      <w:r w:rsidRPr="0082014B">
        <w:t>per</w:t>
      </w:r>
      <w:r w:rsidR="003D7F5E" w:rsidRPr="0082014B">
        <w:t xml:space="preserve"> </w:t>
      </w:r>
      <w:r w:rsidRPr="0082014B">
        <w:t>foundation;</w:t>
      </w:r>
    </w:p>
    <w:p w14:paraId="76BFB01A" w14:textId="77777777" w:rsidR="004459AA" w:rsidRPr="0082014B" w:rsidRDefault="004459AA" w:rsidP="004459AA">
      <w:pPr>
        <w:pStyle w:val="N4"/>
      </w:pP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12</w:t>
      </w:r>
      <w:r w:rsidR="003D7F5E" w:rsidRPr="0082014B">
        <w:t xml:space="preserve"> </w:t>
      </w:r>
      <w:r w:rsidRPr="0082014B">
        <w:t>pin</w:t>
      </w:r>
      <w:r w:rsidR="003D7F5E" w:rsidRPr="0082014B">
        <w:t xml:space="preserve"> </w:t>
      </w:r>
      <w:r w:rsidRPr="0082014B">
        <w:t>piles</w:t>
      </w:r>
      <w:r w:rsidR="003D7F5E" w:rsidRPr="0082014B">
        <w:t xml:space="preserve"> </w:t>
      </w:r>
      <w:r w:rsidRPr="0082014B">
        <w:t>per</w:t>
      </w:r>
      <w:r w:rsidR="003D7F5E" w:rsidRPr="0082014B">
        <w:t xml:space="preserve"> </w:t>
      </w:r>
      <w:r w:rsidRPr="0082014B">
        <w:t>foundation;</w:t>
      </w:r>
      <w:r w:rsidR="003D7F5E" w:rsidRPr="0082014B">
        <w:t xml:space="preserve"> </w:t>
      </w:r>
      <w:r w:rsidRPr="0082014B">
        <w:t>and</w:t>
      </w:r>
    </w:p>
    <w:p w14:paraId="32D3BBE0" w14:textId="77777777" w:rsidR="004459AA" w:rsidRPr="0082014B" w:rsidRDefault="004459AA" w:rsidP="004459AA">
      <w:pPr>
        <w:pStyle w:val="N4"/>
      </w:pPr>
      <w:r w:rsidRPr="0082014B">
        <w:t>a</w:t>
      </w:r>
      <w:r w:rsidR="003D7F5E" w:rsidRPr="0082014B">
        <w:t xml:space="preserve"> </w:t>
      </w:r>
      <w:r w:rsidRPr="0082014B">
        <w:t>pin</w:t>
      </w:r>
      <w:r w:rsidR="003D7F5E" w:rsidRPr="0082014B">
        <w:t xml:space="preserve"> </w:t>
      </w:r>
      <w:r w:rsidRPr="0082014B">
        <w:t>pile</w:t>
      </w:r>
      <w:r w:rsidR="003D7F5E" w:rsidRPr="0082014B">
        <w:t xml:space="preserve"> </w:t>
      </w:r>
      <w:r w:rsidRPr="0082014B">
        <w:t>diameter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greater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4.5</w:t>
      </w:r>
      <w:r w:rsidR="003D7F5E" w:rsidRPr="0082014B">
        <w:t xml:space="preserve"> </w:t>
      </w:r>
      <w:r w:rsidRPr="0082014B">
        <w:t>metres;</w:t>
      </w:r>
      <w:r w:rsidR="003D7F5E" w:rsidRPr="0082014B">
        <w:t xml:space="preserve"> </w:t>
      </w:r>
      <w:r w:rsidRPr="0082014B">
        <w:t>and</w:t>
      </w:r>
    </w:p>
    <w:p w14:paraId="7FDB3F89" w14:textId="77777777" w:rsidR="004459AA" w:rsidRPr="0082014B" w:rsidRDefault="004459AA" w:rsidP="004459AA">
      <w:pPr>
        <w:pStyle w:val="N3"/>
      </w:pPr>
      <w:r w:rsidRPr="0082014B">
        <w:t>monopile</w:t>
      </w:r>
      <w:r w:rsidR="003D7F5E" w:rsidRPr="0082014B">
        <w:t xml:space="preserve"> </w:t>
      </w:r>
      <w:r w:rsidRPr="0082014B">
        <w:t>foundation</w:t>
      </w:r>
      <w:r w:rsidR="003D7F5E" w:rsidRPr="0082014B">
        <w:t xml:space="preserve"> </w:t>
      </w:r>
      <w:r w:rsidRPr="0082014B">
        <w:t>forming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diameter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greater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13.5</w:t>
      </w:r>
      <w:r w:rsidR="003D7F5E" w:rsidRPr="0082014B">
        <w:t xml:space="preserve"> </w:t>
      </w:r>
      <w:r w:rsidRPr="0082014B">
        <w:t>metres.</w:t>
      </w:r>
    </w:p>
    <w:p w14:paraId="19216FB2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The</w:t>
      </w:r>
      <w:r w:rsidRPr="0082014B">
        <w:t xml:space="preserve"> </w:t>
      </w:r>
      <w:r w:rsidR="004459AA" w:rsidRPr="0082014B">
        <w:t>total</w:t>
      </w:r>
      <w:r w:rsidRPr="0082014B">
        <w:t xml:space="preserve"> </w:t>
      </w:r>
      <w:r w:rsidR="004459AA" w:rsidRPr="0082014B">
        <w:t>volume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scour</w:t>
      </w:r>
      <w:r w:rsidRPr="0082014B">
        <w:t xml:space="preserve"> </w:t>
      </w:r>
      <w:r w:rsidR="004459AA" w:rsidRPr="0082014B">
        <w:t>protection</w:t>
      </w:r>
      <w:r w:rsidRPr="0082014B">
        <w:t xml:space="preserve"> </w:t>
      </w:r>
      <w:r w:rsidR="004459AA" w:rsidRPr="0082014B">
        <w:t>comprising</w:t>
      </w:r>
      <w:r w:rsidRPr="0082014B">
        <w:t xml:space="preserve"> </w:t>
      </w:r>
      <w:r w:rsidR="004459AA" w:rsidRPr="0082014B">
        <w:t>development</w:t>
      </w:r>
      <w:r w:rsidRPr="0082014B">
        <w:t xml:space="preserve"> </w:t>
      </w:r>
      <w:r w:rsidR="004459AA" w:rsidRPr="0082014B">
        <w:t>associated</w:t>
      </w:r>
      <w:r w:rsidRPr="0082014B">
        <w:t xml:space="preserve"> </w:t>
      </w:r>
      <w:r w:rsidR="004459AA" w:rsidRPr="0082014B">
        <w:t>with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substations</w:t>
      </w:r>
      <w:r w:rsidRPr="0082014B">
        <w:t xml:space="preserve"> </w:t>
      </w:r>
      <w:r w:rsidR="004459AA" w:rsidRPr="0082014B">
        <w:t>comprising</w:t>
      </w:r>
      <w:r w:rsidRPr="0082014B">
        <w:t xml:space="preserve"> </w:t>
      </w:r>
      <w:r w:rsidR="004459AA" w:rsidRPr="0082014B">
        <w:t>Work</w:t>
      </w:r>
      <w:r w:rsidRPr="0082014B">
        <w:t xml:space="preserve"> </w:t>
      </w:r>
      <w:r w:rsidR="004459AA" w:rsidRPr="0082014B">
        <w:t>No.</w:t>
      </w:r>
      <w:r w:rsidRPr="0082014B">
        <w:t xml:space="preserve"> </w:t>
      </w:r>
      <w:r w:rsidR="004459AA" w:rsidRPr="0082014B">
        <w:t>3</w:t>
      </w:r>
      <w:r w:rsidRPr="0082014B">
        <w:t xml:space="preserve"> </w:t>
      </w:r>
      <w:r w:rsidR="004459AA" w:rsidRPr="0082014B">
        <w:t>must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no</w:t>
      </w:r>
      <w:r w:rsidRPr="0082014B">
        <w:t xml:space="preserve"> </w:t>
      </w:r>
      <w:r w:rsidR="004459AA" w:rsidRPr="0082014B">
        <w:t>more</w:t>
      </w:r>
      <w:r w:rsidRPr="0082014B">
        <w:t xml:space="preserve"> </w:t>
      </w:r>
      <w:r w:rsidR="004459AA" w:rsidRPr="0082014B">
        <w:t>than</w:t>
      </w:r>
      <w:r w:rsidRPr="0082014B">
        <w:t xml:space="preserve"> </w:t>
      </w:r>
      <w:r w:rsidR="004459AA" w:rsidRPr="0082014B">
        <w:t>65,700</w:t>
      </w:r>
      <w:r w:rsidRPr="0082014B">
        <w:t xml:space="preserve"> </w:t>
      </w:r>
      <w:r w:rsidR="004459AA" w:rsidRPr="0082014B">
        <w:t>cubic</w:t>
      </w:r>
      <w:r w:rsidRPr="0082014B">
        <w:t xml:space="preserve"> </w:t>
      </w:r>
      <w:r w:rsidR="004459AA" w:rsidRPr="0082014B">
        <w:t>metres</w:t>
      </w:r>
      <w:r w:rsidRPr="0082014B">
        <w:t xml:space="preserve"> </w:t>
      </w:r>
      <w:r w:rsidR="004459AA" w:rsidRPr="0082014B">
        <w:t>with</w:t>
      </w:r>
      <w:r w:rsidRPr="0082014B">
        <w:t xml:space="preserve"> </w:t>
      </w:r>
      <w:r w:rsidR="004459AA" w:rsidRPr="0082014B">
        <w:t>a</w:t>
      </w:r>
      <w:r w:rsidRPr="0082014B">
        <w:t xml:space="preserve"> </w:t>
      </w:r>
      <w:r w:rsidR="004459AA" w:rsidRPr="0082014B">
        <w:t>maximum</w:t>
      </w:r>
      <w:r w:rsidRPr="0082014B">
        <w:t xml:space="preserve"> </w:t>
      </w:r>
      <w:r w:rsidR="004459AA" w:rsidRPr="0082014B">
        <w:t>footprint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21,900</w:t>
      </w:r>
      <w:r w:rsidRPr="0082014B">
        <w:t xml:space="preserve"> </w:t>
      </w:r>
      <w:r w:rsidR="004459AA" w:rsidRPr="0082014B">
        <w:t>square</w:t>
      </w:r>
      <w:r w:rsidRPr="0082014B">
        <w:t xml:space="preserve"> </w:t>
      </w:r>
      <w:r w:rsidR="004459AA" w:rsidRPr="0082014B">
        <w:t>metres.</w:t>
      </w:r>
    </w:p>
    <w:p w14:paraId="32C6BC22" w14:textId="77777777" w:rsidR="004459AA" w:rsidRPr="0082014B" w:rsidRDefault="004F0230" w:rsidP="004F0230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total</w:t>
      </w:r>
      <w:r w:rsidR="003D7F5E" w:rsidRPr="0082014B">
        <w:t xml:space="preserve"> </w:t>
      </w:r>
      <w:r w:rsidR="004459AA" w:rsidRPr="0082014B">
        <w:t>number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cable</w:t>
      </w:r>
      <w:r w:rsidR="003D7F5E" w:rsidRPr="0082014B">
        <w:t xml:space="preserve"> </w:t>
      </w:r>
      <w:r w:rsidR="004459AA" w:rsidRPr="0082014B">
        <w:t>circuits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no</w:t>
      </w:r>
      <w:r w:rsidR="003D7F5E" w:rsidRPr="0082014B">
        <w:t xml:space="preserve"> </w:t>
      </w:r>
      <w:r w:rsidR="004459AA" w:rsidRPr="0082014B">
        <w:t>more</w:t>
      </w:r>
      <w:r w:rsidR="003D7F5E" w:rsidRPr="0082014B">
        <w:t xml:space="preserve"> </w:t>
      </w:r>
      <w:r w:rsidR="004459AA" w:rsidRPr="0082014B">
        <w:t>than</w:t>
      </w:r>
      <w:r w:rsidR="003D7F5E" w:rsidRPr="0082014B">
        <w:t xml:space="preserve"> </w:t>
      </w:r>
      <w:r w:rsidR="004459AA" w:rsidRPr="0082014B">
        <w:t>four.</w:t>
      </w:r>
    </w:p>
    <w:p w14:paraId="0D2C2E3C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length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250</w:t>
      </w:r>
      <w:r w:rsidR="003D7F5E" w:rsidRPr="0082014B">
        <w:t xml:space="preserve"> </w:t>
      </w:r>
      <w:r w:rsidRPr="0082014B">
        <w:t>kilometres.</w:t>
      </w:r>
    </w:p>
    <w:p w14:paraId="72F66B04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volume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2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175,000</w:t>
      </w:r>
      <w:r w:rsidR="003D7F5E" w:rsidRPr="0082014B">
        <w:t xml:space="preserve"> </w:t>
      </w:r>
      <w:r w:rsidRPr="0082014B">
        <w:t>cubic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footprint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300,000</w:t>
      </w:r>
      <w:r w:rsidR="003D7F5E" w:rsidRPr="0082014B">
        <w:t xml:space="preserve"> </w:t>
      </w:r>
      <w:r w:rsidRPr="0082014B">
        <w:t>square</w:t>
      </w:r>
      <w:r w:rsidR="003D7F5E" w:rsidRPr="0082014B">
        <w:t xml:space="preserve"> </w:t>
      </w:r>
      <w:r w:rsidRPr="0082014B">
        <w:t>metres.</w:t>
      </w:r>
    </w:p>
    <w:p w14:paraId="727473A2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number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crossings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MMO.</w:t>
      </w:r>
    </w:p>
    <w:p w14:paraId="7884FF5D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impacted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crossings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10,000</w:t>
      </w:r>
      <w:r w:rsidR="003D7F5E" w:rsidRPr="0082014B">
        <w:t xml:space="preserve"> </w:t>
      </w:r>
      <w:r w:rsidRPr="0082014B">
        <w:t>square</w:t>
      </w:r>
      <w:r w:rsidR="003D7F5E" w:rsidRPr="0082014B">
        <w:t xml:space="preserve"> </w:t>
      </w:r>
      <w:r w:rsidRPr="0082014B">
        <w:t>metres.</w:t>
      </w:r>
    </w:p>
    <w:p w14:paraId="21459A2F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volume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crossings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exceed</w:t>
      </w:r>
      <w:r w:rsidR="003D7F5E" w:rsidRPr="0082014B">
        <w:t xml:space="preserve"> </w:t>
      </w:r>
      <w:r w:rsidRPr="0082014B">
        <w:t>20,000</w:t>
      </w:r>
      <w:r w:rsidR="003D7F5E" w:rsidRPr="0082014B">
        <w:t xml:space="preserve"> </w:t>
      </w:r>
      <w:r w:rsidRPr="0082014B">
        <w:t>cubic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(pre-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post-lay).</w:t>
      </w:r>
    </w:p>
    <w:p w14:paraId="0638B93F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length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3(b)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40</w:t>
      </w:r>
      <w:r w:rsidR="003D7F5E" w:rsidRPr="0082014B">
        <w:t xml:space="preserve"> </w:t>
      </w:r>
      <w:r w:rsidRPr="0082014B">
        <w:t>kilometres.</w:t>
      </w:r>
    </w:p>
    <w:p w14:paraId="492753E4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volume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3(b)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110,500</w:t>
      </w:r>
      <w:r w:rsidR="003D7F5E" w:rsidRPr="0082014B">
        <w:t xml:space="preserve"> </w:t>
      </w:r>
      <w:r w:rsidRPr="0082014B">
        <w:t>cubic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footprint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122,000</w:t>
      </w:r>
      <w:r w:rsidR="003D7F5E" w:rsidRPr="0082014B">
        <w:t xml:space="preserve"> </w:t>
      </w:r>
      <w:r w:rsidRPr="0082014B">
        <w:t>square</w:t>
      </w:r>
      <w:r w:rsidR="003D7F5E" w:rsidRPr="0082014B">
        <w:t xml:space="preserve"> </w:t>
      </w:r>
      <w:r w:rsidRPr="0082014B">
        <w:t>metres.</w:t>
      </w:r>
    </w:p>
    <w:p w14:paraId="04CA3FE7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length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</w:t>
      </w:r>
      <w:r w:rsidR="003D7F5E" w:rsidRPr="0082014B">
        <w:t xml:space="preserve"> </w:t>
      </w:r>
      <w:r w:rsidRPr="0082014B">
        <w:t>3(b),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5</w:t>
      </w:r>
      <w:r w:rsidR="003D7F5E" w:rsidRPr="0082014B">
        <w:t xml:space="preserve"> </w:t>
      </w:r>
      <w:r w:rsidRPr="0082014B">
        <w:t>together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170</w:t>
      </w:r>
      <w:r w:rsidR="003D7F5E" w:rsidRPr="0082014B">
        <w:t xml:space="preserve"> </w:t>
      </w:r>
      <w:r w:rsidRPr="0082014B">
        <w:t>kilometres.</w:t>
      </w:r>
    </w:p>
    <w:p w14:paraId="5E022DE0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volume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5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470,000</w:t>
      </w:r>
      <w:r w:rsidR="003D7F5E" w:rsidRPr="0082014B">
        <w:t xml:space="preserve"> </w:t>
      </w:r>
      <w:r w:rsidRPr="0082014B">
        <w:t>cubic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footprint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517,000</w:t>
      </w:r>
      <w:r w:rsidR="003D7F5E" w:rsidRPr="0082014B">
        <w:t xml:space="preserve"> </w:t>
      </w:r>
      <w:r w:rsidRPr="0082014B">
        <w:t>square</w:t>
      </w:r>
      <w:r w:rsidR="003D7F5E" w:rsidRPr="0082014B">
        <w:t xml:space="preserve"> </w:t>
      </w:r>
      <w:r w:rsidRPr="0082014B">
        <w:t>metres.</w:t>
      </w:r>
    </w:p>
    <w:p w14:paraId="14A6C39E" w14:textId="77777777" w:rsidR="004459AA" w:rsidRPr="0082014B" w:rsidRDefault="004459AA" w:rsidP="004459AA">
      <w:pPr>
        <w:pStyle w:val="H1"/>
      </w:pPr>
      <w:r w:rsidRPr="0082014B">
        <w:t>Cable</w:t>
      </w:r>
      <w:r w:rsidR="003D7F5E" w:rsidRPr="0082014B">
        <w:t xml:space="preserve"> </w:t>
      </w:r>
      <w:r w:rsidRPr="0082014B">
        <w:t>parameters</w:t>
      </w:r>
    </w:p>
    <w:p w14:paraId="5CAB44AF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Cable</w:t>
      </w:r>
      <w:r w:rsidR="003D7F5E" w:rsidRPr="0082014B">
        <w:t xml:space="preserve"> </w:t>
      </w:r>
      <w:r w:rsidR="004459AA" w:rsidRPr="0082014B">
        <w:t>circuits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Nos.</w:t>
      </w:r>
      <w:r w:rsidR="003D7F5E" w:rsidRPr="0082014B">
        <w:t xml:space="preserve"> </w:t>
      </w:r>
      <w:r w:rsidR="004459AA" w:rsidRPr="0082014B">
        <w:t>6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7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installed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means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horizontal</w:t>
      </w:r>
      <w:r w:rsidR="003D7F5E" w:rsidRPr="0082014B">
        <w:t xml:space="preserve"> </w:t>
      </w:r>
      <w:r w:rsidR="004459AA" w:rsidRPr="0082014B">
        <w:t>directional</w:t>
      </w:r>
      <w:r w:rsidR="003D7F5E" w:rsidRPr="0082014B">
        <w:t xml:space="preserve"> </w:t>
      </w:r>
      <w:r w:rsidR="004459AA" w:rsidRPr="0082014B">
        <w:t>drilling</w:t>
      </w:r>
      <w:r w:rsidR="003D7F5E" w:rsidRPr="0082014B">
        <w:t xml:space="preserve"> </w:t>
      </w:r>
      <w:r w:rsidR="004459AA" w:rsidRPr="0082014B">
        <w:t>(HDD).</w:t>
      </w:r>
    </w:p>
    <w:p w14:paraId="3176E7EF" w14:textId="77777777" w:rsidR="004459AA" w:rsidRPr="0082014B" w:rsidRDefault="004459AA" w:rsidP="004459AA">
      <w:pPr>
        <w:pStyle w:val="N2"/>
      </w:pPr>
      <w:r w:rsidRPr="0082014B">
        <w:t>There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4</w:t>
      </w:r>
      <w:r w:rsidR="003D7F5E" w:rsidRPr="0082014B">
        <w:t xml:space="preserve"> </w:t>
      </w:r>
      <w:r w:rsidRPr="0082014B">
        <w:t>HDD</w:t>
      </w:r>
      <w:r w:rsidR="003D7F5E" w:rsidRPr="0082014B">
        <w:t xml:space="preserve"> </w:t>
      </w:r>
      <w:r w:rsidRPr="0082014B">
        <w:t>drills</w:t>
      </w:r>
      <w:r w:rsidR="003D7F5E" w:rsidRPr="0082014B">
        <w:t xml:space="preserve"> </w:t>
      </w:r>
      <w:r w:rsidRPr="0082014B">
        <w:t>completed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7.</w:t>
      </w:r>
    </w:p>
    <w:p w14:paraId="39AC870E" w14:textId="77777777" w:rsidR="004459AA" w:rsidRPr="0082014B" w:rsidRDefault="004459AA" w:rsidP="004459AA">
      <w:pPr>
        <w:pStyle w:val="N2"/>
      </w:pPr>
      <w:r w:rsidRPr="0082014B">
        <w:t>All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bays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8,</w:t>
      </w:r>
      <w:r w:rsidR="003D7F5E" w:rsidRPr="0082014B">
        <w:t xml:space="preserve"> </w:t>
      </w:r>
      <w:r w:rsidRPr="0082014B">
        <w:t>9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19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installed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ducting</w:t>
      </w:r>
      <w:r w:rsidR="003D7F5E" w:rsidRPr="0082014B">
        <w:t xml:space="preserve"> </w:t>
      </w:r>
      <w:r w:rsidRPr="0082014B">
        <w:t>underground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reinstated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pre-construction</w:t>
      </w:r>
      <w:r w:rsidR="003D7F5E" w:rsidRPr="0082014B">
        <w:t xml:space="preserve"> </w:t>
      </w:r>
      <w:r w:rsidRPr="0082014B">
        <w:t>ground</w:t>
      </w:r>
      <w:r w:rsidR="003D7F5E" w:rsidRPr="0082014B">
        <w:t xml:space="preserve"> </w:t>
      </w:r>
      <w:r w:rsidRPr="0082014B">
        <w:t>level</w:t>
      </w:r>
      <w:r w:rsidR="003D7F5E" w:rsidRPr="0082014B">
        <w:t xml:space="preserve"> </w:t>
      </w:r>
      <w:r w:rsidRPr="0082014B">
        <w:t>save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manholes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link</w:t>
      </w:r>
      <w:r w:rsidR="003D7F5E" w:rsidRPr="0082014B">
        <w:t xml:space="preserve"> </w:t>
      </w:r>
      <w:r w:rsidRPr="0082014B">
        <w:t>box</w:t>
      </w:r>
      <w:r w:rsidR="003D7F5E" w:rsidRPr="0082014B">
        <w:t xml:space="preserve"> </w:t>
      </w:r>
      <w:r w:rsidRPr="0082014B">
        <w:t>chambers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once</w:t>
      </w:r>
      <w:r w:rsidR="003D7F5E" w:rsidRPr="0082014B">
        <w:t xml:space="preserve"> </w:t>
      </w:r>
      <w:r w:rsidRPr="0082014B">
        <w:t>constructed</w:t>
      </w:r>
      <w:r w:rsidR="003D7F5E" w:rsidRPr="0082014B">
        <w:t xml:space="preserve"> </w:t>
      </w:r>
      <w:r w:rsidRPr="0082014B">
        <w:t>all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boxes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link</w:t>
      </w:r>
      <w:r w:rsidR="003D7F5E" w:rsidRPr="0082014B">
        <w:t xml:space="preserve"> </w:t>
      </w:r>
      <w:r w:rsidRPr="0082014B">
        <w:t>box</w:t>
      </w:r>
      <w:r w:rsidR="003D7F5E" w:rsidRPr="0082014B">
        <w:t xml:space="preserve"> </w:t>
      </w:r>
      <w:r w:rsidRPr="0082014B">
        <w:t>chambers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resilient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flooding.</w:t>
      </w:r>
    </w:p>
    <w:p w14:paraId="2AC5E5A6" w14:textId="77777777" w:rsidR="004459AA" w:rsidRPr="0082014B" w:rsidRDefault="004459AA" w:rsidP="004459AA">
      <w:pPr>
        <w:pStyle w:val="N2"/>
      </w:pPr>
      <w:r w:rsidRPr="0082014B">
        <w:lastRenderedPageBreak/>
        <w:t>Trenchless</w:t>
      </w:r>
      <w:r w:rsidR="003D7F5E" w:rsidRPr="0082014B">
        <w:t xml:space="preserve"> </w:t>
      </w:r>
      <w:r w:rsidRPr="0082014B">
        <w:t>technology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install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locations</w:t>
      </w:r>
      <w:r w:rsidR="003D7F5E" w:rsidRPr="0082014B">
        <w:t xml:space="preserve"> </w:t>
      </w:r>
      <w:r w:rsidRPr="0082014B">
        <w:t>identified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crossings</w:t>
      </w:r>
      <w:r w:rsidR="003D7F5E" w:rsidRPr="0082014B">
        <w:t xml:space="preserve"> </w:t>
      </w:r>
      <w:r w:rsidRPr="0082014B">
        <w:t>schedule</w:t>
      </w:r>
      <w:r w:rsidR="003D7F5E" w:rsidRPr="0082014B">
        <w:t xml:space="preserve"> </w:t>
      </w:r>
      <w:r w:rsidRPr="0082014B">
        <w:t>(comprising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code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practice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22)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passing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obstruction</w:t>
      </w:r>
    </w:p>
    <w:p w14:paraId="0507E8AD" w14:textId="77777777" w:rsidR="004459AA" w:rsidRPr="0082014B" w:rsidRDefault="004459AA" w:rsidP="004459AA">
      <w:pPr>
        <w:pStyle w:val="N2"/>
      </w:pPr>
      <w:r w:rsidRPr="0082014B">
        <w:t>There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66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bay</w:t>
      </w:r>
      <w:r w:rsidR="003D7F5E" w:rsidRPr="0082014B">
        <w:t xml:space="preserve"> </w:t>
      </w:r>
      <w:r w:rsidRPr="0082014B">
        <w:t>locations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up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four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bays.</w:t>
      </w:r>
    </w:p>
    <w:p w14:paraId="1B75E062" w14:textId="77777777" w:rsidR="004459AA" w:rsidRPr="0082014B" w:rsidRDefault="004459AA" w:rsidP="004459AA">
      <w:pPr>
        <w:pStyle w:val="N2"/>
      </w:pPr>
      <w:r w:rsidRPr="0082014B">
        <w:t>There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264</w:t>
      </w:r>
      <w:r w:rsidR="003D7F5E" w:rsidRPr="0082014B">
        <w:t xml:space="preserve"> </w:t>
      </w:r>
      <w:r w:rsidRPr="0082014B">
        <w:t>link</w:t>
      </w:r>
      <w:r w:rsidR="003D7F5E" w:rsidRPr="0082014B">
        <w:t xml:space="preserve"> </w:t>
      </w:r>
      <w:r w:rsidRPr="0082014B">
        <w:t>boxes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264</w:t>
      </w:r>
      <w:r w:rsidR="003D7F5E" w:rsidRPr="0082014B">
        <w:t xml:space="preserve"> </w:t>
      </w:r>
      <w:r w:rsidRPr="0082014B">
        <w:t>fibre</w:t>
      </w:r>
      <w:r w:rsidR="003D7F5E" w:rsidRPr="0082014B">
        <w:t xml:space="preserve"> </w:t>
      </w:r>
      <w:r w:rsidRPr="0082014B">
        <w:t>optic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joint</w:t>
      </w:r>
      <w:r w:rsidR="003D7F5E" w:rsidRPr="0082014B">
        <w:t xml:space="preserve"> </w:t>
      </w:r>
      <w:r w:rsidRPr="0082014B">
        <w:t>boxes.</w:t>
      </w:r>
    </w:p>
    <w:p w14:paraId="142DD789" w14:textId="77777777" w:rsidR="004459AA" w:rsidRPr="0082014B" w:rsidRDefault="004459AA" w:rsidP="004459AA">
      <w:pPr>
        <w:pStyle w:val="H1"/>
      </w:pPr>
      <w:r w:rsidRPr="0082014B">
        <w:t>Onshore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parameters</w:t>
      </w:r>
    </w:p>
    <w:p w14:paraId="3DB264A2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total</w:t>
      </w:r>
      <w:r w:rsidR="003D7F5E" w:rsidRPr="0082014B">
        <w:t xml:space="preserve"> </w:t>
      </w:r>
      <w:r w:rsidR="004459AA" w:rsidRPr="0082014B">
        <w:t>fenced</w:t>
      </w:r>
      <w:r w:rsidR="003D7F5E" w:rsidRPr="0082014B">
        <w:t xml:space="preserve"> </w:t>
      </w:r>
      <w:r w:rsidR="004459AA" w:rsidRPr="0082014B">
        <w:t>area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substation</w:t>
      </w:r>
      <w:r w:rsidR="003D7F5E" w:rsidRPr="0082014B">
        <w:t xml:space="preserve"> </w:t>
      </w:r>
      <w:r w:rsidR="004459AA" w:rsidRPr="0082014B">
        <w:t>compound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access)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16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no</w:t>
      </w:r>
      <w:r w:rsidR="003D7F5E" w:rsidRPr="0082014B">
        <w:t xml:space="preserve"> </w:t>
      </w:r>
      <w:r w:rsidR="004459AA" w:rsidRPr="0082014B">
        <w:t>more</w:t>
      </w:r>
      <w:r w:rsidR="003D7F5E" w:rsidRPr="0082014B">
        <w:t xml:space="preserve"> </w:t>
      </w:r>
      <w:r w:rsidR="004459AA" w:rsidRPr="0082014B">
        <w:t>than</w:t>
      </w:r>
      <w:r w:rsidR="003D7F5E" w:rsidRPr="0082014B">
        <w:t xml:space="preserve"> </w:t>
      </w:r>
      <w:r w:rsidR="004459AA" w:rsidRPr="0082014B">
        <w:t>60,000</w:t>
      </w:r>
      <w:r w:rsidR="003D7F5E" w:rsidRPr="0082014B">
        <w:t xml:space="preserve"> </w:t>
      </w:r>
      <w:r w:rsidR="004459AA" w:rsidRPr="0082014B">
        <w:t>square</w:t>
      </w:r>
      <w:r w:rsidR="003D7F5E" w:rsidRPr="0082014B">
        <w:t xml:space="preserve"> </w:t>
      </w:r>
      <w:r w:rsidR="004459AA" w:rsidRPr="0082014B">
        <w:t>metres.</w:t>
      </w:r>
    </w:p>
    <w:p w14:paraId="7FCB67B9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extension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incorporated</w:t>
      </w:r>
      <w:r w:rsidR="003D7F5E" w:rsidRPr="0082014B">
        <w:t xml:space="preserve"> </w:t>
      </w:r>
      <w:r w:rsidRPr="0082014B">
        <w:t>into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Bolney</w:t>
      </w:r>
      <w:proofErr w:type="spellEnd"/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6,300</w:t>
      </w:r>
      <w:r w:rsidR="003D7F5E" w:rsidRPr="0082014B">
        <w:t xml:space="preserve"> </w:t>
      </w:r>
      <w:r w:rsidRPr="0082014B">
        <w:t>square</w:t>
      </w:r>
      <w:r w:rsidR="003D7F5E" w:rsidRPr="0082014B">
        <w:t xml:space="preserve"> </w:t>
      </w:r>
      <w:r w:rsidRPr="0082014B">
        <w:t>metres.</w:t>
      </w:r>
    </w:p>
    <w:p w14:paraId="39573259" w14:textId="77777777" w:rsidR="004459AA" w:rsidRPr="0082014B" w:rsidRDefault="004459AA" w:rsidP="004459AA">
      <w:pPr>
        <w:pStyle w:val="H1"/>
      </w:pPr>
      <w:r w:rsidRPr="0082014B">
        <w:t>Site-specific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detailed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approval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Oakendene</w:t>
      </w:r>
      <w:proofErr w:type="spellEnd"/>
    </w:p>
    <w:p w14:paraId="613349D6" w14:textId="77777777" w:rsidR="003D7F5E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includes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part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18,</w:t>
      </w:r>
      <w:r w:rsidR="003D7F5E" w:rsidRPr="0082014B">
        <w:t xml:space="preserve"> </w:t>
      </w:r>
      <w:r w:rsidR="004459AA" w:rsidRPr="0082014B">
        <w:t>together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parts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17</w:t>
      </w:r>
      <w:r w:rsidR="003D7F5E" w:rsidRPr="0082014B">
        <w:t xml:space="preserve"> </w:t>
      </w:r>
      <w:r w:rsidR="004459AA" w:rsidRPr="0082014B">
        <w:t>associated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those</w:t>
      </w:r>
      <w:r w:rsidR="003D7F5E" w:rsidRPr="0082014B">
        <w:t xml:space="preserve"> </w:t>
      </w:r>
      <w:r w:rsidR="004459AA" w:rsidRPr="0082014B">
        <w:t>works,</w:t>
      </w:r>
      <w:r w:rsidR="003D7F5E" w:rsidRPr="0082014B">
        <w:t xml:space="preserve"> </w:t>
      </w:r>
      <w:r w:rsidR="004459AA" w:rsidRPr="0082014B">
        <w:t>accesses</w:t>
      </w:r>
      <w:r w:rsidR="003D7F5E" w:rsidRPr="0082014B">
        <w:t xml:space="preserve"> </w:t>
      </w:r>
      <w:r w:rsidR="004459AA" w:rsidRPr="0082014B">
        <w:t>A61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A64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shown</w:t>
      </w:r>
      <w:r w:rsidR="003D7F5E" w:rsidRPr="0082014B">
        <w:t xml:space="preserve"> </w:t>
      </w:r>
      <w:r w:rsidR="004459AA" w:rsidRPr="0082014B">
        <w:t>on</w:t>
      </w:r>
      <w:r w:rsidR="003D7F5E" w:rsidRPr="0082014B">
        <w:t xml:space="preserve"> </w:t>
      </w:r>
      <w:r w:rsidR="004459AA" w:rsidRPr="0082014B">
        <w:t>sheet</w:t>
      </w:r>
      <w:r w:rsidR="003D7F5E" w:rsidRPr="0082014B">
        <w:t xml:space="preserve"> </w:t>
      </w:r>
      <w:r w:rsidR="004459AA" w:rsidRPr="0082014B">
        <w:t>33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access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streets</w:t>
      </w:r>
      <w:r w:rsidR="003D7F5E" w:rsidRPr="0082014B">
        <w:t xml:space="preserve"> </w:t>
      </w:r>
      <w:r w:rsidR="004459AA" w:rsidRPr="0082014B">
        <w:t>plans</w:t>
      </w:r>
      <w:r w:rsidR="003D7F5E" w:rsidRPr="0082014B">
        <w:t xml:space="preserve"> </w:t>
      </w:r>
      <w:r w:rsidR="004459AA" w:rsidRPr="0082014B">
        <w:t>at</w:t>
      </w:r>
      <w:r w:rsidR="003D7F5E" w:rsidRPr="0082014B">
        <w:t xml:space="preserve"> </w:t>
      </w:r>
      <w:r w:rsidR="004459AA" w:rsidRPr="0082014B">
        <w:t>Kent</w:t>
      </w:r>
      <w:r w:rsidR="003D7F5E" w:rsidRPr="0082014B">
        <w:t xml:space="preserve"> </w:t>
      </w:r>
      <w:r w:rsidR="004459AA" w:rsidRPr="0082014B">
        <w:t>Street,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establishment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use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either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compounds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10</w:t>
      </w:r>
      <w:r w:rsidR="003D7F5E" w:rsidRPr="0082014B">
        <w:t xml:space="preserve"> </w:t>
      </w:r>
      <w:r w:rsidR="004459AA" w:rsidRPr="0082014B">
        <w:t>shown</w:t>
      </w:r>
      <w:r w:rsidR="003D7F5E" w:rsidRPr="0082014B">
        <w:t xml:space="preserve"> </w:t>
      </w:r>
      <w:r w:rsidR="004459AA" w:rsidRPr="0082014B">
        <w:t>on</w:t>
      </w:r>
      <w:r w:rsidR="003D7F5E" w:rsidRPr="0082014B">
        <w:t xml:space="preserve"> </w:t>
      </w:r>
      <w:r w:rsidR="004459AA" w:rsidRPr="0082014B">
        <w:t>sheet</w:t>
      </w:r>
      <w:r w:rsidR="003D7F5E" w:rsidRPr="0082014B">
        <w:t xml:space="preserve"> </w:t>
      </w:r>
      <w:r w:rsidR="004459AA" w:rsidRPr="0082014B">
        <w:t>33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plans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works)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until,</w:t>
      </w:r>
      <w:r w:rsidR="003D7F5E" w:rsidRPr="0082014B">
        <w:t xml:space="preserve"> </w:t>
      </w:r>
      <w:r w:rsidR="004459AA" w:rsidRPr="0082014B">
        <w:t>only</w:t>
      </w:r>
      <w:r w:rsidR="003D7F5E" w:rsidRPr="0082014B">
        <w:t xml:space="preserve"> </w:t>
      </w:r>
      <w:r w:rsidR="004459AA" w:rsidRPr="0082014B">
        <w:t>insofar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such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included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relate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stage</w:t>
      </w:r>
    </w:p>
    <w:p w14:paraId="07A477DA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(Work</w:t>
      </w:r>
      <w:r w:rsidR="003D7F5E" w:rsidRPr="0082014B">
        <w:t xml:space="preserve"> </w:t>
      </w:r>
      <w:r w:rsidRPr="0082014B">
        <w:t>No.16):</w:t>
      </w:r>
    </w:p>
    <w:p w14:paraId="4B96A941" w14:textId="77777777" w:rsidR="004459AA" w:rsidRPr="0082014B" w:rsidRDefault="004459AA" w:rsidP="004459AA">
      <w:pPr>
        <w:pStyle w:val="N4"/>
      </w:pPr>
      <w:r w:rsidRPr="0082014B">
        <w:t>siting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layout;</w:t>
      </w:r>
    </w:p>
    <w:p w14:paraId="6DE81241" w14:textId="77777777" w:rsidR="004459AA" w:rsidRPr="0082014B" w:rsidRDefault="004459AA" w:rsidP="004459AA">
      <w:pPr>
        <w:pStyle w:val="N4"/>
      </w:pPr>
      <w:r w:rsidRPr="0082014B">
        <w:t>scale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quantum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its</w:t>
      </w:r>
      <w:r w:rsidR="003D7F5E" w:rsidRPr="0082014B">
        <w:t xml:space="preserve"> </w:t>
      </w:r>
      <w:r w:rsidRPr="0082014B">
        <w:t>uses;</w:t>
      </w:r>
    </w:p>
    <w:p w14:paraId="7B113A2D" w14:textId="77777777" w:rsidR="004459AA" w:rsidRPr="0082014B" w:rsidRDefault="004459AA" w:rsidP="004459AA">
      <w:pPr>
        <w:pStyle w:val="N4"/>
      </w:pPr>
      <w:r w:rsidRPr="0082014B">
        <w:t>existing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proposed</w:t>
      </w:r>
      <w:r w:rsidR="003D7F5E" w:rsidRPr="0082014B">
        <w:t xml:space="preserve"> </w:t>
      </w:r>
      <w:r w:rsidRPr="0082014B">
        <w:t>finished</w:t>
      </w:r>
      <w:r w:rsidR="003D7F5E" w:rsidRPr="0082014B">
        <w:t xml:space="preserve"> </w:t>
      </w:r>
      <w:r w:rsidRPr="0082014B">
        <w:t>ground</w:t>
      </w:r>
      <w:r w:rsidR="003D7F5E" w:rsidRPr="0082014B">
        <w:t xml:space="preserve"> </w:t>
      </w:r>
      <w:r w:rsidRPr="0082014B">
        <w:t>levels;</w:t>
      </w:r>
    </w:p>
    <w:p w14:paraId="5EF1C635" w14:textId="77777777" w:rsidR="004459AA" w:rsidRPr="0082014B" w:rsidRDefault="004459AA" w:rsidP="004459AA">
      <w:pPr>
        <w:pStyle w:val="N4"/>
      </w:pPr>
      <w:r w:rsidRPr="0082014B">
        <w:t>landscaping;</w:t>
      </w:r>
    </w:p>
    <w:p w14:paraId="7C4DD4D0" w14:textId="77777777" w:rsidR="004459AA" w:rsidRPr="0082014B" w:rsidRDefault="004459AA" w:rsidP="004459AA">
      <w:pPr>
        <w:pStyle w:val="N4"/>
      </w:pPr>
      <w:r w:rsidRPr="0082014B">
        <w:t>access</w:t>
      </w:r>
      <w:r w:rsidR="003D7F5E" w:rsidRPr="0082014B">
        <w:t xml:space="preserve"> </w:t>
      </w:r>
      <w:r w:rsidRPr="0082014B">
        <w:t>(Work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18);</w:t>
      </w:r>
      <w:r w:rsidR="003D7F5E" w:rsidRPr="0082014B">
        <w:t xml:space="preserve"> </w:t>
      </w:r>
      <w:r w:rsidRPr="0082014B">
        <w:t>and</w:t>
      </w:r>
    </w:p>
    <w:p w14:paraId="50EA2F8A" w14:textId="77777777" w:rsidR="004459AA" w:rsidRPr="0082014B" w:rsidRDefault="004459AA" w:rsidP="004459AA">
      <w:pPr>
        <w:pStyle w:val="N4"/>
      </w:pPr>
      <w:r w:rsidRPr="0082014B">
        <w:t>external</w:t>
      </w:r>
      <w:r w:rsidR="003D7F5E" w:rsidRPr="0082014B">
        <w:t xml:space="preserve"> </w:t>
      </w:r>
      <w:r w:rsidRPr="0082014B">
        <w:t>appearance,</w:t>
      </w:r>
      <w:r w:rsidR="003D7F5E" w:rsidRPr="0082014B">
        <w:t xml:space="preserve"> </w:t>
      </w:r>
      <w:r w:rsidRPr="0082014B">
        <w:t>form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materials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buildings</w:t>
      </w:r>
      <w:r w:rsidR="003D7F5E" w:rsidRPr="0082014B">
        <w:t xml:space="preserve"> </w:t>
      </w:r>
      <w:r w:rsidRPr="0082014B">
        <w:t>structures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boundary</w:t>
      </w:r>
      <w:r w:rsidR="003D7F5E" w:rsidRPr="0082014B">
        <w:t xml:space="preserve"> </w:t>
      </w:r>
      <w:r w:rsidRPr="0082014B">
        <w:t>treatment,</w:t>
      </w:r>
    </w:p>
    <w:p w14:paraId="432EA443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single</w:t>
      </w:r>
      <w:r w:rsidR="003D7F5E" w:rsidRPr="0082014B">
        <w:t xml:space="preserve"> </w:t>
      </w:r>
      <w:r w:rsidRPr="0082014B">
        <w:t>comprehensive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covering:</w:t>
      </w:r>
    </w:p>
    <w:p w14:paraId="6F608417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programming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routing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along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A272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into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compounds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10</w:t>
      </w:r>
      <w:r w:rsidR="003D7F5E" w:rsidRPr="0082014B">
        <w:t xml:space="preserve"> </w:t>
      </w:r>
      <w:r w:rsidRPr="0082014B">
        <w:t>shown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sheet</w:t>
      </w:r>
      <w:r w:rsidR="003D7F5E" w:rsidRPr="0082014B">
        <w:t xml:space="preserve"> </w:t>
      </w:r>
      <w:r w:rsidRPr="0082014B">
        <w:t>33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plans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Kent</w:t>
      </w:r>
      <w:r w:rsidR="003D7F5E" w:rsidRPr="0082014B">
        <w:t xml:space="preserve"> </w:t>
      </w:r>
      <w:r w:rsidRPr="0082014B">
        <w:t>Street;</w:t>
      </w:r>
    </w:p>
    <w:p w14:paraId="64B859D1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safety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off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A272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Kent</w:t>
      </w:r>
      <w:r w:rsidR="003D7F5E" w:rsidRPr="0082014B">
        <w:t xml:space="preserve"> </w:t>
      </w:r>
      <w:r w:rsidRPr="0082014B">
        <w:t>Street;</w:t>
      </w:r>
    </w:p>
    <w:p w14:paraId="0F5AA3AF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safety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non-construction</w:t>
      </w:r>
      <w:r w:rsidR="003D7F5E" w:rsidRPr="0082014B">
        <w:t xml:space="preserve"> </w:t>
      </w:r>
      <w:r w:rsidRPr="0082014B">
        <w:t>traffic,</w:t>
      </w:r>
      <w:r w:rsidR="003D7F5E" w:rsidRPr="0082014B">
        <w:t xml:space="preserve"> </w:t>
      </w:r>
      <w:r w:rsidRPr="0082014B">
        <w:t>pedestrians,</w:t>
      </w:r>
      <w:r w:rsidR="003D7F5E" w:rsidRPr="0082014B">
        <w:t xml:space="preserve"> </w:t>
      </w:r>
      <w:r w:rsidRPr="0082014B">
        <w:t>cyclists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equestrians</w:t>
      </w:r>
      <w:r w:rsidR="003D7F5E" w:rsidRPr="0082014B">
        <w:t xml:space="preserve"> </w:t>
      </w:r>
      <w:r w:rsidRPr="0082014B">
        <w:t>using</w:t>
      </w:r>
      <w:r w:rsidR="003D7F5E" w:rsidRPr="0082014B">
        <w:t xml:space="preserve"> </w:t>
      </w:r>
      <w:r w:rsidRPr="0082014B">
        <w:t>Kent</w:t>
      </w:r>
      <w:r w:rsidR="003D7F5E" w:rsidRPr="0082014B">
        <w:t xml:space="preserve"> </w:t>
      </w:r>
      <w:r w:rsidRPr="0082014B">
        <w:t>Street;</w:t>
      </w:r>
    </w:p>
    <w:p w14:paraId="2346349C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restriction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HGV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unsuitable</w:t>
      </w:r>
      <w:r w:rsidR="003D7F5E" w:rsidRPr="0082014B">
        <w:t xml:space="preserve"> </w:t>
      </w:r>
      <w:r w:rsidRPr="0082014B">
        <w:t>routes</w:t>
      </w:r>
      <w:r w:rsidR="003D7F5E" w:rsidRPr="0082014B">
        <w:t xml:space="preserve"> </w:t>
      </w:r>
      <w:r w:rsidRPr="0082014B">
        <w:t>off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A272;</w:t>
      </w:r>
    </w:p>
    <w:p w14:paraId="575D1BD0" w14:textId="77777777" w:rsidR="004459AA" w:rsidRPr="0082014B" w:rsidRDefault="004459AA" w:rsidP="004459AA">
      <w:pPr>
        <w:pStyle w:val="N4"/>
      </w:pPr>
      <w:r w:rsidRPr="0082014B">
        <w:t>measures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minimise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volume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passing</w:t>
      </w:r>
      <w:r w:rsidR="003D7F5E" w:rsidRPr="0082014B">
        <w:t xml:space="preserve"> </w:t>
      </w:r>
      <w:r w:rsidRPr="0082014B">
        <w:t>through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Air</w:t>
      </w:r>
      <w:r w:rsidR="003D7F5E" w:rsidRPr="0082014B">
        <w:t xml:space="preserve"> </w:t>
      </w:r>
      <w:r w:rsidRPr="0082014B">
        <w:t>Quality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Cowfold</w:t>
      </w:r>
      <w:proofErr w:type="spellEnd"/>
      <w:r w:rsidRPr="0082014B">
        <w:t>;</w:t>
      </w:r>
    </w:p>
    <w:p w14:paraId="2A00DDEB" w14:textId="77777777" w:rsidR="004459AA" w:rsidRPr="0082014B" w:rsidRDefault="004459AA" w:rsidP="004459AA">
      <w:pPr>
        <w:pStyle w:val="N4"/>
      </w:pP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respect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previous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requirement;</w:t>
      </w:r>
      <w:r w:rsidR="003D7F5E" w:rsidRPr="0082014B">
        <w:t xml:space="preserve"> </w:t>
      </w:r>
      <w:r w:rsidRPr="0082014B">
        <w:t>and</w:t>
      </w:r>
    </w:p>
    <w:p w14:paraId="7E4E54A9" w14:textId="77777777" w:rsidR="003D7F5E" w:rsidRPr="0082014B" w:rsidRDefault="004459AA" w:rsidP="004459AA">
      <w:pPr>
        <w:pStyle w:val="N3"/>
      </w:pP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vegetation</w:t>
      </w:r>
      <w:r w:rsidR="003D7F5E" w:rsidRPr="0082014B">
        <w:t xml:space="preserve"> </w:t>
      </w:r>
      <w:r w:rsidRPr="0082014B">
        <w:t>removal,</w:t>
      </w:r>
      <w:r w:rsidR="003D7F5E" w:rsidRPr="0082014B">
        <w:t xml:space="preserve"> </w:t>
      </w:r>
      <w:r w:rsidRPr="0082014B">
        <w:t>retention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replanting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18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along</w:t>
      </w:r>
      <w:r w:rsidR="003D7F5E" w:rsidRPr="0082014B">
        <w:t xml:space="preserve"> </w:t>
      </w:r>
      <w:r w:rsidRPr="0082014B">
        <w:t>Kent</w:t>
      </w:r>
      <w:r w:rsidR="003D7F5E" w:rsidRPr="0082014B">
        <w:t xml:space="preserve"> </w:t>
      </w:r>
      <w:r w:rsidRPr="0082014B">
        <w:t>Street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A61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A64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shown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sheet</w:t>
      </w:r>
      <w:r w:rsidR="003D7F5E" w:rsidRPr="0082014B">
        <w:t xml:space="preserve"> </w:t>
      </w:r>
      <w:r w:rsidRPr="0082014B">
        <w:t>33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streets</w:t>
      </w:r>
      <w:r w:rsidR="003D7F5E" w:rsidRPr="0082014B">
        <w:t xml:space="preserve"> </w:t>
      </w:r>
      <w:r w:rsidRPr="0082014B">
        <w:t>plans,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shall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consistent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Ecology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</w:p>
    <w:p w14:paraId="1E12E4DD" w14:textId="77777777" w:rsidR="004459AA" w:rsidRPr="0082014B" w:rsidRDefault="004459AA" w:rsidP="004459AA">
      <w:pPr>
        <w:pStyle w:val="N3"/>
      </w:pPr>
      <w:r w:rsidRPr="0082014B">
        <w:t>have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</w:t>
      </w:r>
      <w:r w:rsidR="003D7F5E" w:rsidRPr="0082014B">
        <w:t xml:space="preserve"> </w:t>
      </w:r>
      <w:r w:rsidRPr="0082014B">
        <w:t>Fire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Rescue</w:t>
      </w:r>
      <w:r w:rsidR="003D7F5E" w:rsidRPr="0082014B">
        <w:t xml:space="preserve"> </w:t>
      </w:r>
      <w:r w:rsidRPr="0082014B">
        <w:t>Service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covered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carried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details.</w:t>
      </w:r>
    </w:p>
    <w:p w14:paraId="55E2A35D" w14:textId="77777777" w:rsidR="004459AA" w:rsidRPr="0082014B" w:rsidRDefault="004459AA" w:rsidP="004459AA">
      <w:pPr>
        <w:pStyle w:val="N2"/>
      </w:pPr>
      <w:r w:rsidRPr="0082014B">
        <w:t>Where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then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for</w:t>
      </w:r>
    </w:p>
    <w:p w14:paraId="72A1FFA6" w14:textId="77777777" w:rsidR="004459AA" w:rsidRPr="0082014B" w:rsidRDefault="004459AA" w:rsidP="004459AA">
      <w:pPr>
        <w:pStyle w:val="N3"/>
      </w:pPr>
      <w:r w:rsidRPr="0082014B">
        <w:lastRenderedPageBreak/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management;</w:t>
      </w:r>
    </w:p>
    <w:p w14:paraId="4BD96D7A" w14:textId="77777777" w:rsidR="004459AA" w:rsidRPr="0082014B" w:rsidRDefault="004459AA" w:rsidP="004459AA">
      <w:pPr>
        <w:pStyle w:val="N3"/>
      </w:pPr>
      <w:r w:rsidRPr="0082014B">
        <w:t>Accesses</w:t>
      </w:r>
      <w:r w:rsidR="003D7F5E" w:rsidRPr="0082014B">
        <w:t xml:space="preserve"> </w:t>
      </w:r>
      <w:r w:rsidRPr="0082014B">
        <w:t>A61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A64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shown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sheet</w:t>
      </w:r>
      <w:r w:rsidR="003D7F5E" w:rsidRPr="0082014B">
        <w:t xml:space="preserve"> </w:t>
      </w:r>
      <w:r w:rsidRPr="0082014B">
        <w:t>33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streets</w:t>
      </w:r>
      <w:r w:rsidR="003D7F5E" w:rsidRPr="0082014B">
        <w:t xml:space="preserve"> </w:t>
      </w:r>
      <w:r w:rsidRPr="0082014B">
        <w:t>plans;</w:t>
      </w:r>
    </w:p>
    <w:p w14:paraId="6F49C9FE" w14:textId="77777777" w:rsidR="003D7F5E" w:rsidRPr="0082014B" w:rsidRDefault="004459AA" w:rsidP="004459AA">
      <w:pPr>
        <w:pStyle w:val="N3"/>
      </w:pPr>
      <w:r w:rsidRPr="0082014B">
        <w:t>Vegetation</w:t>
      </w:r>
      <w:r w:rsidR="003D7F5E" w:rsidRPr="0082014B">
        <w:t xml:space="preserve"> </w:t>
      </w:r>
      <w:r w:rsidRPr="0082014B">
        <w:t>removal,</w:t>
      </w:r>
      <w:r w:rsidR="003D7F5E" w:rsidRPr="0082014B">
        <w:t xml:space="preserve"> </w:t>
      </w:r>
      <w:r w:rsidRPr="0082014B">
        <w:t>retention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replanting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approval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secured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8(1);</w:t>
      </w:r>
    </w:p>
    <w:p w14:paraId="7CD70BF5" w14:textId="77777777" w:rsidR="004459AA" w:rsidRPr="0082014B" w:rsidRDefault="004459AA" w:rsidP="004459AA">
      <w:pPr>
        <w:pStyle w:val="N3"/>
      </w:pPr>
      <w:r w:rsidRPr="0082014B">
        <w:t>shall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required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requirements</w:t>
      </w:r>
      <w:r w:rsidR="003D7F5E" w:rsidRPr="0082014B">
        <w:t xml:space="preserve"> </w:t>
      </w:r>
      <w:r w:rsidRPr="0082014B">
        <w:t>12,</w:t>
      </w:r>
      <w:r w:rsidR="003D7F5E" w:rsidRPr="0082014B">
        <w:t xml:space="preserve"> </w:t>
      </w:r>
      <w:r w:rsidRPr="0082014B">
        <w:t>13,</w:t>
      </w:r>
      <w:r w:rsidR="003D7F5E" w:rsidRPr="0082014B">
        <w:t xml:space="preserve"> </w:t>
      </w:r>
      <w:r w:rsidRPr="0082014B">
        <w:t>15</w:t>
      </w:r>
      <w:r w:rsidR="003D7F5E" w:rsidRPr="0082014B">
        <w:t xml:space="preserve"> </w:t>
      </w:r>
      <w:r w:rsidRPr="0082014B">
        <w:t>24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applicable.</w:t>
      </w:r>
    </w:p>
    <w:p w14:paraId="60F2AB6A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principles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statement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taking</w:t>
      </w:r>
      <w:r w:rsidR="003D7F5E" w:rsidRPr="0082014B">
        <w:t xml:space="preserve"> </w:t>
      </w:r>
      <w:r w:rsidRPr="0082014B">
        <w:t>account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climate</w:t>
      </w:r>
      <w:r w:rsidR="003D7F5E" w:rsidRPr="0082014B">
        <w:t xml:space="preserve"> </w:t>
      </w:r>
      <w:r w:rsidRPr="0082014B">
        <w:t>change</w:t>
      </w:r>
      <w:r w:rsidR="003D7F5E" w:rsidRPr="0082014B">
        <w:t xml:space="preserve"> </w:t>
      </w:r>
      <w:r w:rsidRPr="0082014B">
        <w:t>allowances,</w:t>
      </w:r>
      <w:r w:rsidR="003D7F5E" w:rsidRPr="0082014B">
        <w:t xml:space="preserve"> </w:t>
      </w:r>
      <w:r w:rsidRPr="0082014B">
        <w:t>relationship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effect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heritage</w:t>
      </w:r>
      <w:r w:rsidR="003D7F5E" w:rsidRPr="0082014B">
        <w:t xml:space="preserve"> </w:t>
      </w:r>
      <w:r w:rsidRPr="0082014B">
        <w:t>assets,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arrangements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17,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harvesting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recycling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limits.</w:t>
      </w:r>
    </w:p>
    <w:p w14:paraId="58A6F39F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(3)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demonstrate</w:t>
      </w:r>
      <w:r w:rsidR="003D7F5E" w:rsidRPr="0082014B">
        <w:t xml:space="preserve"> </w:t>
      </w:r>
      <w:r w:rsidRPr="0082014B">
        <w:t>how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secure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neutrality.</w:t>
      </w:r>
    </w:p>
    <w:p w14:paraId="17DD0D1B" w14:textId="77777777" w:rsidR="004459AA" w:rsidRPr="0082014B" w:rsidRDefault="004459AA" w:rsidP="004459AA">
      <w:pPr>
        <w:pStyle w:val="N2"/>
      </w:pP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extent</w:t>
      </w:r>
      <w:r w:rsidR="003D7F5E" w:rsidRPr="0082014B">
        <w:t xml:space="preserve"> </w:t>
      </w:r>
      <w:r w:rsidRPr="0082014B">
        <w:t>comprised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16—</w:t>
      </w:r>
    </w:p>
    <w:p w14:paraId="164C7F55" w14:textId="77777777" w:rsidR="004459AA" w:rsidRPr="0082014B" w:rsidRDefault="004459AA" w:rsidP="004459AA">
      <w:pPr>
        <w:pStyle w:val="N3"/>
      </w:pPr>
      <w:r w:rsidRPr="0082014B">
        <w:t>there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12</w:t>
      </w:r>
      <w:r w:rsidR="003D7F5E" w:rsidRPr="0082014B">
        <w:t xml:space="preserve"> </w:t>
      </w:r>
      <w:r w:rsidRPr="0082014B">
        <w:t>buildings;</w:t>
      </w:r>
    </w:p>
    <w:p w14:paraId="0FBD8E0A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main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building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28.75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ordnance</w:t>
      </w:r>
      <w:r w:rsidR="003D7F5E" w:rsidRPr="0082014B">
        <w:t xml:space="preserve"> </w:t>
      </w:r>
      <w:r w:rsidRPr="0082014B">
        <w:t>datum;</w:t>
      </w:r>
    </w:p>
    <w:p w14:paraId="75FEC4E9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main</w:t>
      </w:r>
      <w:r w:rsidR="003D7F5E" w:rsidRPr="0082014B">
        <w:t xml:space="preserve"> </w:t>
      </w:r>
      <w:r w:rsidRPr="0082014B">
        <w:t>building</w:t>
      </w:r>
      <w:r w:rsidR="003D7F5E" w:rsidRPr="0082014B">
        <w:t xml:space="preserve"> </w:t>
      </w:r>
      <w:r w:rsidRPr="0082014B">
        <w:t>length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70</w:t>
      </w:r>
      <w:r w:rsidR="003D7F5E" w:rsidRPr="0082014B">
        <w:t xml:space="preserve"> </w:t>
      </w:r>
      <w:r w:rsidRPr="0082014B">
        <w:t>metres;</w:t>
      </w:r>
    </w:p>
    <w:p w14:paraId="49D51016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main</w:t>
      </w:r>
      <w:r w:rsidR="003D7F5E" w:rsidRPr="0082014B">
        <w:t xml:space="preserve"> </w:t>
      </w:r>
      <w:r w:rsidRPr="0082014B">
        <w:t>building</w:t>
      </w:r>
      <w:r w:rsidR="003D7F5E" w:rsidRPr="0082014B">
        <w:t xml:space="preserve"> </w:t>
      </w:r>
      <w:r w:rsidRPr="0082014B">
        <w:t>width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metres;</w:t>
      </w:r>
    </w:p>
    <w:p w14:paraId="0DD6F622" w14:textId="77777777" w:rsidR="004459AA" w:rsidRPr="0082014B" w:rsidRDefault="004459AA" w:rsidP="004459AA">
      <w:pPr>
        <w:pStyle w:val="N3"/>
      </w:pPr>
      <w:r w:rsidRPr="0082014B">
        <w:t>lightning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masts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34.25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ordnance</w:t>
      </w:r>
      <w:r w:rsidR="003D7F5E" w:rsidRPr="0082014B">
        <w:t xml:space="preserve"> </w:t>
      </w:r>
      <w:r w:rsidRPr="0082014B">
        <w:t>datum;</w:t>
      </w:r>
      <w:r w:rsidR="003D7F5E" w:rsidRPr="0082014B">
        <w:t xml:space="preserve"> </w:t>
      </w:r>
      <w:r w:rsidRPr="0082014B">
        <w:t>and</w:t>
      </w:r>
    </w:p>
    <w:p w14:paraId="0AAD3D89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fire</w:t>
      </w:r>
      <w:r w:rsidR="003D7F5E" w:rsidRPr="0082014B">
        <w:t xml:space="preserve"> </w:t>
      </w:r>
      <w:r w:rsidRPr="0082014B">
        <w:t>walls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26.25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ordnance</w:t>
      </w:r>
      <w:r w:rsidR="003D7F5E" w:rsidRPr="0082014B">
        <w:t xml:space="preserve"> </w:t>
      </w:r>
      <w:r w:rsidRPr="0082014B">
        <w:t>datum.</w:t>
      </w:r>
    </w:p>
    <w:p w14:paraId="331E79AD" w14:textId="77777777" w:rsidR="004459AA" w:rsidRPr="0082014B" w:rsidRDefault="004459AA" w:rsidP="004459AA">
      <w:pPr>
        <w:pStyle w:val="N2"/>
      </w:pP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(3)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term</w:t>
      </w:r>
      <w:r w:rsidR="003D7F5E" w:rsidRPr="0082014B">
        <w:t xml:space="preserve"> </w:t>
      </w:r>
      <w:r w:rsidRPr="0082014B">
        <w:t>‘water</w:t>
      </w:r>
      <w:r w:rsidR="003D7F5E" w:rsidRPr="0082014B">
        <w:t xml:space="preserve"> </w:t>
      </w:r>
      <w:r w:rsidRPr="0082014B">
        <w:t>neutrality’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use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supply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before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same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lower</w:t>
      </w:r>
      <w:r w:rsidR="003D7F5E" w:rsidRPr="0082014B">
        <w:t xml:space="preserve"> </w:t>
      </w:r>
      <w:r w:rsidRPr="0082014B">
        <w:t>after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place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meet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requirements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regulation</w:t>
      </w:r>
      <w:r w:rsidR="003D7F5E" w:rsidRPr="0082014B">
        <w:t xml:space="preserve"> </w:t>
      </w:r>
      <w:r w:rsidRPr="0082014B">
        <w:t>63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Conservation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Habitats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Species</w:t>
      </w:r>
      <w:r w:rsidR="003D7F5E" w:rsidRPr="0082014B">
        <w:t xml:space="preserve"> </w:t>
      </w:r>
      <w:r w:rsidRPr="0082014B">
        <w:t>Regulations</w:t>
      </w:r>
      <w:r w:rsidR="003D7F5E" w:rsidRPr="0082014B">
        <w:t xml:space="preserve"> </w:t>
      </w:r>
      <w:r w:rsidRPr="0082014B">
        <w:t>2017.</w:t>
      </w:r>
    </w:p>
    <w:p w14:paraId="332EB193" w14:textId="77777777" w:rsidR="004459AA" w:rsidRPr="0082014B" w:rsidRDefault="004459AA" w:rsidP="004459AA">
      <w:pPr>
        <w:pStyle w:val="N2"/>
      </w:pP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(4)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term</w:t>
      </w:r>
      <w:r w:rsidR="003D7F5E" w:rsidRPr="0082014B">
        <w:t xml:space="preserve"> </w:t>
      </w:r>
      <w:r w:rsidRPr="0082014B">
        <w:t>‘building’</w:t>
      </w:r>
      <w:r w:rsidR="003D7F5E" w:rsidRPr="0082014B">
        <w:t xml:space="preserve"> </w:t>
      </w:r>
      <w:r w:rsidRPr="0082014B">
        <w:t>excludes</w:t>
      </w:r>
      <w:r w:rsidR="003D7F5E" w:rsidRPr="0082014B">
        <w:t xml:space="preserve"> </w:t>
      </w:r>
      <w:r w:rsidRPr="0082014B">
        <w:t>electrical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installations.</w:t>
      </w:r>
    </w:p>
    <w:p w14:paraId="215F1212" w14:textId="77777777" w:rsidR="004459AA" w:rsidRPr="0082014B" w:rsidRDefault="004459AA" w:rsidP="004459AA">
      <w:pPr>
        <w:pStyle w:val="H1"/>
      </w:pPr>
      <w:r w:rsidRPr="0082014B">
        <w:t>Detailed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approval</w:t>
      </w:r>
      <w:r w:rsidR="003D7F5E" w:rsidRPr="0082014B">
        <w:t xml:space="preserve"> </w:t>
      </w:r>
      <w:r w:rsidRPr="0082014B">
        <w:t>–</w:t>
      </w:r>
      <w:r w:rsidR="003D7F5E" w:rsidRPr="0082014B">
        <w:t xml:space="preserve"> </w:t>
      </w:r>
      <w:r w:rsidRPr="0082014B">
        <w:t>extension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</w:t>
      </w:r>
    </w:p>
    <w:p w14:paraId="574502D2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20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works)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of—</w:t>
      </w:r>
    </w:p>
    <w:p w14:paraId="0D8A1AAB" w14:textId="77777777" w:rsidR="004459AA" w:rsidRPr="0082014B" w:rsidRDefault="004459AA" w:rsidP="004459AA">
      <w:pPr>
        <w:pStyle w:val="N3"/>
      </w:pPr>
      <w:r w:rsidRPr="0082014B">
        <w:t>siting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layout;</w:t>
      </w:r>
    </w:p>
    <w:p w14:paraId="062DC693" w14:textId="77777777" w:rsidR="004459AA" w:rsidRPr="0082014B" w:rsidRDefault="004459AA" w:rsidP="004459AA">
      <w:pPr>
        <w:pStyle w:val="N3"/>
      </w:pPr>
      <w:r w:rsidRPr="0082014B">
        <w:t>scale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quantum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its</w:t>
      </w:r>
      <w:r w:rsidR="003D7F5E" w:rsidRPr="0082014B">
        <w:t xml:space="preserve"> </w:t>
      </w:r>
      <w:r w:rsidRPr="0082014B">
        <w:t>uses;</w:t>
      </w:r>
    </w:p>
    <w:p w14:paraId="2527AE93" w14:textId="77777777" w:rsidR="004459AA" w:rsidRPr="0082014B" w:rsidRDefault="004459AA" w:rsidP="004459AA">
      <w:pPr>
        <w:pStyle w:val="N3"/>
      </w:pPr>
      <w:r w:rsidRPr="0082014B">
        <w:t>existing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proposed</w:t>
      </w:r>
      <w:r w:rsidR="003D7F5E" w:rsidRPr="0082014B">
        <w:t xml:space="preserve"> </w:t>
      </w:r>
      <w:r w:rsidRPr="0082014B">
        <w:t>finished</w:t>
      </w:r>
      <w:r w:rsidR="003D7F5E" w:rsidRPr="0082014B">
        <w:t xml:space="preserve"> </w:t>
      </w:r>
      <w:r w:rsidRPr="0082014B">
        <w:t>ground</w:t>
      </w:r>
      <w:r w:rsidR="003D7F5E" w:rsidRPr="0082014B">
        <w:t xml:space="preserve"> </w:t>
      </w:r>
      <w:r w:rsidRPr="0082014B">
        <w:t>levels;</w:t>
      </w:r>
    </w:p>
    <w:p w14:paraId="7E610794" w14:textId="77777777" w:rsidR="004459AA" w:rsidRPr="0082014B" w:rsidRDefault="004459AA" w:rsidP="004459AA">
      <w:pPr>
        <w:pStyle w:val="N3"/>
      </w:pPr>
      <w:r w:rsidRPr="0082014B">
        <w:t>landscaping;</w:t>
      </w:r>
    </w:p>
    <w:p w14:paraId="6B6CB239" w14:textId="77777777" w:rsidR="004459AA" w:rsidRPr="0082014B" w:rsidRDefault="004459AA" w:rsidP="004459AA">
      <w:pPr>
        <w:pStyle w:val="N3"/>
      </w:pPr>
      <w:r w:rsidRPr="0082014B">
        <w:t>access;</w:t>
      </w:r>
      <w:r w:rsidR="003D7F5E" w:rsidRPr="0082014B">
        <w:t xml:space="preserve"> </w:t>
      </w:r>
      <w:r w:rsidRPr="0082014B">
        <w:t>and</w:t>
      </w:r>
    </w:p>
    <w:p w14:paraId="43FE1F7B" w14:textId="77777777" w:rsidR="004459AA" w:rsidRPr="0082014B" w:rsidRDefault="004459AA" w:rsidP="004459AA">
      <w:pPr>
        <w:pStyle w:val="N3"/>
      </w:pPr>
      <w:r w:rsidRPr="0082014B">
        <w:t>external</w:t>
      </w:r>
      <w:r w:rsidR="003D7F5E" w:rsidRPr="0082014B">
        <w:t xml:space="preserve"> </w:t>
      </w:r>
      <w:r w:rsidRPr="0082014B">
        <w:t>appearance,</w:t>
      </w:r>
      <w:r w:rsidR="003D7F5E" w:rsidRPr="0082014B">
        <w:t xml:space="preserve"> </w:t>
      </w:r>
      <w:r w:rsidRPr="0082014B">
        <w:t>form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materials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buildings</w:t>
      </w:r>
      <w:r w:rsidR="003D7F5E" w:rsidRPr="0082014B">
        <w:t xml:space="preserve"> </w:t>
      </w:r>
      <w:r w:rsidRPr="0082014B">
        <w:t>structures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boundary</w:t>
      </w:r>
      <w:r w:rsidR="003D7F5E" w:rsidRPr="0082014B">
        <w:t xml:space="preserve"> </w:t>
      </w:r>
      <w:r w:rsidRPr="0082014B">
        <w:t>treatment,</w:t>
      </w:r>
    </w:p>
    <w:p w14:paraId="070A8562" w14:textId="77777777" w:rsidR="004459AA" w:rsidRPr="0082014B" w:rsidRDefault="004459AA" w:rsidP="004459AA">
      <w:pPr>
        <w:pStyle w:val="T1"/>
      </w:pP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extension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Bolney</w:t>
      </w:r>
      <w:proofErr w:type="spellEnd"/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carried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details.</w:t>
      </w:r>
    </w:p>
    <w:p w14:paraId="39ABAFF5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principles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statement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authority,</w:t>
      </w:r>
      <w:r w:rsidR="003D7F5E" w:rsidRPr="0082014B">
        <w:t xml:space="preserve"> </w:t>
      </w:r>
      <w:r w:rsidRPr="0082014B">
        <w:t>take</w:t>
      </w:r>
      <w:r w:rsidR="003D7F5E" w:rsidRPr="0082014B">
        <w:t xml:space="preserve"> </w:t>
      </w:r>
      <w:r w:rsidRPr="0082014B">
        <w:t>account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climate</w:t>
      </w:r>
      <w:r w:rsidR="003D7F5E" w:rsidRPr="0082014B">
        <w:t xml:space="preserve"> </w:t>
      </w:r>
      <w:r w:rsidRPr="0082014B">
        <w:t>change</w:t>
      </w:r>
      <w:r w:rsidR="003D7F5E" w:rsidRPr="0082014B">
        <w:t xml:space="preserve"> </w:t>
      </w:r>
      <w:r w:rsidRPr="0082014B">
        <w:t>allowances,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arrangements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17,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limits.</w:t>
      </w:r>
    </w:p>
    <w:p w14:paraId="0A8A1C0E" w14:textId="77777777" w:rsidR="004459AA" w:rsidRPr="0082014B" w:rsidRDefault="004459AA" w:rsidP="004459AA">
      <w:pPr>
        <w:pStyle w:val="N2"/>
      </w:pP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extent</w:t>
      </w:r>
      <w:r w:rsidR="003D7F5E" w:rsidRPr="0082014B">
        <w:t xml:space="preserve"> </w:t>
      </w:r>
      <w:r w:rsidRPr="0082014B">
        <w:t>comprised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20—</w:t>
      </w:r>
    </w:p>
    <w:p w14:paraId="6F62F497" w14:textId="77777777" w:rsidR="004459AA" w:rsidRPr="0082014B" w:rsidRDefault="004459AA" w:rsidP="004459AA">
      <w:pPr>
        <w:pStyle w:val="N3"/>
      </w:pPr>
      <w:r w:rsidRPr="0082014B">
        <w:t>there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two</w:t>
      </w:r>
      <w:r w:rsidR="003D7F5E" w:rsidRPr="0082014B">
        <w:t xml:space="preserve"> </w:t>
      </w:r>
      <w:r w:rsidRPr="0082014B">
        <w:t>buildings;</w:t>
      </w:r>
    </w:p>
    <w:p w14:paraId="424E24D7" w14:textId="77777777" w:rsidR="004459AA" w:rsidRPr="0082014B" w:rsidRDefault="004459AA" w:rsidP="004459AA">
      <w:pPr>
        <w:pStyle w:val="N3"/>
      </w:pPr>
      <w:r w:rsidRPr="0082014B">
        <w:lastRenderedPageBreak/>
        <w:t>operational</w:t>
      </w:r>
      <w:r w:rsidR="003D7F5E" w:rsidRPr="0082014B">
        <w:t xml:space="preserve"> </w:t>
      </w:r>
      <w:r w:rsidRPr="0082014B">
        <w:t>buildings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12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finished</w:t>
      </w:r>
      <w:r w:rsidR="003D7F5E" w:rsidRPr="0082014B">
        <w:t xml:space="preserve"> </w:t>
      </w:r>
      <w:r w:rsidRPr="0082014B">
        <w:t>ground</w:t>
      </w:r>
      <w:r w:rsidR="003D7F5E" w:rsidRPr="0082014B">
        <w:t xml:space="preserve"> </w:t>
      </w:r>
      <w:r w:rsidRPr="0082014B">
        <w:t>level;</w:t>
      </w:r>
    </w:p>
    <w:p w14:paraId="4AE819CE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12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finished</w:t>
      </w:r>
      <w:r w:rsidR="003D7F5E" w:rsidRPr="0082014B">
        <w:t xml:space="preserve"> </w:t>
      </w:r>
      <w:r w:rsidRPr="0082014B">
        <w:t>ground</w:t>
      </w:r>
      <w:r w:rsidR="003D7F5E" w:rsidRPr="0082014B">
        <w:t xml:space="preserve"> </w:t>
      </w:r>
      <w:r w:rsidRPr="0082014B">
        <w:t>level;</w:t>
      </w:r>
    </w:p>
    <w:p w14:paraId="4532DB89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building</w:t>
      </w:r>
      <w:r w:rsidR="003D7F5E" w:rsidRPr="0082014B">
        <w:t xml:space="preserve"> </w:t>
      </w:r>
      <w:r w:rsidRPr="0082014B">
        <w:t>length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35</w:t>
      </w:r>
      <w:r w:rsidR="003D7F5E" w:rsidRPr="0082014B">
        <w:t xml:space="preserve"> </w:t>
      </w:r>
      <w:r w:rsidRPr="0082014B">
        <w:t>metres;</w:t>
      </w:r>
    </w:p>
    <w:p w14:paraId="4B1CFF98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building</w:t>
      </w:r>
      <w:r w:rsidR="003D7F5E" w:rsidRPr="0082014B">
        <w:t xml:space="preserve"> </w:t>
      </w:r>
      <w:r w:rsidRPr="0082014B">
        <w:t>width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metres;</w:t>
      </w:r>
      <w:r w:rsidR="003D7F5E" w:rsidRPr="0082014B">
        <w:t xml:space="preserve"> </w:t>
      </w:r>
      <w:r w:rsidRPr="0082014B">
        <w:t>and</w:t>
      </w:r>
    </w:p>
    <w:p w14:paraId="3286487B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maximum</w:t>
      </w:r>
      <w:r w:rsidR="003D7F5E" w:rsidRPr="0082014B">
        <w:t xml:space="preserve"> </w:t>
      </w:r>
      <w:r w:rsidRPr="0082014B">
        <w:t>height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infrastructure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12</w:t>
      </w:r>
      <w:r w:rsidR="003D7F5E" w:rsidRPr="0082014B">
        <w:t xml:space="preserve"> </w:t>
      </w:r>
      <w:r w:rsidRPr="0082014B">
        <w:t>metres.</w:t>
      </w:r>
    </w:p>
    <w:p w14:paraId="64975D7D" w14:textId="77777777" w:rsidR="004459AA" w:rsidRPr="0082014B" w:rsidRDefault="004459AA" w:rsidP="004459AA">
      <w:pPr>
        <w:pStyle w:val="N2"/>
      </w:pP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(3)</w:t>
      </w:r>
      <w:r w:rsidR="003D7F5E" w:rsidRPr="0082014B">
        <w:t xml:space="preserve"> </w:t>
      </w:r>
      <w:r w:rsidRPr="0082014B">
        <w:t>“finished</w:t>
      </w:r>
      <w:r w:rsidR="003D7F5E" w:rsidRPr="0082014B">
        <w:t xml:space="preserve"> </w:t>
      </w:r>
      <w:r w:rsidRPr="0082014B">
        <w:t>ground</w:t>
      </w:r>
      <w:r w:rsidR="003D7F5E" w:rsidRPr="0082014B">
        <w:t xml:space="preserve"> </w:t>
      </w:r>
      <w:r w:rsidRPr="0082014B">
        <w:t>level”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defined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statement.</w:t>
      </w:r>
    </w:p>
    <w:p w14:paraId="1DEA7734" w14:textId="77777777" w:rsidR="004459AA" w:rsidRPr="0082014B" w:rsidRDefault="004459AA" w:rsidP="004459AA">
      <w:pPr>
        <w:pStyle w:val="H1"/>
      </w:pPr>
      <w:r w:rsidRPr="0082014B">
        <w:t>Stages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</w:t>
      </w:r>
    </w:p>
    <w:p w14:paraId="46EBC3DB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part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landward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MLWS</w:t>
      </w:r>
      <w:r w:rsidR="003D7F5E" w:rsidRPr="0082014B">
        <w:t xml:space="preserve"> </w:t>
      </w:r>
      <w:r w:rsidR="004459AA" w:rsidRPr="0082014B">
        <w:t>excluding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written</w:t>
      </w:r>
      <w:r w:rsidR="003D7F5E" w:rsidRPr="0082014B">
        <w:t xml:space="preserve"> </w:t>
      </w:r>
      <w:r w:rsidR="004459AA" w:rsidRPr="0082014B">
        <w:t>programme</w:t>
      </w:r>
      <w:r w:rsidR="003D7F5E" w:rsidRPr="0082014B">
        <w:t xml:space="preserve"> </w:t>
      </w:r>
      <w:r w:rsidR="004459AA" w:rsidRPr="0082014B">
        <w:t>identifying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stages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those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authorities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extent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it</w:t>
      </w:r>
      <w:r w:rsidR="003D7F5E" w:rsidRPr="0082014B">
        <w:t xml:space="preserve"> </w:t>
      </w:r>
      <w:r w:rsidR="004459AA" w:rsidRPr="0082014B">
        <w:t>relates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seaward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mean</w:t>
      </w:r>
      <w:r w:rsidR="003D7F5E" w:rsidRPr="0082014B">
        <w:t xml:space="preserve"> </w:t>
      </w:r>
      <w:r w:rsidR="004459AA" w:rsidRPr="0082014B">
        <w:t>high</w:t>
      </w:r>
      <w:r w:rsidR="003D7F5E" w:rsidRPr="0082014B">
        <w:t xml:space="preserve"> </w:t>
      </w:r>
      <w:r w:rsidR="004459AA" w:rsidRPr="0082014B">
        <w:t>water</w:t>
      </w:r>
      <w:r w:rsidR="003D7F5E" w:rsidRPr="0082014B">
        <w:t xml:space="preserve"> </w:t>
      </w:r>
      <w:r w:rsidR="004459AA" w:rsidRPr="0082014B">
        <w:t>springs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6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MMO.</w:t>
      </w:r>
    </w:p>
    <w:p w14:paraId="5DC58AB7" w14:textId="77777777" w:rsidR="004459AA" w:rsidRPr="0082014B" w:rsidRDefault="004459AA" w:rsidP="004459AA">
      <w:pPr>
        <w:pStyle w:val="N2"/>
      </w:pPr>
      <w:r w:rsidRPr="0082014B">
        <w:t>No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commence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programme</w:t>
      </w:r>
      <w:r w:rsidR="003D7F5E" w:rsidRPr="0082014B">
        <w:t xml:space="preserve"> </w:t>
      </w:r>
      <w:r w:rsidRPr="0082014B">
        <w:t>identifying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stages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those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authorities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extent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it</w:t>
      </w:r>
      <w:r w:rsidR="003D7F5E" w:rsidRPr="0082014B">
        <w:t xml:space="preserve"> </w:t>
      </w:r>
      <w:r w:rsidRPr="0082014B">
        <w:t>relates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seaward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mean</w:t>
      </w:r>
      <w:r w:rsidR="003D7F5E" w:rsidRPr="0082014B">
        <w:t xml:space="preserve"> </w:t>
      </w:r>
      <w:r w:rsidRPr="0082014B">
        <w:t>high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springs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MMO.</w:t>
      </w:r>
    </w:p>
    <w:p w14:paraId="7E67665E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stages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reference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these</w:t>
      </w:r>
      <w:r w:rsidR="003D7F5E" w:rsidRPr="0082014B">
        <w:t xml:space="preserve"> </w:t>
      </w:r>
      <w:r w:rsidRPr="0082014B">
        <w:t>requirements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reference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programme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so</w:t>
      </w:r>
      <w:r w:rsidR="003D7F5E" w:rsidRPr="0082014B">
        <w:t xml:space="preserve"> </w:t>
      </w:r>
      <w:r w:rsidRPr="0082014B">
        <w:t>approved.</w:t>
      </w:r>
    </w:p>
    <w:p w14:paraId="5FCF26D2" w14:textId="77777777" w:rsidR="004459AA" w:rsidRPr="0082014B" w:rsidRDefault="004459AA" w:rsidP="004459AA">
      <w:pPr>
        <w:pStyle w:val="H1"/>
      </w:pPr>
      <w:r w:rsidRPr="0082014B">
        <w:t>Offshore</w:t>
      </w:r>
      <w:r w:rsidR="003D7F5E" w:rsidRPr="0082014B">
        <w:t xml:space="preserve"> </w:t>
      </w:r>
      <w:r w:rsidRPr="0082014B">
        <w:t>Decommissioning</w:t>
      </w:r>
    </w:p>
    <w:p w14:paraId="29113E1A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No</w:t>
      </w:r>
      <w:r w:rsidRPr="0082014B">
        <w:t xml:space="preserve"> </w:t>
      </w:r>
      <w:r w:rsidR="004459AA" w:rsidRPr="0082014B">
        <w:t>offshore</w:t>
      </w:r>
      <w:r w:rsidRPr="0082014B">
        <w:t xml:space="preserve"> </w:t>
      </w:r>
      <w:r w:rsidR="004459AA" w:rsidRPr="0082014B">
        <w:t>works</w:t>
      </w:r>
      <w:r w:rsidRPr="0082014B">
        <w:t xml:space="preserve"> </w:t>
      </w:r>
      <w:r w:rsidR="004459AA" w:rsidRPr="0082014B">
        <w:t>are</w:t>
      </w:r>
      <w:r w:rsidRPr="0082014B">
        <w:t xml:space="preserve"> </w:t>
      </w:r>
      <w:r w:rsidR="004459AA" w:rsidRPr="0082014B">
        <w:t>to</w:t>
      </w:r>
      <w:r w:rsidRPr="0082014B">
        <w:t xml:space="preserve"> </w:t>
      </w:r>
      <w:r w:rsidR="004459AA" w:rsidRPr="0082014B">
        <w:t>commence</w:t>
      </w:r>
      <w:r w:rsidRPr="0082014B">
        <w:t xml:space="preserve"> </w:t>
      </w:r>
      <w:r w:rsidR="004459AA" w:rsidRPr="0082014B">
        <w:t>until</w:t>
      </w:r>
      <w:r w:rsidRPr="0082014B">
        <w:t xml:space="preserve"> </w:t>
      </w:r>
      <w:r w:rsidR="004459AA" w:rsidRPr="0082014B">
        <w:t>a</w:t>
      </w:r>
      <w:r w:rsidRPr="0082014B">
        <w:t xml:space="preserve"> </w:t>
      </w:r>
      <w:r w:rsidR="004459AA" w:rsidRPr="0082014B">
        <w:t>written</w:t>
      </w:r>
      <w:r w:rsidRPr="0082014B">
        <w:t xml:space="preserve"> </w:t>
      </w:r>
      <w:r w:rsidR="004459AA" w:rsidRPr="0082014B">
        <w:t>decommissioning</w:t>
      </w:r>
      <w:r w:rsidRPr="0082014B">
        <w:t xml:space="preserve"> </w:t>
      </w:r>
      <w:r w:rsidR="004459AA" w:rsidRPr="0082014B">
        <w:t>programme</w:t>
      </w:r>
      <w:r w:rsidRPr="0082014B">
        <w:t xml:space="preserve"> </w:t>
      </w:r>
      <w:r w:rsidR="004459AA" w:rsidRPr="0082014B">
        <w:t>in</w:t>
      </w:r>
      <w:r w:rsidRPr="0082014B">
        <w:t xml:space="preserve"> </w:t>
      </w:r>
      <w:r w:rsidR="004459AA" w:rsidRPr="0082014B">
        <w:t>compliance</w:t>
      </w:r>
      <w:r w:rsidRPr="0082014B">
        <w:t xml:space="preserve"> </w:t>
      </w:r>
      <w:r w:rsidR="004459AA" w:rsidRPr="0082014B">
        <w:t>with</w:t>
      </w:r>
      <w:r w:rsidRPr="0082014B">
        <w:t xml:space="preserve"> </w:t>
      </w:r>
      <w:r w:rsidR="004459AA" w:rsidRPr="0082014B">
        <w:t>any</w:t>
      </w:r>
      <w:r w:rsidRPr="0082014B">
        <w:t xml:space="preserve"> </w:t>
      </w:r>
      <w:r w:rsidR="004459AA" w:rsidRPr="0082014B">
        <w:t>notice</w:t>
      </w:r>
      <w:r w:rsidRPr="0082014B">
        <w:t xml:space="preserve"> </w:t>
      </w:r>
      <w:r w:rsidR="004459AA" w:rsidRPr="0082014B">
        <w:t>served</w:t>
      </w:r>
      <w:r w:rsidRPr="0082014B">
        <w:t xml:space="preserve"> </w:t>
      </w:r>
      <w:r w:rsidR="004459AA" w:rsidRPr="0082014B">
        <w:t>upon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undertaker</w:t>
      </w:r>
      <w:r w:rsidRPr="0082014B">
        <w:t xml:space="preserve"> </w:t>
      </w:r>
      <w:r w:rsidR="004459AA" w:rsidRPr="0082014B">
        <w:t>by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Secretary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State</w:t>
      </w:r>
      <w:r w:rsidRPr="0082014B">
        <w:t xml:space="preserve"> </w:t>
      </w:r>
      <w:r w:rsidR="004459AA" w:rsidRPr="0082014B">
        <w:t>pursuant</w:t>
      </w:r>
      <w:r w:rsidRPr="0082014B">
        <w:t xml:space="preserve"> </w:t>
      </w:r>
      <w:r w:rsidR="004459AA" w:rsidRPr="0082014B">
        <w:t>to</w:t>
      </w:r>
      <w:r w:rsidRPr="0082014B">
        <w:t xml:space="preserve"> </w:t>
      </w:r>
      <w:r w:rsidR="004459AA" w:rsidRPr="0082014B">
        <w:t>section</w:t>
      </w:r>
      <w:r w:rsidRPr="0082014B">
        <w:t xml:space="preserve"> </w:t>
      </w:r>
      <w:r w:rsidR="004459AA" w:rsidRPr="0082014B">
        <w:t>105(2)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2004</w:t>
      </w:r>
      <w:r w:rsidRPr="0082014B">
        <w:t xml:space="preserve"> </w:t>
      </w:r>
      <w:r w:rsidR="004459AA" w:rsidRPr="0082014B">
        <w:t>Act(</w:t>
      </w:r>
      <w:r w:rsidR="004459AA" w:rsidRPr="0082014B">
        <w:rPr>
          <w:rStyle w:val="FootnoteReference"/>
        </w:rPr>
        <w:footnoteReference w:id="2"/>
      </w:r>
      <w:r w:rsidR="004459AA" w:rsidRPr="0082014B">
        <w:t>)</w:t>
      </w:r>
      <w:r w:rsidRPr="0082014B">
        <w:t xml:space="preserve"> </w:t>
      </w:r>
      <w:r w:rsidR="004459AA" w:rsidRPr="0082014B">
        <w:t>has</w:t>
      </w:r>
      <w:r w:rsidRPr="0082014B">
        <w:t xml:space="preserve"> </w:t>
      </w:r>
      <w:r w:rsidR="004459AA" w:rsidRPr="0082014B">
        <w:t>been</w:t>
      </w:r>
      <w:r w:rsidRPr="0082014B">
        <w:t xml:space="preserve"> </w:t>
      </w:r>
      <w:r w:rsidR="004459AA" w:rsidRPr="0082014B">
        <w:t>submitted</w:t>
      </w:r>
      <w:r w:rsidRPr="0082014B">
        <w:t xml:space="preserve"> </w:t>
      </w:r>
      <w:r w:rsidR="004459AA" w:rsidRPr="0082014B">
        <w:t>to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Secretary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State</w:t>
      </w:r>
      <w:r w:rsidRPr="0082014B">
        <w:t xml:space="preserve"> </w:t>
      </w:r>
      <w:r w:rsidR="004459AA" w:rsidRPr="0082014B">
        <w:t>for</w:t>
      </w:r>
      <w:r w:rsidRPr="0082014B">
        <w:t xml:space="preserve"> </w:t>
      </w:r>
      <w:r w:rsidR="004459AA" w:rsidRPr="0082014B">
        <w:t>approval.</w:t>
      </w:r>
    </w:p>
    <w:p w14:paraId="15882FEF" w14:textId="77777777" w:rsidR="004459AA" w:rsidRPr="0082014B" w:rsidRDefault="004459AA" w:rsidP="004459AA">
      <w:pPr>
        <w:pStyle w:val="H1"/>
      </w:pPr>
      <w:r w:rsidRPr="0082014B">
        <w:t>Provision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landscaping</w:t>
      </w:r>
    </w:p>
    <w:p w14:paraId="24A3980D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written</w:t>
      </w:r>
      <w:r w:rsidR="003D7F5E" w:rsidRPr="0082014B">
        <w:t xml:space="preserve"> </w:t>
      </w:r>
      <w:r w:rsidR="004459AA" w:rsidRPr="0082014B">
        <w:t>landscape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ecology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associated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programme</w:t>
      </w:r>
      <w:r w:rsidR="003D7F5E" w:rsidRPr="0082014B">
        <w:t xml:space="preserve"> </w:t>
      </w:r>
      <w:r w:rsidR="004459AA" w:rsidRPr="0082014B">
        <w:t>(which</w:t>
      </w:r>
      <w:r w:rsidR="003D7F5E" w:rsidRPr="0082014B">
        <w:t xml:space="preserve"> </w:t>
      </w:r>
      <w:r w:rsidR="004459AA" w:rsidRPr="0082014B">
        <w:t>accords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provisions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landscape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ecology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code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practice)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statutory</w:t>
      </w:r>
      <w:r w:rsidR="003D7F5E" w:rsidRPr="0082014B">
        <w:t xml:space="preserve"> </w:t>
      </w:r>
      <w:r w:rsidR="004459AA" w:rsidRPr="0082014B">
        <w:t>nature</w:t>
      </w:r>
      <w:r w:rsidR="003D7F5E" w:rsidRPr="0082014B">
        <w:t xml:space="preserve"> </w:t>
      </w:r>
      <w:r w:rsidR="004459AA" w:rsidRPr="0082014B">
        <w:t>conservation</w:t>
      </w:r>
      <w:r w:rsidR="003D7F5E" w:rsidRPr="0082014B">
        <w:t xml:space="preserve"> </w:t>
      </w:r>
      <w:r w:rsidR="004459AA" w:rsidRPr="0082014B">
        <w:t>body,</w:t>
      </w:r>
      <w:r w:rsidR="003D7F5E" w:rsidRPr="0082014B">
        <w:t xml:space="preserve"> </w:t>
      </w:r>
      <w:r w:rsidR="004459AA" w:rsidRPr="0082014B">
        <w:t>Historic</w:t>
      </w:r>
      <w:r w:rsidR="003D7F5E" w:rsidRPr="0082014B">
        <w:t xml:space="preserve"> </w:t>
      </w:r>
      <w:r w:rsidR="004459AA" w:rsidRPr="0082014B">
        <w:t>England</w:t>
      </w:r>
      <w:r w:rsidR="003D7F5E" w:rsidRPr="0082014B">
        <w:t xml:space="preserve"> </w:t>
      </w:r>
      <w:r w:rsidR="004459AA" w:rsidRPr="0082014B">
        <w:t>(where</w:t>
      </w:r>
      <w:r w:rsidR="003D7F5E" w:rsidRPr="0082014B">
        <w:t xml:space="preserve"> </w:t>
      </w:r>
      <w:r w:rsidR="004459AA" w:rsidRPr="0082014B">
        <w:t>relevant)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Forestry</w:t>
      </w:r>
      <w:r w:rsidR="003D7F5E" w:rsidRPr="0082014B">
        <w:t xml:space="preserve"> </w:t>
      </w:r>
      <w:r w:rsidR="004459AA" w:rsidRPr="0082014B">
        <w:t>Commission</w:t>
      </w:r>
      <w:r w:rsidR="003D7F5E" w:rsidRPr="0082014B">
        <w:t xml:space="preserve"> </w:t>
      </w:r>
      <w:r w:rsidR="004459AA" w:rsidRPr="0082014B">
        <w:t>(where</w:t>
      </w:r>
      <w:r w:rsidR="003D7F5E" w:rsidRPr="0082014B">
        <w:t xml:space="preserve"> </w:t>
      </w:r>
      <w:r w:rsidR="004459AA" w:rsidRPr="0082014B">
        <w:t>relevant).</w:t>
      </w:r>
    </w:p>
    <w:p w14:paraId="330CF55A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ecology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(1)—</w:t>
      </w:r>
    </w:p>
    <w:p w14:paraId="132D543E" w14:textId="77777777" w:rsidR="004459AA" w:rsidRPr="0082014B" w:rsidRDefault="004459AA" w:rsidP="004459AA">
      <w:pPr>
        <w:pStyle w:val="N3"/>
      </w:pP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works;</w:t>
      </w:r>
      <w:r w:rsidR="003D7F5E" w:rsidRPr="0082014B">
        <w:t xml:space="preserve"> </w:t>
      </w:r>
      <w:r w:rsidRPr="0082014B">
        <w:t>and</w:t>
      </w:r>
    </w:p>
    <w:p w14:paraId="4D057A22" w14:textId="77777777" w:rsidR="004459AA" w:rsidRPr="0082014B" w:rsidRDefault="004459AA" w:rsidP="004459AA">
      <w:pPr>
        <w:pStyle w:val="N3"/>
      </w:pPr>
      <w:r w:rsidRPr="0082014B">
        <w:t>may</w:t>
      </w:r>
      <w:r w:rsidR="003D7F5E" w:rsidRPr="0082014B">
        <w:t xml:space="preserve"> </w:t>
      </w:r>
      <w:r w:rsidRPr="0082014B">
        <w:t>provide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phased</w:t>
      </w:r>
      <w:r w:rsidR="003D7F5E" w:rsidRPr="0082014B">
        <w:t xml:space="preserve"> </w:t>
      </w:r>
      <w:r w:rsidRPr="0082014B">
        <w:t>provision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planting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stage.</w:t>
      </w:r>
    </w:p>
    <w:p w14:paraId="662B3940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ecology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includes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and/or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(excluding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works)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17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statement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</w:p>
    <w:p w14:paraId="2340305B" w14:textId="77777777" w:rsidR="004459AA" w:rsidRPr="0082014B" w:rsidRDefault="004459AA" w:rsidP="004459AA">
      <w:pPr>
        <w:pStyle w:val="N2"/>
      </w:pPr>
      <w:r w:rsidRPr="0082014B">
        <w:t>Each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specific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ecology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708BE04F" w14:textId="77777777" w:rsidR="004459AA" w:rsidRPr="0082014B" w:rsidRDefault="004459AA" w:rsidP="004459AA">
      <w:pPr>
        <w:pStyle w:val="H1"/>
      </w:pPr>
      <w:r w:rsidRPr="0082014B">
        <w:lastRenderedPageBreak/>
        <w:t>Implementation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maintenance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landscaping</w:t>
      </w:r>
    </w:p>
    <w:p w14:paraId="41291AF4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All</w:t>
      </w:r>
      <w:r w:rsidR="003D7F5E" w:rsidRPr="0082014B">
        <w:t xml:space="preserve"> </w:t>
      </w:r>
      <w:r w:rsidR="004459AA" w:rsidRPr="0082014B">
        <w:t>landscape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carried</w:t>
      </w:r>
      <w:r w:rsidR="003D7F5E" w:rsidRPr="0082014B">
        <w:t xml:space="preserve"> </w:t>
      </w:r>
      <w:r w:rsidR="004459AA" w:rsidRPr="0082014B">
        <w:t>out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landscape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ecology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under</w:t>
      </w:r>
      <w:r w:rsidR="003D7F5E" w:rsidRPr="0082014B">
        <w:t xml:space="preserve"> </w:t>
      </w:r>
      <w:r w:rsidR="004459AA" w:rsidRPr="0082014B">
        <w:t>requirement</w:t>
      </w:r>
      <w:r w:rsidR="003D7F5E" w:rsidRPr="0082014B">
        <w:t xml:space="preserve"> </w:t>
      </w:r>
      <w:r w:rsidR="004459AA" w:rsidRPr="0082014B">
        <w:t>12</w:t>
      </w:r>
      <w:r w:rsidR="003D7F5E" w:rsidRPr="0082014B">
        <w:t xml:space="preserve"> </w:t>
      </w:r>
      <w:r w:rsidR="004459AA" w:rsidRPr="0082014B">
        <w:t>(provision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landscaping),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recommendations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appropriate</w:t>
      </w:r>
      <w:r w:rsidR="003D7F5E" w:rsidRPr="0082014B">
        <w:t xml:space="preserve"> </w:t>
      </w:r>
      <w:r w:rsidR="004459AA" w:rsidRPr="0082014B">
        <w:t>British</w:t>
      </w:r>
      <w:r w:rsidR="003D7F5E" w:rsidRPr="0082014B">
        <w:t xml:space="preserve"> </w:t>
      </w:r>
      <w:r w:rsidR="004459AA" w:rsidRPr="0082014B">
        <w:t>Standards.</w:t>
      </w:r>
    </w:p>
    <w:p w14:paraId="60FBDDFA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tree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shrub</w:t>
      </w:r>
      <w:r w:rsidR="003D7F5E" w:rsidRPr="0082014B">
        <w:t xml:space="preserve"> </w:t>
      </w:r>
      <w:r w:rsidRPr="0082014B">
        <w:t>planted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ecology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that,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period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10</w:t>
      </w:r>
      <w:r w:rsidR="003D7F5E" w:rsidRPr="0082014B">
        <w:t xml:space="preserve"> </w:t>
      </w:r>
      <w:r w:rsidRPr="0082014B">
        <w:t>years</w:t>
      </w:r>
      <w:r w:rsidR="003D7F5E" w:rsidRPr="0082014B">
        <w:t xml:space="preserve"> </w:t>
      </w:r>
      <w:r w:rsidRPr="0082014B">
        <w:t>after</w:t>
      </w:r>
      <w:r w:rsidR="003D7F5E" w:rsidRPr="0082014B">
        <w:t xml:space="preserve"> </w:t>
      </w:r>
      <w:r w:rsidRPr="0082014B">
        <w:t>completion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planting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stage,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removed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undertaker,</w:t>
      </w:r>
      <w:r w:rsidR="003D7F5E" w:rsidRPr="0082014B">
        <w:t xml:space="preserve"> </w:t>
      </w:r>
      <w:r w:rsidRPr="0082014B">
        <w:t>dies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becomes,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opinion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authority,</w:t>
      </w:r>
      <w:r w:rsidR="003D7F5E" w:rsidRPr="0082014B">
        <w:t xml:space="preserve"> </w:t>
      </w:r>
      <w:r w:rsidRPr="0082014B">
        <w:t>seriously</w:t>
      </w:r>
      <w:r w:rsidR="003D7F5E" w:rsidRPr="0082014B">
        <w:t xml:space="preserve"> </w:t>
      </w:r>
      <w:r w:rsidRPr="0082014B">
        <w:t>damaged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diseased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replaced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first</w:t>
      </w:r>
      <w:r w:rsidR="003D7F5E" w:rsidRPr="0082014B">
        <w:t xml:space="preserve"> </w:t>
      </w:r>
      <w:r w:rsidRPr="0082014B">
        <w:t>available</w:t>
      </w:r>
      <w:r w:rsidR="003D7F5E" w:rsidRPr="0082014B">
        <w:t xml:space="preserve"> </w:t>
      </w:r>
      <w:r w:rsidRPr="0082014B">
        <w:t>planting</w:t>
      </w:r>
      <w:r w:rsidR="003D7F5E" w:rsidRPr="0082014B">
        <w:t xml:space="preserve"> </w:t>
      </w:r>
      <w:r w:rsidRPr="0082014B">
        <w:t>season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specimen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same</w:t>
      </w:r>
      <w:r w:rsidR="003D7F5E" w:rsidRPr="0082014B">
        <w:t xml:space="preserve"> </w:t>
      </w:r>
      <w:r w:rsidRPr="0082014B">
        <w:t>species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size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originally</w:t>
      </w:r>
      <w:r w:rsidR="003D7F5E" w:rsidRPr="0082014B">
        <w:t xml:space="preserve"> </w:t>
      </w:r>
      <w:r w:rsidRPr="0082014B">
        <w:t>planted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</w:p>
    <w:p w14:paraId="397FA9C5" w14:textId="77777777" w:rsidR="004459AA" w:rsidRPr="0082014B" w:rsidRDefault="004459AA" w:rsidP="004459AA">
      <w:pPr>
        <w:pStyle w:val="H1"/>
      </w:pPr>
      <w:r w:rsidRPr="0082014B">
        <w:t>Biodiversity</w:t>
      </w:r>
      <w:r w:rsidR="003D7F5E" w:rsidRPr="0082014B">
        <w:t xml:space="preserve"> </w:t>
      </w:r>
      <w:r w:rsidRPr="0082014B">
        <w:t>net</w:t>
      </w:r>
      <w:r w:rsidR="003D7F5E" w:rsidRPr="0082014B">
        <w:t xml:space="preserve"> </w:t>
      </w:r>
      <w:r w:rsidRPr="0082014B">
        <w:t>gain</w:t>
      </w:r>
    </w:p>
    <w:p w14:paraId="71A0BE42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works)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until—</w:t>
      </w:r>
    </w:p>
    <w:p w14:paraId="3EAFE60F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net</w:t>
      </w:r>
      <w:r w:rsidR="003D7F5E" w:rsidRPr="0082014B">
        <w:t xml:space="preserve"> </w:t>
      </w:r>
      <w:r w:rsidRPr="0082014B">
        <w:t>gain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accords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net</w:t>
      </w:r>
      <w:r w:rsidR="003D7F5E" w:rsidRPr="0082014B">
        <w:t xml:space="preserve"> </w:t>
      </w:r>
      <w:r w:rsidRPr="0082014B">
        <w:t>gain</w:t>
      </w:r>
      <w:r w:rsidR="003D7F5E" w:rsidRPr="0082014B">
        <w:t xml:space="preserve"> </w:t>
      </w:r>
      <w:r w:rsidRPr="0082014B">
        <w:t>information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Appendix</w:t>
      </w:r>
      <w:r w:rsidR="003D7F5E" w:rsidRPr="0082014B">
        <w:t xml:space="preserve"> </w:t>
      </w:r>
      <w:r w:rsidRPr="0082014B">
        <w:t>22.15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Environmental</w:t>
      </w:r>
      <w:r w:rsidR="003D7F5E" w:rsidRPr="0082014B">
        <w:t xml:space="preserve"> </w:t>
      </w:r>
      <w:r w:rsidRPr="0082014B">
        <w:t>Statement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authority;</w:t>
      </w:r>
      <w:r w:rsidR="003D7F5E" w:rsidRPr="0082014B">
        <w:t xml:space="preserve"> </w:t>
      </w:r>
      <w:r w:rsidRPr="0082014B">
        <w:t>and</w:t>
      </w:r>
    </w:p>
    <w:p w14:paraId="7D199F7E" w14:textId="77777777" w:rsidR="004459AA" w:rsidRPr="0082014B" w:rsidRDefault="004459AA" w:rsidP="004459AA">
      <w:pPr>
        <w:pStyle w:val="N3"/>
      </w:pPr>
      <w:r w:rsidRPr="0082014B">
        <w:t>at</w:t>
      </w:r>
      <w:r w:rsidR="003D7F5E" w:rsidRPr="0082014B">
        <w:t xml:space="preserve"> </w:t>
      </w:r>
      <w:r w:rsidRPr="0082014B">
        <w:t>least</w:t>
      </w:r>
      <w:r w:rsidR="003D7F5E" w:rsidRPr="0082014B">
        <w:t xml:space="preserve"> </w:t>
      </w:r>
      <w:r w:rsidRPr="0082014B">
        <w:t>70%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total</w:t>
      </w:r>
      <w:r w:rsidR="003D7F5E" w:rsidRPr="0082014B">
        <w:t xml:space="preserve"> </w:t>
      </w:r>
      <w:r w:rsidRPr="0082014B">
        <w:t>number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units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required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secured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where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proof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purchase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net</w:t>
      </w:r>
      <w:r w:rsidR="003D7F5E" w:rsidRPr="0082014B">
        <w:t xml:space="preserve"> </w:t>
      </w:r>
      <w:r w:rsidRPr="0082014B">
        <w:t>gain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satisfaction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statutory</w:t>
      </w:r>
      <w:r w:rsidR="003D7F5E" w:rsidRPr="0082014B">
        <w:t xml:space="preserve"> </w:t>
      </w:r>
      <w:r w:rsidRPr="0082014B">
        <w:t>nature</w:t>
      </w:r>
      <w:r w:rsidR="003D7F5E" w:rsidRPr="0082014B">
        <w:t xml:space="preserve"> </w:t>
      </w:r>
      <w:r w:rsidRPr="0082014B">
        <w:t>conservation</w:t>
      </w:r>
      <w:r w:rsidR="003D7F5E" w:rsidRPr="0082014B">
        <w:t xml:space="preserve"> </w:t>
      </w:r>
      <w:r w:rsidRPr="0082014B">
        <w:t>body.</w:t>
      </w:r>
    </w:p>
    <w:p w14:paraId="5B08A101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location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delivery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units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follow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prioritisation</w:t>
      </w:r>
      <w:r w:rsidR="003D7F5E" w:rsidRPr="0082014B">
        <w:t xml:space="preserve"> </w:t>
      </w:r>
      <w:r w:rsidRPr="0082014B">
        <w:t>exercise,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described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Appendix</w:t>
      </w:r>
      <w:r w:rsidR="003D7F5E" w:rsidRPr="0082014B">
        <w:t xml:space="preserve"> </w:t>
      </w:r>
      <w:r w:rsidRPr="0082014B">
        <w:t>22.15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Environmental</w:t>
      </w:r>
      <w:r w:rsidR="003D7F5E" w:rsidRPr="0082014B">
        <w:t xml:space="preserve"> </w:t>
      </w:r>
      <w:r w:rsidRPr="0082014B">
        <w:t>Statement,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priority</w:t>
      </w:r>
      <w:r w:rsidR="003D7F5E" w:rsidRPr="0082014B">
        <w:t xml:space="preserve"> </w:t>
      </w:r>
      <w:r w:rsidRPr="0082014B">
        <w:t>given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areas</w:t>
      </w:r>
      <w:r w:rsidR="003D7F5E" w:rsidRPr="0082014B">
        <w:t xml:space="preserve"> </w:t>
      </w:r>
      <w:r w:rsidRPr="0082014B">
        <w:t>inside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close</w:t>
      </w:r>
      <w:r w:rsidR="003D7F5E" w:rsidRPr="0082014B">
        <w:t xml:space="preserve"> </w:t>
      </w:r>
      <w:r w:rsidRPr="0082014B">
        <w:t>proximity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proposed</w:t>
      </w:r>
      <w:r w:rsidR="003D7F5E" w:rsidRPr="0082014B">
        <w:t xml:space="preserve"> </w:t>
      </w:r>
      <w:r w:rsidRPr="0082014B">
        <w:t>DCO</w:t>
      </w:r>
      <w:r w:rsidR="003D7F5E" w:rsidRPr="0082014B">
        <w:t xml:space="preserve"> </w:t>
      </w:r>
      <w:r w:rsidRPr="0082014B">
        <w:t>limits.</w:t>
      </w:r>
    </w:p>
    <w:p w14:paraId="7515837E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net</w:t>
      </w:r>
      <w:r w:rsidR="003D7F5E" w:rsidRPr="0082014B">
        <w:t xml:space="preserve"> </w:t>
      </w:r>
      <w:r w:rsidRPr="0082014B">
        <w:t>gain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55627AB3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remaining</w:t>
      </w:r>
      <w:r w:rsidR="003D7F5E" w:rsidRPr="0082014B">
        <w:t xml:space="preserve"> </w:t>
      </w:r>
      <w:r w:rsidRPr="0082014B">
        <w:t>shortfall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units</w:t>
      </w:r>
      <w:r w:rsidR="003D7F5E" w:rsidRPr="0082014B">
        <w:t xml:space="preserve"> </w:t>
      </w:r>
      <w:r w:rsidRPr="0082014B">
        <w:t>identified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detailed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secured</w:t>
      </w:r>
      <w:r w:rsidR="003D7F5E" w:rsidRPr="0082014B">
        <w:t xml:space="preserve"> </w:t>
      </w:r>
      <w:r w:rsidRPr="0082014B">
        <w:t>prior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being</w:t>
      </w:r>
      <w:r w:rsidR="003D7F5E" w:rsidRPr="0082014B">
        <w:t xml:space="preserve"> </w:t>
      </w:r>
      <w:r w:rsidRPr="0082014B">
        <w:t>completed.</w:t>
      </w:r>
    </w:p>
    <w:p w14:paraId="3E09FDAB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biodiversity</w:t>
      </w:r>
      <w:r w:rsidR="003D7F5E" w:rsidRPr="0082014B">
        <w:t xml:space="preserve"> </w:t>
      </w:r>
      <w:r w:rsidRPr="0082014B">
        <w:t>net</w:t>
      </w:r>
      <w:r w:rsidR="003D7F5E" w:rsidRPr="0082014B">
        <w:t xml:space="preserve"> </w:t>
      </w:r>
      <w:r w:rsidRPr="0082014B">
        <w:t>gain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works.</w:t>
      </w:r>
    </w:p>
    <w:p w14:paraId="20555E64" w14:textId="77777777" w:rsidR="004459AA" w:rsidRPr="0082014B" w:rsidRDefault="004459AA" w:rsidP="004459AA">
      <w:pPr>
        <w:pStyle w:val="H1"/>
      </w:pPr>
      <w:r w:rsidRPr="0082014B">
        <w:t>Highway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outside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</w:p>
    <w:p w14:paraId="0612F0EF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any—</w:t>
      </w:r>
    </w:p>
    <w:p w14:paraId="1FB1A2B2" w14:textId="77777777" w:rsidR="004459AA" w:rsidRPr="0082014B" w:rsidRDefault="004459AA" w:rsidP="004459AA">
      <w:pPr>
        <w:pStyle w:val="N3"/>
      </w:pPr>
      <w:r w:rsidRPr="0082014B">
        <w:t>new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vehicular</w:t>
      </w:r>
      <w:r w:rsidR="003D7F5E" w:rsidRPr="0082014B">
        <w:t xml:space="preserve"> </w:t>
      </w:r>
      <w:r w:rsidRPr="0082014B">
        <w:t>traffic;</w:t>
      </w:r>
    </w:p>
    <w:p w14:paraId="7CBB3E08" w14:textId="77777777" w:rsidR="004459AA" w:rsidRPr="0082014B" w:rsidRDefault="004459AA" w:rsidP="004459AA">
      <w:pPr>
        <w:pStyle w:val="N3"/>
      </w:pPr>
      <w:r w:rsidRPr="0082014B">
        <w:t>new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vehicular</w:t>
      </w:r>
      <w:r w:rsidR="003D7F5E" w:rsidRPr="0082014B">
        <w:t xml:space="preserve"> </w:t>
      </w:r>
      <w:r w:rsidRPr="0082014B">
        <w:t>traffic;</w:t>
      </w:r>
      <w:r w:rsidR="003D7F5E" w:rsidRPr="0082014B">
        <w:t xml:space="preserve"> </w:t>
      </w:r>
      <w:r w:rsidRPr="0082014B">
        <w:t>or</w:t>
      </w:r>
    </w:p>
    <w:p w14:paraId="3647C207" w14:textId="77777777" w:rsidR="004459AA" w:rsidRPr="0082014B" w:rsidRDefault="004459AA" w:rsidP="004459AA">
      <w:pPr>
        <w:pStyle w:val="N3"/>
      </w:pPr>
      <w:r w:rsidRPr="0082014B">
        <w:t>alteration,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use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vehicular</w:t>
      </w:r>
      <w:r w:rsidR="003D7F5E" w:rsidRPr="0082014B">
        <w:t xml:space="preserve"> </w:t>
      </w:r>
      <w:r w:rsidRPr="0082014B">
        <w:t>traffic,</w:t>
      </w:r>
    </w:p>
    <w:p w14:paraId="79EB499A" w14:textId="77777777" w:rsidR="004459AA" w:rsidRPr="0082014B" w:rsidRDefault="004459AA" w:rsidP="004459AA">
      <w:pPr>
        <w:pStyle w:val="T1"/>
      </w:pPr>
      <w:r w:rsidRPr="0082014B">
        <w:t>outside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commence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highway.</w:t>
      </w:r>
    </w:p>
    <w:p w14:paraId="52738896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plans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siting,</w:t>
      </w:r>
      <w:r w:rsidR="003D7F5E" w:rsidRPr="0082014B">
        <w:t xml:space="preserve"> </w:t>
      </w:r>
      <w:r w:rsidRPr="0082014B">
        <w:t>design,</w:t>
      </w:r>
      <w:r w:rsidR="003D7F5E" w:rsidRPr="0082014B">
        <w:t xml:space="preserve"> </w:t>
      </w:r>
      <w:r w:rsidRPr="0082014B">
        <w:t>layout,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splays,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maintenance</w:t>
      </w:r>
      <w:r w:rsidR="003D7F5E" w:rsidRPr="0082014B">
        <w:t xml:space="preserve"> </w:t>
      </w:r>
      <w:r w:rsidRPr="0082014B">
        <w:t>programme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it</w:t>
      </w:r>
      <w:r w:rsidR="003D7F5E" w:rsidRPr="0082014B">
        <w:t xml:space="preserve"> </w:t>
      </w:r>
      <w:r w:rsidRPr="0082014B">
        <w:t>relates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secure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all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permanent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Department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Transport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Manual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Roads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Bridges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standards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authority.</w:t>
      </w:r>
    </w:p>
    <w:p w14:paraId="354BD535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(including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constructed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maintained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period</w:t>
      </w:r>
      <w:r w:rsidR="003D7F5E" w:rsidRPr="0082014B">
        <w:t xml:space="preserve"> </w:t>
      </w:r>
      <w:r w:rsidRPr="0082014B">
        <w:t>required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(1).</w:t>
      </w:r>
    </w:p>
    <w:p w14:paraId="393F2F9E" w14:textId="77777777" w:rsidR="004459AA" w:rsidRPr="0082014B" w:rsidRDefault="004459AA" w:rsidP="004459AA">
      <w:pPr>
        <w:pStyle w:val="H1"/>
        <w:rPr>
          <w:bCs/>
        </w:rPr>
      </w:pPr>
      <w:r w:rsidRPr="0082014B">
        <w:rPr>
          <w:bCs/>
        </w:rPr>
        <w:t>Highway</w:t>
      </w:r>
      <w:r w:rsidR="003D7F5E" w:rsidRPr="0082014B">
        <w:rPr>
          <w:bCs/>
        </w:rPr>
        <w:t xml:space="preserve"> </w:t>
      </w:r>
      <w:r w:rsidRPr="0082014B">
        <w:rPr>
          <w:bCs/>
        </w:rPr>
        <w:t>accesses</w:t>
      </w:r>
      <w:r w:rsidR="003D7F5E" w:rsidRPr="0082014B">
        <w:rPr>
          <w:bCs/>
        </w:rPr>
        <w:t xml:space="preserve"> </w:t>
      </w:r>
      <w:r w:rsidRPr="0082014B">
        <w:rPr>
          <w:bCs/>
        </w:rPr>
        <w:t>in</w:t>
      </w:r>
      <w:r w:rsidR="003D7F5E" w:rsidRPr="0082014B">
        <w:rPr>
          <w:bCs/>
        </w:rPr>
        <w:t xml:space="preserve"> </w:t>
      </w:r>
      <w:r w:rsidRPr="0082014B">
        <w:rPr>
          <w:bCs/>
        </w:rPr>
        <w:t>the</w:t>
      </w:r>
      <w:r w:rsidR="003D7F5E" w:rsidRPr="0082014B">
        <w:rPr>
          <w:bCs/>
        </w:rPr>
        <w:t xml:space="preserve"> </w:t>
      </w:r>
      <w:r w:rsidRPr="0082014B">
        <w:rPr>
          <w:bCs/>
        </w:rPr>
        <w:t>South</w:t>
      </w:r>
      <w:r w:rsidR="003D7F5E" w:rsidRPr="0082014B">
        <w:rPr>
          <w:bCs/>
        </w:rPr>
        <w:t xml:space="preserve"> </w:t>
      </w:r>
      <w:r w:rsidRPr="0082014B">
        <w:rPr>
          <w:bCs/>
        </w:rPr>
        <w:t>Downs</w:t>
      </w:r>
      <w:r w:rsidR="003D7F5E" w:rsidRPr="0082014B">
        <w:rPr>
          <w:bCs/>
        </w:rPr>
        <w:t xml:space="preserve"> </w:t>
      </w:r>
      <w:r w:rsidRPr="0082014B">
        <w:rPr>
          <w:bCs/>
        </w:rPr>
        <w:t>National</w:t>
      </w:r>
      <w:r w:rsidR="003D7F5E" w:rsidRPr="0082014B">
        <w:rPr>
          <w:bCs/>
        </w:rPr>
        <w:t xml:space="preserve"> </w:t>
      </w:r>
      <w:r w:rsidRPr="0082014B">
        <w:rPr>
          <w:bCs/>
        </w:rPr>
        <w:t>Park</w:t>
      </w:r>
    </w:p>
    <w:p w14:paraId="48128050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any</w:t>
      </w:r>
    </w:p>
    <w:p w14:paraId="08D15495" w14:textId="77777777" w:rsidR="004459AA" w:rsidRPr="0082014B" w:rsidRDefault="004459AA" w:rsidP="004459AA">
      <w:pPr>
        <w:pStyle w:val="N3"/>
      </w:pPr>
      <w:r w:rsidRPr="0082014B">
        <w:lastRenderedPageBreak/>
        <w:t>new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vehicular</w:t>
      </w:r>
      <w:r w:rsidR="003D7F5E" w:rsidRPr="0082014B">
        <w:t xml:space="preserve"> </w:t>
      </w:r>
      <w:r w:rsidRPr="0082014B">
        <w:t>traffic;</w:t>
      </w:r>
      <w:r w:rsidR="003D7F5E" w:rsidRPr="0082014B">
        <w:t xml:space="preserve"> </w:t>
      </w:r>
      <w:r w:rsidRPr="0082014B">
        <w:t>or</w:t>
      </w:r>
    </w:p>
    <w:p w14:paraId="61A69199" w14:textId="77777777" w:rsidR="004459AA" w:rsidRPr="0082014B" w:rsidRDefault="004459AA" w:rsidP="004459AA">
      <w:pPr>
        <w:pStyle w:val="N3"/>
      </w:pPr>
      <w:r w:rsidRPr="0082014B">
        <w:t>alteration,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us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vehicular</w:t>
      </w:r>
      <w:r w:rsidR="003D7F5E" w:rsidRPr="0082014B">
        <w:t xml:space="preserve"> </w:t>
      </w:r>
      <w:r w:rsidRPr="0082014B">
        <w:t>traffic,</w:t>
      </w:r>
    </w:p>
    <w:p w14:paraId="4E2C80A2" w14:textId="77777777" w:rsidR="004459AA" w:rsidRPr="0082014B" w:rsidRDefault="004459AA" w:rsidP="004459AA">
      <w:pPr>
        <w:pStyle w:val="T1"/>
      </w:pP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commence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siting,</w:t>
      </w:r>
      <w:r w:rsidR="003D7F5E" w:rsidRPr="0082014B">
        <w:t xml:space="preserve"> </w:t>
      </w:r>
      <w:r w:rsidRPr="0082014B">
        <w:t>design,</w:t>
      </w:r>
      <w:r w:rsidR="003D7F5E" w:rsidRPr="0082014B">
        <w:t xml:space="preserve"> </w:t>
      </w:r>
      <w:r w:rsidRPr="0082014B">
        <w:t>layout,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splays,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(which</w:t>
      </w:r>
      <w:r w:rsidR="003D7F5E" w:rsidRPr="0082014B">
        <w:t xml:space="preserve"> </w:t>
      </w:r>
      <w:r w:rsidRPr="0082014B">
        <w:t>shall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Department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Transport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Manual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Roads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Bridges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standards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authority)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maintenance</w:t>
      </w:r>
      <w:r w:rsidR="003D7F5E" w:rsidRPr="0082014B">
        <w:t xml:space="preserve"> </w:t>
      </w:r>
      <w:r w:rsidRPr="0082014B">
        <w:t>programme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Authority.</w:t>
      </w:r>
    </w:p>
    <w:p w14:paraId="1C4FAFD4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accesses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constructed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maintained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period</w:t>
      </w:r>
      <w:r w:rsidR="003D7F5E" w:rsidRPr="0082014B">
        <w:t xml:space="preserve"> </w:t>
      </w:r>
      <w:r w:rsidRPr="0082014B">
        <w:t>required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(1).</w:t>
      </w:r>
    </w:p>
    <w:p w14:paraId="38191DD9" w14:textId="77777777" w:rsidR="004459AA" w:rsidRPr="0082014B" w:rsidRDefault="004459AA" w:rsidP="004459AA">
      <w:pPr>
        <w:pStyle w:val="H1"/>
      </w:pPr>
      <w:r w:rsidRPr="0082014B">
        <w:t>Operational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management</w:t>
      </w:r>
    </w:p>
    <w:p w14:paraId="369AF2C3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construct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substation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16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works)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including</w:t>
      </w:r>
      <w:r w:rsidR="003D7F5E" w:rsidRPr="0082014B">
        <w:t xml:space="preserve"> </w:t>
      </w:r>
      <w:r w:rsidR="004459AA" w:rsidRPr="0082014B">
        <w:t>written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surface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(if</w:t>
      </w:r>
      <w:r w:rsidR="003D7F5E" w:rsidRPr="0082014B">
        <w:t xml:space="preserve"> </w:t>
      </w:r>
      <w:r w:rsidR="004459AA" w:rsidRPr="0082014B">
        <w:t>any)</w:t>
      </w:r>
      <w:r w:rsidR="003D7F5E" w:rsidRPr="0082014B">
        <w:t xml:space="preserve"> </w:t>
      </w:r>
      <w:r w:rsidR="004459AA" w:rsidRPr="0082014B">
        <w:t>foul</w:t>
      </w:r>
      <w:r w:rsidR="003D7F5E" w:rsidRPr="0082014B">
        <w:t xml:space="preserve"> </w:t>
      </w:r>
      <w:r w:rsidR="004459AA" w:rsidRPr="0082014B">
        <w:t>water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system</w:t>
      </w:r>
      <w:r w:rsidR="003D7F5E" w:rsidRPr="0082014B">
        <w:t xml:space="preserve"> </w:t>
      </w:r>
      <w:r w:rsidR="004459AA" w:rsidRPr="0082014B">
        <w:t>(including</w:t>
      </w:r>
      <w:r w:rsidR="003D7F5E" w:rsidRPr="0082014B">
        <w:t xml:space="preserve"> </w:t>
      </w:r>
      <w:r w:rsidR="004459AA" w:rsidRPr="0082014B">
        <w:t>means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pollution</w:t>
      </w:r>
      <w:r w:rsidR="003D7F5E" w:rsidRPr="0082014B">
        <w:t xml:space="preserve"> </w:t>
      </w:r>
      <w:r w:rsidR="004459AA" w:rsidRPr="0082014B">
        <w:t>control)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its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during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life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development,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lead</w:t>
      </w:r>
      <w:r w:rsidR="003D7F5E" w:rsidRPr="0082014B">
        <w:t xml:space="preserve"> </w:t>
      </w:r>
      <w:r w:rsidR="004459AA" w:rsidRPr="0082014B">
        <w:t>local</w:t>
      </w:r>
      <w:r w:rsidR="003D7F5E" w:rsidRPr="0082014B">
        <w:t xml:space="preserve"> </w:t>
      </w:r>
      <w:r w:rsidR="004459AA" w:rsidRPr="0082014B">
        <w:t>flood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sewerage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authorities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Environment</w:t>
      </w:r>
      <w:r w:rsidR="003D7F5E" w:rsidRPr="0082014B">
        <w:t xml:space="preserve"> </w:t>
      </w:r>
      <w:r w:rsidR="004459AA" w:rsidRPr="0082014B">
        <w:t>Agency.</w:t>
      </w:r>
    </w:p>
    <w:p w14:paraId="715FF003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surface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foul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system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constructed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maintained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details.</w:t>
      </w:r>
    </w:p>
    <w:p w14:paraId="0887A6BE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construct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extension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Grid</w:t>
      </w:r>
      <w:r w:rsidR="003D7F5E" w:rsidRPr="0082014B">
        <w:t xml:space="preserve"> </w:t>
      </w:r>
      <w:r w:rsidR="004459AA" w:rsidRPr="0082014B">
        <w:t>substation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20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works)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including</w:t>
      </w:r>
      <w:r w:rsidR="003D7F5E" w:rsidRPr="0082014B">
        <w:t xml:space="preserve"> </w:t>
      </w:r>
      <w:r w:rsidR="004459AA" w:rsidRPr="0082014B">
        <w:t>written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surface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(if</w:t>
      </w:r>
      <w:r w:rsidR="003D7F5E" w:rsidRPr="0082014B">
        <w:t xml:space="preserve"> </w:t>
      </w:r>
      <w:r w:rsidR="004459AA" w:rsidRPr="0082014B">
        <w:t>any)</w:t>
      </w:r>
      <w:r w:rsidR="003D7F5E" w:rsidRPr="0082014B">
        <w:t xml:space="preserve"> </w:t>
      </w:r>
      <w:r w:rsidR="004459AA" w:rsidRPr="0082014B">
        <w:t>foul</w:t>
      </w:r>
      <w:r w:rsidR="003D7F5E" w:rsidRPr="0082014B">
        <w:t xml:space="preserve"> </w:t>
      </w:r>
      <w:r w:rsidR="004459AA" w:rsidRPr="0082014B">
        <w:t>water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system</w:t>
      </w:r>
      <w:r w:rsidR="003D7F5E" w:rsidRPr="0082014B">
        <w:t xml:space="preserve"> </w:t>
      </w:r>
      <w:r w:rsidR="004459AA" w:rsidRPr="0082014B">
        <w:t>(including</w:t>
      </w:r>
      <w:r w:rsidR="003D7F5E" w:rsidRPr="0082014B">
        <w:t xml:space="preserve"> </w:t>
      </w:r>
      <w:r w:rsidR="004459AA" w:rsidRPr="0082014B">
        <w:t>means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pollution</w:t>
      </w:r>
      <w:r w:rsidR="003D7F5E" w:rsidRPr="0082014B">
        <w:t xml:space="preserve"> </w:t>
      </w:r>
      <w:r w:rsidR="004459AA" w:rsidRPr="0082014B">
        <w:t>control)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its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during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life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development,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lead</w:t>
      </w:r>
      <w:r w:rsidR="003D7F5E" w:rsidRPr="0082014B">
        <w:t xml:space="preserve"> </w:t>
      </w:r>
      <w:r w:rsidR="004459AA" w:rsidRPr="0082014B">
        <w:t>local</w:t>
      </w:r>
      <w:r w:rsidR="003D7F5E" w:rsidRPr="0082014B">
        <w:t xml:space="preserve"> </w:t>
      </w:r>
      <w:r w:rsidR="004459AA" w:rsidRPr="0082014B">
        <w:t>flood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sewerage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drainage</w:t>
      </w:r>
      <w:r w:rsidR="003D7F5E" w:rsidRPr="0082014B">
        <w:t xml:space="preserve"> </w:t>
      </w:r>
      <w:r w:rsidR="004459AA" w:rsidRPr="0082014B">
        <w:t>authorities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Environment</w:t>
      </w:r>
      <w:r w:rsidR="003D7F5E" w:rsidRPr="0082014B">
        <w:t xml:space="preserve"> </w:t>
      </w:r>
      <w:r w:rsidR="004459AA" w:rsidRPr="0082014B">
        <w:t>Agency.</w:t>
      </w:r>
    </w:p>
    <w:p w14:paraId="5714800B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surface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foul</w:t>
      </w:r>
      <w:r w:rsidR="003D7F5E" w:rsidRPr="0082014B">
        <w:t xml:space="preserve"> </w:t>
      </w:r>
      <w:r w:rsidRPr="0082014B">
        <w:t>water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system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constructed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maintained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details.</w:t>
      </w:r>
    </w:p>
    <w:p w14:paraId="4881089A" w14:textId="77777777" w:rsidR="004459AA" w:rsidRPr="0082014B" w:rsidRDefault="004459AA" w:rsidP="004459AA">
      <w:pPr>
        <w:pStyle w:val="H1"/>
      </w:pPr>
      <w:r w:rsidRPr="0082014B">
        <w:t>Onshore</w:t>
      </w:r>
      <w:r w:rsidR="003D7F5E" w:rsidRPr="0082014B">
        <w:t xml:space="preserve"> </w:t>
      </w:r>
      <w:r w:rsidRPr="0082014B">
        <w:t>Archaeology</w:t>
      </w:r>
    </w:p>
    <w:p w14:paraId="1933D749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site-specific</w:t>
      </w:r>
      <w:r w:rsidR="003D7F5E" w:rsidRPr="0082014B">
        <w:t xml:space="preserve"> </w:t>
      </w:r>
      <w:r w:rsidR="004459AA" w:rsidRPr="0082014B">
        <w:t>written</w:t>
      </w:r>
      <w:r w:rsidR="003D7F5E" w:rsidRPr="0082014B">
        <w:t xml:space="preserve"> </w:t>
      </w:r>
      <w:r w:rsidR="004459AA" w:rsidRPr="0082014B">
        <w:t>scheme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archaeological</w:t>
      </w:r>
      <w:r w:rsidR="003D7F5E" w:rsidRPr="0082014B">
        <w:t xml:space="preserve"> </w:t>
      </w:r>
      <w:r w:rsidR="004459AA" w:rsidRPr="0082014B">
        <w:t>investigation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accord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written</w:t>
      </w:r>
      <w:r w:rsidR="003D7F5E" w:rsidRPr="0082014B">
        <w:t xml:space="preserve"> </w:t>
      </w:r>
      <w:r w:rsidR="004459AA" w:rsidRPr="0082014B">
        <w:t>scheme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investigation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West</w:t>
      </w:r>
      <w:r w:rsidR="003D7F5E" w:rsidRPr="0082014B">
        <w:t xml:space="preserve"> </w:t>
      </w:r>
      <w:r w:rsidR="004459AA" w:rsidRPr="0082014B">
        <w:t>Sussex</w:t>
      </w:r>
      <w:r w:rsidR="003D7F5E" w:rsidRPr="0082014B">
        <w:t xml:space="preserve"> </w:t>
      </w:r>
      <w:r w:rsidR="004459AA" w:rsidRPr="0082014B">
        <w:t>County</w:t>
      </w:r>
      <w:r w:rsidR="003D7F5E" w:rsidRPr="0082014B">
        <w:t xml:space="preserve"> </w:t>
      </w:r>
      <w:r w:rsidR="004459AA" w:rsidRPr="0082014B">
        <w:t>Council.</w:t>
      </w:r>
    </w:p>
    <w:p w14:paraId="74D6CF1A" w14:textId="77777777" w:rsidR="004459AA" w:rsidRPr="0082014B" w:rsidRDefault="004459AA" w:rsidP="004459AA">
      <w:pPr>
        <w:pStyle w:val="N2"/>
      </w:pPr>
      <w:r w:rsidRPr="0082014B">
        <w:t>All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investigations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those</w:t>
      </w:r>
      <w:r w:rsidR="003D7F5E" w:rsidRPr="0082014B">
        <w:t xml:space="preserve"> </w:t>
      </w:r>
      <w:r w:rsidRPr="0082014B">
        <w:t>carried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carried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investigation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(1).</w:t>
      </w:r>
    </w:p>
    <w:p w14:paraId="6FD41280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investigations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post</w:t>
      </w:r>
      <w:r w:rsidR="003D7F5E" w:rsidRPr="0082014B">
        <w:t xml:space="preserve"> </w:t>
      </w:r>
      <w:r w:rsidRPr="0082014B">
        <w:t>investigation</w:t>
      </w:r>
      <w:r w:rsidR="003D7F5E" w:rsidRPr="0082014B">
        <w:t xml:space="preserve"> </w:t>
      </w:r>
      <w:r w:rsidRPr="0082014B">
        <w:t>assessment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completed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programme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investigation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provision</w:t>
      </w:r>
      <w:r w:rsidR="003D7F5E" w:rsidRPr="0082014B">
        <w:t xml:space="preserve"> </w:t>
      </w:r>
      <w:r w:rsidRPr="0082014B">
        <w:t>made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analysis,</w:t>
      </w:r>
      <w:r w:rsidR="003D7F5E" w:rsidRPr="0082014B">
        <w:t xml:space="preserve"> </w:t>
      </w:r>
      <w:r w:rsidRPr="0082014B">
        <w:t>publication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dissemination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results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archive</w:t>
      </w:r>
      <w:r w:rsidR="003D7F5E" w:rsidRPr="0082014B">
        <w:t xml:space="preserve"> </w:t>
      </w:r>
      <w:r w:rsidRPr="0082014B">
        <w:t>deposition.</w:t>
      </w:r>
    </w:p>
    <w:p w14:paraId="35D6B4A8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investigation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works.</w:t>
      </w:r>
    </w:p>
    <w:p w14:paraId="08DD6A20" w14:textId="77777777" w:rsidR="004459AA" w:rsidRPr="0082014B" w:rsidRDefault="004459AA" w:rsidP="004459AA">
      <w:pPr>
        <w:pStyle w:val="N2"/>
      </w:pP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event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discovery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previously</w:t>
      </w:r>
      <w:r w:rsidR="003D7F5E" w:rsidRPr="0082014B">
        <w:t xml:space="preserve"> </w:t>
      </w:r>
      <w:r w:rsidRPr="0082014B">
        <w:t>unknown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remains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limits,</w:t>
      </w:r>
      <w:r w:rsidR="003D7F5E" w:rsidRPr="0082014B">
        <w:t xml:space="preserve"> </w:t>
      </w:r>
      <w:r w:rsidRPr="0082014B">
        <w:t>their</w:t>
      </w:r>
      <w:r w:rsidR="003D7F5E" w:rsidRPr="0082014B">
        <w:t xml:space="preserve"> </w:t>
      </w:r>
      <w:r w:rsidRPr="0082014B">
        <w:t>significance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suitability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preservation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situ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assessed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field</w:t>
      </w:r>
      <w:r w:rsidR="003D7F5E" w:rsidRPr="0082014B">
        <w:t xml:space="preserve"> </w:t>
      </w:r>
      <w:r w:rsidRPr="0082014B">
        <w:t>evaluation,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investigation.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remains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demonstrably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significance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preserved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situ</w:t>
      </w:r>
      <w:r w:rsidR="003D7F5E" w:rsidRPr="0082014B">
        <w:t xml:space="preserve"> </w:t>
      </w:r>
      <w:r w:rsidRPr="0082014B">
        <w:lastRenderedPageBreak/>
        <w:t>unless</w:t>
      </w:r>
      <w:r w:rsidR="003D7F5E" w:rsidRPr="0082014B">
        <w:t xml:space="preserve"> </w:t>
      </w:r>
      <w:r w:rsidRPr="0082014B">
        <w:t>it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</w:t>
      </w:r>
      <w:r w:rsidR="003D7F5E" w:rsidRPr="0082014B">
        <w:t xml:space="preserve"> </w:t>
      </w:r>
      <w:r w:rsidRPr="0082014B">
        <w:t>County</w:t>
      </w:r>
      <w:r w:rsidR="003D7F5E" w:rsidRPr="0082014B">
        <w:t xml:space="preserve"> </w:t>
      </w:r>
      <w:r w:rsidRPr="0082014B">
        <w:t>Council,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either</w:t>
      </w:r>
      <w:r w:rsidR="003D7F5E" w:rsidRPr="0082014B">
        <w:t xml:space="preserve"> </w:t>
      </w:r>
      <w:r w:rsidRPr="0082014B">
        <w:t>they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suitable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preservation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situ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preservation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situ</w:t>
      </w:r>
      <w:r w:rsidR="003D7F5E" w:rsidRPr="0082014B">
        <w:t xml:space="preserve"> </w:t>
      </w:r>
      <w:r w:rsidRPr="0082014B">
        <w:t>cannot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achieved</w:t>
      </w:r>
      <w:r w:rsidR="003D7F5E" w:rsidRPr="0082014B">
        <w:t xml:space="preserve"> </w:t>
      </w:r>
      <w:r w:rsidRPr="0082014B">
        <w:t>acceptably</w:t>
      </w:r>
      <w:r w:rsidR="003D7F5E" w:rsidRPr="0082014B">
        <w:t xml:space="preserve"> </w:t>
      </w:r>
      <w:r w:rsidRPr="0082014B">
        <w:t>(including</w:t>
      </w:r>
      <w:r w:rsidR="003D7F5E" w:rsidRPr="0082014B">
        <w:t xml:space="preserve"> </w:t>
      </w:r>
      <w:r w:rsidRPr="0082014B">
        <w:t>obtaining</w:t>
      </w:r>
      <w:r w:rsidR="003D7F5E" w:rsidRPr="0082014B">
        <w:t xml:space="preserve"> </w:t>
      </w:r>
      <w:r w:rsidRPr="0082014B">
        <w:t>all</w:t>
      </w:r>
      <w:r w:rsidR="003D7F5E" w:rsidRPr="0082014B">
        <w:t xml:space="preserve"> </w:t>
      </w:r>
      <w:r w:rsidRPr="0082014B">
        <w:t>necessary</w:t>
      </w:r>
      <w:r w:rsidR="003D7F5E" w:rsidRPr="0082014B">
        <w:t xml:space="preserve"> </w:t>
      </w:r>
      <w:r w:rsidRPr="0082014B">
        <w:t>consents).</w:t>
      </w:r>
      <w:r w:rsidR="003D7F5E" w:rsidRPr="0082014B">
        <w:t xml:space="preserve"> </w:t>
      </w:r>
      <w:r w:rsidRPr="0082014B">
        <w:t>Should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remains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left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situ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site,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site-specific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</w:t>
      </w:r>
      <w:r w:rsidR="003D7F5E" w:rsidRPr="0082014B">
        <w:t xml:space="preserve"> </w:t>
      </w:r>
      <w:r w:rsidRPr="0082014B">
        <w:t>County</w:t>
      </w:r>
      <w:r w:rsidR="003D7F5E" w:rsidRPr="0082014B">
        <w:t xml:space="preserve"> </w:t>
      </w:r>
      <w:r w:rsidRPr="0082014B">
        <w:t>Council.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further</w:t>
      </w:r>
      <w:r w:rsidR="003D7F5E" w:rsidRPr="0082014B">
        <w:t xml:space="preserve"> </w:t>
      </w:r>
      <w:r w:rsidRPr="0082014B">
        <w:t>works,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removal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reinstatement,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carried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site-specific</w:t>
      </w:r>
      <w:r w:rsidR="003D7F5E" w:rsidRPr="0082014B">
        <w:t xml:space="preserve"> </w:t>
      </w:r>
      <w:r w:rsidRPr="0082014B">
        <w:t>archaeological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plan,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</w:p>
    <w:p w14:paraId="313CFFFA" w14:textId="77777777" w:rsidR="004459AA" w:rsidRPr="0082014B" w:rsidRDefault="004459AA" w:rsidP="004459AA">
      <w:pPr>
        <w:pStyle w:val="H1"/>
      </w:pP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</w:p>
    <w:p w14:paraId="0C34F60F" w14:textId="77777777" w:rsidR="004459AA" w:rsidRPr="0082014B" w:rsidRDefault="00A840A4" w:rsidP="00A840A4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Trail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South</w:t>
      </w:r>
      <w:r w:rsidR="003D7F5E" w:rsidRPr="0082014B">
        <w:t xml:space="preserve"> </w:t>
      </w:r>
      <w:r w:rsidR="004459AA" w:rsidRPr="0082014B">
        <w:t>Downs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Park)</w:t>
      </w:r>
      <w:r w:rsidR="003D7F5E" w:rsidRPr="0082014B">
        <w:t xml:space="preserve"> </w:t>
      </w:r>
      <w:r w:rsidR="004459AA" w:rsidRPr="0082014B">
        <w:t>located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accords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writing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highway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include</w:t>
      </w:r>
      <w:r w:rsidR="003D7F5E" w:rsidRPr="0082014B">
        <w:t xml:space="preserve"> </w:t>
      </w:r>
      <w:r w:rsidR="004459AA" w:rsidRPr="0082014B">
        <w:t>(where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stage)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programme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temporary</w:t>
      </w:r>
      <w:r w:rsidR="003D7F5E" w:rsidRPr="0082014B">
        <w:t xml:space="preserve"> </w:t>
      </w:r>
      <w:r w:rsidR="004459AA" w:rsidRPr="0082014B">
        <w:t>closure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re</w:t>
      </w:r>
      <w:r w:rsidR="004459AA" w:rsidRPr="0082014B">
        <w:noBreakHyphen/>
        <w:t>opening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specified</w:t>
      </w:r>
      <w:r w:rsidR="003D7F5E" w:rsidRPr="0082014B">
        <w:t xml:space="preserve"> </w:t>
      </w:r>
      <w:r w:rsidR="004459AA" w:rsidRPr="0082014B">
        <w:t>at</w:t>
      </w:r>
      <w:r w:rsidR="003D7F5E" w:rsidRPr="0082014B">
        <w:t xml:space="preserve"> </w:t>
      </w:r>
      <w:r w:rsidR="004459AA" w:rsidRPr="0082014B">
        <w:t>Schedule</w:t>
      </w:r>
      <w:r w:rsidR="003D7F5E" w:rsidRPr="0082014B">
        <w:t xml:space="preserve"> </w:t>
      </w:r>
      <w:r w:rsidR="004459AA" w:rsidRPr="0082014B">
        <w:t>4</w:t>
      </w:r>
      <w:r w:rsidR="003D7F5E" w:rsidRPr="0082014B">
        <w:t xml:space="preserve"> </w:t>
      </w:r>
      <w:r w:rsidR="004459AA" w:rsidRPr="0082014B">
        <w:t>(public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way),</w:t>
      </w:r>
      <w:r w:rsidR="003D7F5E" w:rsidRPr="0082014B">
        <w:t xml:space="preserve"> </w:t>
      </w:r>
      <w:r w:rsidR="004459AA" w:rsidRPr="0082014B">
        <w:t>save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Trail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South</w:t>
      </w:r>
      <w:r w:rsidR="003D7F5E" w:rsidRPr="0082014B">
        <w:t xml:space="preserve"> </w:t>
      </w:r>
      <w:r w:rsidR="004459AA" w:rsidRPr="0082014B">
        <w:t>Downs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Park,</w:t>
      </w:r>
      <w:r w:rsidR="003D7F5E" w:rsidRPr="0082014B">
        <w:t xml:space="preserve"> </w:t>
      </w:r>
      <w:r w:rsidR="004459AA" w:rsidRPr="0082014B">
        <w:t>comprising—</w:t>
      </w:r>
    </w:p>
    <w:p w14:paraId="66D067ED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sequencing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works;</w:t>
      </w:r>
    </w:p>
    <w:p w14:paraId="642FDE11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alternative</w:t>
      </w:r>
      <w:r w:rsidR="003D7F5E" w:rsidRPr="0082014B">
        <w:t xml:space="preserve"> </w:t>
      </w:r>
      <w:r w:rsidRPr="0082014B">
        <w:t>routes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closure;</w:t>
      </w:r>
      <w:r w:rsidR="003D7F5E" w:rsidRPr="0082014B">
        <w:t xml:space="preserve"> </w:t>
      </w:r>
      <w:r w:rsidRPr="0082014B">
        <w:t>and</w:t>
      </w:r>
    </w:p>
    <w:p w14:paraId="1B670C64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re-opening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upon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cessation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requiring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closure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those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way.</w:t>
      </w:r>
    </w:p>
    <w:p w14:paraId="5B53267A" w14:textId="77777777" w:rsidR="004459AA" w:rsidRPr="0082014B" w:rsidRDefault="004459AA" w:rsidP="004459AA">
      <w:pPr>
        <w:pStyle w:val="N2"/>
      </w:pPr>
      <w:r w:rsidRPr="0082014B">
        <w:t>No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includes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Trail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commence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programme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closure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re-opening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Trail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stage,</w:t>
      </w:r>
      <w:r w:rsidR="003D7F5E" w:rsidRPr="0082014B">
        <w:t xml:space="preserve"> </w:t>
      </w:r>
      <w:r w:rsidRPr="0082014B">
        <w:t>comprising—</w:t>
      </w:r>
    </w:p>
    <w:p w14:paraId="1FF80178" w14:textId="77777777" w:rsidR="004459AA" w:rsidRPr="0082014B" w:rsidRDefault="004459AA" w:rsidP="004459AA">
      <w:pPr>
        <w:pStyle w:val="N4"/>
      </w:pPr>
      <w:r w:rsidRPr="0082014B">
        <w:t>a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sequencing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works;</w:t>
      </w:r>
    </w:p>
    <w:p w14:paraId="085D28B2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alternative</w:t>
      </w:r>
      <w:r w:rsidR="003D7F5E" w:rsidRPr="0082014B">
        <w:t xml:space="preserve"> </w:t>
      </w:r>
      <w:r w:rsidRPr="0082014B">
        <w:t>routes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closure;</w:t>
      </w:r>
      <w:r w:rsidR="003D7F5E" w:rsidRPr="0082014B">
        <w:t xml:space="preserve"> </w:t>
      </w:r>
      <w:r w:rsidRPr="0082014B">
        <w:t>and</w:t>
      </w:r>
    </w:p>
    <w:p w14:paraId="78EEEECE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re-opening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Trail</w:t>
      </w:r>
      <w:r w:rsidR="003D7F5E" w:rsidRPr="0082014B">
        <w:t xml:space="preserve"> </w:t>
      </w:r>
      <w:r w:rsidRPr="0082014B">
        <w:t>upon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cessation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requiring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closure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Trail.</w:t>
      </w:r>
    </w:p>
    <w:p w14:paraId="014C533E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works.</w:t>
      </w:r>
    </w:p>
    <w:p w14:paraId="6822357B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036AA63A" w14:textId="77777777" w:rsidR="004459AA" w:rsidRPr="0082014B" w:rsidRDefault="004459AA" w:rsidP="004459AA">
      <w:pPr>
        <w:pStyle w:val="N2"/>
      </w:pPr>
      <w:r w:rsidRPr="0082014B">
        <w:t>No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commence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communication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plan,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include—</w:t>
      </w:r>
    </w:p>
    <w:p w14:paraId="2D77A549" w14:textId="77777777" w:rsidR="004459AA" w:rsidRPr="0082014B" w:rsidRDefault="004459AA" w:rsidP="004459AA">
      <w:pPr>
        <w:pStyle w:val="N3"/>
      </w:pPr>
      <w:r w:rsidRPr="0082014B">
        <w:t>proposals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informing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start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duration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where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described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Schedule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(temporary</w:t>
      </w:r>
      <w:r w:rsidR="003D7F5E" w:rsidRPr="0082014B">
        <w:t xml:space="preserve"> </w:t>
      </w:r>
      <w:r w:rsidRPr="0082014B">
        <w:t>suspension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land)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affected,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signage;</w:t>
      </w:r>
      <w:r w:rsidR="003D7F5E" w:rsidRPr="0082014B">
        <w:t xml:space="preserve"> </w:t>
      </w:r>
      <w:r w:rsidRPr="0082014B">
        <w:t>and</w:t>
      </w:r>
    </w:p>
    <w:p w14:paraId="620CAD6C" w14:textId="77777777" w:rsidR="004459AA" w:rsidRPr="0082014B" w:rsidRDefault="004459AA" w:rsidP="004459AA">
      <w:pPr>
        <w:pStyle w:val="N3"/>
      </w:pP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proposed</w:t>
      </w:r>
      <w:r w:rsidR="003D7F5E" w:rsidRPr="0082014B">
        <w:t xml:space="preserve"> </w:t>
      </w:r>
      <w:r w:rsidRPr="0082014B">
        <w:t>diversions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closures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minimise</w:t>
      </w:r>
      <w:r w:rsidR="003D7F5E" w:rsidRPr="0082014B">
        <w:t xml:space="preserve"> </w:t>
      </w:r>
      <w:r w:rsidRPr="0082014B">
        <w:t>impacts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works,</w:t>
      </w:r>
    </w:p>
    <w:p w14:paraId="1B65E227" w14:textId="77777777" w:rsidR="004459AA" w:rsidRPr="0082014B" w:rsidRDefault="004459AA" w:rsidP="004459AA">
      <w:pPr>
        <w:pStyle w:val="T1"/>
      </w:pP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(5)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they</w:t>
      </w:r>
      <w:r w:rsidR="003D7F5E" w:rsidRPr="0082014B">
        <w:t xml:space="preserve"> </w:t>
      </w:r>
      <w:r w:rsidRPr="0082014B">
        <w:t>relate.</w:t>
      </w:r>
    </w:p>
    <w:p w14:paraId="2EA1A472" w14:textId="77777777" w:rsidR="004459AA" w:rsidRPr="0082014B" w:rsidRDefault="004459AA" w:rsidP="004459AA">
      <w:pPr>
        <w:pStyle w:val="H1"/>
      </w:pPr>
      <w:r w:rsidRPr="0082014B">
        <w:t>Open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land</w:t>
      </w:r>
    </w:p>
    <w:p w14:paraId="0A2E7EB0" w14:textId="77777777" w:rsidR="004459AA" w:rsidRPr="0082014B" w:rsidRDefault="0004223B" w:rsidP="0004223B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area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access</w:t>
      </w:r>
      <w:r w:rsidR="003D7F5E" w:rsidRPr="0082014B">
        <w:t xml:space="preserve"> </w:t>
      </w:r>
      <w:r w:rsidR="004459AA" w:rsidRPr="0082014B">
        <w:t>land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located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open</w:t>
      </w:r>
      <w:r w:rsidR="003D7F5E" w:rsidRPr="0082014B">
        <w:t xml:space="preserve"> </w:t>
      </w:r>
      <w:r w:rsidR="004459AA" w:rsidRPr="0082014B">
        <w:t>access</w:t>
      </w:r>
      <w:r w:rsidR="003D7F5E" w:rsidRPr="0082014B">
        <w:t xml:space="preserve"> </w:t>
      </w:r>
      <w:r w:rsidR="004459AA" w:rsidRPr="0082014B">
        <w:t>land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area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access</w:t>
      </w:r>
      <w:r w:rsidR="003D7F5E" w:rsidRPr="0082014B">
        <w:t xml:space="preserve"> </w:t>
      </w:r>
      <w:r w:rsidR="004459AA" w:rsidRPr="0082014B">
        <w:t>land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writing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highway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part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open</w:t>
      </w:r>
      <w:r w:rsidR="003D7F5E" w:rsidRPr="0082014B">
        <w:t xml:space="preserve"> </w:t>
      </w:r>
      <w:r w:rsidR="004459AA" w:rsidRPr="0082014B">
        <w:t>access</w:t>
      </w:r>
      <w:r w:rsidR="003D7F5E" w:rsidRPr="0082014B">
        <w:t xml:space="preserve"> </w:t>
      </w:r>
      <w:r w:rsidR="004459AA" w:rsidRPr="0082014B">
        <w:t>land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located</w:t>
      </w:r>
      <w:r w:rsidR="003D7F5E" w:rsidRPr="0082014B">
        <w:t xml:space="preserve"> </w:t>
      </w:r>
      <w:r w:rsidR="004459AA" w:rsidRPr="0082014B">
        <w:t>pursuant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requirement</w:t>
      </w:r>
      <w:r w:rsidR="003D7F5E" w:rsidRPr="0082014B">
        <w:t xml:space="preserve"> </w:t>
      </w:r>
      <w:r w:rsidR="004459AA" w:rsidRPr="0082014B">
        <w:t>20.</w:t>
      </w:r>
    </w:p>
    <w:p w14:paraId="34BECE2D" w14:textId="77777777" w:rsidR="004459AA" w:rsidRPr="0082014B" w:rsidRDefault="004459AA" w:rsidP="004459AA">
      <w:pPr>
        <w:pStyle w:val="N2"/>
      </w:pPr>
      <w:r w:rsidRPr="0082014B">
        <w:lastRenderedPageBreak/>
        <w:t>Any</w:t>
      </w:r>
      <w:r w:rsidR="003D7F5E" w:rsidRPr="0082014B">
        <w:t xml:space="preserve"> </w:t>
      </w:r>
      <w:r w:rsidRPr="0082014B">
        <w:t>open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open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land.</w:t>
      </w:r>
    </w:p>
    <w:p w14:paraId="16F85C95" w14:textId="77777777" w:rsidR="004459AA" w:rsidRPr="0082014B" w:rsidRDefault="004459AA" w:rsidP="004459AA">
      <w:pPr>
        <w:pStyle w:val="N2"/>
      </w:pPr>
      <w:r w:rsidRPr="0082014B">
        <w:t>Each</w:t>
      </w:r>
      <w:r w:rsidR="003D7F5E" w:rsidRPr="0082014B">
        <w:t xml:space="preserve"> </w:t>
      </w:r>
      <w:r w:rsidRPr="0082014B">
        <w:t>open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51047780" w14:textId="77777777" w:rsidR="004459AA" w:rsidRPr="0082014B" w:rsidRDefault="004459AA" w:rsidP="004459AA">
      <w:pPr>
        <w:pStyle w:val="H1"/>
      </w:pPr>
      <w:r w:rsidRPr="0082014B">
        <w:t>Code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practice</w:t>
      </w:r>
    </w:p>
    <w:p w14:paraId="33694C42" w14:textId="77777777" w:rsidR="004459AA" w:rsidRPr="0082014B" w:rsidRDefault="0004223B" w:rsidP="0004223B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landward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MLWS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detailed</w:t>
      </w:r>
      <w:r w:rsidR="003D7F5E" w:rsidRPr="0082014B">
        <w:t xml:space="preserve"> </w:t>
      </w:r>
      <w:r w:rsidR="004459AA" w:rsidRPr="0082014B">
        <w:t>code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practice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authority,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Environment</w:t>
      </w:r>
      <w:r w:rsidR="003D7F5E" w:rsidRPr="0082014B">
        <w:t xml:space="preserve"> </w:t>
      </w:r>
      <w:r w:rsidR="004459AA" w:rsidRPr="0082014B">
        <w:t>Agency,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statutory</w:t>
      </w:r>
      <w:r w:rsidR="003D7F5E" w:rsidRPr="0082014B">
        <w:t xml:space="preserve"> </w:t>
      </w:r>
      <w:r w:rsidR="004459AA" w:rsidRPr="0082014B">
        <w:t>nature</w:t>
      </w:r>
      <w:r w:rsidR="003D7F5E" w:rsidRPr="0082014B">
        <w:t xml:space="preserve"> </w:t>
      </w:r>
      <w:r w:rsidR="004459AA" w:rsidRPr="0082014B">
        <w:t>conservation</w:t>
      </w:r>
      <w:r w:rsidR="003D7F5E" w:rsidRPr="0082014B">
        <w:t xml:space="preserve"> </w:t>
      </w:r>
      <w:r w:rsidR="004459AA" w:rsidRPr="0082014B">
        <w:t>body,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highway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lead</w:t>
      </w:r>
      <w:r w:rsidR="003D7F5E" w:rsidRPr="0082014B">
        <w:t xml:space="preserve"> </w:t>
      </w:r>
      <w:r w:rsidR="004459AA" w:rsidRPr="0082014B">
        <w:t>local</w:t>
      </w:r>
      <w:r w:rsidR="003D7F5E" w:rsidRPr="0082014B">
        <w:t xml:space="preserve"> </w:t>
      </w:r>
      <w:r w:rsidR="004459AA" w:rsidRPr="0082014B">
        <w:t>flood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and,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extent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it</w:t>
      </w:r>
      <w:r w:rsidR="003D7F5E" w:rsidRPr="0082014B">
        <w:t xml:space="preserve"> </w:t>
      </w:r>
      <w:r w:rsidR="004459AA" w:rsidRPr="0082014B">
        <w:t>relates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seaward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mean</w:t>
      </w:r>
      <w:r w:rsidR="003D7F5E" w:rsidRPr="0082014B">
        <w:t xml:space="preserve"> </w:t>
      </w:r>
      <w:r w:rsidR="004459AA" w:rsidRPr="0082014B">
        <w:t>high</w:t>
      </w:r>
      <w:r w:rsidR="003D7F5E" w:rsidRPr="0082014B">
        <w:t xml:space="preserve"> </w:t>
      </w:r>
      <w:r w:rsidR="004459AA" w:rsidRPr="0082014B">
        <w:t>water</w:t>
      </w:r>
      <w:r w:rsidR="003D7F5E" w:rsidRPr="0082014B">
        <w:t xml:space="preserve"> </w:t>
      </w:r>
      <w:r w:rsidR="004459AA" w:rsidRPr="0082014B">
        <w:t>springs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6,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MMO.</w:t>
      </w:r>
    </w:p>
    <w:p w14:paraId="699F42E3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code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practice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landward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MLWS.</w:t>
      </w:r>
    </w:p>
    <w:p w14:paraId="1DD5E02C" w14:textId="77777777" w:rsidR="004459AA" w:rsidRPr="0082014B" w:rsidRDefault="004459AA" w:rsidP="004459AA">
      <w:pPr>
        <w:pStyle w:val="N2"/>
      </w:pPr>
      <w:r w:rsidRPr="0082014B">
        <w:t>All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landwards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MLWS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undertaken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code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practice.</w:t>
      </w:r>
    </w:p>
    <w:p w14:paraId="3105CC6E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code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practice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code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practice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include,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stage—</w:t>
      </w:r>
    </w:p>
    <w:p w14:paraId="468066A3" w14:textId="77777777" w:rsidR="004459AA" w:rsidRPr="0082014B" w:rsidRDefault="004459AA" w:rsidP="004459AA">
      <w:pPr>
        <w:pStyle w:val="N3"/>
      </w:pPr>
      <w:proofErr w:type="spellStart"/>
      <w:r w:rsidRPr="0082014B">
        <w:t>arboricultural</w:t>
      </w:r>
      <w:proofErr w:type="spellEnd"/>
      <w:r w:rsidR="003D7F5E" w:rsidRPr="0082014B">
        <w:t xml:space="preserve"> </w:t>
      </w:r>
      <w:r w:rsidRPr="0082014B">
        <w:t>method</w:t>
      </w:r>
      <w:r w:rsidR="003D7F5E" w:rsidRPr="0082014B">
        <w:t xml:space="preserve"> </w:t>
      </w:r>
      <w:r w:rsidRPr="0082014B">
        <w:t>statement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tree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plan;</w:t>
      </w:r>
    </w:p>
    <w:p w14:paraId="46EE4A6A" w14:textId="77777777" w:rsidR="004459AA" w:rsidRPr="0082014B" w:rsidRDefault="004459AA" w:rsidP="004459AA">
      <w:pPr>
        <w:pStyle w:val="N3"/>
      </w:pPr>
      <w:r w:rsidRPr="0082014B">
        <w:t>construction</w:t>
      </w:r>
      <w:r w:rsidR="003D7F5E" w:rsidRPr="0082014B">
        <w:t xml:space="preserve"> </w:t>
      </w:r>
      <w:r w:rsidRPr="0082014B">
        <w:t>phase</w:t>
      </w:r>
      <w:r w:rsidR="003D7F5E" w:rsidRPr="0082014B">
        <w:t xml:space="preserve"> </w:t>
      </w:r>
      <w:r w:rsidRPr="0082014B">
        <w:t>drainage</w:t>
      </w:r>
      <w:r w:rsidR="003D7F5E" w:rsidRPr="0082014B">
        <w:t xml:space="preserve"> </w:t>
      </w:r>
      <w:r w:rsidRPr="0082014B">
        <w:t>plan;</w:t>
      </w:r>
    </w:p>
    <w:p w14:paraId="3EA99E1F" w14:textId="77777777" w:rsidR="004459AA" w:rsidRPr="0082014B" w:rsidRDefault="004459AA" w:rsidP="004459AA">
      <w:pPr>
        <w:pStyle w:val="N3"/>
      </w:pPr>
      <w:r w:rsidRPr="0082014B">
        <w:t>materials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plan;</w:t>
      </w:r>
    </w:p>
    <w:p w14:paraId="0C23EE65" w14:textId="77777777" w:rsidR="004459AA" w:rsidRPr="0082014B" w:rsidRDefault="004459AA" w:rsidP="004459AA">
      <w:pPr>
        <w:pStyle w:val="N3"/>
      </w:pPr>
      <w:r w:rsidRPr="0082014B">
        <w:t>site</w:t>
      </w:r>
      <w:r w:rsidR="003D7F5E" w:rsidRPr="0082014B">
        <w:t xml:space="preserve"> </w:t>
      </w:r>
      <w:r w:rsidRPr="0082014B">
        <w:t>waste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accords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waste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plan;</w:t>
      </w:r>
    </w:p>
    <w:p w14:paraId="597D5814" w14:textId="77777777" w:rsidR="004459AA" w:rsidRPr="0082014B" w:rsidRDefault="004459AA" w:rsidP="004459AA">
      <w:pPr>
        <w:pStyle w:val="N3"/>
      </w:pPr>
      <w:r w:rsidRPr="0082014B">
        <w:t>soil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accords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soils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plan;</w:t>
      </w:r>
    </w:p>
    <w:p w14:paraId="38A8EABB" w14:textId="77777777" w:rsidR="004459AA" w:rsidRPr="0082014B" w:rsidRDefault="004459AA" w:rsidP="004459AA">
      <w:pPr>
        <w:pStyle w:val="N3"/>
      </w:pPr>
      <w:r w:rsidRPr="0082014B">
        <w:t>biodiversity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invasive</w:t>
      </w:r>
      <w:r w:rsidR="003D7F5E" w:rsidRPr="0082014B">
        <w:t xml:space="preserve"> </w:t>
      </w:r>
      <w:r w:rsidRPr="0082014B">
        <w:t>non-native</w:t>
      </w:r>
      <w:r w:rsidR="003D7F5E" w:rsidRPr="0082014B">
        <w:t xml:space="preserve"> </w:t>
      </w:r>
      <w:r w:rsidRPr="0082014B">
        <w:t>species</w:t>
      </w:r>
      <w:r w:rsidR="003D7F5E" w:rsidRPr="0082014B">
        <w:t xml:space="preserve"> </w:t>
      </w:r>
      <w:r w:rsidRPr="0082014B">
        <w:t>protocol;</w:t>
      </w:r>
    </w:p>
    <w:p w14:paraId="4341DE40" w14:textId="77777777" w:rsidR="004459AA" w:rsidRPr="0082014B" w:rsidRDefault="004459AA" w:rsidP="004459AA">
      <w:pPr>
        <w:pStyle w:val="N3"/>
      </w:pPr>
      <w:r w:rsidRPr="0082014B">
        <w:t>noise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vibration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(construction)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accords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vibration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plan;</w:t>
      </w:r>
    </w:p>
    <w:p w14:paraId="50F820AE" w14:textId="77777777" w:rsidR="004459AA" w:rsidRPr="0082014B" w:rsidRDefault="004459AA" w:rsidP="004459AA">
      <w:pPr>
        <w:pStyle w:val="N3"/>
      </w:pPr>
      <w:r w:rsidRPr="0082014B">
        <w:t>air</w:t>
      </w:r>
      <w:r w:rsidR="003D7F5E" w:rsidRPr="0082014B">
        <w:t xml:space="preserve"> </w:t>
      </w:r>
      <w:r w:rsidRPr="0082014B">
        <w:t>quality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accords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air</w:t>
      </w:r>
      <w:r w:rsidR="003D7F5E" w:rsidRPr="0082014B">
        <w:t xml:space="preserve"> </w:t>
      </w:r>
      <w:r w:rsidRPr="0082014B">
        <w:t>quality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plan;</w:t>
      </w:r>
    </w:p>
    <w:p w14:paraId="5A0A8E79" w14:textId="77777777" w:rsidR="004459AA" w:rsidRPr="0082014B" w:rsidRDefault="004459AA" w:rsidP="004459AA">
      <w:pPr>
        <w:pStyle w:val="N3"/>
      </w:pPr>
      <w:r w:rsidRPr="0082014B">
        <w:t>emergency</w:t>
      </w:r>
      <w:r w:rsidR="003D7F5E" w:rsidRPr="0082014B">
        <w:t xml:space="preserve"> </w:t>
      </w:r>
      <w:r w:rsidRPr="0082014B">
        <w:t>response</w:t>
      </w:r>
      <w:r w:rsidR="003D7F5E" w:rsidRPr="0082014B">
        <w:t xml:space="preserve"> </w:t>
      </w:r>
      <w:r w:rsidRPr="0082014B">
        <w:t>plan;</w:t>
      </w:r>
    </w:p>
    <w:p w14:paraId="62089AF0" w14:textId="77777777" w:rsidR="004459AA" w:rsidRPr="0082014B" w:rsidRDefault="004459AA" w:rsidP="004459AA">
      <w:pPr>
        <w:pStyle w:val="N3"/>
      </w:pPr>
      <w:r w:rsidRPr="0082014B">
        <w:t>pollution</w:t>
      </w:r>
      <w:r w:rsidR="003D7F5E" w:rsidRPr="0082014B">
        <w:t xml:space="preserve"> </w:t>
      </w:r>
      <w:r w:rsidRPr="0082014B">
        <w:t>prevention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pollution</w:t>
      </w:r>
      <w:r w:rsidR="003D7F5E" w:rsidRPr="0082014B">
        <w:t xml:space="preserve"> </w:t>
      </w:r>
      <w:r w:rsidRPr="0082014B">
        <w:t>incident</w:t>
      </w:r>
      <w:r w:rsidR="003D7F5E" w:rsidRPr="0082014B">
        <w:t xml:space="preserve"> </w:t>
      </w:r>
      <w:r w:rsidRPr="0082014B">
        <w:t>response</w:t>
      </w:r>
      <w:r w:rsidR="003D7F5E" w:rsidRPr="0082014B">
        <w:t xml:space="preserve"> </w:t>
      </w:r>
      <w:r w:rsidRPr="0082014B">
        <w:t>plan;</w:t>
      </w:r>
    </w:p>
    <w:p w14:paraId="7F2CC100" w14:textId="77777777" w:rsidR="004459AA" w:rsidRPr="0082014B" w:rsidRDefault="004459AA" w:rsidP="004459AA">
      <w:pPr>
        <w:pStyle w:val="N3"/>
      </w:pPr>
      <w:r w:rsidRPr="0082014B">
        <w:t>details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dealing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contaminated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groundwater;</w:t>
      </w:r>
    </w:p>
    <w:p w14:paraId="72F518B4" w14:textId="77777777" w:rsidR="004459AA" w:rsidRPr="0082014B" w:rsidRDefault="004459AA" w:rsidP="004459AA">
      <w:pPr>
        <w:pStyle w:val="N3"/>
      </w:pPr>
      <w:r w:rsidRPr="0082014B">
        <w:t>arrangements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fencing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secure</w:t>
      </w:r>
      <w:r w:rsidR="003D7F5E" w:rsidRPr="0082014B">
        <w:t xml:space="preserve"> </w:t>
      </w:r>
      <w:r w:rsidRPr="0082014B">
        <w:t>enclosure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sites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compounds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carrying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their</w:t>
      </w:r>
      <w:r w:rsidR="003D7F5E" w:rsidRPr="0082014B">
        <w:t xml:space="preserve"> </w:t>
      </w:r>
      <w:r w:rsidRPr="0082014B">
        <w:t>removal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their</w:t>
      </w:r>
      <w:r w:rsidR="003D7F5E" w:rsidRPr="0082014B">
        <w:t xml:space="preserve"> </w:t>
      </w:r>
      <w:r w:rsidRPr="0082014B">
        <w:t>completion;</w:t>
      </w:r>
    </w:p>
    <w:p w14:paraId="3FC1AD66" w14:textId="77777777" w:rsidR="004459AA" w:rsidRPr="0082014B" w:rsidRDefault="004459AA" w:rsidP="004459AA">
      <w:pPr>
        <w:pStyle w:val="N3"/>
      </w:pPr>
      <w:r w:rsidRPr="0082014B">
        <w:t>details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dealing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artificial</w:t>
      </w:r>
      <w:r w:rsidR="003D7F5E" w:rsidRPr="0082014B">
        <w:t xml:space="preserve"> </w:t>
      </w:r>
      <w:r w:rsidRPr="0082014B">
        <w:t>light</w:t>
      </w:r>
      <w:r w:rsidR="003D7F5E" w:rsidRPr="0082014B">
        <w:t xml:space="preserve"> </w:t>
      </w:r>
      <w:r w:rsidRPr="0082014B">
        <w:t>emissions</w:t>
      </w:r>
      <w:r w:rsidR="003D7F5E" w:rsidRPr="0082014B">
        <w:t xml:space="preserve"> </w:t>
      </w:r>
      <w:r w:rsidRPr="0082014B">
        <w:t>(construction);</w:t>
      </w:r>
    </w:p>
    <w:p w14:paraId="0425ED36" w14:textId="77777777" w:rsidR="004459AA" w:rsidRPr="0082014B" w:rsidRDefault="004459AA" w:rsidP="004459AA">
      <w:pPr>
        <w:pStyle w:val="N3"/>
      </w:pPr>
      <w:r w:rsidRPr="0082014B">
        <w:t>hours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working;</w:t>
      </w:r>
      <w:r w:rsidR="003D7F5E" w:rsidRPr="0082014B">
        <w:t xml:space="preserve"> </w:t>
      </w:r>
      <w:r w:rsidRPr="0082014B">
        <w:t>and</w:t>
      </w:r>
    </w:p>
    <w:p w14:paraId="3E09EB36" w14:textId="77777777" w:rsidR="003D7F5E" w:rsidRPr="0082014B" w:rsidRDefault="004459AA" w:rsidP="004459AA">
      <w:pPr>
        <w:pStyle w:val="N3"/>
      </w:pPr>
      <w:r w:rsidRPr="0082014B">
        <w:t>water</w:t>
      </w:r>
      <w:r w:rsidR="003D7F5E" w:rsidRPr="0082014B">
        <w:t xml:space="preserve"> </w:t>
      </w:r>
      <w:r w:rsidRPr="0082014B">
        <w:t>quality</w:t>
      </w:r>
      <w:r w:rsidR="003D7F5E" w:rsidRPr="0082014B">
        <w:t xml:space="preserve"> </w:t>
      </w:r>
      <w:r w:rsidRPr="0082014B">
        <w:t>monitoring</w:t>
      </w:r>
      <w:r w:rsidR="003D7F5E" w:rsidRPr="0082014B">
        <w:t xml:space="preserve"> </w:t>
      </w:r>
      <w:r w:rsidRPr="0082014B">
        <w:t>programme;</w:t>
      </w:r>
    </w:p>
    <w:p w14:paraId="1D91521B" w14:textId="77777777" w:rsidR="004459AA" w:rsidRPr="0082014B" w:rsidRDefault="004459AA" w:rsidP="004459AA">
      <w:pPr>
        <w:pStyle w:val="H1"/>
      </w:pPr>
      <w:r w:rsidRPr="0082014B">
        <w:t>Onshore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method</w:t>
      </w:r>
      <w:r w:rsidR="003D7F5E" w:rsidRPr="0082014B">
        <w:t xml:space="preserve"> </w:t>
      </w:r>
      <w:r w:rsidRPr="0082014B">
        <w:t>statement</w:t>
      </w:r>
    </w:p>
    <w:p w14:paraId="6B07A754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landward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MLWS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method</w:t>
      </w:r>
      <w:r w:rsidR="003D7F5E" w:rsidRPr="0082014B">
        <w:t xml:space="preserve"> </w:t>
      </w:r>
      <w:r w:rsidR="004459AA" w:rsidRPr="0082014B">
        <w:t>statement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accords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method</w:t>
      </w:r>
      <w:r w:rsidR="003D7F5E" w:rsidRPr="0082014B">
        <w:t xml:space="preserve"> </w:t>
      </w:r>
      <w:r w:rsidR="004459AA" w:rsidRPr="0082014B">
        <w:t>statement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writing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statutory</w:t>
      </w:r>
      <w:r w:rsidR="003D7F5E" w:rsidRPr="0082014B">
        <w:t xml:space="preserve"> </w:t>
      </w:r>
      <w:r w:rsidR="004459AA" w:rsidRPr="0082014B">
        <w:t>nature</w:t>
      </w:r>
      <w:r w:rsidR="003D7F5E" w:rsidRPr="0082014B">
        <w:t xml:space="preserve"> </w:t>
      </w:r>
      <w:r w:rsidR="004459AA" w:rsidRPr="0082014B">
        <w:t>conservation</w:t>
      </w:r>
      <w:r w:rsidR="003D7F5E" w:rsidRPr="0082014B">
        <w:t xml:space="preserve"> </w:t>
      </w:r>
      <w:r w:rsidR="004459AA" w:rsidRPr="0082014B">
        <w:t>body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extent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it</w:t>
      </w:r>
      <w:r w:rsidR="003D7F5E" w:rsidRPr="0082014B">
        <w:t xml:space="preserve"> </w:t>
      </w:r>
      <w:r w:rsidR="004459AA" w:rsidRPr="0082014B">
        <w:t>relates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seaward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mean</w:t>
      </w:r>
      <w:r w:rsidR="003D7F5E" w:rsidRPr="0082014B">
        <w:t xml:space="preserve"> </w:t>
      </w:r>
      <w:r w:rsidR="004459AA" w:rsidRPr="0082014B">
        <w:t>high</w:t>
      </w:r>
      <w:r w:rsidR="003D7F5E" w:rsidRPr="0082014B">
        <w:t xml:space="preserve"> </w:t>
      </w:r>
      <w:r w:rsidR="004459AA" w:rsidRPr="0082014B">
        <w:t>water</w:t>
      </w:r>
      <w:r w:rsidR="003D7F5E" w:rsidRPr="0082014B">
        <w:t xml:space="preserve"> </w:t>
      </w:r>
      <w:r w:rsidR="004459AA" w:rsidRPr="0082014B">
        <w:t>springs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6,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MMO.</w:t>
      </w:r>
    </w:p>
    <w:p w14:paraId="1FAB3356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method</w:t>
      </w:r>
      <w:r w:rsidR="003D7F5E" w:rsidRPr="0082014B">
        <w:t xml:space="preserve"> </w:t>
      </w:r>
      <w:r w:rsidRPr="0082014B">
        <w:t>statements</w:t>
      </w:r>
      <w:r w:rsidR="003D7F5E" w:rsidRPr="0082014B">
        <w:t xml:space="preserve"> </w:t>
      </w:r>
      <w:r w:rsidRPr="0082014B">
        <w:t>referred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must,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stage—</w:t>
      </w:r>
    </w:p>
    <w:p w14:paraId="05DD1A6D" w14:textId="77777777" w:rsidR="004459AA" w:rsidRPr="0082014B" w:rsidRDefault="004459AA" w:rsidP="004459AA">
      <w:pPr>
        <w:pStyle w:val="N3"/>
      </w:pPr>
      <w:r w:rsidRPr="0082014B">
        <w:t>include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location,</w:t>
      </w:r>
      <w:r w:rsidR="003D7F5E" w:rsidRPr="0082014B">
        <w:t xml:space="preserve"> </w:t>
      </w:r>
      <w:r w:rsidRPr="0082014B">
        <w:t>depth,</w:t>
      </w:r>
      <w:r w:rsidR="003D7F5E" w:rsidRPr="0082014B">
        <w:t xml:space="preserve"> </w:t>
      </w:r>
      <w:r w:rsidRPr="0082014B">
        <w:t>method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process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</w:t>
      </w:r>
      <w:r w:rsidR="003D7F5E" w:rsidRPr="0082014B">
        <w:t xml:space="preserve"> </w:t>
      </w:r>
      <w:r w:rsidRPr="0082014B">
        <w:t>installation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7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restrictions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ground;</w:t>
      </w:r>
    </w:p>
    <w:p w14:paraId="0E4B7336" w14:textId="77777777" w:rsidR="004459AA" w:rsidRPr="0082014B" w:rsidRDefault="004459AA" w:rsidP="004459AA">
      <w:pPr>
        <w:pStyle w:val="N3"/>
      </w:pPr>
      <w:r w:rsidRPr="0082014B">
        <w:lastRenderedPageBreak/>
        <w:t>restrict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ecologically</w:t>
      </w:r>
      <w:r w:rsidR="003D7F5E" w:rsidRPr="0082014B">
        <w:t xml:space="preserve"> </w:t>
      </w:r>
      <w:r w:rsidRPr="0082014B">
        <w:t>sensitive</w:t>
      </w:r>
      <w:r w:rsidR="003D7F5E" w:rsidRPr="0082014B">
        <w:t xml:space="preserve"> </w:t>
      </w:r>
      <w:r w:rsidRPr="0082014B">
        <w:t>sites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proofErr w:type="spellStart"/>
      <w:r w:rsidRPr="0082014B">
        <w:t>Climping</w:t>
      </w:r>
      <w:proofErr w:type="spellEnd"/>
      <w:r w:rsidR="003D7F5E" w:rsidRPr="0082014B">
        <w:t xml:space="preserve"> </w:t>
      </w:r>
      <w:r w:rsidRPr="0082014B">
        <w:t>Beach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Special</w:t>
      </w:r>
      <w:r w:rsidR="003D7F5E" w:rsidRPr="0082014B">
        <w:t xml:space="preserve"> </w:t>
      </w:r>
      <w:r w:rsidRPr="0082014B">
        <w:t>Scientific</w:t>
      </w:r>
      <w:r w:rsidR="003D7F5E" w:rsidRPr="0082014B">
        <w:t xml:space="preserve"> </w:t>
      </w:r>
      <w:r w:rsidRPr="0082014B">
        <w:t>Interest,</w:t>
      </w:r>
      <w:r w:rsidR="003D7F5E" w:rsidRPr="0082014B">
        <w:t xml:space="preserve"> </w:t>
      </w:r>
      <w:r w:rsidRPr="0082014B">
        <w:t>Littlehampton</w:t>
      </w:r>
      <w:r w:rsidR="003D7F5E" w:rsidRPr="0082014B">
        <w:t xml:space="preserve"> </w:t>
      </w:r>
      <w:r w:rsidRPr="0082014B">
        <w:t>Golf</w:t>
      </w:r>
      <w:r w:rsidR="003D7F5E" w:rsidRPr="0082014B">
        <w:t xml:space="preserve"> </w:t>
      </w:r>
      <w:r w:rsidRPr="0082014B">
        <w:t>Course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proofErr w:type="spellStart"/>
      <w:r w:rsidRPr="0082014B">
        <w:t>Atherington</w:t>
      </w:r>
      <w:proofErr w:type="spellEnd"/>
      <w:r w:rsidR="003D7F5E" w:rsidRPr="0082014B">
        <w:t xml:space="preserve"> </w:t>
      </w:r>
      <w:r w:rsidRPr="0082014B">
        <w:t>Beach</w:t>
      </w:r>
      <w:r w:rsidR="003D7F5E" w:rsidRPr="0082014B">
        <w:t xml:space="preserve"> </w:t>
      </w:r>
      <w:r w:rsidRPr="0082014B">
        <w:t>Local</w:t>
      </w:r>
      <w:r w:rsidR="003D7F5E" w:rsidRPr="0082014B">
        <w:t xml:space="preserve"> </w:t>
      </w:r>
      <w:r w:rsidRPr="0082014B">
        <w:t>Wildlife</w:t>
      </w:r>
      <w:r w:rsidR="003D7F5E" w:rsidRPr="0082014B">
        <w:t xml:space="preserve"> </w:t>
      </w:r>
      <w:r w:rsidRPr="0082014B">
        <w:t>Site,</w:t>
      </w:r>
      <w:r w:rsidR="003D7F5E" w:rsidRPr="0082014B">
        <w:t xml:space="preserve"> </w:t>
      </w:r>
      <w:proofErr w:type="spellStart"/>
      <w:r w:rsidRPr="0082014B">
        <w:t>Sullington</w:t>
      </w:r>
      <w:proofErr w:type="spellEnd"/>
      <w:r w:rsidR="003D7F5E" w:rsidRPr="0082014B">
        <w:t xml:space="preserve"> </w:t>
      </w:r>
      <w:r w:rsidRPr="0082014B">
        <w:t>Hill</w:t>
      </w:r>
      <w:r w:rsidR="003D7F5E" w:rsidRPr="0082014B">
        <w:t xml:space="preserve"> </w:t>
      </w:r>
      <w:r w:rsidRPr="0082014B">
        <w:t>Local</w:t>
      </w:r>
      <w:r w:rsidR="003D7F5E" w:rsidRPr="0082014B">
        <w:t xml:space="preserve"> </w:t>
      </w:r>
      <w:r w:rsidRPr="0082014B">
        <w:t>Wildlife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ancient</w:t>
      </w:r>
      <w:r w:rsidR="003D7F5E" w:rsidRPr="0082014B">
        <w:t xml:space="preserve"> </w:t>
      </w:r>
      <w:r w:rsidRPr="0082014B">
        <w:t>woodland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Michelgrove</w:t>
      </w:r>
      <w:proofErr w:type="spellEnd"/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Calcot</w:t>
      </w:r>
      <w:r w:rsidR="003D7F5E" w:rsidRPr="0082014B">
        <w:t xml:space="preserve"> </w:t>
      </w:r>
      <w:r w:rsidRPr="0082014B">
        <w:t>Wood;</w:t>
      </w:r>
    </w:p>
    <w:p w14:paraId="7F8F8726" w14:textId="77777777" w:rsidR="004459AA" w:rsidRPr="0082014B" w:rsidRDefault="004459AA" w:rsidP="004459AA">
      <w:pPr>
        <w:pStyle w:val="N3"/>
      </w:pPr>
      <w:r w:rsidRPr="0082014B">
        <w:t>secure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landfall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compound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8</w:t>
      </w:r>
      <w:r w:rsidR="003D7F5E" w:rsidRPr="0082014B">
        <w:t xml:space="preserve"> </w:t>
      </w:r>
      <w:r w:rsidRPr="0082014B">
        <w:t>do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exceed</w:t>
      </w:r>
      <w:r w:rsidR="003D7F5E" w:rsidRPr="0082014B">
        <w:t xml:space="preserve"> </w:t>
      </w:r>
      <w:r w:rsidRPr="0082014B">
        <w:t>120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x</w:t>
      </w:r>
      <w:r w:rsidR="003D7F5E" w:rsidRPr="0082014B">
        <w:t xml:space="preserve"> </w:t>
      </w:r>
      <w:r w:rsidRPr="0082014B">
        <w:t>100</w:t>
      </w:r>
      <w:r w:rsidR="003D7F5E" w:rsidRPr="0082014B">
        <w:t xml:space="preserve"> </w:t>
      </w:r>
      <w:r w:rsidRPr="0082014B">
        <w:t>metres;</w:t>
      </w:r>
    </w:p>
    <w:p w14:paraId="4040C746" w14:textId="77777777" w:rsidR="004459AA" w:rsidRPr="0082014B" w:rsidRDefault="004459AA" w:rsidP="004459AA">
      <w:pPr>
        <w:pStyle w:val="N3"/>
      </w:pPr>
      <w:r w:rsidRPr="0082014B">
        <w:t>secure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compounds</w:t>
      </w:r>
      <w:r w:rsidR="003D7F5E" w:rsidRPr="0082014B">
        <w:t xml:space="preserve"> </w:t>
      </w:r>
      <w:r w:rsidRPr="0082014B">
        <w:t>associated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horizontal</w:t>
      </w:r>
      <w:r w:rsidR="003D7F5E" w:rsidRPr="0082014B">
        <w:t xml:space="preserve"> </w:t>
      </w:r>
      <w:r w:rsidRPr="0082014B">
        <w:t>directional</w:t>
      </w:r>
      <w:r w:rsidR="003D7F5E" w:rsidRPr="0082014B">
        <w:t xml:space="preserve"> </w:t>
      </w:r>
      <w:r w:rsidRPr="0082014B">
        <w:t>drilling</w:t>
      </w:r>
      <w:r w:rsidR="003D7F5E" w:rsidRPr="0082014B">
        <w:t xml:space="preserve"> </w:t>
      </w:r>
      <w:r w:rsidRPr="0082014B">
        <w:t>do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exceed</w:t>
      </w:r>
      <w:r w:rsidR="003D7F5E" w:rsidRPr="0082014B">
        <w:t xml:space="preserve"> </w:t>
      </w:r>
      <w:r w:rsidRPr="0082014B">
        <w:t>50</w:t>
      </w:r>
      <w:r w:rsidR="003D7F5E" w:rsidRPr="0082014B">
        <w:t xml:space="preserve"> </w:t>
      </w:r>
      <w:r w:rsidRPr="0082014B">
        <w:t>metres</w:t>
      </w:r>
      <w:r w:rsidR="003D7F5E" w:rsidRPr="0082014B">
        <w:t xml:space="preserve"> </w:t>
      </w:r>
      <w:r w:rsidRPr="0082014B">
        <w:t>x</w:t>
      </w:r>
      <w:r w:rsidR="003D7F5E" w:rsidRPr="0082014B">
        <w:t xml:space="preserve"> </w:t>
      </w:r>
      <w:r w:rsidRPr="0082014B">
        <w:t>75</w:t>
      </w:r>
      <w:r w:rsidR="003D7F5E" w:rsidRPr="0082014B">
        <w:t xml:space="preserve"> </w:t>
      </w:r>
      <w:r w:rsidRPr="0082014B">
        <w:t>metres;</w:t>
      </w:r>
    </w:p>
    <w:p w14:paraId="102995AF" w14:textId="77777777" w:rsidR="004459AA" w:rsidRPr="0082014B" w:rsidRDefault="004459AA" w:rsidP="004459AA">
      <w:pPr>
        <w:pStyle w:val="N3"/>
      </w:pPr>
      <w:r w:rsidRPr="0082014B">
        <w:t>secure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burial</w:t>
      </w:r>
      <w:r w:rsidR="003D7F5E" w:rsidRPr="0082014B">
        <w:t xml:space="preserve"> </w:t>
      </w:r>
      <w:r w:rsidRPr="0082014B">
        <w:t>depth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Nos.</w:t>
      </w:r>
      <w:r w:rsidR="003D7F5E" w:rsidRPr="0082014B">
        <w:t xml:space="preserve"> </w:t>
      </w:r>
      <w:r w:rsidRPr="0082014B">
        <w:t>9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19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watercourses</w:t>
      </w:r>
      <w:r w:rsidR="003D7F5E" w:rsidRPr="0082014B">
        <w:t xml:space="preserve"> </w:t>
      </w:r>
      <w:r w:rsidRPr="0082014B">
        <w:t>crossed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technology;</w:t>
      </w:r>
    </w:p>
    <w:p w14:paraId="26601878" w14:textId="77777777" w:rsidR="004459AA" w:rsidRPr="0082014B" w:rsidRDefault="004459AA" w:rsidP="004459AA">
      <w:pPr>
        <w:pStyle w:val="N3"/>
      </w:pPr>
      <w:r w:rsidRPr="0082014B">
        <w:t>confirm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corridor</w:t>
      </w:r>
      <w:r w:rsidR="003D7F5E" w:rsidRPr="0082014B">
        <w:t xml:space="preserve"> </w:t>
      </w:r>
      <w:r w:rsidRPr="0082014B">
        <w:t>location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its</w:t>
      </w:r>
      <w:r w:rsidR="003D7F5E" w:rsidRPr="0082014B">
        <w:t xml:space="preserve"> </w:t>
      </w:r>
      <w:r w:rsidRPr="0082014B">
        <w:t>width</w:t>
      </w:r>
      <w:r w:rsidR="003D7F5E" w:rsidRPr="0082014B">
        <w:t xml:space="preserve"> </w:t>
      </w:r>
      <w:r w:rsidRPr="0082014B">
        <w:t>through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width</w:t>
      </w:r>
      <w:r w:rsidR="003D7F5E" w:rsidRPr="0082014B">
        <w:t xml:space="preserve"> </w:t>
      </w:r>
      <w:r w:rsidRPr="0082014B">
        <w:t>through</w:t>
      </w:r>
      <w:r w:rsidR="003D7F5E" w:rsidRPr="0082014B">
        <w:t xml:space="preserve"> </w:t>
      </w:r>
      <w:r w:rsidRPr="0082014B">
        <w:t>treelines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areas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woodland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narrowed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than</w:t>
      </w:r>
      <w:r w:rsidR="003D7F5E" w:rsidRPr="0082014B">
        <w:t xml:space="preserve"> </w:t>
      </w:r>
      <w:r w:rsidRPr="0082014B">
        <w:t>30</w:t>
      </w:r>
      <w:r w:rsidR="003D7F5E" w:rsidRPr="0082014B">
        <w:t xml:space="preserve"> </w:t>
      </w:r>
      <w:r w:rsidRPr="0082014B">
        <w:t>metres;</w:t>
      </w:r>
    </w:p>
    <w:p w14:paraId="4F97686B" w14:textId="77777777" w:rsidR="004459AA" w:rsidRPr="0082014B" w:rsidRDefault="004459AA" w:rsidP="004459AA">
      <w:pPr>
        <w:pStyle w:val="N3"/>
      </w:pPr>
      <w:r w:rsidRPr="0082014B">
        <w:t>include</w:t>
      </w:r>
      <w:r w:rsidR="003D7F5E" w:rsidRPr="0082014B">
        <w:t xml:space="preserve"> </w:t>
      </w:r>
      <w:r w:rsidRPr="0082014B">
        <w:t>planned</w:t>
      </w:r>
      <w:r w:rsidR="003D7F5E" w:rsidRPr="0082014B">
        <w:t xml:space="preserve"> </w:t>
      </w:r>
      <w:r w:rsidRPr="0082014B">
        <w:t>methods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processes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all</w:t>
      </w:r>
      <w:r w:rsidR="003D7F5E" w:rsidRPr="0082014B">
        <w:t xml:space="preserve"> </w:t>
      </w:r>
      <w:r w:rsidRPr="0082014B">
        <w:t>crossings</w:t>
      </w:r>
      <w:r w:rsidR="003D7F5E" w:rsidRPr="0082014B">
        <w:t xml:space="preserve"> </w:t>
      </w:r>
      <w:r w:rsidRPr="0082014B">
        <w:t>identified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specific</w:t>
      </w:r>
      <w:r w:rsidR="003D7F5E" w:rsidRPr="0082014B">
        <w:t xml:space="preserve"> </w:t>
      </w:r>
      <w:r w:rsidRPr="0082014B">
        <w:t>code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practice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installed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technology;</w:t>
      </w:r>
      <w:r w:rsidR="003D7F5E" w:rsidRPr="0082014B">
        <w:t xml:space="preserve"> </w:t>
      </w:r>
      <w:r w:rsidRPr="0082014B">
        <w:t>and</w:t>
      </w:r>
    </w:p>
    <w:p w14:paraId="7E8DACE1" w14:textId="77777777" w:rsidR="004459AA" w:rsidRPr="0082014B" w:rsidRDefault="004459AA" w:rsidP="004459AA">
      <w:pPr>
        <w:pStyle w:val="N3"/>
      </w:pPr>
      <w:r w:rsidRPr="0082014B">
        <w:t>include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protocol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restoration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reinstatement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temporarily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provisions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secure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corridor</w:t>
      </w:r>
      <w:r w:rsidR="003D7F5E" w:rsidRPr="0082014B">
        <w:t xml:space="preserve"> </w:t>
      </w:r>
      <w:r w:rsidRPr="0082014B">
        <w:t>through</w:t>
      </w:r>
      <w:r w:rsidR="003D7F5E" w:rsidRPr="0082014B">
        <w:t xml:space="preserve"> </w:t>
      </w:r>
      <w:r w:rsidRPr="0082014B">
        <w:t>areas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woodland,</w:t>
      </w:r>
      <w:r w:rsidR="003D7F5E" w:rsidRPr="0082014B">
        <w:t xml:space="preserve"> </w:t>
      </w:r>
      <w:r w:rsidRPr="0082014B">
        <w:t>across</w:t>
      </w:r>
      <w:r w:rsidR="003D7F5E" w:rsidRPr="0082014B">
        <w:t xml:space="preserve"> </w:t>
      </w:r>
      <w:r w:rsidRPr="0082014B">
        <w:t>tree</w:t>
      </w:r>
      <w:r w:rsidR="003D7F5E" w:rsidRPr="0082014B">
        <w:t xml:space="preserve"> </w:t>
      </w:r>
      <w:r w:rsidRPr="0082014B">
        <w:t>lines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important</w:t>
      </w:r>
      <w:r w:rsidR="003D7F5E" w:rsidRPr="0082014B">
        <w:t xml:space="preserve"> </w:t>
      </w:r>
      <w:r w:rsidRPr="0082014B">
        <w:t>hedgerows</w:t>
      </w:r>
      <w:r w:rsidR="003D7F5E" w:rsidRPr="0082014B">
        <w:t xml:space="preserve"> </w:t>
      </w:r>
      <w:r w:rsidRPr="0082014B">
        <w:t>(as</w:t>
      </w:r>
      <w:r w:rsidR="003D7F5E" w:rsidRPr="0082014B">
        <w:t xml:space="preserve"> </w:t>
      </w:r>
      <w:r w:rsidRPr="0082014B">
        <w:t>defined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Hedgerow</w:t>
      </w:r>
      <w:r w:rsidR="003D7F5E" w:rsidRPr="0082014B">
        <w:t xml:space="preserve"> </w:t>
      </w:r>
      <w:r w:rsidRPr="0082014B">
        <w:t>Regulations</w:t>
      </w:r>
      <w:r w:rsidR="003D7F5E" w:rsidRPr="0082014B">
        <w:t xml:space="preserve"> </w:t>
      </w:r>
      <w:r w:rsidRPr="0082014B">
        <w:t>1997)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reinstated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specific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ecological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12</w:t>
      </w:r>
      <w:r w:rsidR="003D7F5E" w:rsidRPr="0082014B">
        <w:t xml:space="preserve"> </w:t>
      </w:r>
      <w:r w:rsidRPr="0082014B">
        <w:t>above.</w:t>
      </w:r>
    </w:p>
    <w:p w14:paraId="1C2E360B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method</w:t>
      </w:r>
      <w:r w:rsidR="003D7F5E" w:rsidRPr="0082014B">
        <w:t xml:space="preserve"> </w:t>
      </w:r>
      <w:r w:rsidRPr="0082014B">
        <w:t>statement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landward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MLWS.</w:t>
      </w:r>
    </w:p>
    <w:p w14:paraId="33DBF2AD" w14:textId="77777777" w:rsidR="004459AA" w:rsidRPr="0082014B" w:rsidRDefault="004459AA" w:rsidP="004459AA">
      <w:pPr>
        <w:pStyle w:val="N2"/>
      </w:pPr>
      <w:r w:rsidRPr="0082014B">
        <w:t>Each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method</w:t>
      </w:r>
      <w:r w:rsidR="003D7F5E" w:rsidRPr="0082014B">
        <w:t xml:space="preserve"> </w:t>
      </w:r>
      <w:r w:rsidRPr="0082014B">
        <w:t>statement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17F9B6E9" w14:textId="77777777" w:rsidR="004459AA" w:rsidRPr="0082014B" w:rsidRDefault="004459AA" w:rsidP="004459AA">
      <w:pPr>
        <w:pStyle w:val="H1"/>
      </w:pP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</w:p>
    <w:p w14:paraId="61EAB6E0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landwards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MLWS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written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</w:t>
      </w:r>
    </w:p>
    <w:p w14:paraId="04768BFE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(which</w:t>
      </w:r>
      <w:r w:rsidR="003D7F5E" w:rsidRPr="0082014B">
        <w:t xml:space="preserve"> </w:t>
      </w:r>
      <w:r w:rsidRPr="0082014B">
        <w:t>accords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plan);</w:t>
      </w:r>
      <w:r w:rsidR="003D7F5E" w:rsidRPr="0082014B">
        <w:t xml:space="preserve"> </w:t>
      </w:r>
      <w:r w:rsidRPr="0082014B">
        <w:t>and</w:t>
      </w:r>
    </w:p>
    <w:p w14:paraId="52E52FDE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workforce</w:t>
      </w:r>
      <w:r w:rsidR="003D7F5E" w:rsidRPr="0082014B">
        <w:t xml:space="preserve"> </w:t>
      </w:r>
      <w:r w:rsidRPr="0082014B">
        <w:t>travel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(which</w:t>
      </w:r>
      <w:r w:rsidR="003D7F5E" w:rsidRPr="0082014B">
        <w:t xml:space="preserve"> </w:t>
      </w:r>
      <w:r w:rsidRPr="0082014B">
        <w:t>accords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outline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workforce</w:t>
      </w:r>
      <w:r w:rsidR="003D7F5E" w:rsidRPr="0082014B">
        <w:t xml:space="preserve"> </w:t>
      </w:r>
      <w:r w:rsidRPr="0082014B">
        <w:t>travel</w:t>
      </w:r>
      <w:r w:rsidR="003D7F5E" w:rsidRPr="0082014B">
        <w:t xml:space="preserve"> </w:t>
      </w:r>
      <w:r w:rsidRPr="0082014B">
        <w:t>plan),</w:t>
      </w:r>
    </w:p>
    <w:p w14:paraId="3D6A3203" w14:textId="77777777" w:rsidR="004459AA" w:rsidRPr="0082014B" w:rsidRDefault="004459AA" w:rsidP="004459AA">
      <w:pPr>
        <w:pStyle w:val="T1"/>
      </w:pP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highway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</w:p>
    <w:p w14:paraId="2E0D792E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include,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minimum—</w:t>
      </w:r>
    </w:p>
    <w:p w14:paraId="55EE9641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routeing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secure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heavy</w:t>
      </w:r>
      <w:r w:rsidR="003D7F5E" w:rsidRPr="0082014B">
        <w:t xml:space="preserve"> </w:t>
      </w:r>
      <w:r w:rsidRPr="0082014B">
        <w:t>goods</w:t>
      </w:r>
      <w:r w:rsidR="003D7F5E" w:rsidRPr="0082014B">
        <w:t xml:space="preserve"> </w:t>
      </w:r>
      <w:r w:rsidRPr="0082014B">
        <w:t>vehicles</w:t>
      </w:r>
      <w:r w:rsidR="003D7F5E" w:rsidRPr="0082014B">
        <w:t xml:space="preserve"> </w:t>
      </w:r>
      <w:r w:rsidRPr="0082014B">
        <w:t>(HGVs)</w:t>
      </w:r>
      <w:r w:rsidR="003D7F5E" w:rsidRPr="0082014B">
        <w:t xml:space="preserve"> </w:t>
      </w:r>
      <w:r w:rsidRPr="0082014B">
        <w:t>used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period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avoid</w:t>
      </w:r>
      <w:r w:rsidR="003D7F5E" w:rsidRPr="0082014B">
        <w:t xml:space="preserve"> </w:t>
      </w:r>
      <w:r w:rsidRPr="0082014B">
        <w:t>settlements,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Air</w:t>
      </w:r>
      <w:r w:rsidR="003D7F5E" w:rsidRPr="0082014B">
        <w:t xml:space="preserve"> </w:t>
      </w:r>
      <w:r w:rsidRPr="0082014B">
        <w:t>Quality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proofErr w:type="spellStart"/>
      <w:r w:rsidRPr="0082014B">
        <w:t>Cowfold</w:t>
      </w:r>
      <w:proofErr w:type="spellEnd"/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A24</w:t>
      </w:r>
      <w:r w:rsidR="003D7F5E" w:rsidRPr="0082014B">
        <w:t xml:space="preserve"> </w:t>
      </w:r>
      <w:r w:rsidRPr="0082014B">
        <w:t>through</w:t>
      </w:r>
      <w:r w:rsidR="003D7F5E" w:rsidRPr="0082014B">
        <w:t xml:space="preserve"> </w:t>
      </w:r>
      <w:r w:rsidRPr="0082014B">
        <w:t>Findon</w:t>
      </w:r>
      <w:r w:rsidR="003D7F5E" w:rsidRPr="0082014B">
        <w:t xml:space="preserve"> </w:t>
      </w:r>
      <w:r w:rsidRPr="0082014B">
        <w:t>wherever</w:t>
      </w:r>
      <w:r w:rsidR="003D7F5E" w:rsidRPr="0082014B">
        <w:t xml:space="preserve"> </w:t>
      </w:r>
      <w:r w:rsidRPr="0082014B">
        <w:t>possible;</w:t>
      </w:r>
    </w:p>
    <w:p w14:paraId="3D070C76" w14:textId="77777777" w:rsidR="004459AA" w:rsidRPr="0082014B" w:rsidRDefault="004459AA" w:rsidP="004459AA">
      <w:pPr>
        <w:pStyle w:val="N3"/>
      </w:pPr>
      <w:r w:rsidRPr="0082014B">
        <w:t>management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junctions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crossings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highway;</w:t>
      </w:r>
      <w:r w:rsidR="003D7F5E" w:rsidRPr="0082014B">
        <w:t xml:space="preserve"> </w:t>
      </w:r>
      <w:r w:rsidRPr="0082014B">
        <w:t>and</w:t>
      </w:r>
    </w:p>
    <w:p w14:paraId="5275E455" w14:textId="77777777" w:rsidR="004459AA" w:rsidRPr="0082014B" w:rsidRDefault="004459AA" w:rsidP="004459AA">
      <w:pPr>
        <w:pStyle w:val="N3"/>
      </w:pPr>
      <w:r w:rsidRPr="0082014B">
        <w:t>measures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laying</w:t>
      </w:r>
      <w:r w:rsidR="003D7F5E" w:rsidRPr="0082014B">
        <w:t xml:space="preserve"> </w:t>
      </w:r>
      <w:r w:rsidRPr="0082014B">
        <w:t>cable</w:t>
      </w:r>
      <w:r w:rsidR="003D7F5E" w:rsidRPr="0082014B">
        <w:t xml:space="preserve"> </w:t>
      </w:r>
      <w:r w:rsidRPr="0082014B">
        <w:t>circuits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streets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either</w:t>
      </w:r>
      <w:r w:rsidR="003D7F5E" w:rsidRPr="0082014B">
        <w:t xml:space="preserve"> </w:t>
      </w:r>
      <w:r w:rsidRPr="0082014B">
        <w:t>single</w:t>
      </w:r>
      <w:r w:rsidR="003D7F5E" w:rsidRPr="0082014B">
        <w:t xml:space="preserve"> </w:t>
      </w:r>
      <w:r w:rsidRPr="0082014B">
        <w:t>lane</w:t>
      </w:r>
      <w:r w:rsidR="003D7F5E" w:rsidRPr="0082014B">
        <w:t xml:space="preserve"> </w:t>
      </w:r>
      <w:r w:rsidRPr="0082014B">
        <w:t>control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short</w:t>
      </w:r>
      <w:r w:rsidR="003D7F5E" w:rsidRPr="0082014B">
        <w:t xml:space="preserve"> </w:t>
      </w:r>
      <w:r w:rsidRPr="0082014B">
        <w:t>road</w:t>
      </w:r>
      <w:r w:rsidR="003D7F5E" w:rsidRPr="0082014B">
        <w:t xml:space="preserve"> </w:t>
      </w:r>
      <w:r w:rsidRPr="0082014B">
        <w:t>closure</w:t>
      </w:r>
      <w:r w:rsidR="003D7F5E" w:rsidRPr="0082014B">
        <w:t xml:space="preserve"> </w:t>
      </w:r>
      <w:r w:rsidRPr="0082014B">
        <w:t>depending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location.</w:t>
      </w:r>
    </w:p>
    <w:p w14:paraId="0FC56613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(1)(a)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workforce</w:t>
      </w:r>
      <w:r w:rsidR="003D7F5E" w:rsidRPr="0082014B">
        <w:t xml:space="preserve"> </w:t>
      </w:r>
      <w:r w:rsidRPr="0082014B">
        <w:t>travel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(1)(b)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works.</w:t>
      </w:r>
    </w:p>
    <w:p w14:paraId="22E9AE89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79D98A1E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workforce</w:t>
      </w:r>
      <w:r w:rsidR="003D7F5E" w:rsidRPr="0082014B">
        <w:t xml:space="preserve"> </w:t>
      </w:r>
      <w:r w:rsidRPr="0082014B">
        <w:t>travel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2994A4A0" w14:textId="77777777" w:rsidR="004459AA" w:rsidRPr="0082014B" w:rsidRDefault="004459AA" w:rsidP="004459AA">
      <w:pPr>
        <w:pStyle w:val="H1"/>
      </w:pPr>
      <w:r w:rsidRPr="0082014B">
        <w:lastRenderedPageBreak/>
        <w:t>Contamination</w:t>
      </w:r>
      <w:r w:rsidR="003D7F5E" w:rsidRPr="0082014B">
        <w:t xml:space="preserve"> </w:t>
      </w:r>
      <w:r w:rsidRPr="0082014B">
        <w:t>risk</w:t>
      </w:r>
    </w:p>
    <w:p w14:paraId="467C4E30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excluding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localised</w:t>
      </w:r>
      <w:r w:rsidR="003D7F5E" w:rsidRPr="0082014B">
        <w:t xml:space="preserve"> </w:t>
      </w:r>
      <w:r w:rsidR="004459AA" w:rsidRPr="0082014B">
        <w:t>areas</w:t>
      </w:r>
      <w:r w:rsidR="003D7F5E" w:rsidRPr="0082014B">
        <w:t xml:space="preserve"> </w:t>
      </w:r>
      <w:r w:rsidR="004459AA" w:rsidRPr="0082014B">
        <w:t>identified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preliminary</w:t>
      </w:r>
      <w:r w:rsidR="003D7F5E" w:rsidRPr="0082014B">
        <w:t xml:space="preserve"> </w:t>
      </w:r>
      <w:r w:rsidR="004459AA" w:rsidRPr="0082014B">
        <w:t>risk</w:t>
      </w:r>
      <w:r w:rsidR="003D7F5E" w:rsidRPr="0082014B">
        <w:t xml:space="preserve"> </w:t>
      </w:r>
      <w:r w:rsidR="004459AA" w:rsidRPr="0082014B">
        <w:t>assessment</w:t>
      </w:r>
      <w:r w:rsidR="003D7F5E" w:rsidRPr="0082014B">
        <w:t xml:space="preserve"> </w:t>
      </w:r>
      <w:r w:rsidR="004459AA" w:rsidRPr="0082014B">
        <w:t>(desk</w:t>
      </w:r>
      <w:r w:rsidR="003D7F5E" w:rsidRPr="0082014B">
        <w:t xml:space="preserve"> </w:t>
      </w:r>
      <w:r w:rsidR="004459AA" w:rsidRPr="0082014B">
        <w:t>study)</w:t>
      </w:r>
      <w:r w:rsidR="003D7F5E" w:rsidRPr="0082014B">
        <w:t xml:space="preserve"> </w:t>
      </w:r>
      <w:r w:rsidR="004459AA" w:rsidRPr="0082014B">
        <w:t>included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chapter</w:t>
      </w:r>
      <w:r w:rsidR="003D7F5E" w:rsidRPr="0082014B">
        <w:t xml:space="preserve"> </w:t>
      </w:r>
      <w:r w:rsidR="004459AA" w:rsidRPr="0082014B">
        <w:t>25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environmental</w:t>
      </w:r>
      <w:r w:rsidR="003D7F5E" w:rsidRPr="0082014B">
        <w:t xml:space="preserve"> </w:t>
      </w:r>
      <w:r w:rsidR="004459AA" w:rsidRPr="0082014B">
        <w:t>statement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being</w:t>
      </w:r>
      <w:r w:rsidR="003D7F5E" w:rsidRPr="0082014B">
        <w:t xml:space="preserve"> </w:t>
      </w:r>
      <w:r w:rsidR="004459AA" w:rsidRPr="0082014B">
        <w:t>at</w:t>
      </w:r>
      <w:r w:rsidR="003D7F5E" w:rsidRPr="0082014B">
        <w:t xml:space="preserve"> </w:t>
      </w:r>
      <w:r w:rsidR="004459AA" w:rsidRPr="0082014B">
        <w:t>risk</w:t>
      </w:r>
      <w:r w:rsidR="003D7F5E" w:rsidRPr="0082014B">
        <w:t xml:space="preserve"> </w:t>
      </w:r>
      <w:r w:rsidR="004459AA" w:rsidRPr="0082014B">
        <w:t>from</w:t>
      </w:r>
      <w:r w:rsidR="003D7F5E" w:rsidRPr="0082014B">
        <w:t xml:space="preserve"> </w:t>
      </w:r>
      <w:r w:rsidR="004459AA" w:rsidRPr="0082014B">
        <w:t>contamination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land</w:t>
      </w:r>
      <w:r w:rsidR="003D7F5E" w:rsidRPr="0082014B">
        <w:t xml:space="preserve"> </w:t>
      </w:r>
      <w:r w:rsidR="004459AA" w:rsidRPr="0082014B">
        <w:t>contamination</w:t>
      </w:r>
      <w:r w:rsidR="003D7F5E" w:rsidRPr="0082014B">
        <w:t xml:space="preserve"> </w:t>
      </w:r>
      <w:r w:rsidR="004459AA" w:rsidRPr="0082014B">
        <w:t>assessments</w:t>
      </w:r>
      <w:r w:rsidR="003D7F5E" w:rsidRPr="0082014B">
        <w:t xml:space="preserve"> </w:t>
      </w:r>
      <w:r w:rsidR="004459AA" w:rsidRPr="0082014B">
        <w:t>have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undertaken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localised</w:t>
      </w:r>
      <w:r w:rsidR="003D7F5E" w:rsidRPr="0082014B">
        <w:t xml:space="preserve"> </w:t>
      </w:r>
      <w:r w:rsidR="004459AA" w:rsidRPr="0082014B">
        <w:t>area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limits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29D06CE4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contamination</w:t>
      </w:r>
      <w:r w:rsidR="003D7F5E" w:rsidRPr="0082014B">
        <w:t xml:space="preserve"> </w:t>
      </w:r>
      <w:r w:rsidRPr="0082014B">
        <w:t>assessments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carried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Environment</w:t>
      </w:r>
      <w:r w:rsidR="003D7F5E" w:rsidRPr="0082014B">
        <w:t xml:space="preserve"> </w:t>
      </w:r>
      <w:r w:rsidRPr="0082014B">
        <w:t>Agency’s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Contamination</w:t>
      </w:r>
      <w:r w:rsidR="003D7F5E" w:rsidRPr="0082014B">
        <w:t xml:space="preserve"> </w:t>
      </w:r>
      <w:r w:rsidRPr="0082014B">
        <w:t>Risk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manual</w:t>
      </w:r>
      <w:r w:rsidR="003D7F5E" w:rsidRPr="0082014B">
        <w:t xml:space="preserve"> </w:t>
      </w:r>
      <w:r w:rsidRPr="0082014B">
        <w:t>(“the</w:t>
      </w:r>
      <w:r w:rsidR="003D7F5E" w:rsidRPr="0082014B">
        <w:t xml:space="preserve"> </w:t>
      </w:r>
      <w:r w:rsidRPr="0082014B">
        <w:t>LCRM”)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following—</w:t>
      </w:r>
    </w:p>
    <w:p w14:paraId="3BEE3E6B" w14:textId="77777777" w:rsidR="004459AA" w:rsidRPr="0082014B" w:rsidRDefault="004459AA" w:rsidP="004459AA">
      <w:pPr>
        <w:pStyle w:val="N3"/>
      </w:pPr>
      <w:r w:rsidRPr="0082014B">
        <w:t>results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investigation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quantitative</w:t>
      </w:r>
      <w:r w:rsidR="003D7F5E" w:rsidRPr="0082014B">
        <w:t xml:space="preserve"> </w:t>
      </w:r>
      <w:r w:rsidRPr="0082014B">
        <w:t>risk</w:t>
      </w:r>
      <w:r w:rsidR="003D7F5E" w:rsidRPr="0082014B">
        <w:t xml:space="preserve"> </w:t>
      </w:r>
      <w:r w:rsidRPr="0082014B">
        <w:t>assessment</w:t>
      </w:r>
      <w:r w:rsidR="003D7F5E" w:rsidRPr="0082014B">
        <w:t xml:space="preserve"> </w:t>
      </w:r>
      <w:r w:rsidRPr="0082014B">
        <w:t>based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findings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preliminary</w:t>
      </w:r>
      <w:r w:rsidR="003D7F5E" w:rsidRPr="0082014B">
        <w:t xml:space="preserve"> </w:t>
      </w:r>
      <w:r w:rsidRPr="0082014B">
        <w:t>risk</w:t>
      </w:r>
      <w:r w:rsidR="003D7F5E" w:rsidRPr="0082014B">
        <w:t xml:space="preserve"> </w:t>
      </w:r>
      <w:r w:rsidRPr="0082014B">
        <w:t>assessment</w:t>
      </w:r>
      <w:r w:rsidR="003D7F5E" w:rsidRPr="0082014B">
        <w:t xml:space="preserve"> </w:t>
      </w:r>
      <w:r w:rsidRPr="0082014B">
        <w:t>(desk</w:t>
      </w:r>
      <w:r w:rsidR="003D7F5E" w:rsidRPr="0082014B">
        <w:t xml:space="preserve"> </w:t>
      </w:r>
      <w:r w:rsidRPr="0082014B">
        <w:t>study)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identify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site-specific</w:t>
      </w:r>
      <w:r w:rsidR="003D7F5E" w:rsidRPr="0082014B">
        <w:t xml:space="preserve"> </w:t>
      </w:r>
      <w:r w:rsidRPr="0082014B">
        <w:t>assessment</w:t>
      </w:r>
      <w:r w:rsidR="003D7F5E" w:rsidRPr="0082014B">
        <w:t xml:space="preserve"> </w:t>
      </w:r>
      <w:r w:rsidRPr="0082014B">
        <w:t>risks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receptors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require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remediation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described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(b);</w:t>
      </w:r>
    </w:p>
    <w:p w14:paraId="3DDD75AC" w14:textId="77777777" w:rsidR="004459AA" w:rsidRPr="0082014B" w:rsidRDefault="004459AA" w:rsidP="004459AA">
      <w:pPr>
        <w:pStyle w:val="N3"/>
      </w:pPr>
      <w:r w:rsidRPr="0082014B">
        <w:t>where</w:t>
      </w:r>
      <w:r w:rsidR="003D7F5E" w:rsidRPr="0082014B">
        <w:t xml:space="preserve"> </w:t>
      </w:r>
      <w:r w:rsidRPr="0082014B">
        <w:t>unacceptable</w:t>
      </w:r>
      <w:r w:rsidR="003D7F5E" w:rsidRPr="0082014B">
        <w:t xml:space="preserve"> </w:t>
      </w:r>
      <w:r w:rsidRPr="0082014B">
        <w:t>risks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identified</w:t>
      </w:r>
      <w:r w:rsidR="003D7F5E" w:rsidRPr="0082014B">
        <w:t xml:space="preserve"> </w:t>
      </w:r>
      <w:r w:rsidRPr="0082014B">
        <w:t>based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results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investigation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risk</w:t>
      </w:r>
      <w:r w:rsidR="003D7F5E" w:rsidRPr="0082014B">
        <w:t xml:space="preserve"> </w:t>
      </w:r>
      <w:r w:rsidRPr="0082014B">
        <w:t>assessment</w:t>
      </w:r>
      <w:r w:rsidR="003D7F5E" w:rsidRPr="0082014B">
        <w:t xml:space="preserve"> </w:t>
      </w:r>
      <w:r w:rsidRPr="0082014B">
        <w:t>referred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(a),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remediation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giving</w:t>
      </w:r>
      <w:r w:rsidR="003D7F5E" w:rsidRPr="0082014B">
        <w:t xml:space="preserve"> </w:t>
      </w:r>
      <w:r w:rsidRPr="0082014B">
        <w:t>full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remediation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required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how</w:t>
      </w:r>
      <w:r w:rsidR="003D7F5E" w:rsidRPr="0082014B">
        <w:t xml:space="preserve"> </w:t>
      </w:r>
      <w:r w:rsidRPr="0082014B">
        <w:t>they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undertaken;</w:t>
      </w:r>
    </w:p>
    <w:p w14:paraId="73F8296A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verification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providing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data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collected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demonstrate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remediation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secured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(b)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complete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effective;</w:t>
      </w:r>
      <w:r w:rsidR="003D7F5E" w:rsidRPr="0082014B">
        <w:t xml:space="preserve"> </w:t>
      </w:r>
      <w:r w:rsidRPr="0082014B">
        <w:t>and</w:t>
      </w:r>
    </w:p>
    <w:p w14:paraId="1259B0DC" w14:textId="77777777" w:rsidR="004459AA" w:rsidRPr="0082014B" w:rsidRDefault="004459AA" w:rsidP="004459AA">
      <w:pPr>
        <w:pStyle w:val="N3"/>
      </w:pPr>
      <w:r w:rsidRPr="0082014B">
        <w:t>provision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verification</w:t>
      </w:r>
      <w:r w:rsidR="003D7F5E" w:rsidRPr="0082014B">
        <w:t xml:space="preserve"> </w:t>
      </w:r>
      <w:r w:rsidRPr="0082014B">
        <w:t>report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line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verification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referred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(c)</w:t>
      </w:r>
      <w:r w:rsidR="003D7F5E" w:rsidRPr="0082014B">
        <w:t xml:space="preserve"> </w:t>
      </w:r>
      <w:r w:rsidRPr="0082014B">
        <w:t>prior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completion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works.</w:t>
      </w:r>
    </w:p>
    <w:p w14:paraId="15E2AA63" w14:textId="77777777" w:rsidR="004459AA" w:rsidRPr="0082014B" w:rsidRDefault="004459AA" w:rsidP="004459AA">
      <w:pPr>
        <w:pStyle w:val="N2"/>
      </w:pPr>
      <w:r w:rsidRPr="0082014B">
        <w:t>If,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course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construction,</w:t>
      </w:r>
      <w:r w:rsidR="003D7F5E" w:rsidRPr="0082014B">
        <w:t xml:space="preserve"> </w:t>
      </w:r>
      <w:r w:rsidRPr="0082014B">
        <w:t>previously</w:t>
      </w:r>
      <w:r w:rsidR="003D7F5E" w:rsidRPr="0082014B">
        <w:t xml:space="preserve"> </w:t>
      </w:r>
      <w:r w:rsidRPr="0082014B">
        <w:t>unidentified</w:t>
      </w:r>
      <w:r w:rsidR="003D7F5E" w:rsidRPr="0082014B">
        <w:t xml:space="preserve"> </w:t>
      </w:r>
      <w:r w:rsidRPr="0082014B">
        <w:t>contamination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discovered,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cease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localised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</w:t>
      </w:r>
      <w:r w:rsidR="003D7F5E" w:rsidRPr="0082014B">
        <w:t xml:space="preserve"> </w:t>
      </w:r>
      <w:r w:rsidRPr="0082014B">
        <w:t>(unless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authority)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contamination</w:t>
      </w:r>
      <w:r w:rsidR="003D7F5E" w:rsidRPr="0082014B">
        <w:t xml:space="preserve"> </w:t>
      </w:r>
      <w:r w:rsidRPr="0082014B">
        <w:t>reports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10</w:t>
      </w:r>
      <w:r w:rsidR="003D7F5E" w:rsidRPr="0082014B">
        <w:t xml:space="preserve"> </w:t>
      </w:r>
      <w:r w:rsidRPr="0082014B">
        <w:t>working</w:t>
      </w:r>
      <w:r w:rsidR="003D7F5E" w:rsidRPr="0082014B">
        <w:t xml:space="preserve"> </w:t>
      </w:r>
      <w:r w:rsidRPr="0082014B">
        <w:t>days.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recommence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localised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land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remediation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(including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verification</w:t>
      </w:r>
      <w:r w:rsidR="003D7F5E" w:rsidRPr="0082014B">
        <w:t xml:space="preserve"> </w:t>
      </w:r>
      <w:r w:rsidRPr="0082014B">
        <w:t>plan)</w:t>
      </w:r>
      <w:r w:rsidR="003D7F5E" w:rsidRPr="0082014B">
        <w:t xml:space="preserve"> </w:t>
      </w:r>
      <w:r w:rsidRPr="0082014B">
        <w:t>detailing</w:t>
      </w:r>
      <w:r w:rsidR="003D7F5E" w:rsidRPr="0082014B">
        <w:t xml:space="preserve"> </w:t>
      </w:r>
      <w:r w:rsidRPr="0082014B">
        <w:t>how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contamination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dealt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to,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by,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remediation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developed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LCRM,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further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investigation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risk</w:t>
      </w:r>
      <w:r w:rsidR="003D7F5E" w:rsidRPr="0082014B">
        <w:t xml:space="preserve"> </w:t>
      </w:r>
      <w:r w:rsidRPr="0082014B">
        <w:t>assessment,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then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</w:p>
    <w:p w14:paraId="33AF4FDD" w14:textId="77777777" w:rsidR="004459AA" w:rsidRPr="0082014B" w:rsidRDefault="004459AA" w:rsidP="004459AA">
      <w:pPr>
        <w:pStyle w:val="H1"/>
      </w:pPr>
      <w:r w:rsidRPr="0082014B">
        <w:t>Coastal</w:t>
      </w:r>
      <w:r w:rsidR="003D7F5E" w:rsidRPr="0082014B">
        <w:t xml:space="preserve"> </w:t>
      </w:r>
      <w:r w:rsidRPr="0082014B">
        <w:t>erosion</w:t>
      </w:r>
    </w:p>
    <w:p w14:paraId="67979817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Nos.</w:t>
      </w:r>
      <w:r w:rsidR="003D7F5E" w:rsidRPr="0082014B">
        <w:t xml:space="preserve"> </w:t>
      </w:r>
      <w:r w:rsidR="004459AA" w:rsidRPr="0082014B">
        <w:t>6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7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coastal</w:t>
      </w:r>
      <w:r w:rsidR="003D7F5E" w:rsidRPr="0082014B">
        <w:t xml:space="preserve"> </w:t>
      </w:r>
      <w:r w:rsidR="004459AA" w:rsidRPr="0082014B">
        <w:t>erosion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future</w:t>
      </w:r>
      <w:r w:rsidR="003D7F5E" w:rsidRPr="0082014B">
        <w:t xml:space="preserve"> </w:t>
      </w:r>
      <w:r w:rsidR="004459AA" w:rsidRPr="0082014B">
        <w:t>beach</w:t>
      </w:r>
      <w:r w:rsidR="003D7F5E" w:rsidRPr="0082014B">
        <w:t xml:space="preserve"> </w:t>
      </w:r>
      <w:r w:rsidR="004459AA" w:rsidRPr="0082014B">
        <w:t>profile</w:t>
      </w:r>
      <w:r w:rsidR="003D7F5E" w:rsidRPr="0082014B">
        <w:t xml:space="preserve"> </w:t>
      </w:r>
      <w:r w:rsidR="004459AA" w:rsidRPr="0082014B">
        <w:t>estimation</w:t>
      </w:r>
      <w:r w:rsidR="003D7F5E" w:rsidRPr="0082014B">
        <w:t xml:space="preserve"> </w:t>
      </w:r>
      <w:r w:rsidR="004459AA" w:rsidRPr="0082014B">
        <w:t>assessment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carried</w:t>
      </w:r>
      <w:r w:rsidR="003D7F5E" w:rsidRPr="0082014B">
        <w:t xml:space="preserve"> </w:t>
      </w:r>
      <w:r w:rsidR="004459AA" w:rsidRPr="0082014B">
        <w:t>out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scheme</w:t>
      </w:r>
      <w:r w:rsidR="003D7F5E" w:rsidRPr="0082014B">
        <w:t xml:space="preserve"> </w:t>
      </w:r>
      <w:r w:rsidR="004459AA" w:rsidRPr="0082014B">
        <w:t>identifying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mitigation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adaptive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measures</w:t>
      </w:r>
      <w:r w:rsidR="003D7F5E" w:rsidRPr="0082014B">
        <w:t xml:space="preserve"> </w:t>
      </w:r>
      <w:r w:rsidR="004459AA" w:rsidRPr="0082014B">
        <w:t>required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help</w:t>
      </w:r>
      <w:r w:rsidR="003D7F5E" w:rsidRPr="0082014B">
        <w:t xml:space="preserve"> </w:t>
      </w:r>
      <w:r w:rsidR="004459AA" w:rsidRPr="0082014B">
        <w:t>minimise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vulnerability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this</w:t>
      </w:r>
      <w:r w:rsidR="003D7F5E" w:rsidRPr="0082014B">
        <w:t xml:space="preserve"> </w:t>
      </w:r>
      <w:r w:rsidR="004459AA" w:rsidRPr="0082014B">
        <w:t>part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land</w:t>
      </w:r>
      <w:r w:rsidR="003D7F5E" w:rsidRPr="0082014B">
        <w:t xml:space="preserve"> </w:t>
      </w:r>
      <w:r w:rsidR="004459AA" w:rsidRPr="0082014B">
        <w:t>from</w:t>
      </w:r>
      <w:r w:rsidR="003D7F5E" w:rsidRPr="0082014B">
        <w:t xml:space="preserve"> </w:t>
      </w:r>
      <w:r w:rsidR="004459AA" w:rsidRPr="0082014B">
        <w:t>future</w:t>
      </w:r>
      <w:r w:rsidR="003D7F5E" w:rsidRPr="0082014B">
        <w:t xml:space="preserve"> </w:t>
      </w:r>
      <w:r w:rsidR="004459AA" w:rsidRPr="0082014B">
        <w:t>coastal</w:t>
      </w:r>
      <w:r w:rsidR="003D7F5E" w:rsidRPr="0082014B">
        <w:t xml:space="preserve"> </w:t>
      </w:r>
      <w:r w:rsidR="004459AA" w:rsidRPr="0082014B">
        <w:t>erosion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tidal</w:t>
      </w:r>
      <w:r w:rsidR="003D7F5E" w:rsidRPr="0082014B">
        <w:t xml:space="preserve"> </w:t>
      </w:r>
      <w:r w:rsidR="004459AA" w:rsidRPr="0082014B">
        <w:t>flooding</w:t>
      </w:r>
      <w:r w:rsidR="003D7F5E" w:rsidRPr="0082014B">
        <w:t xml:space="preserve"> </w:t>
      </w:r>
      <w:r w:rsidR="004459AA" w:rsidRPr="0082014B">
        <w:t>(if</w:t>
      </w:r>
      <w:r w:rsidR="003D7F5E" w:rsidRPr="0082014B">
        <w:t xml:space="preserve"> </w:t>
      </w:r>
      <w:r w:rsidR="004459AA" w:rsidRPr="0082014B">
        <w:t>required)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writing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Environment</w:t>
      </w:r>
      <w:r w:rsidR="003D7F5E" w:rsidRPr="0082014B">
        <w:t xml:space="preserve"> </w:t>
      </w:r>
      <w:r w:rsidR="004459AA" w:rsidRPr="0082014B">
        <w:t>Agency.</w:t>
      </w:r>
    </w:p>
    <w:p w14:paraId="3DB29D25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adaptive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identified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084378C6" w14:textId="77777777" w:rsidR="004459AA" w:rsidRPr="0082014B" w:rsidRDefault="004459AA" w:rsidP="004459AA">
      <w:pPr>
        <w:pStyle w:val="H1"/>
      </w:pPr>
      <w:r w:rsidRPr="0082014B">
        <w:t>Operation</w:t>
      </w:r>
      <w:r w:rsidR="003D7F5E" w:rsidRPr="0082014B">
        <w:t xml:space="preserve"> </w:t>
      </w:r>
      <w:r w:rsidRPr="0082014B">
        <w:t>phase</w:t>
      </w:r>
      <w:r w:rsidR="003D7F5E" w:rsidRPr="0082014B">
        <w:t xml:space="preserve"> </w:t>
      </w:r>
      <w:r w:rsidRPr="0082014B">
        <w:t>maintenance</w:t>
      </w:r>
    </w:p>
    <w:p w14:paraId="1F7CFFBA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brought</w:t>
      </w:r>
      <w:r w:rsidR="003D7F5E" w:rsidRPr="0082014B">
        <w:t xml:space="preserve"> </w:t>
      </w:r>
      <w:r w:rsidR="004459AA" w:rsidRPr="0082014B">
        <w:t>into</w:t>
      </w:r>
      <w:r w:rsidR="003D7F5E" w:rsidRPr="0082014B">
        <w:t xml:space="preserve"> </w:t>
      </w:r>
      <w:r w:rsidR="004459AA" w:rsidRPr="0082014B">
        <w:t>commercial</w:t>
      </w:r>
      <w:r w:rsidR="003D7F5E" w:rsidRPr="0082014B">
        <w:t xml:space="preserve"> </w:t>
      </w:r>
      <w:r w:rsidR="004459AA" w:rsidRPr="0082014B">
        <w:t>use</w:t>
      </w:r>
      <w:r w:rsidR="003D7F5E" w:rsidRPr="0082014B">
        <w:t xml:space="preserve"> </w:t>
      </w:r>
      <w:r w:rsidR="004459AA" w:rsidRPr="0082014B">
        <w:t>unless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maintenance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(OMP)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substation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16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provided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196B341A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OMP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minimum—</w:t>
      </w:r>
    </w:p>
    <w:p w14:paraId="40BA7F65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pollution</w:t>
      </w:r>
      <w:r w:rsidR="003D7F5E" w:rsidRPr="0082014B">
        <w:t xml:space="preserve"> </w:t>
      </w:r>
      <w:r w:rsidRPr="0082014B">
        <w:t>prevention</w:t>
      </w:r>
      <w:r w:rsidR="003D7F5E" w:rsidRPr="0082014B">
        <w:t xml:space="preserve"> </w:t>
      </w:r>
      <w:r w:rsidRPr="0082014B">
        <w:t>plan;</w:t>
      </w:r>
    </w:p>
    <w:p w14:paraId="4DB61723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pollution</w:t>
      </w:r>
      <w:r w:rsidR="003D7F5E" w:rsidRPr="0082014B">
        <w:t xml:space="preserve"> </w:t>
      </w:r>
      <w:r w:rsidRPr="0082014B">
        <w:t>incident</w:t>
      </w:r>
      <w:r w:rsidR="003D7F5E" w:rsidRPr="0082014B">
        <w:t xml:space="preserve"> </w:t>
      </w:r>
      <w:r w:rsidRPr="0082014B">
        <w:t>control</w:t>
      </w:r>
      <w:r w:rsidR="003D7F5E" w:rsidRPr="0082014B">
        <w:t xml:space="preserve"> </w:t>
      </w:r>
      <w:r w:rsidRPr="0082014B">
        <w:t>plan;</w:t>
      </w:r>
      <w:r w:rsidR="003D7F5E" w:rsidRPr="0082014B">
        <w:t xml:space="preserve"> </w:t>
      </w:r>
      <w:r w:rsidRPr="0082014B">
        <w:t>and</w:t>
      </w:r>
    </w:p>
    <w:p w14:paraId="5DA28490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risk</w:t>
      </w:r>
      <w:r w:rsidR="003D7F5E" w:rsidRPr="0082014B">
        <w:t xml:space="preserve"> </w:t>
      </w:r>
      <w:r w:rsidRPr="0082014B">
        <w:t>assessment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major</w:t>
      </w:r>
      <w:r w:rsidR="003D7F5E" w:rsidRPr="0082014B">
        <w:t xml:space="preserve"> </w:t>
      </w:r>
      <w:r w:rsidRPr="0082014B">
        <w:t>accidents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disasters.</w:t>
      </w:r>
    </w:p>
    <w:p w14:paraId="3EC462E7" w14:textId="77777777" w:rsidR="004459AA" w:rsidRPr="0082014B" w:rsidRDefault="00A80F6A" w:rsidP="00A80F6A">
      <w:pPr>
        <w:pStyle w:val="N1"/>
      </w:pPr>
      <w:r w:rsidRPr="0082014B">
        <w:lastRenderedPageBreak/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brought</w:t>
      </w:r>
      <w:r w:rsidR="003D7F5E" w:rsidRPr="0082014B">
        <w:t xml:space="preserve"> </w:t>
      </w:r>
      <w:r w:rsidR="004459AA" w:rsidRPr="0082014B">
        <w:t>into</w:t>
      </w:r>
      <w:r w:rsidR="003D7F5E" w:rsidRPr="0082014B">
        <w:t xml:space="preserve"> </w:t>
      </w:r>
      <w:r w:rsidR="004459AA" w:rsidRPr="0082014B">
        <w:t>commercial</w:t>
      </w:r>
      <w:r w:rsidR="003D7F5E" w:rsidRPr="0082014B">
        <w:t xml:space="preserve"> </w:t>
      </w:r>
      <w:r w:rsidR="004459AA" w:rsidRPr="0082014B">
        <w:t>use</w:t>
      </w:r>
      <w:r w:rsidR="003D7F5E" w:rsidRPr="0082014B">
        <w:t xml:space="preserve"> </w:t>
      </w:r>
      <w:r w:rsidR="004459AA" w:rsidRPr="0082014B">
        <w:t>unless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maintenance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(OMP)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extension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Grid</w:t>
      </w:r>
      <w:r w:rsidR="003D7F5E" w:rsidRPr="0082014B">
        <w:t xml:space="preserve"> </w:t>
      </w:r>
      <w:r w:rsidR="004459AA" w:rsidRPr="0082014B">
        <w:t>substation</w:t>
      </w:r>
      <w:r w:rsidR="003D7F5E" w:rsidRPr="0082014B">
        <w:t xml:space="preserve"> </w:t>
      </w:r>
      <w:r w:rsidR="004459AA" w:rsidRPr="0082014B">
        <w:t>at</w:t>
      </w:r>
      <w:r w:rsidR="003D7F5E" w:rsidRPr="0082014B">
        <w:t xml:space="preserve"> </w:t>
      </w:r>
      <w:proofErr w:type="spellStart"/>
      <w:r w:rsidR="004459AA" w:rsidRPr="0082014B">
        <w:t>Bolney</w:t>
      </w:r>
      <w:proofErr w:type="spellEnd"/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20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provided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0F13028D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OMP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minimum—</w:t>
      </w:r>
    </w:p>
    <w:p w14:paraId="67558B66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pollution</w:t>
      </w:r>
      <w:r w:rsidR="003D7F5E" w:rsidRPr="0082014B">
        <w:t xml:space="preserve"> </w:t>
      </w:r>
      <w:r w:rsidRPr="0082014B">
        <w:t>prevention</w:t>
      </w:r>
      <w:r w:rsidR="003D7F5E" w:rsidRPr="0082014B">
        <w:t xml:space="preserve"> </w:t>
      </w:r>
      <w:r w:rsidRPr="0082014B">
        <w:t>plan;</w:t>
      </w:r>
    </w:p>
    <w:p w14:paraId="57D1C063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pollution</w:t>
      </w:r>
      <w:r w:rsidR="003D7F5E" w:rsidRPr="0082014B">
        <w:t xml:space="preserve"> </w:t>
      </w:r>
      <w:r w:rsidRPr="0082014B">
        <w:t>incident</w:t>
      </w:r>
      <w:r w:rsidR="003D7F5E" w:rsidRPr="0082014B">
        <w:t xml:space="preserve"> </w:t>
      </w:r>
      <w:r w:rsidRPr="0082014B">
        <w:t>control</w:t>
      </w:r>
      <w:r w:rsidR="003D7F5E" w:rsidRPr="0082014B">
        <w:t xml:space="preserve"> </w:t>
      </w:r>
      <w:r w:rsidRPr="0082014B">
        <w:t>plan;</w:t>
      </w:r>
      <w:r w:rsidR="003D7F5E" w:rsidRPr="0082014B">
        <w:t xml:space="preserve"> </w:t>
      </w:r>
      <w:r w:rsidRPr="0082014B">
        <w:t>and</w:t>
      </w:r>
    </w:p>
    <w:p w14:paraId="24CE8B3B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risk</w:t>
      </w:r>
      <w:r w:rsidR="003D7F5E" w:rsidRPr="0082014B">
        <w:t xml:space="preserve"> </w:t>
      </w:r>
      <w:r w:rsidRPr="0082014B">
        <w:t>assessment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major</w:t>
      </w:r>
      <w:r w:rsidR="003D7F5E" w:rsidRPr="0082014B">
        <w:t xml:space="preserve"> </w:t>
      </w:r>
      <w:r w:rsidRPr="0082014B">
        <w:t>accidents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disasters.</w:t>
      </w:r>
    </w:p>
    <w:p w14:paraId="22C0142D" w14:textId="77777777" w:rsidR="004459AA" w:rsidRPr="0082014B" w:rsidRDefault="004459AA" w:rsidP="004459AA">
      <w:pPr>
        <w:pStyle w:val="H1"/>
      </w:pPr>
      <w:r w:rsidRPr="0082014B">
        <w:t>Control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phase</w:t>
      </w:r>
    </w:p>
    <w:p w14:paraId="3DD2CF99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substation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16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commissioned</w:t>
      </w:r>
      <w:r w:rsidR="003D7F5E" w:rsidRPr="0082014B">
        <w:t xml:space="preserve"> </w:t>
      </w:r>
      <w:r w:rsidR="004459AA" w:rsidRPr="0082014B">
        <w:t>unless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noise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(NMP)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transmission</w:t>
      </w:r>
      <w:r w:rsidR="003D7F5E" w:rsidRPr="0082014B">
        <w:t xml:space="preserve"> </w:t>
      </w:r>
      <w:r w:rsidR="004459AA" w:rsidRPr="0082014B">
        <w:t>substation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5B7304D6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NMP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particulars</w:t>
      </w:r>
      <w:r w:rsidR="003D7F5E" w:rsidRPr="0082014B">
        <w:t xml:space="preserve"> </w:t>
      </w:r>
      <w:r w:rsidRPr="0082014B">
        <w:t>of—</w:t>
      </w:r>
    </w:p>
    <w:p w14:paraId="668D60EE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attenuation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taken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minimise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resulting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substation,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limits</w:t>
      </w:r>
      <w:r w:rsidR="003D7F5E" w:rsidRPr="0082014B">
        <w:t xml:space="preserve"> </w:t>
      </w:r>
      <w:r w:rsidRPr="0082014B">
        <w:t>(subject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(3)</w:t>
      </w:r>
      <w:r w:rsidR="003D7F5E" w:rsidRPr="0082014B">
        <w:t xml:space="preserve"> </w:t>
      </w:r>
      <w:r w:rsidRPr="0082014B">
        <w:t>below);</w:t>
      </w:r>
      <w:r w:rsidR="003D7F5E" w:rsidRPr="0082014B">
        <w:t xml:space="preserve"> </w:t>
      </w:r>
      <w:r w:rsidRPr="0082014B">
        <w:t>and</w:t>
      </w:r>
    </w:p>
    <w:p w14:paraId="58CC6679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monitoring</w:t>
      </w:r>
      <w:r w:rsidR="003D7F5E" w:rsidRPr="0082014B">
        <w:t xml:space="preserve"> </w:t>
      </w:r>
      <w:r w:rsidRPr="0082014B">
        <w:t>attenuation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sub-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(a)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include—</w:t>
      </w:r>
    </w:p>
    <w:p w14:paraId="34840BE5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circumstances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monitored;</w:t>
      </w:r>
    </w:p>
    <w:p w14:paraId="48C92529" w14:textId="77777777" w:rsidR="004459AA" w:rsidRPr="0082014B" w:rsidRDefault="004459AA" w:rsidP="004459AA">
      <w:pPr>
        <w:pStyle w:val="N4"/>
      </w:pPr>
      <w:r w:rsidRPr="0082014B">
        <w:t>limitations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levels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sensitive</w:t>
      </w:r>
      <w:r w:rsidR="003D7F5E" w:rsidRPr="0082014B">
        <w:t xml:space="preserve"> </w:t>
      </w:r>
      <w:r w:rsidRPr="0082014B">
        <w:t>locations;</w:t>
      </w:r>
    </w:p>
    <w:p w14:paraId="67A36EFB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locations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monitored;</w:t>
      </w:r>
    </w:p>
    <w:p w14:paraId="03E59244" w14:textId="77777777" w:rsidR="004459AA" w:rsidRPr="0082014B" w:rsidRDefault="004459AA" w:rsidP="004459AA">
      <w:pPr>
        <w:pStyle w:val="N4"/>
      </w:pPr>
      <w:r w:rsidRPr="0082014B">
        <w:t>the</w:t>
      </w:r>
      <w:r w:rsidR="003D7F5E" w:rsidRPr="0082014B">
        <w:t xml:space="preserve"> </w:t>
      </w:r>
      <w:r w:rsidRPr="0082014B">
        <w:t>method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measurement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British</w:t>
      </w:r>
      <w:r w:rsidR="003D7F5E" w:rsidRPr="0082014B">
        <w:t xml:space="preserve"> </w:t>
      </w:r>
      <w:r w:rsidRPr="0082014B">
        <w:t>Standards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noise;</w:t>
      </w:r>
    </w:p>
    <w:p w14:paraId="1928F094" w14:textId="77777777" w:rsidR="004459AA" w:rsidRPr="0082014B" w:rsidRDefault="004459AA" w:rsidP="004459AA">
      <w:pPr>
        <w:pStyle w:val="N4"/>
      </w:pPr>
      <w:r w:rsidRPr="0082014B">
        <w:t>measurement</w:t>
      </w:r>
      <w:r w:rsidR="003D7F5E" w:rsidRPr="0082014B">
        <w:t xml:space="preserve"> </w:t>
      </w:r>
      <w:r w:rsidRPr="0082014B">
        <w:t>methodology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circumstances);</w:t>
      </w:r>
      <w:r w:rsidR="003D7F5E" w:rsidRPr="0082014B">
        <w:t xml:space="preserve"> </w:t>
      </w:r>
      <w:r w:rsidRPr="0082014B">
        <w:t>and</w:t>
      </w:r>
    </w:p>
    <w:p w14:paraId="52A2283E" w14:textId="77777777" w:rsidR="004459AA" w:rsidRPr="0082014B" w:rsidRDefault="004459AA" w:rsidP="004459AA">
      <w:pPr>
        <w:pStyle w:val="N4"/>
      </w:pPr>
      <w:r w:rsidRPr="0082014B">
        <w:t>a</w:t>
      </w:r>
      <w:r w:rsidR="003D7F5E" w:rsidRPr="0082014B">
        <w:t xml:space="preserve"> </w:t>
      </w:r>
      <w:r w:rsidRPr="0082014B">
        <w:t>complaints</w:t>
      </w:r>
      <w:r w:rsidR="003D7F5E" w:rsidRPr="0082014B">
        <w:t xml:space="preserve"> </w:t>
      </w:r>
      <w:r w:rsidRPr="0082014B">
        <w:t>procedure.</w:t>
      </w:r>
    </w:p>
    <w:p w14:paraId="31EEC17E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NMP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ensure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rating</w:t>
      </w:r>
      <w:r w:rsidR="003D7F5E" w:rsidRPr="0082014B">
        <w:t xml:space="preserve"> </w:t>
      </w:r>
      <w:r w:rsidRPr="0082014B">
        <w:t>levels</w:t>
      </w:r>
      <w:r w:rsidR="003D7F5E" w:rsidRPr="0082014B">
        <w:t xml:space="preserve"> </w:t>
      </w:r>
      <w:r w:rsidRPr="0082014B">
        <w:t>(noise</w:t>
      </w:r>
      <w:r w:rsidR="003D7F5E" w:rsidRPr="0082014B">
        <w:t xml:space="preserve"> </w:t>
      </w:r>
      <w:r w:rsidRPr="0082014B">
        <w:t>emissions</w:t>
      </w:r>
      <w:r w:rsidR="003D7F5E" w:rsidRPr="0082014B">
        <w:t xml:space="preserve"> </w:t>
      </w:r>
      <w:r w:rsidRPr="0082014B">
        <w:t>plus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character</w:t>
      </w:r>
      <w:r w:rsidR="003D7F5E" w:rsidRPr="0082014B">
        <w:t xml:space="preserve"> </w:t>
      </w:r>
      <w:r w:rsidRPr="0082014B">
        <w:t>correction)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operation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16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exceed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levels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principles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statement.</w:t>
      </w:r>
    </w:p>
    <w:p w14:paraId="2F81D8FD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NMP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throughout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life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development.</w:t>
      </w:r>
    </w:p>
    <w:p w14:paraId="236E3010" w14:textId="77777777" w:rsidR="004459AA" w:rsidRPr="0082014B" w:rsidRDefault="004459AA" w:rsidP="004459AA">
      <w:pPr>
        <w:pStyle w:val="N2"/>
      </w:pP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commence,</w:t>
      </w:r>
      <w:r w:rsidR="003D7F5E" w:rsidRPr="0082014B">
        <w:t xml:space="preserve"> </w:t>
      </w:r>
      <w:r w:rsidRPr="0082014B">
        <w:t>excluding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site</w:t>
      </w:r>
      <w:r w:rsidR="003D7F5E" w:rsidRPr="0082014B">
        <w:t xml:space="preserve"> </w:t>
      </w:r>
      <w:r w:rsidRPr="0082014B">
        <w:t>preparation</w:t>
      </w:r>
      <w:r w:rsidR="003D7F5E" w:rsidRPr="0082014B">
        <w:t xml:space="preserve"> </w:t>
      </w:r>
      <w:r w:rsidRPr="0082014B">
        <w:t>works,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provides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equipment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installed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extension</w:t>
      </w:r>
      <w:r w:rsidR="003D7F5E" w:rsidRPr="0082014B">
        <w:t xml:space="preserve"> </w:t>
      </w:r>
      <w:r w:rsidRPr="0082014B">
        <w:t>comprising</w:t>
      </w:r>
      <w:r w:rsidR="003D7F5E" w:rsidRPr="0082014B">
        <w:t xml:space="preserve"> </w:t>
      </w:r>
      <w:r w:rsidRPr="0082014B">
        <w:t>Work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20</w:t>
      </w:r>
      <w:r w:rsidR="003D7F5E" w:rsidRPr="0082014B">
        <w:t xml:space="preserve"> </w:t>
      </w:r>
      <w:r w:rsidRPr="0082014B">
        <w:t>including:</w:t>
      </w:r>
    </w:p>
    <w:p w14:paraId="55369A99" w14:textId="77777777" w:rsidR="004459AA" w:rsidRPr="0082014B" w:rsidRDefault="004459AA" w:rsidP="004459AA">
      <w:pPr>
        <w:pStyle w:val="N3"/>
      </w:pPr>
      <w:r w:rsidRPr="0082014B">
        <w:t>its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equipment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potential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generate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emissions;</w:t>
      </w:r>
      <w:r w:rsidR="003D7F5E" w:rsidRPr="0082014B">
        <w:t xml:space="preserve"> </w:t>
      </w:r>
      <w:r w:rsidRPr="0082014B">
        <w:t>and</w:t>
      </w:r>
    </w:p>
    <w:p w14:paraId="2AD5AFAF" w14:textId="77777777" w:rsidR="004459AA" w:rsidRPr="0082014B" w:rsidRDefault="004459AA" w:rsidP="004459AA">
      <w:pPr>
        <w:pStyle w:val="N3"/>
      </w:pPr>
      <w:r w:rsidRPr="0082014B">
        <w:t>characterisation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sound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expected</w:t>
      </w:r>
      <w:r w:rsidR="003D7F5E" w:rsidRPr="0082014B">
        <w:t xml:space="preserve"> </w:t>
      </w:r>
      <w:r w:rsidRPr="0082014B">
        <w:t>frequency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duration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emissions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demonstrate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emission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discernible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measurable</w:t>
      </w:r>
      <w:r w:rsidR="003D7F5E" w:rsidRPr="0082014B">
        <w:t xml:space="preserve"> </w:t>
      </w:r>
      <w:r w:rsidRPr="0082014B">
        <w:t>effect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context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existing</w:t>
      </w:r>
      <w:r w:rsidR="003D7F5E" w:rsidRPr="0082014B">
        <w:t xml:space="preserve"> </w:t>
      </w:r>
      <w:r w:rsidRPr="0082014B">
        <w:t>noise</w:t>
      </w:r>
      <w:r w:rsidR="003D7F5E" w:rsidRPr="0082014B">
        <w:t xml:space="preserve"> </w:t>
      </w:r>
      <w:r w:rsidRPr="0082014B">
        <w:t>environment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Grid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proofErr w:type="spellStart"/>
      <w:r w:rsidRPr="0082014B">
        <w:t>Bolney</w:t>
      </w:r>
      <w:proofErr w:type="spellEnd"/>
      <w:r w:rsidRPr="0082014B">
        <w:t>.</w:t>
      </w:r>
    </w:p>
    <w:p w14:paraId="62C186B7" w14:textId="77777777" w:rsidR="004459AA" w:rsidRPr="0082014B" w:rsidRDefault="004459AA" w:rsidP="004459AA">
      <w:pPr>
        <w:pStyle w:val="H1"/>
      </w:pPr>
      <w:r w:rsidRPr="0082014B">
        <w:t>Control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artificial</w:t>
      </w:r>
      <w:r w:rsidR="003D7F5E" w:rsidRPr="0082014B">
        <w:t xml:space="preserve"> </w:t>
      </w:r>
      <w:r w:rsidRPr="0082014B">
        <w:t>light</w:t>
      </w:r>
      <w:r w:rsidR="003D7F5E" w:rsidRPr="0082014B">
        <w:t xml:space="preserve"> </w:t>
      </w:r>
      <w:r w:rsidRPr="0082014B">
        <w:t>emissions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phase</w:t>
      </w:r>
    </w:p>
    <w:p w14:paraId="355A18E3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16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commence,</w:t>
      </w:r>
      <w:r w:rsidR="003D7F5E" w:rsidRPr="0082014B">
        <w:t xml:space="preserve"> </w:t>
      </w:r>
      <w:r w:rsidR="004459AA" w:rsidRPr="0082014B">
        <w:t>excluding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works,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light</w:t>
      </w:r>
      <w:r w:rsidR="003D7F5E" w:rsidRPr="0082014B">
        <w:t xml:space="preserve"> </w:t>
      </w:r>
      <w:r w:rsidR="004459AA" w:rsidRPr="0082014B">
        <w:t>emissions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providing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artificial</w:t>
      </w:r>
      <w:r w:rsidR="003D7F5E" w:rsidRPr="0082014B">
        <w:t xml:space="preserve"> </w:t>
      </w:r>
      <w:r w:rsidR="004459AA" w:rsidRPr="0082014B">
        <w:t>light</w:t>
      </w:r>
      <w:r w:rsidR="003D7F5E" w:rsidRPr="0082014B">
        <w:t xml:space="preserve"> </w:t>
      </w:r>
      <w:r w:rsidR="004459AA" w:rsidRPr="0082014B">
        <w:t>emissions</w:t>
      </w:r>
      <w:r w:rsidR="003D7F5E" w:rsidRPr="0082014B">
        <w:t xml:space="preserve"> </w:t>
      </w:r>
      <w:r w:rsidR="004459AA" w:rsidRPr="0082014B">
        <w:t>during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operation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16,</w:t>
      </w:r>
      <w:r w:rsidR="003D7F5E" w:rsidRPr="0082014B">
        <w:t xml:space="preserve"> </w:t>
      </w:r>
      <w:r w:rsidR="004459AA" w:rsidRPr="0082014B">
        <w:t>including</w:t>
      </w:r>
      <w:r w:rsidR="003D7F5E" w:rsidRPr="0082014B">
        <w:t xml:space="preserve"> </w:t>
      </w:r>
      <w:r w:rsidR="004459AA" w:rsidRPr="0082014B">
        <w:t>measures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minimise</w:t>
      </w:r>
      <w:r w:rsidR="003D7F5E" w:rsidRPr="0082014B">
        <w:t xml:space="preserve"> </w:t>
      </w:r>
      <w:r w:rsidR="004459AA" w:rsidRPr="0082014B">
        <w:t>lighting</w:t>
      </w:r>
      <w:r w:rsidR="003D7F5E" w:rsidRPr="0082014B">
        <w:t xml:space="preserve"> </w:t>
      </w:r>
      <w:r w:rsidR="004459AA" w:rsidRPr="0082014B">
        <w:t>pollution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hours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lighting,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design</w:t>
      </w:r>
      <w:r w:rsidR="003D7F5E" w:rsidRPr="0082014B">
        <w:t xml:space="preserve"> </w:t>
      </w:r>
      <w:r w:rsidR="004459AA" w:rsidRPr="0082014B">
        <w:t>principles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design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access</w:t>
      </w:r>
      <w:r w:rsidR="003D7F5E" w:rsidRPr="0082014B">
        <w:t xml:space="preserve"> </w:t>
      </w:r>
      <w:r w:rsidR="004459AA" w:rsidRPr="0082014B">
        <w:t>statement,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5C798059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lighting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throughout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life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development.</w:t>
      </w:r>
    </w:p>
    <w:p w14:paraId="3C3DC5E7" w14:textId="77777777" w:rsidR="004459AA" w:rsidRPr="0082014B" w:rsidRDefault="00A80F6A" w:rsidP="00A80F6A">
      <w:pPr>
        <w:pStyle w:val="N1"/>
      </w:pPr>
      <w:r w:rsidRPr="0082014B">
        <w:lastRenderedPageBreak/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20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commence,</w:t>
      </w:r>
      <w:r w:rsidR="003D7F5E" w:rsidRPr="0082014B">
        <w:t xml:space="preserve"> </w:t>
      </w:r>
      <w:r w:rsidR="004459AA" w:rsidRPr="0082014B">
        <w:t>excluding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works,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light</w:t>
      </w:r>
      <w:r w:rsidR="003D7F5E" w:rsidRPr="0082014B">
        <w:t xml:space="preserve"> </w:t>
      </w:r>
      <w:r w:rsidR="004459AA" w:rsidRPr="0082014B">
        <w:t>emissions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providing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artificial</w:t>
      </w:r>
      <w:r w:rsidR="003D7F5E" w:rsidRPr="0082014B">
        <w:t xml:space="preserve"> </w:t>
      </w:r>
      <w:r w:rsidR="004459AA" w:rsidRPr="0082014B">
        <w:t>light</w:t>
      </w:r>
      <w:r w:rsidR="003D7F5E" w:rsidRPr="0082014B">
        <w:t xml:space="preserve"> </w:t>
      </w:r>
      <w:r w:rsidR="004459AA" w:rsidRPr="0082014B">
        <w:t>emissions</w:t>
      </w:r>
      <w:r w:rsidR="003D7F5E" w:rsidRPr="0082014B">
        <w:t xml:space="preserve"> </w:t>
      </w:r>
      <w:r w:rsidR="004459AA" w:rsidRPr="0082014B">
        <w:t>during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operation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20,</w:t>
      </w:r>
      <w:r w:rsidR="003D7F5E" w:rsidRPr="0082014B">
        <w:t xml:space="preserve"> </w:t>
      </w:r>
      <w:r w:rsidR="004459AA" w:rsidRPr="0082014B">
        <w:t>including</w:t>
      </w:r>
      <w:r w:rsidR="003D7F5E" w:rsidRPr="0082014B">
        <w:t xml:space="preserve"> </w:t>
      </w:r>
      <w:r w:rsidR="004459AA" w:rsidRPr="0082014B">
        <w:t>measures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minimise</w:t>
      </w:r>
      <w:r w:rsidR="003D7F5E" w:rsidRPr="0082014B">
        <w:t xml:space="preserve"> </w:t>
      </w:r>
      <w:r w:rsidR="004459AA" w:rsidRPr="0082014B">
        <w:t>lighting</w:t>
      </w:r>
      <w:r w:rsidR="003D7F5E" w:rsidRPr="0082014B">
        <w:t xml:space="preserve"> </w:t>
      </w:r>
      <w:r w:rsidR="004459AA" w:rsidRPr="0082014B">
        <w:t>pollution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hours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lighting</w:t>
      </w:r>
      <w:r w:rsidR="003D7F5E" w:rsidRPr="0082014B">
        <w:t xml:space="preserve"> </w:t>
      </w:r>
      <w:r w:rsidR="004459AA" w:rsidRPr="0082014B">
        <w:t>design</w:t>
      </w:r>
      <w:r w:rsidR="003D7F5E" w:rsidRPr="0082014B">
        <w:t xml:space="preserve"> </w:t>
      </w:r>
      <w:r w:rsidR="004459AA" w:rsidRPr="0082014B">
        <w:t>principles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design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access</w:t>
      </w:r>
      <w:r w:rsidR="003D7F5E" w:rsidRPr="0082014B">
        <w:t xml:space="preserve"> </w:t>
      </w:r>
      <w:r w:rsidR="004459AA" w:rsidRPr="0082014B">
        <w:t>statement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28DDF427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lighting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throughout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life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development.</w:t>
      </w:r>
    </w:p>
    <w:p w14:paraId="65EC4FB6" w14:textId="77777777" w:rsidR="004459AA" w:rsidRPr="0082014B" w:rsidRDefault="004459AA" w:rsidP="004459AA">
      <w:pPr>
        <w:pStyle w:val="H1"/>
      </w:pPr>
      <w:r w:rsidRPr="0082014B">
        <w:t>Operational</w:t>
      </w:r>
      <w:r w:rsidR="003D7F5E" w:rsidRPr="0082014B">
        <w:t xml:space="preserve"> </w:t>
      </w:r>
      <w:r w:rsidRPr="0082014B">
        <w:t>Travel</w:t>
      </w:r>
      <w:r w:rsidR="003D7F5E" w:rsidRPr="0082014B">
        <w:t xml:space="preserve"> </w:t>
      </w:r>
      <w:r w:rsidRPr="0082014B">
        <w:t>Plan</w:t>
      </w:r>
    </w:p>
    <w:p w14:paraId="35BAE743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Prior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commencement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operation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operation</w:t>
      </w:r>
      <w:r w:rsidR="003D7F5E" w:rsidRPr="0082014B">
        <w:t xml:space="preserve"> </w:t>
      </w:r>
      <w:r w:rsidR="004459AA" w:rsidRPr="0082014B">
        <w:t>travel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accord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operational</w:t>
      </w:r>
      <w:r w:rsidR="003D7F5E" w:rsidRPr="0082014B">
        <w:t xml:space="preserve"> </w:t>
      </w:r>
      <w:r w:rsidR="004459AA" w:rsidRPr="0082014B">
        <w:t>travel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approval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West</w:t>
      </w:r>
      <w:r w:rsidR="003D7F5E" w:rsidRPr="0082014B">
        <w:t xml:space="preserve"> </w:t>
      </w:r>
      <w:r w:rsidR="004459AA" w:rsidRPr="0082014B">
        <w:t>Sussex</w:t>
      </w:r>
      <w:r w:rsidR="003D7F5E" w:rsidRPr="0082014B">
        <w:t xml:space="preserve"> </w:t>
      </w:r>
      <w:r w:rsidR="004459AA" w:rsidRPr="0082014B">
        <w:t>County</w:t>
      </w:r>
      <w:r w:rsidR="003D7F5E" w:rsidRPr="0082014B">
        <w:t xml:space="preserve"> </w:t>
      </w:r>
      <w:r w:rsidR="004459AA" w:rsidRPr="0082014B">
        <w:t>Council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highway</w:t>
      </w:r>
      <w:r w:rsidR="003D7F5E" w:rsidRPr="0082014B">
        <w:t xml:space="preserve"> </w:t>
      </w:r>
      <w:r w:rsidR="004459AA" w:rsidRPr="0082014B">
        <w:t>authority.</w:t>
      </w:r>
    </w:p>
    <w:p w14:paraId="5E46CFA0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operation</w:t>
      </w:r>
      <w:r w:rsidR="003D7F5E" w:rsidRPr="0082014B">
        <w:t xml:space="preserve"> </w:t>
      </w:r>
      <w:r w:rsidRPr="0082014B">
        <w:t>travel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throughout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operational</w:t>
      </w:r>
      <w:r w:rsidR="003D7F5E" w:rsidRPr="0082014B">
        <w:t xml:space="preserve"> </w:t>
      </w:r>
      <w:r w:rsidRPr="0082014B">
        <w:t>life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development.</w:t>
      </w:r>
    </w:p>
    <w:p w14:paraId="5D98289B" w14:textId="77777777" w:rsidR="004459AA" w:rsidRPr="0082014B" w:rsidRDefault="004459AA" w:rsidP="004459AA">
      <w:pPr>
        <w:pStyle w:val="H1"/>
      </w:pPr>
      <w:r w:rsidRPr="0082014B">
        <w:t>Skills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Employment</w:t>
      </w:r>
      <w:r w:rsidR="003D7F5E" w:rsidRPr="0082014B">
        <w:t xml:space="preserve"> </w:t>
      </w:r>
      <w:r w:rsidRPr="0082014B">
        <w:t>Strategy</w:t>
      </w:r>
    </w:p>
    <w:p w14:paraId="315AA956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are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commence,</w:t>
      </w:r>
      <w:r w:rsidR="003D7F5E" w:rsidRPr="0082014B">
        <w:t xml:space="preserve"> </w:t>
      </w:r>
      <w:r w:rsidR="004459AA" w:rsidRPr="0082014B">
        <w:t>excluding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works,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skills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employment</w:t>
      </w:r>
      <w:r w:rsidR="003D7F5E" w:rsidRPr="0082014B">
        <w:t xml:space="preserve"> </w:t>
      </w:r>
      <w:r w:rsidR="004459AA" w:rsidRPr="0082014B">
        <w:t>strategy,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skills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employment</w:t>
      </w:r>
      <w:r w:rsidR="003D7F5E" w:rsidRPr="0082014B">
        <w:t xml:space="preserve"> </w:t>
      </w:r>
      <w:r w:rsidR="004459AA" w:rsidRPr="0082014B">
        <w:t>strategy,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West</w:t>
      </w:r>
      <w:r w:rsidR="003D7F5E" w:rsidRPr="0082014B">
        <w:t xml:space="preserve"> </w:t>
      </w:r>
      <w:r w:rsidR="004459AA" w:rsidRPr="0082014B">
        <w:t>Sussex</w:t>
      </w:r>
      <w:r w:rsidR="003D7F5E" w:rsidRPr="0082014B">
        <w:t xml:space="preserve"> </w:t>
      </w:r>
      <w:r w:rsidR="004459AA" w:rsidRPr="0082014B">
        <w:t>County</w:t>
      </w:r>
      <w:r w:rsidR="003D7F5E" w:rsidRPr="0082014B">
        <w:t xml:space="preserve"> </w:t>
      </w:r>
      <w:r w:rsidR="004459AA" w:rsidRPr="0082014B">
        <w:t>Council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consultation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authorities</w:t>
      </w:r>
      <w:r w:rsidR="003D7F5E" w:rsidRPr="0082014B">
        <w:t xml:space="preserve"> </w:t>
      </w:r>
      <w:r w:rsidR="004459AA" w:rsidRPr="0082014B">
        <w:t>for</w:t>
      </w:r>
      <w:r w:rsidR="003D7F5E" w:rsidRPr="0082014B">
        <w:t xml:space="preserve"> </w:t>
      </w:r>
      <w:r w:rsidR="004459AA" w:rsidRPr="0082014B">
        <w:t>all</w:t>
      </w:r>
      <w:r w:rsidR="003D7F5E" w:rsidRPr="0082014B">
        <w:t xml:space="preserve"> </w:t>
      </w:r>
      <w:r w:rsidR="004459AA" w:rsidRPr="0082014B">
        <w:t>stages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development.</w:t>
      </w:r>
    </w:p>
    <w:p w14:paraId="7E1F18B6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skills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employment</w:t>
      </w:r>
      <w:r w:rsidR="003D7F5E" w:rsidRPr="0082014B">
        <w:t xml:space="preserve"> </w:t>
      </w:r>
      <w:r w:rsidRPr="0082014B">
        <w:t>strategy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0A040178" w14:textId="77777777" w:rsidR="004459AA" w:rsidRPr="0082014B" w:rsidRDefault="004459AA" w:rsidP="004459AA">
      <w:pPr>
        <w:pStyle w:val="H1"/>
      </w:pPr>
      <w:r w:rsidRPr="0082014B">
        <w:t>Construction</w:t>
      </w:r>
      <w:r w:rsidR="003D7F5E" w:rsidRPr="0082014B">
        <w:t xml:space="preserve"> </w:t>
      </w:r>
      <w:r w:rsidRPr="0082014B">
        <w:t>Communication</w:t>
      </w:r>
      <w:r w:rsidR="003D7F5E" w:rsidRPr="0082014B">
        <w:t xml:space="preserve"> </w:t>
      </w:r>
      <w:r w:rsidRPr="0082014B">
        <w:t>Plan</w:t>
      </w:r>
    </w:p>
    <w:p w14:paraId="56B91C1A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landward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MLWS,</w:t>
      </w:r>
      <w:r w:rsidR="003D7F5E" w:rsidRPr="0082014B">
        <w:t xml:space="preserve"> </w:t>
      </w:r>
      <w:r w:rsidR="004459AA" w:rsidRPr="0082014B">
        <w:t>excluding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works,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communication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communication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provided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authorities.</w:t>
      </w:r>
    </w:p>
    <w:p w14:paraId="1678048A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communication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throughout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project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limits.</w:t>
      </w:r>
    </w:p>
    <w:p w14:paraId="1552D59D" w14:textId="77777777" w:rsidR="004459AA" w:rsidRPr="0082014B" w:rsidRDefault="004459AA" w:rsidP="004459AA">
      <w:pPr>
        <w:pStyle w:val="H1"/>
      </w:pPr>
      <w:r w:rsidRPr="0082014B">
        <w:t>Onshore</w:t>
      </w:r>
      <w:r w:rsidR="003D7F5E" w:rsidRPr="0082014B">
        <w:t xml:space="preserve"> </w:t>
      </w:r>
      <w:r w:rsidRPr="0082014B">
        <w:t>decommissioning</w:t>
      </w:r>
    </w:p>
    <w:p w14:paraId="25D99358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undertaker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notify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permanent</w:t>
      </w:r>
      <w:r w:rsidR="003D7F5E" w:rsidRPr="0082014B">
        <w:t xml:space="preserve"> </w:t>
      </w:r>
      <w:r w:rsidR="004459AA" w:rsidRPr="0082014B">
        <w:t>cessation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commercial</w:t>
      </w:r>
      <w:r w:rsidR="003D7F5E" w:rsidRPr="0082014B">
        <w:t xml:space="preserve"> </w:t>
      </w:r>
      <w:r w:rsidR="004459AA" w:rsidRPr="0082014B">
        <w:t>operation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within</w:t>
      </w:r>
      <w:r w:rsidR="003D7F5E" w:rsidRPr="0082014B">
        <w:t xml:space="preserve"> </w:t>
      </w:r>
      <w:r w:rsidR="004459AA" w:rsidRPr="0082014B">
        <w:t>28</w:t>
      </w:r>
      <w:r w:rsidR="003D7F5E" w:rsidRPr="0082014B">
        <w:t xml:space="preserve"> </w:t>
      </w:r>
      <w:r w:rsidR="004459AA" w:rsidRPr="0082014B">
        <w:t>days</w:t>
      </w:r>
      <w:r w:rsidR="003D7F5E" w:rsidRPr="0082014B">
        <w:t xml:space="preserve"> </w:t>
      </w:r>
      <w:r w:rsidR="004459AA" w:rsidRPr="0082014B">
        <w:t>following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date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permanent</w:t>
      </w:r>
      <w:r w:rsidR="003D7F5E" w:rsidRPr="0082014B">
        <w:t xml:space="preserve"> </w:t>
      </w:r>
      <w:r w:rsidR="004459AA" w:rsidRPr="0082014B">
        <w:t>cessation.</w:t>
      </w:r>
    </w:p>
    <w:p w14:paraId="26F6705C" w14:textId="77777777" w:rsidR="004459AA" w:rsidRPr="0082014B" w:rsidRDefault="004459AA" w:rsidP="004459AA">
      <w:pPr>
        <w:pStyle w:val="N2"/>
      </w:pPr>
      <w:r w:rsidRPr="0082014B">
        <w:t>Within</w:t>
      </w:r>
      <w:r w:rsidR="003D7F5E" w:rsidRPr="0082014B">
        <w:t xml:space="preserve"> </w:t>
      </w:r>
      <w:r w:rsidRPr="0082014B">
        <w:t>six</w:t>
      </w:r>
      <w:r w:rsidR="003D7F5E" w:rsidRPr="0082014B">
        <w:t xml:space="preserve"> </w:t>
      </w:r>
      <w:r w:rsidRPr="0082014B">
        <w:t>months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cessation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commercial</w:t>
      </w:r>
      <w:r w:rsidR="003D7F5E" w:rsidRPr="0082014B">
        <w:t xml:space="preserve"> </w:t>
      </w:r>
      <w:r w:rsidRPr="0082014B">
        <w:t>operation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connection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decommissioning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approval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</w:p>
    <w:p w14:paraId="574147A5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decommissioning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otherwise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authority.</w:t>
      </w:r>
    </w:p>
    <w:p w14:paraId="7E66770E" w14:textId="77777777" w:rsidR="004459AA" w:rsidRPr="0082014B" w:rsidRDefault="004459AA" w:rsidP="004459AA">
      <w:pPr>
        <w:pStyle w:val="H1"/>
      </w:pPr>
      <w:r w:rsidRPr="0082014B">
        <w:t>Requirement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approval</w:t>
      </w:r>
    </w:p>
    <w:p w14:paraId="3BF2466D" w14:textId="77777777" w:rsidR="004459AA" w:rsidRPr="0082014B" w:rsidRDefault="003D7F5E" w:rsidP="004459AA">
      <w:pPr>
        <w:pStyle w:val="N1"/>
      </w:pPr>
      <w:r w:rsidRPr="0082014B">
        <w:t> </w:t>
      </w:r>
      <w:r w:rsidR="004459AA" w:rsidRPr="0082014B">
        <w:t>Where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approval,</w:t>
      </w:r>
      <w:r w:rsidRPr="0082014B">
        <w:t xml:space="preserve"> </w:t>
      </w:r>
      <w:r w:rsidR="004459AA" w:rsidRPr="0082014B">
        <w:t>agreement</w:t>
      </w:r>
      <w:r w:rsidRPr="0082014B">
        <w:t xml:space="preserve"> </w:t>
      </w:r>
      <w:r w:rsidR="004459AA" w:rsidRPr="0082014B">
        <w:t>or</w:t>
      </w:r>
      <w:r w:rsidRPr="0082014B">
        <w:t xml:space="preserve"> </w:t>
      </w:r>
      <w:r w:rsidR="004459AA" w:rsidRPr="0082014B">
        <w:t>confirmation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the</w:t>
      </w:r>
      <w:r w:rsidRPr="0082014B">
        <w:t xml:space="preserve"> </w:t>
      </w:r>
      <w:r w:rsidR="004459AA" w:rsidRPr="0082014B">
        <w:t>Secretary</w:t>
      </w:r>
      <w:r w:rsidRPr="0082014B">
        <w:t xml:space="preserve"> </w:t>
      </w:r>
      <w:r w:rsidR="004459AA" w:rsidRPr="0082014B">
        <w:t>of</w:t>
      </w:r>
      <w:r w:rsidRPr="0082014B">
        <w:t xml:space="preserve"> </w:t>
      </w:r>
      <w:r w:rsidR="004459AA" w:rsidRPr="0082014B">
        <w:t>State,</w:t>
      </w:r>
      <w:r w:rsidRPr="0082014B">
        <w:t xml:space="preserve"> </w:t>
      </w:r>
      <w:r w:rsidR="004459AA" w:rsidRPr="0082014B">
        <w:t>relevant</w:t>
      </w:r>
      <w:r w:rsidRPr="0082014B">
        <w:t xml:space="preserve"> </w:t>
      </w:r>
      <w:r w:rsidR="004459AA" w:rsidRPr="0082014B">
        <w:t>planning</w:t>
      </w:r>
      <w:r w:rsidRPr="0082014B">
        <w:t xml:space="preserve"> </w:t>
      </w:r>
      <w:r w:rsidR="004459AA" w:rsidRPr="0082014B">
        <w:t>authority,</w:t>
      </w:r>
      <w:r w:rsidRPr="0082014B">
        <w:t xml:space="preserve"> </w:t>
      </w:r>
      <w:r w:rsidR="004459AA" w:rsidRPr="0082014B">
        <w:t>highway</w:t>
      </w:r>
      <w:r w:rsidRPr="0082014B">
        <w:t xml:space="preserve"> </w:t>
      </w:r>
      <w:r w:rsidR="004459AA" w:rsidRPr="0082014B">
        <w:t>authority</w:t>
      </w:r>
      <w:r w:rsidRPr="0082014B">
        <w:t xml:space="preserve"> </w:t>
      </w:r>
      <w:r w:rsidR="004459AA" w:rsidRPr="0082014B">
        <w:t>or</w:t>
      </w:r>
      <w:r w:rsidRPr="0082014B">
        <w:t xml:space="preserve"> </w:t>
      </w:r>
      <w:r w:rsidR="004459AA" w:rsidRPr="0082014B">
        <w:t>another</w:t>
      </w:r>
      <w:r w:rsidRPr="0082014B">
        <w:t xml:space="preserve"> </w:t>
      </w:r>
      <w:r w:rsidR="004459AA" w:rsidRPr="0082014B">
        <w:t>person</w:t>
      </w:r>
      <w:r w:rsidRPr="0082014B">
        <w:t xml:space="preserve"> </w:t>
      </w:r>
      <w:r w:rsidR="004459AA" w:rsidRPr="0082014B">
        <w:t>is</w:t>
      </w:r>
      <w:r w:rsidRPr="0082014B">
        <w:t xml:space="preserve"> </w:t>
      </w:r>
      <w:r w:rsidR="004459AA" w:rsidRPr="0082014B">
        <w:t>required</w:t>
      </w:r>
      <w:r w:rsidRPr="0082014B">
        <w:t xml:space="preserve"> </w:t>
      </w:r>
      <w:r w:rsidR="004459AA" w:rsidRPr="0082014B">
        <w:t>under</w:t>
      </w:r>
      <w:r w:rsidRPr="0082014B">
        <w:t xml:space="preserve"> </w:t>
      </w:r>
      <w:r w:rsidR="004459AA" w:rsidRPr="0082014B">
        <w:t>a</w:t>
      </w:r>
      <w:r w:rsidRPr="0082014B">
        <w:t xml:space="preserve"> </w:t>
      </w:r>
      <w:r w:rsidR="004459AA" w:rsidRPr="0082014B">
        <w:t>requirement,</w:t>
      </w:r>
      <w:r w:rsidRPr="0082014B">
        <w:t xml:space="preserve"> </w:t>
      </w:r>
      <w:r w:rsidR="004459AA" w:rsidRPr="0082014B">
        <w:t>that</w:t>
      </w:r>
      <w:r w:rsidRPr="0082014B">
        <w:t xml:space="preserve"> </w:t>
      </w:r>
      <w:r w:rsidR="004459AA" w:rsidRPr="0082014B">
        <w:t>approval,</w:t>
      </w:r>
      <w:r w:rsidRPr="0082014B">
        <w:t xml:space="preserve"> </w:t>
      </w:r>
      <w:r w:rsidR="004459AA" w:rsidRPr="0082014B">
        <w:t>agreement</w:t>
      </w:r>
      <w:r w:rsidRPr="0082014B">
        <w:t xml:space="preserve"> </w:t>
      </w:r>
      <w:r w:rsidR="004459AA" w:rsidRPr="0082014B">
        <w:t>or</w:t>
      </w:r>
      <w:r w:rsidRPr="0082014B">
        <w:t xml:space="preserve"> </w:t>
      </w:r>
      <w:r w:rsidR="004459AA" w:rsidRPr="0082014B">
        <w:t>confirmation</w:t>
      </w:r>
      <w:r w:rsidRPr="0082014B">
        <w:t xml:space="preserve"> </w:t>
      </w:r>
      <w:r w:rsidR="004459AA" w:rsidRPr="0082014B">
        <w:t>must</w:t>
      </w:r>
      <w:r w:rsidRPr="0082014B">
        <w:t xml:space="preserve"> </w:t>
      </w:r>
      <w:r w:rsidR="004459AA" w:rsidRPr="0082014B">
        <w:t>be</w:t>
      </w:r>
      <w:r w:rsidRPr="0082014B">
        <w:t xml:space="preserve"> </w:t>
      </w:r>
      <w:r w:rsidR="004459AA" w:rsidRPr="0082014B">
        <w:t>given</w:t>
      </w:r>
      <w:r w:rsidRPr="0082014B">
        <w:t xml:space="preserve"> </w:t>
      </w:r>
      <w:r w:rsidR="004459AA" w:rsidRPr="0082014B">
        <w:t>in</w:t>
      </w:r>
      <w:r w:rsidRPr="0082014B">
        <w:t xml:space="preserve"> </w:t>
      </w:r>
      <w:r w:rsidR="004459AA" w:rsidRPr="0082014B">
        <w:t>writing.</w:t>
      </w:r>
    </w:p>
    <w:p w14:paraId="5884A4A1" w14:textId="77777777" w:rsidR="004459AA" w:rsidRPr="0082014B" w:rsidRDefault="004459AA" w:rsidP="004459AA">
      <w:pPr>
        <w:pStyle w:val="H1"/>
      </w:pPr>
      <w:r w:rsidRPr="0082014B">
        <w:lastRenderedPageBreak/>
        <w:t>Amendments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</w:t>
      </w:r>
    </w:p>
    <w:p w14:paraId="73AC96F1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respect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requirement</w:t>
      </w:r>
      <w:r w:rsidR="003D7F5E" w:rsidRPr="0082014B">
        <w:t xml:space="preserve"> </w:t>
      </w:r>
      <w:r w:rsidR="004459AA" w:rsidRPr="0082014B">
        <w:t>which</w:t>
      </w:r>
      <w:r w:rsidR="003D7F5E" w:rsidRPr="0082014B">
        <w:t xml:space="preserve"> </w:t>
      </w:r>
      <w:r w:rsidR="004459AA" w:rsidRPr="0082014B">
        <w:t>requires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carried</w:t>
      </w:r>
      <w:r w:rsidR="003D7F5E" w:rsidRPr="0082014B">
        <w:t xml:space="preserve"> </w:t>
      </w:r>
      <w:r w:rsidR="004459AA" w:rsidRPr="0082014B">
        <w:t>out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authority,</w:t>
      </w:r>
      <w:r w:rsidR="003D7F5E" w:rsidRPr="0082014B">
        <w:t xml:space="preserve"> </w:t>
      </w:r>
      <w:r w:rsidR="004459AA" w:rsidRPr="0082014B">
        <w:t>highway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another</w:t>
      </w:r>
      <w:r w:rsidR="003D7F5E" w:rsidRPr="0082014B">
        <w:t xml:space="preserve"> </w:t>
      </w:r>
      <w:r w:rsidR="004459AA" w:rsidRPr="0082014B">
        <w:t>person,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carried</w:t>
      </w:r>
      <w:r w:rsidR="003D7F5E" w:rsidRPr="0082014B">
        <w:t xml:space="preserve"> </w:t>
      </w:r>
      <w:r w:rsidR="004459AA" w:rsidRPr="0082014B">
        <w:t>out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unless</w:t>
      </w:r>
      <w:r w:rsidR="003D7F5E" w:rsidRPr="0082014B">
        <w:t xml:space="preserve"> </w:t>
      </w:r>
      <w:r w:rsidR="004459AA" w:rsidRPr="0082014B">
        <w:t>an</w:t>
      </w:r>
      <w:r w:rsidR="003D7F5E" w:rsidRPr="0082014B">
        <w:t xml:space="preserve"> </w:t>
      </w:r>
      <w:r w:rsidR="004459AA" w:rsidRPr="0082014B">
        <w:t>amendment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variation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previously</w:t>
      </w:r>
      <w:r w:rsidR="003D7F5E" w:rsidRPr="0082014B">
        <w:t xml:space="preserve"> </w:t>
      </w:r>
      <w:r w:rsidR="004459AA" w:rsidRPr="0082014B">
        <w:t>agreed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writing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authority,</w:t>
      </w:r>
      <w:r w:rsidR="003D7F5E" w:rsidRPr="0082014B">
        <w:t xml:space="preserve"> </w:t>
      </w:r>
      <w:r w:rsidR="004459AA" w:rsidRPr="0082014B">
        <w:t>highway</w:t>
      </w:r>
      <w:r w:rsidR="003D7F5E" w:rsidRPr="0082014B">
        <w:t xml:space="preserve"> </w:t>
      </w:r>
      <w:r w:rsidR="004459AA" w:rsidRPr="0082014B">
        <w:t>authority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other</w:t>
      </w:r>
      <w:r w:rsidR="003D7F5E" w:rsidRPr="0082014B">
        <w:t xml:space="preserve"> </w:t>
      </w:r>
      <w:r w:rsidR="004459AA" w:rsidRPr="0082014B">
        <w:t>person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sub-</w:t>
      </w:r>
      <w:r w:rsidR="003D7F5E" w:rsidRPr="0082014B">
        <w:t xml:space="preserve"> </w:t>
      </w:r>
      <w:r w:rsidR="004459AA" w:rsidRPr="0082014B">
        <w:t>paragraph</w:t>
      </w:r>
      <w:r w:rsidR="003D7F5E" w:rsidRPr="0082014B">
        <w:t xml:space="preserve"> </w:t>
      </w:r>
      <w:r w:rsidR="004459AA" w:rsidRPr="0082014B">
        <w:t>(2).</w:t>
      </w:r>
    </w:p>
    <w:p w14:paraId="3F278F51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amendments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variations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principles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assessments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environmental</w:t>
      </w:r>
      <w:r w:rsidR="003D7F5E" w:rsidRPr="0082014B">
        <w:t xml:space="preserve"> </w:t>
      </w:r>
      <w:r w:rsidRPr="0082014B">
        <w:t>statement.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agreement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only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given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relation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immaterial</w:t>
      </w:r>
      <w:r w:rsidR="003D7F5E" w:rsidRPr="0082014B">
        <w:t xml:space="preserve"> </w:t>
      </w:r>
      <w:r w:rsidRPr="0082014B">
        <w:t>changes</w:t>
      </w:r>
      <w:r w:rsidR="003D7F5E" w:rsidRPr="0082014B">
        <w:t xml:space="preserve"> </w:t>
      </w:r>
      <w:r w:rsidRPr="0082014B">
        <w:t>where</w:t>
      </w:r>
      <w:r w:rsidR="003D7F5E" w:rsidRPr="0082014B">
        <w:t xml:space="preserve"> </w:t>
      </w:r>
      <w:r w:rsidRPr="0082014B">
        <w:t>it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demonstrated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satisfaction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determining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person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subject</w:t>
      </w:r>
      <w:r w:rsidR="003D7F5E" w:rsidRPr="0082014B">
        <w:t xml:space="preserve"> </w:t>
      </w:r>
      <w:r w:rsidRPr="0082014B">
        <w:t>matter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agreement</w:t>
      </w:r>
      <w:r w:rsidR="003D7F5E" w:rsidRPr="0082014B">
        <w:t xml:space="preserve"> </w:t>
      </w:r>
      <w:r w:rsidRPr="0082014B">
        <w:t>sought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unlikely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give</w:t>
      </w:r>
      <w:r w:rsidR="003D7F5E" w:rsidRPr="0082014B">
        <w:t xml:space="preserve"> </w:t>
      </w:r>
      <w:r w:rsidRPr="0082014B">
        <w:t>rise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materially</w:t>
      </w:r>
      <w:r w:rsidR="003D7F5E" w:rsidRPr="0082014B">
        <w:t xml:space="preserve"> </w:t>
      </w:r>
      <w:r w:rsidRPr="0082014B">
        <w:t>worse</w:t>
      </w:r>
      <w:r w:rsidR="003D7F5E" w:rsidRPr="0082014B">
        <w:t xml:space="preserve"> </w:t>
      </w:r>
      <w:r w:rsidRPr="0082014B">
        <w:t>environmental</w:t>
      </w:r>
      <w:r w:rsidR="003D7F5E" w:rsidRPr="0082014B">
        <w:t xml:space="preserve"> </w:t>
      </w:r>
      <w:r w:rsidRPr="0082014B">
        <w:t>effects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those</w:t>
      </w:r>
      <w:r w:rsidR="003D7F5E" w:rsidRPr="0082014B">
        <w:t xml:space="preserve"> </w:t>
      </w:r>
      <w:r w:rsidRPr="0082014B">
        <w:t>assessed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environmental</w:t>
      </w:r>
      <w:r w:rsidR="003D7F5E" w:rsidRPr="0082014B">
        <w:t xml:space="preserve"> </w:t>
      </w:r>
      <w:r w:rsidRPr="0082014B">
        <w:t>statement.</w:t>
      </w:r>
    </w:p>
    <w:p w14:paraId="6BB1E253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taken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include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amendments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subsequently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determining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person.</w:t>
      </w:r>
    </w:p>
    <w:p w14:paraId="22448A6F" w14:textId="77777777" w:rsidR="004459AA" w:rsidRPr="0082014B" w:rsidRDefault="004459AA" w:rsidP="004459AA">
      <w:pPr>
        <w:pStyle w:val="H1"/>
      </w:pPr>
      <w:r w:rsidRPr="0082014B">
        <w:t>Primary</w:t>
      </w:r>
      <w:r w:rsidR="003D7F5E" w:rsidRPr="0082014B">
        <w:t xml:space="preserve"> </w:t>
      </w:r>
      <w:r w:rsidRPr="0082014B">
        <w:t>Surveillance</w:t>
      </w:r>
      <w:r w:rsidR="003D7F5E" w:rsidRPr="0082014B">
        <w:t xml:space="preserve"> </w:t>
      </w:r>
      <w:r w:rsidRPr="0082014B">
        <w:t>Radar</w:t>
      </w:r>
      <w:r w:rsidR="003D7F5E" w:rsidRPr="0082014B">
        <w:t xml:space="preserve"> </w:t>
      </w:r>
      <w:r w:rsidRPr="0082014B">
        <w:t>Mitigation</w:t>
      </w:r>
    </w:p>
    <w:p w14:paraId="3A7F769A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part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wind</w:t>
      </w:r>
      <w:r w:rsidR="003D7F5E" w:rsidRPr="0082014B">
        <w:t xml:space="preserve"> </w:t>
      </w:r>
      <w:r w:rsidR="004459AA" w:rsidRPr="0082014B">
        <w:t>turbine</w:t>
      </w:r>
      <w:r w:rsidR="003D7F5E" w:rsidRPr="0082014B">
        <w:t xml:space="preserve"> </w:t>
      </w:r>
      <w:r w:rsidR="004459AA" w:rsidRPr="0082014B">
        <w:t>generator</w:t>
      </w:r>
      <w:r w:rsidR="003D7F5E" w:rsidRPr="0082014B">
        <w:t xml:space="preserve"> </w:t>
      </w:r>
      <w:r w:rsidR="004459AA" w:rsidRPr="0082014B">
        <w:t>(excluding</w:t>
      </w:r>
      <w:r w:rsidR="003D7F5E" w:rsidRPr="0082014B">
        <w:t xml:space="preserve"> </w:t>
      </w:r>
      <w:r w:rsidR="004459AA" w:rsidRPr="0082014B">
        <w:t>foundations)</w:t>
      </w:r>
      <w:r w:rsidR="003D7F5E" w:rsidRPr="0082014B">
        <w:t xml:space="preserve"> </w:t>
      </w:r>
      <w:r w:rsidR="004459AA" w:rsidRPr="0082014B">
        <w:t>shall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erected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part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primary</w:t>
      </w:r>
      <w:r w:rsidR="003D7F5E" w:rsidRPr="0082014B">
        <w:t xml:space="preserve"> </w:t>
      </w:r>
      <w:r w:rsidR="004459AA" w:rsidRPr="0082014B">
        <w:t>radar</w:t>
      </w:r>
      <w:r w:rsidR="003D7F5E" w:rsidRPr="0082014B">
        <w:t xml:space="preserve"> </w:t>
      </w:r>
      <w:r w:rsidR="004459AA" w:rsidRPr="0082014B">
        <w:t>mitigation</w:t>
      </w:r>
      <w:r w:rsidR="003D7F5E" w:rsidRPr="0082014B">
        <w:t xml:space="preserve"> </w:t>
      </w:r>
      <w:r w:rsidR="004459AA" w:rsidRPr="0082014B">
        <w:t>scheme</w:t>
      </w:r>
      <w:r w:rsidR="003D7F5E" w:rsidRPr="0082014B">
        <w:t xml:space="preserve"> </w:t>
      </w:r>
      <w:r w:rsidR="004459AA" w:rsidRPr="0082014B">
        <w:t>agreed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advance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operator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writing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Secretary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State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order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mitigate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impact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on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primary</w:t>
      </w:r>
      <w:r w:rsidR="003D7F5E" w:rsidRPr="0082014B">
        <w:t xml:space="preserve"> </w:t>
      </w:r>
      <w:r w:rsidR="004459AA" w:rsidRPr="0082014B">
        <w:t>radar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operator</w:t>
      </w:r>
      <w:r w:rsidR="003D7F5E" w:rsidRPr="0082014B">
        <w:t xml:space="preserve"> </w:t>
      </w:r>
      <w:r w:rsidR="004459AA" w:rsidRPr="0082014B">
        <w:t>located</w:t>
      </w:r>
      <w:r w:rsidR="003D7F5E" w:rsidRPr="0082014B">
        <w:t xml:space="preserve"> </w:t>
      </w:r>
      <w:r w:rsidR="004459AA" w:rsidRPr="0082014B">
        <w:t>at</w:t>
      </w:r>
      <w:r w:rsidR="003D7F5E" w:rsidRPr="0082014B">
        <w:t xml:space="preserve"> </w:t>
      </w:r>
      <w:r w:rsidR="004459AA" w:rsidRPr="0082014B">
        <w:t>Pease</w:t>
      </w:r>
      <w:r w:rsidR="003D7F5E" w:rsidRPr="0082014B">
        <w:t xml:space="preserve"> </w:t>
      </w:r>
      <w:r w:rsidR="004459AA" w:rsidRPr="0082014B">
        <w:t>Pottage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associated</w:t>
      </w:r>
      <w:r w:rsidR="003D7F5E" w:rsidRPr="0082014B">
        <w:t xml:space="preserve"> </w:t>
      </w:r>
      <w:r w:rsidR="004459AA" w:rsidRPr="0082014B">
        <w:t>air</w:t>
      </w:r>
      <w:r w:rsidR="003D7F5E" w:rsidRPr="0082014B">
        <w:t xml:space="preserve"> </w:t>
      </w:r>
      <w:r w:rsidR="004459AA" w:rsidRPr="0082014B">
        <w:t>traffic</w:t>
      </w:r>
      <w:r w:rsidR="003D7F5E" w:rsidRPr="0082014B">
        <w:t xml:space="preserve"> </w:t>
      </w:r>
      <w:r w:rsidR="004459AA" w:rsidRPr="0082014B">
        <w:t>management</w:t>
      </w:r>
      <w:r w:rsidR="003D7F5E" w:rsidRPr="0082014B">
        <w:t xml:space="preserve"> </w:t>
      </w:r>
      <w:r w:rsidR="004459AA" w:rsidRPr="0082014B">
        <w:t>operations.</w:t>
      </w:r>
    </w:p>
    <w:p w14:paraId="46F5C737" w14:textId="77777777" w:rsidR="004459AA" w:rsidRPr="0082014B" w:rsidRDefault="004459AA" w:rsidP="004459AA">
      <w:pPr>
        <w:pStyle w:val="N2"/>
      </w:pPr>
      <w:r w:rsidRPr="0082014B">
        <w:t>No</w:t>
      </w:r>
      <w:r w:rsidR="003D7F5E" w:rsidRPr="0082014B">
        <w:t xml:space="preserve"> </w:t>
      </w:r>
      <w:r w:rsidRPr="0082014B">
        <w:t>part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</w:t>
      </w:r>
      <w:r w:rsidR="003D7F5E" w:rsidRPr="0082014B">
        <w:t xml:space="preserve"> </w:t>
      </w:r>
      <w:r w:rsidRPr="0082014B">
        <w:t>(excluding</w:t>
      </w:r>
      <w:r w:rsidR="003D7F5E" w:rsidRPr="0082014B">
        <w:t xml:space="preserve"> </w:t>
      </w:r>
      <w:r w:rsidRPr="0082014B">
        <w:t>foundation)</w:t>
      </w:r>
      <w:r w:rsidR="003D7F5E" w:rsidRPr="0082014B">
        <w:t xml:space="preserve"> </w:t>
      </w:r>
      <w:r w:rsidRPr="0082014B">
        <w:t>shall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erected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primary</w:t>
      </w:r>
      <w:r w:rsidR="003D7F5E" w:rsidRPr="0082014B">
        <w:t xml:space="preserve"> </w:t>
      </w:r>
      <w:r w:rsidRPr="0082014B">
        <w:t>radar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shall</w:t>
      </w:r>
      <w:r w:rsidR="003D7F5E" w:rsidRPr="0082014B">
        <w:t xml:space="preserve"> </w:t>
      </w:r>
      <w:r w:rsidRPr="0082014B">
        <w:t>thereafter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operated</w:t>
      </w:r>
      <w:r w:rsidR="003D7F5E" w:rsidRPr="0082014B">
        <w:t xml:space="preserve"> </w:t>
      </w:r>
      <w:r w:rsidRPr="0082014B">
        <w:t>fully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scheme.</w:t>
      </w:r>
    </w:p>
    <w:p w14:paraId="5DE85794" w14:textId="77777777" w:rsidR="004459AA" w:rsidRPr="0082014B" w:rsidRDefault="004459AA" w:rsidP="004459AA">
      <w:pPr>
        <w:pStyle w:val="N2"/>
      </w:pP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paragraphs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(2)</w:t>
      </w:r>
      <w:r w:rsidR="003D7F5E" w:rsidRPr="0082014B">
        <w:t xml:space="preserve"> </w:t>
      </w:r>
      <w:r w:rsidRPr="0082014B">
        <w:t>above—</w:t>
      </w:r>
    </w:p>
    <w:p w14:paraId="3574B75C" w14:textId="77777777" w:rsidR="004459AA" w:rsidRPr="0082014B" w:rsidRDefault="004459AA" w:rsidP="004459AA">
      <w:pPr>
        <w:pStyle w:val="DefPara"/>
      </w:pPr>
      <w:r w:rsidRPr="0082014B">
        <w:t>“operator”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NATS</w:t>
      </w:r>
      <w:r w:rsidR="003D7F5E" w:rsidRPr="0082014B">
        <w:t xml:space="preserve"> </w:t>
      </w:r>
      <w:r w:rsidRPr="0082014B">
        <w:t>(En</w:t>
      </w:r>
      <w:r w:rsidR="003D7F5E" w:rsidRPr="0082014B">
        <w:t xml:space="preserve"> </w:t>
      </w:r>
      <w:r w:rsidRPr="0082014B">
        <w:t>Route)</w:t>
      </w:r>
      <w:r w:rsidR="003D7F5E" w:rsidRPr="0082014B">
        <w:t xml:space="preserve"> </w:t>
      </w:r>
      <w:r w:rsidRPr="0082014B">
        <w:t>plc,</w:t>
      </w:r>
      <w:r w:rsidR="003D7F5E" w:rsidRPr="0082014B">
        <w:t xml:space="preserve"> </w:t>
      </w:r>
      <w:r w:rsidRPr="0082014B">
        <w:t>incorporated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Companies</w:t>
      </w:r>
      <w:r w:rsidR="003D7F5E" w:rsidRPr="0082014B">
        <w:t xml:space="preserve"> </w:t>
      </w:r>
      <w:r w:rsidRPr="0082014B">
        <w:t>Act</w:t>
      </w:r>
      <w:r w:rsidR="003D7F5E" w:rsidRPr="0082014B">
        <w:t xml:space="preserve"> </w:t>
      </w:r>
      <w:r w:rsidRPr="0082014B">
        <w:t>(Company</w:t>
      </w:r>
      <w:r w:rsidR="003D7F5E" w:rsidRPr="0082014B">
        <w:t xml:space="preserve"> </w:t>
      </w:r>
      <w:r w:rsidRPr="0082014B">
        <w:t>Number</w:t>
      </w:r>
      <w:r w:rsidR="003D7F5E" w:rsidRPr="0082014B">
        <w:t xml:space="preserve"> </w:t>
      </w:r>
      <w:r w:rsidRPr="0082014B">
        <w:t>4129273)</w:t>
      </w:r>
      <w:r w:rsidR="003D7F5E" w:rsidRPr="0082014B">
        <w:t xml:space="preserve"> </w:t>
      </w:r>
      <w:r w:rsidRPr="0082014B">
        <w:t>whose</w:t>
      </w:r>
      <w:r w:rsidR="003D7F5E" w:rsidRPr="0082014B">
        <w:t xml:space="preserve"> </w:t>
      </w:r>
      <w:r w:rsidRPr="0082014B">
        <w:t>registered</w:t>
      </w:r>
      <w:r w:rsidR="003D7F5E" w:rsidRPr="0082014B">
        <w:t xml:space="preserve"> </w:t>
      </w:r>
      <w:r w:rsidRPr="0082014B">
        <w:t>office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4000</w:t>
      </w:r>
      <w:r w:rsidR="003D7F5E" w:rsidRPr="0082014B">
        <w:t xml:space="preserve"> </w:t>
      </w:r>
      <w:r w:rsidRPr="0082014B">
        <w:t>Parkway,</w:t>
      </w:r>
      <w:r w:rsidR="003D7F5E" w:rsidRPr="0082014B">
        <w:t xml:space="preserve"> </w:t>
      </w:r>
      <w:r w:rsidRPr="0082014B">
        <w:t>Whiteley,</w:t>
      </w:r>
      <w:r w:rsidR="003D7F5E" w:rsidRPr="0082014B">
        <w:t xml:space="preserve"> </w:t>
      </w:r>
      <w:r w:rsidRPr="0082014B">
        <w:t>Fareham,</w:t>
      </w:r>
      <w:r w:rsidR="003D7F5E" w:rsidRPr="0082014B">
        <w:t xml:space="preserve"> </w:t>
      </w:r>
      <w:r w:rsidRPr="0082014B">
        <w:t>Hampshire</w:t>
      </w:r>
      <w:r w:rsidR="003D7F5E" w:rsidRPr="0082014B">
        <w:t xml:space="preserve"> </w:t>
      </w:r>
      <w:r w:rsidRPr="0082014B">
        <w:t>PO15</w:t>
      </w:r>
      <w:r w:rsidR="003D7F5E" w:rsidRPr="0082014B">
        <w:t xml:space="preserve"> </w:t>
      </w:r>
      <w:r w:rsidRPr="0082014B">
        <w:t>7FL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organisation</w:t>
      </w:r>
      <w:r w:rsidR="003D7F5E" w:rsidRPr="0082014B">
        <w:t xml:space="preserve"> </w:t>
      </w:r>
      <w:r w:rsidRPr="0082014B">
        <w:t>licensed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time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time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sections</w:t>
      </w:r>
      <w:r w:rsidR="003D7F5E" w:rsidRPr="0082014B">
        <w:t xml:space="preserve"> </w:t>
      </w:r>
      <w:r w:rsidRPr="0082014B">
        <w:t>5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6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Transport</w:t>
      </w:r>
      <w:r w:rsidR="003D7F5E" w:rsidRPr="0082014B">
        <w:t xml:space="preserve"> </w:t>
      </w:r>
      <w:r w:rsidRPr="0082014B">
        <w:t>Act</w:t>
      </w:r>
      <w:r w:rsidR="003D7F5E" w:rsidRPr="0082014B">
        <w:t xml:space="preserve"> </w:t>
      </w:r>
      <w:r w:rsidRPr="0082014B">
        <w:t>2000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provide</w:t>
      </w:r>
      <w:r w:rsidR="003D7F5E" w:rsidRPr="0082014B">
        <w:t xml:space="preserve"> </w:t>
      </w:r>
      <w:r w:rsidRPr="0082014B">
        <w:t>air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services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managed</w:t>
      </w:r>
      <w:r w:rsidR="003D7F5E" w:rsidRPr="0082014B">
        <w:t xml:space="preserve"> </w:t>
      </w:r>
      <w:r w:rsidRPr="0082014B">
        <w:t>area</w:t>
      </w:r>
      <w:r w:rsidR="003D7F5E" w:rsidRPr="0082014B">
        <w:t xml:space="preserve"> </w:t>
      </w:r>
      <w:r w:rsidRPr="0082014B">
        <w:t>(within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meaning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section</w:t>
      </w:r>
      <w:r w:rsidR="003D7F5E" w:rsidRPr="0082014B">
        <w:t xml:space="preserve"> </w:t>
      </w:r>
      <w:r w:rsidRPr="0082014B">
        <w:t>40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Transport</w:t>
      </w:r>
      <w:r w:rsidR="003D7F5E" w:rsidRPr="0082014B">
        <w:t xml:space="preserve"> </w:t>
      </w:r>
      <w:r w:rsidRPr="0082014B">
        <w:t>Act);</w:t>
      </w:r>
      <w:r w:rsidR="003D7F5E" w:rsidRPr="0082014B">
        <w:t xml:space="preserve"> </w:t>
      </w:r>
      <w:r w:rsidRPr="0082014B">
        <w:t>and</w:t>
      </w:r>
    </w:p>
    <w:p w14:paraId="59AB2228" w14:textId="77777777" w:rsidR="004459AA" w:rsidRPr="0082014B" w:rsidRDefault="004459AA" w:rsidP="004459AA">
      <w:pPr>
        <w:pStyle w:val="DefPara"/>
      </w:pPr>
      <w:r w:rsidRPr="0082014B">
        <w:t>“primary</w:t>
      </w:r>
      <w:r w:rsidR="003D7F5E" w:rsidRPr="0082014B">
        <w:t xml:space="preserve"> </w:t>
      </w:r>
      <w:r w:rsidRPr="0082014B">
        <w:t>radar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scheme”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“scheme”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detailed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operator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sets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taken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mitigate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primary</w:t>
      </w:r>
      <w:r w:rsidR="003D7F5E" w:rsidRPr="0082014B">
        <w:t xml:space="preserve"> </w:t>
      </w:r>
      <w:r w:rsidRPr="0082014B">
        <w:t>radar</w:t>
      </w:r>
      <w:r w:rsidR="003D7F5E" w:rsidRPr="0082014B">
        <w:t xml:space="preserve"> </w:t>
      </w:r>
      <w:r w:rsidRPr="0082014B">
        <w:t>located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Pease</w:t>
      </w:r>
      <w:r w:rsidR="003D7F5E" w:rsidRPr="0082014B">
        <w:t xml:space="preserve"> </w:t>
      </w:r>
      <w:r w:rsidRPr="0082014B">
        <w:t>Pottage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air</w:t>
      </w:r>
      <w:r w:rsidR="003D7F5E" w:rsidRPr="0082014B">
        <w:t xml:space="preserve"> </w:t>
      </w:r>
      <w:r w:rsidRPr="0082014B">
        <w:t>traffic</w:t>
      </w:r>
      <w:r w:rsidR="003D7F5E" w:rsidRPr="0082014B">
        <w:t xml:space="preserve"> </w:t>
      </w:r>
      <w:r w:rsidRPr="0082014B">
        <w:t>management</w:t>
      </w:r>
      <w:r w:rsidR="003D7F5E" w:rsidRPr="0082014B">
        <w:t xml:space="preserve"> </w:t>
      </w:r>
      <w:r w:rsidRPr="0082014B">
        <w:t>operations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Operator.</w:t>
      </w:r>
    </w:p>
    <w:p w14:paraId="154A3B4A" w14:textId="77777777" w:rsidR="004459AA" w:rsidRPr="0082014B" w:rsidRDefault="004459AA" w:rsidP="004459AA">
      <w:pPr>
        <w:pStyle w:val="H1"/>
      </w:pPr>
      <w:r w:rsidRPr="0082014B">
        <w:t>Instrument</w:t>
      </w:r>
      <w:r w:rsidR="003D7F5E" w:rsidRPr="0082014B">
        <w:t xml:space="preserve"> </w:t>
      </w:r>
      <w:r w:rsidRPr="0082014B">
        <w:t>flight</w:t>
      </w:r>
      <w:r w:rsidR="003D7F5E" w:rsidRPr="0082014B">
        <w:t xml:space="preserve"> </w:t>
      </w:r>
      <w:r w:rsidRPr="0082014B">
        <w:t>procedures</w:t>
      </w:r>
    </w:p>
    <w:p w14:paraId="5BD148CB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Prior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commencement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seaward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MHWS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undertaker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provide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number,</w:t>
      </w:r>
      <w:r w:rsidR="003D7F5E" w:rsidRPr="0082014B">
        <w:t xml:space="preserve"> </w:t>
      </w:r>
      <w:r w:rsidR="004459AA" w:rsidRPr="0082014B">
        <w:t>specification</w:t>
      </w:r>
      <w:r w:rsidR="003D7F5E" w:rsidRPr="0082014B">
        <w:t xml:space="preserve"> </w:t>
      </w:r>
      <w:r w:rsidR="004459AA" w:rsidRPr="0082014B">
        <w:t>(including</w:t>
      </w:r>
      <w:r w:rsidR="003D7F5E" w:rsidRPr="0082014B">
        <w:t xml:space="preserve"> </w:t>
      </w:r>
      <w:r w:rsidR="004459AA" w:rsidRPr="0082014B">
        <w:t>lightning</w:t>
      </w:r>
      <w:r w:rsidR="003D7F5E" w:rsidRPr="0082014B">
        <w:t xml:space="preserve"> </w:t>
      </w:r>
      <w:r w:rsidR="004459AA" w:rsidRPr="0082014B">
        <w:t>protection)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dimensions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each</w:t>
      </w:r>
      <w:r w:rsidR="003D7F5E" w:rsidRPr="0082014B">
        <w:t xml:space="preserve"> </w:t>
      </w:r>
      <w:r w:rsidR="004459AA" w:rsidRPr="0082014B">
        <w:t>wind</w:t>
      </w:r>
      <w:r w:rsidR="003D7F5E" w:rsidRPr="0082014B">
        <w:t xml:space="preserve"> </w:t>
      </w:r>
      <w:r w:rsidR="004459AA" w:rsidRPr="0082014B">
        <w:t>turbine</w:t>
      </w:r>
      <w:r w:rsidR="003D7F5E" w:rsidRPr="0082014B">
        <w:t xml:space="preserve"> </w:t>
      </w:r>
      <w:r w:rsidR="004459AA" w:rsidRPr="0082014B">
        <w:t>generator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its</w:t>
      </w:r>
      <w:r w:rsidR="003D7F5E" w:rsidRPr="0082014B">
        <w:t xml:space="preserve"> </w:t>
      </w:r>
      <w:r w:rsidR="004459AA" w:rsidRPr="0082014B">
        <w:t>location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Airport</w:t>
      </w:r>
      <w:r w:rsidR="003D7F5E" w:rsidRPr="0082014B">
        <w:t xml:space="preserve"> </w:t>
      </w:r>
      <w:r w:rsidR="004459AA" w:rsidRPr="0082014B">
        <w:t>Operator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provide</w:t>
      </w:r>
      <w:r w:rsidR="003D7F5E" w:rsidRPr="0082014B">
        <w:t xml:space="preserve"> </w:t>
      </w:r>
      <w:r w:rsidR="004459AA" w:rsidRPr="0082014B">
        <w:t>confirmation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same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Secretary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State.</w:t>
      </w:r>
    </w:p>
    <w:p w14:paraId="06E27575" w14:textId="77777777" w:rsidR="004459AA" w:rsidRPr="0082014B" w:rsidRDefault="004459AA" w:rsidP="004459AA">
      <w:pPr>
        <w:pStyle w:val="N2"/>
      </w:pPr>
      <w:r w:rsidRPr="0082014B">
        <w:t>Within</w:t>
      </w:r>
      <w:r w:rsidR="003D7F5E" w:rsidRPr="0082014B">
        <w:t xml:space="preserve"> </w:t>
      </w:r>
      <w:r w:rsidRPr="0082014B">
        <w:t>21</w:t>
      </w:r>
      <w:r w:rsidR="003D7F5E" w:rsidRPr="0082014B">
        <w:t xml:space="preserve"> </w:t>
      </w:r>
      <w:r w:rsidRPr="0082014B">
        <w:t>days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providing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information</w:t>
      </w:r>
      <w:r w:rsidR="003D7F5E" w:rsidRPr="0082014B">
        <w:t xml:space="preserve"> </w:t>
      </w:r>
      <w:r w:rsidRPr="0082014B">
        <w:t>specified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above,</w:t>
      </w:r>
      <w:r w:rsidR="003D7F5E" w:rsidRPr="0082014B">
        <w:t xml:space="preserve"> </w:t>
      </w:r>
      <w:r w:rsidRPr="0082014B">
        <w:t>(or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other</w:t>
      </w:r>
      <w:r w:rsidR="003D7F5E" w:rsidRPr="0082014B">
        <w:t xml:space="preserve"> </w:t>
      </w:r>
      <w:r w:rsidRPr="0082014B">
        <w:t>period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between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State),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</w:t>
      </w:r>
      <w:r w:rsidR="003D7F5E" w:rsidRPr="0082014B">
        <w:t xml:space="preserve"> </w:t>
      </w:r>
      <w:r w:rsidRPr="0082014B">
        <w:t>must,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confirmation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Airport</w:t>
      </w:r>
      <w:r w:rsidR="003D7F5E" w:rsidRPr="0082014B">
        <w:t xml:space="preserve"> </w:t>
      </w:r>
      <w:r w:rsidRPr="0082014B">
        <w:t>Operator</w:t>
      </w:r>
      <w:r w:rsidR="003D7F5E" w:rsidRPr="0082014B">
        <w:t xml:space="preserve"> </w:t>
      </w:r>
      <w:r w:rsidRPr="0082014B">
        <w:t>received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21</w:t>
      </w:r>
      <w:r w:rsidR="003D7F5E" w:rsidRPr="0082014B">
        <w:t xml:space="preserve"> </w:t>
      </w:r>
      <w:r w:rsidRPr="0082014B">
        <w:t>day</w:t>
      </w:r>
      <w:r w:rsidR="003D7F5E" w:rsidRPr="0082014B">
        <w:t xml:space="preserve"> </w:t>
      </w:r>
      <w:r w:rsidRPr="0082014B">
        <w:t>period,</w:t>
      </w:r>
      <w:r w:rsidR="003D7F5E" w:rsidRPr="0082014B">
        <w:t xml:space="preserve"> </w:t>
      </w:r>
      <w:r w:rsidRPr="0082014B">
        <w:t>provide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confirmation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that—</w:t>
      </w:r>
    </w:p>
    <w:p w14:paraId="38C0B796" w14:textId="77777777" w:rsidR="004459AA" w:rsidRPr="0082014B" w:rsidRDefault="004459AA" w:rsidP="004459AA">
      <w:pPr>
        <w:pStyle w:val="N3"/>
      </w:pPr>
      <w:r w:rsidRPr="0082014B">
        <w:t>none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turbines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installed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information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would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instrument</w:t>
      </w:r>
      <w:r w:rsidR="003D7F5E" w:rsidRPr="0082014B">
        <w:t xml:space="preserve"> </w:t>
      </w:r>
      <w:r w:rsidRPr="0082014B">
        <w:t>flight</w:t>
      </w:r>
      <w:r w:rsidR="003D7F5E" w:rsidRPr="0082014B">
        <w:t xml:space="preserve"> </w:t>
      </w:r>
      <w:r w:rsidRPr="0082014B">
        <w:t>procedures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Shoreham</w:t>
      </w:r>
      <w:r w:rsidR="003D7F5E" w:rsidRPr="0082014B">
        <w:t xml:space="preserve"> </w:t>
      </w:r>
      <w:r w:rsidRPr="0082014B">
        <w:t>Airport;</w:t>
      </w:r>
      <w:r w:rsidR="003D7F5E" w:rsidRPr="0082014B">
        <w:t xml:space="preserve"> </w:t>
      </w:r>
      <w:r w:rsidRPr="0082014B">
        <w:t>or</w:t>
      </w:r>
    </w:p>
    <w:p w14:paraId="544FC42A" w14:textId="77777777" w:rsidR="004459AA" w:rsidRPr="0082014B" w:rsidRDefault="004459AA" w:rsidP="004459AA">
      <w:pPr>
        <w:pStyle w:val="N3"/>
      </w:pPr>
      <w:r w:rsidRPr="0082014B">
        <w:t>a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turbines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installed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above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their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blades</w:t>
      </w:r>
      <w:r w:rsidR="003D7F5E" w:rsidRPr="0082014B">
        <w:t xml:space="preserve"> </w:t>
      </w:r>
      <w:r w:rsidRPr="0082014B">
        <w:t>would</w:t>
      </w:r>
      <w:r w:rsidR="003D7F5E" w:rsidRPr="0082014B">
        <w:t xml:space="preserve"> </w:t>
      </w:r>
      <w:r w:rsidRPr="0082014B">
        <w:t>have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instrument</w:t>
      </w:r>
      <w:r w:rsidR="003D7F5E" w:rsidRPr="0082014B">
        <w:t xml:space="preserve"> </w:t>
      </w:r>
      <w:r w:rsidRPr="0082014B">
        <w:t>flight</w:t>
      </w:r>
      <w:r w:rsidR="003D7F5E" w:rsidRPr="0082014B">
        <w:t xml:space="preserve"> </w:t>
      </w:r>
      <w:r w:rsidRPr="0082014B">
        <w:t>procedures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Shoreham</w:t>
      </w:r>
      <w:r w:rsidR="003D7F5E" w:rsidRPr="0082014B">
        <w:t xml:space="preserve"> </w:t>
      </w:r>
      <w:r w:rsidRPr="0082014B">
        <w:t>Airport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IFP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required.</w:t>
      </w:r>
    </w:p>
    <w:p w14:paraId="132574D3" w14:textId="77777777" w:rsidR="004459AA" w:rsidRPr="0082014B" w:rsidRDefault="004459AA" w:rsidP="004459AA">
      <w:pPr>
        <w:pStyle w:val="N2"/>
      </w:pPr>
      <w:r w:rsidRPr="0082014B">
        <w:lastRenderedPageBreak/>
        <w:t>There</w:t>
      </w:r>
      <w:r w:rsidR="003D7F5E" w:rsidRPr="0082014B">
        <w:t xml:space="preserve"> </w:t>
      </w:r>
      <w:r w:rsidRPr="0082014B">
        <w:t>shall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commencement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seaward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MHWS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time</w:t>
      </w:r>
      <w:r w:rsidR="003D7F5E" w:rsidRPr="0082014B">
        <w:t xml:space="preserve"> </w:t>
      </w:r>
      <w:r w:rsidRPr="0082014B">
        <w:t>as—</w:t>
      </w:r>
    </w:p>
    <w:p w14:paraId="1EFF75E8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confirmed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agreed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2(a);</w:t>
      </w:r>
      <w:r w:rsidR="003D7F5E" w:rsidRPr="0082014B">
        <w:t xml:space="preserve"> </w:t>
      </w:r>
      <w:r w:rsidRPr="0082014B">
        <w:t>or</w:t>
      </w:r>
    </w:p>
    <w:p w14:paraId="495B020C" w14:textId="77777777" w:rsidR="004459AA" w:rsidRPr="0082014B" w:rsidRDefault="004459AA" w:rsidP="004459AA">
      <w:pPr>
        <w:pStyle w:val="N3"/>
      </w:pP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event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notification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2(b)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received,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confirmed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writing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they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satisfied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put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place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binding</w:t>
      </w:r>
      <w:r w:rsidR="003D7F5E" w:rsidRPr="0082014B">
        <w:t xml:space="preserve"> </w:t>
      </w:r>
      <w:r w:rsidRPr="0082014B">
        <w:t>undertaking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adequately</w:t>
      </w:r>
      <w:r w:rsidR="003D7F5E" w:rsidRPr="0082014B">
        <w:t xml:space="preserve"> </w:t>
      </w:r>
      <w:r w:rsidRPr="0082014B">
        <w:t>compensate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Airport</w:t>
      </w:r>
      <w:r w:rsidR="003D7F5E" w:rsidRPr="0082014B">
        <w:t xml:space="preserve"> </w:t>
      </w:r>
      <w:r w:rsidRPr="0082014B">
        <w:t>Operator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producing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securing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implementation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IFP</w:t>
      </w:r>
      <w:r w:rsidR="003D7F5E" w:rsidRPr="0082014B">
        <w:t xml:space="preserve"> </w:t>
      </w:r>
      <w:r w:rsidRPr="0082014B">
        <w:t>Scheme.</w:t>
      </w:r>
    </w:p>
    <w:p w14:paraId="436A6C1D" w14:textId="77777777" w:rsidR="004459AA" w:rsidRPr="0082014B" w:rsidRDefault="004459AA" w:rsidP="004459AA">
      <w:pPr>
        <w:pStyle w:val="N2"/>
      </w:pPr>
      <w:r w:rsidRPr="0082014B">
        <w:t>If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IFP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required,</w:t>
      </w:r>
      <w:r w:rsidR="003D7F5E" w:rsidRPr="0082014B">
        <w:t xml:space="preserve"> </w:t>
      </w:r>
      <w:r w:rsidRPr="0082014B">
        <w:t>no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blade</w:t>
      </w:r>
      <w:r w:rsidR="003D7F5E" w:rsidRPr="0082014B">
        <w:t xml:space="preserve"> </w:t>
      </w:r>
      <w:r w:rsidRPr="0082014B">
        <w:t>that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identified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having</w:t>
      </w:r>
      <w:r w:rsidR="003D7F5E" w:rsidRPr="0082014B">
        <w:t xml:space="preserve"> </w:t>
      </w:r>
      <w:r w:rsidRPr="0082014B">
        <w:t>an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instrument</w:t>
      </w:r>
      <w:r w:rsidR="003D7F5E" w:rsidRPr="0082014B">
        <w:t xml:space="preserve"> </w:t>
      </w:r>
      <w:r w:rsidRPr="0082014B">
        <w:t>flight</w:t>
      </w:r>
      <w:r w:rsidR="003D7F5E" w:rsidRPr="0082014B">
        <w:t xml:space="preserve"> </w:t>
      </w:r>
      <w:r w:rsidRPr="0082014B">
        <w:t>procedures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erected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fitted</w:t>
      </w:r>
      <w:r w:rsidR="003D7F5E" w:rsidRPr="0082014B">
        <w:t xml:space="preserve"> </w:t>
      </w:r>
      <w:r w:rsidRPr="0082014B">
        <w:t>unless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until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time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receives</w:t>
      </w:r>
      <w:r w:rsidR="003D7F5E" w:rsidRPr="0082014B">
        <w:t xml:space="preserve"> </w:t>
      </w:r>
      <w:r w:rsidRPr="0082014B">
        <w:t>written</w:t>
      </w:r>
      <w:r w:rsidR="003D7F5E" w:rsidRPr="0082014B">
        <w:t xml:space="preserve"> </w:t>
      </w:r>
      <w:r w:rsidRPr="0082014B">
        <w:t>confirmation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evidence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undertaker</w:t>
      </w:r>
      <w:r w:rsidR="003D7F5E" w:rsidRPr="0082014B">
        <w:t xml:space="preserve"> </w:t>
      </w:r>
      <w:r w:rsidRPr="0082014B">
        <w:t>that—</w:t>
      </w:r>
    </w:p>
    <w:p w14:paraId="64C261A2" w14:textId="77777777" w:rsidR="004459AA" w:rsidRPr="0082014B" w:rsidRDefault="004459AA" w:rsidP="004459AA">
      <w:pPr>
        <w:pStyle w:val="N3"/>
      </w:pPr>
      <w:r w:rsidRPr="0082014B">
        <w:t>an</w:t>
      </w:r>
      <w:r w:rsidR="003D7F5E" w:rsidRPr="0082014B">
        <w:t xml:space="preserve"> </w:t>
      </w:r>
      <w:r w:rsidRPr="0082014B">
        <w:t>IFP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Airport</w:t>
      </w:r>
      <w:r w:rsidR="003D7F5E" w:rsidRPr="0082014B">
        <w:t xml:space="preserve"> </w:t>
      </w:r>
      <w:r w:rsidRPr="0082014B">
        <w:t>Operator;</w:t>
      </w:r>
      <w:r w:rsidR="003D7F5E" w:rsidRPr="0082014B">
        <w:t xml:space="preserve"> </w:t>
      </w:r>
      <w:r w:rsidRPr="0082014B">
        <w:t>and</w:t>
      </w:r>
    </w:p>
    <w:p w14:paraId="10288089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Civil</w:t>
      </w:r>
      <w:r w:rsidR="003D7F5E" w:rsidRPr="0082014B">
        <w:t xml:space="preserve"> </w:t>
      </w:r>
      <w:r w:rsidRPr="0082014B">
        <w:t>Aviation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evidenced</w:t>
      </w:r>
      <w:r w:rsidR="003D7F5E" w:rsidRPr="0082014B">
        <w:t xml:space="preserve"> </w:t>
      </w:r>
      <w:r w:rsidRPr="0082014B">
        <w:t>its</w:t>
      </w:r>
      <w:r w:rsidR="003D7F5E" w:rsidRPr="0082014B">
        <w:t xml:space="preserve"> </w:t>
      </w:r>
      <w:r w:rsidRPr="0082014B">
        <w:t>approval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Airport</w:t>
      </w:r>
      <w:r w:rsidR="003D7F5E" w:rsidRPr="0082014B">
        <w:t xml:space="preserve"> </w:t>
      </w:r>
      <w:r w:rsidRPr="0082014B">
        <w:t>Operator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IFP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(if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approval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required).</w:t>
      </w:r>
    </w:p>
    <w:p w14:paraId="7CD7C4D5" w14:textId="77777777" w:rsidR="004459AA" w:rsidRPr="0082014B" w:rsidRDefault="004459AA" w:rsidP="004459AA">
      <w:pPr>
        <w:pStyle w:val="N2"/>
      </w:pP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requirement—</w:t>
      </w:r>
    </w:p>
    <w:p w14:paraId="7CA72100" w14:textId="77777777" w:rsidR="004459AA" w:rsidRPr="0082014B" w:rsidRDefault="004459AA" w:rsidP="004459AA">
      <w:pPr>
        <w:pStyle w:val="DefPara"/>
      </w:pPr>
      <w:r w:rsidRPr="0082014B">
        <w:t>“Airport</w:t>
      </w:r>
      <w:r w:rsidR="003D7F5E" w:rsidRPr="0082014B">
        <w:t xml:space="preserve"> </w:t>
      </w:r>
      <w:r w:rsidRPr="0082014B">
        <w:t>Operator”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operator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Shoreham</w:t>
      </w:r>
      <w:r w:rsidR="003D7F5E" w:rsidRPr="0082014B">
        <w:t xml:space="preserve"> </w:t>
      </w:r>
      <w:r w:rsidRPr="0082014B">
        <w:t>Airport</w:t>
      </w:r>
      <w:r w:rsidR="003D7F5E" w:rsidRPr="0082014B">
        <w:t xml:space="preserve"> </w:t>
      </w:r>
      <w:r w:rsidRPr="0082014B">
        <w:t>being</w:t>
      </w:r>
      <w:r w:rsidR="003D7F5E" w:rsidRPr="0082014B">
        <w:t xml:space="preserve"> </w:t>
      </w:r>
      <w:r w:rsidRPr="0082014B">
        <w:t>Brighton</w:t>
      </w:r>
      <w:r w:rsidR="003D7F5E" w:rsidRPr="0082014B">
        <w:t xml:space="preserve"> </w:t>
      </w:r>
      <w:r w:rsidRPr="0082014B">
        <w:t>City</w:t>
      </w:r>
      <w:r w:rsidR="003D7F5E" w:rsidRPr="0082014B">
        <w:t xml:space="preserve"> </w:t>
      </w:r>
      <w:r w:rsidRPr="0082014B">
        <w:t>Airport</w:t>
      </w:r>
      <w:r w:rsidR="003D7F5E" w:rsidRPr="0082014B">
        <w:t xml:space="preserve"> </w:t>
      </w:r>
      <w:r w:rsidRPr="0082014B">
        <w:t>Limited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Terminal</w:t>
      </w:r>
      <w:r w:rsidR="003D7F5E" w:rsidRPr="0082014B">
        <w:t xml:space="preserve"> </w:t>
      </w:r>
      <w:r w:rsidRPr="0082014B">
        <w:t>Building,</w:t>
      </w:r>
      <w:r w:rsidR="003D7F5E" w:rsidRPr="0082014B">
        <w:t xml:space="preserve"> </w:t>
      </w:r>
      <w:r w:rsidRPr="0082014B">
        <w:t>Cecil</w:t>
      </w:r>
      <w:r w:rsidR="003D7F5E" w:rsidRPr="0082014B">
        <w:t xml:space="preserve"> </w:t>
      </w:r>
      <w:r w:rsidRPr="0082014B">
        <w:t>Pashley</w:t>
      </w:r>
      <w:r w:rsidR="003D7F5E" w:rsidRPr="0082014B">
        <w:t xml:space="preserve"> </w:t>
      </w:r>
      <w:r w:rsidRPr="0082014B">
        <w:t>Way,</w:t>
      </w:r>
      <w:r w:rsidR="003D7F5E" w:rsidRPr="0082014B">
        <w:t xml:space="preserve"> </w:t>
      </w:r>
      <w:r w:rsidRPr="0082014B">
        <w:t>Shoreham-by-sea,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Sussex,</w:t>
      </w:r>
      <w:r w:rsidR="003D7F5E" w:rsidRPr="0082014B">
        <w:t xml:space="preserve"> </w:t>
      </w:r>
      <w:r w:rsidRPr="0082014B">
        <w:t>BN43</w:t>
      </w:r>
      <w:r w:rsidR="003D7F5E" w:rsidRPr="0082014B">
        <w:t xml:space="preserve"> </w:t>
      </w:r>
      <w:r w:rsidRPr="0082014B">
        <w:t>5FF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successor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holder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licence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Commission</w:t>
      </w:r>
      <w:r w:rsidR="003D7F5E" w:rsidRPr="0082014B">
        <w:t xml:space="preserve"> </w:t>
      </w:r>
      <w:r w:rsidRPr="0082014B">
        <w:t>Regulation</w:t>
      </w:r>
      <w:r w:rsidR="003D7F5E" w:rsidRPr="0082014B">
        <w:t xml:space="preserve"> </w:t>
      </w:r>
      <w:r w:rsidRPr="0082014B">
        <w:t>(EU)</w:t>
      </w:r>
      <w:r w:rsidR="003D7F5E" w:rsidRPr="0082014B">
        <w:t xml:space="preserve"> </w:t>
      </w:r>
      <w:r w:rsidRPr="0082014B">
        <w:t>No.</w:t>
      </w:r>
      <w:r w:rsidR="003D7F5E" w:rsidRPr="0082014B">
        <w:t xml:space="preserve"> </w:t>
      </w:r>
      <w:r w:rsidRPr="0082014B">
        <w:t>139/2014</w:t>
      </w:r>
      <w:r w:rsidR="003D7F5E" w:rsidRPr="0082014B">
        <w:t xml:space="preserve"> </w:t>
      </w:r>
      <w:r w:rsidRPr="0082014B">
        <w:t>(or</w:t>
      </w:r>
      <w:r w:rsidR="003D7F5E" w:rsidRPr="0082014B">
        <w:t xml:space="preserve"> </w:t>
      </w:r>
      <w:r w:rsidRPr="0082014B">
        <w:t>any</w:t>
      </w:r>
      <w:r w:rsidR="003D7F5E" w:rsidRPr="0082014B">
        <w:t xml:space="preserve"> </w:t>
      </w:r>
      <w:r w:rsidRPr="0082014B">
        <w:t>successor</w:t>
      </w:r>
      <w:r w:rsidR="003D7F5E" w:rsidRPr="0082014B">
        <w:t xml:space="preserve"> </w:t>
      </w:r>
      <w:r w:rsidRPr="0082014B">
        <w:t>regulation)</w:t>
      </w:r>
      <w:r w:rsidR="003D7F5E" w:rsidRPr="0082014B">
        <w:t xml:space="preserve"> </w:t>
      </w:r>
      <w:r w:rsidRPr="0082014B">
        <w:t>from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Civil</w:t>
      </w:r>
      <w:r w:rsidR="003D7F5E" w:rsidRPr="0082014B">
        <w:t xml:space="preserve"> </w:t>
      </w:r>
      <w:r w:rsidRPr="0082014B">
        <w:t>Aviation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operate</w:t>
      </w:r>
      <w:r w:rsidR="003D7F5E" w:rsidRPr="0082014B">
        <w:t xml:space="preserve"> </w:t>
      </w:r>
      <w:r w:rsidRPr="0082014B">
        <w:t>Shoreham</w:t>
      </w:r>
      <w:r w:rsidR="003D7F5E" w:rsidRPr="0082014B">
        <w:t xml:space="preserve"> </w:t>
      </w:r>
      <w:r w:rsidRPr="0082014B">
        <w:t>Airport;</w:t>
      </w:r>
      <w:r w:rsidR="003D7F5E" w:rsidRPr="0082014B">
        <w:t xml:space="preserve"> </w:t>
      </w:r>
      <w:r w:rsidRPr="0082014B">
        <w:t>and</w:t>
      </w:r>
    </w:p>
    <w:p w14:paraId="32AA067F" w14:textId="77777777" w:rsidR="004459AA" w:rsidRPr="0082014B" w:rsidRDefault="004459AA" w:rsidP="004459AA">
      <w:pPr>
        <w:pStyle w:val="DefPara"/>
      </w:pPr>
      <w:r w:rsidRPr="0082014B">
        <w:t>“IFP</w:t>
      </w:r>
      <w:r w:rsidR="003D7F5E" w:rsidRPr="0082014B">
        <w:t xml:space="preserve"> </w:t>
      </w:r>
      <w:r w:rsidRPr="0082014B">
        <w:t>Scheme”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address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identified</w:t>
      </w:r>
      <w:r w:rsidR="003D7F5E" w:rsidRPr="0082014B">
        <w:t xml:space="preserve"> </w:t>
      </w:r>
      <w:r w:rsidRPr="0082014B">
        <w:t>potential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certain</w:t>
      </w:r>
      <w:r w:rsidR="003D7F5E" w:rsidRPr="0082014B">
        <w:t xml:space="preserve"> </w:t>
      </w:r>
      <w:r w:rsidRPr="0082014B">
        <w:t>wind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generators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turbine</w:t>
      </w:r>
      <w:r w:rsidR="003D7F5E" w:rsidRPr="0082014B">
        <w:t xml:space="preserve"> </w:t>
      </w:r>
      <w:r w:rsidRPr="0082014B">
        <w:t>blades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constructed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instrument</w:t>
      </w:r>
      <w:r w:rsidR="003D7F5E" w:rsidRPr="0082014B">
        <w:t xml:space="preserve"> </w:t>
      </w:r>
      <w:r w:rsidRPr="0082014B">
        <w:t>flight</w:t>
      </w:r>
      <w:r w:rsidR="003D7F5E" w:rsidRPr="0082014B">
        <w:t xml:space="preserve"> </w:t>
      </w:r>
      <w:r w:rsidRPr="0082014B">
        <w:t>procedures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Shoreham</w:t>
      </w:r>
      <w:r w:rsidR="003D7F5E" w:rsidRPr="0082014B">
        <w:t xml:space="preserve"> </w:t>
      </w:r>
      <w:r w:rsidRPr="0082014B">
        <w:t>Airport.</w:t>
      </w:r>
    </w:p>
    <w:p w14:paraId="3FC7F59A" w14:textId="77777777" w:rsidR="004459AA" w:rsidRPr="0082014B" w:rsidRDefault="004459AA" w:rsidP="004459AA">
      <w:pPr>
        <w:pStyle w:val="H1"/>
      </w:pPr>
      <w:r w:rsidRPr="0082014B">
        <w:t>Vegetation</w:t>
      </w:r>
      <w:r w:rsidR="003D7F5E" w:rsidRPr="0082014B">
        <w:t xml:space="preserve"> </w:t>
      </w:r>
      <w:r w:rsidRPr="0082014B">
        <w:t>retention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removal</w:t>
      </w:r>
    </w:p>
    <w:p w14:paraId="7525E903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landward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MLWS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vegetation</w:t>
      </w:r>
      <w:r w:rsidR="003D7F5E" w:rsidRPr="0082014B">
        <w:t xml:space="preserve"> </w:t>
      </w:r>
      <w:r w:rsidR="004459AA" w:rsidRPr="0082014B">
        <w:t>retention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removal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(which</w:t>
      </w:r>
      <w:r w:rsidR="003D7F5E" w:rsidRPr="0082014B">
        <w:t xml:space="preserve"> </w:t>
      </w:r>
      <w:r w:rsidR="004459AA" w:rsidRPr="0082014B">
        <w:t>accords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outline</w:t>
      </w:r>
      <w:r w:rsidR="003D7F5E" w:rsidRPr="0082014B">
        <w:t xml:space="preserve"> </w:t>
      </w:r>
      <w:r w:rsidR="004459AA" w:rsidRPr="0082014B">
        <w:t>vegetation</w:t>
      </w:r>
      <w:r w:rsidR="003D7F5E" w:rsidRPr="0082014B">
        <w:t xml:space="preserve"> </w:t>
      </w:r>
      <w:r w:rsidR="004459AA" w:rsidRPr="0082014B">
        <w:t>retention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removal</w:t>
      </w:r>
      <w:r w:rsidR="003D7F5E" w:rsidRPr="0082014B">
        <w:t xml:space="preserve"> </w:t>
      </w:r>
      <w:r w:rsidR="004459AA" w:rsidRPr="0082014B">
        <w:t>plan)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4A6910A6" w14:textId="77777777" w:rsidR="004459AA" w:rsidRPr="0082014B" w:rsidRDefault="004459AA" w:rsidP="004459AA">
      <w:pPr>
        <w:pStyle w:val="N2"/>
      </w:pPr>
      <w:r w:rsidRPr="0082014B">
        <w:t>Any</w:t>
      </w:r>
      <w:r w:rsidR="003D7F5E" w:rsidRPr="0082014B">
        <w:t xml:space="preserve"> </w:t>
      </w:r>
      <w:r w:rsidRPr="0082014B">
        <w:t>vegetation</w:t>
      </w:r>
      <w:r w:rsidR="003D7F5E" w:rsidRPr="0082014B">
        <w:t xml:space="preserve"> </w:t>
      </w:r>
      <w:r w:rsidRPr="0082014B">
        <w:t>retention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removal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may</w:t>
      </w:r>
      <w:r w:rsidR="003D7F5E" w:rsidRPr="0082014B">
        <w:t xml:space="preserve"> </w:t>
      </w:r>
      <w:r w:rsidRPr="0082014B">
        <w:t>cover</w:t>
      </w:r>
      <w:r w:rsidR="003D7F5E" w:rsidRPr="0082014B">
        <w:t xml:space="preserve"> </w:t>
      </w:r>
      <w:r w:rsidRPr="0082014B">
        <w:t>one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more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works.</w:t>
      </w:r>
    </w:p>
    <w:p w14:paraId="3BB0942F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vegetation</w:t>
      </w:r>
      <w:r w:rsidR="003D7F5E" w:rsidRPr="0082014B">
        <w:t xml:space="preserve"> </w:t>
      </w:r>
      <w:r w:rsidRPr="0082014B">
        <w:t>retention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removal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each</w:t>
      </w:r>
      <w:r w:rsidR="003D7F5E" w:rsidRPr="0082014B">
        <w:t xml:space="preserve"> </w:t>
      </w:r>
      <w:r w:rsidRPr="0082014B">
        <w:t>stage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0031ADCA" w14:textId="77777777" w:rsidR="004459AA" w:rsidRPr="0082014B" w:rsidRDefault="004459AA" w:rsidP="004459AA">
      <w:pPr>
        <w:pStyle w:val="H1"/>
      </w:pPr>
      <w:r w:rsidRPr="0082014B">
        <w:t>Horsham</w:t>
      </w:r>
      <w:r w:rsidR="003D7F5E" w:rsidRPr="0082014B">
        <w:t xml:space="preserve"> </w:t>
      </w:r>
      <w:r w:rsidRPr="0082014B">
        <w:t>District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enhancement</w:t>
      </w:r>
    </w:p>
    <w:p w14:paraId="0CE4C247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commenced,</w:t>
      </w:r>
      <w:r w:rsidR="003D7F5E" w:rsidRPr="0082014B">
        <w:t xml:space="preserve"> </w:t>
      </w:r>
      <w:r w:rsidR="004459AA" w:rsidRPr="0082014B">
        <w:t>save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respect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works,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Horsham</w:t>
      </w:r>
      <w:r w:rsidR="003D7F5E" w:rsidRPr="0082014B">
        <w:t xml:space="preserve"> </w:t>
      </w:r>
      <w:r w:rsidR="004459AA" w:rsidRPr="0082014B">
        <w:t>District</w:t>
      </w:r>
      <w:r w:rsidR="003D7F5E" w:rsidRPr="0082014B">
        <w:t xml:space="preserve"> </w:t>
      </w:r>
      <w:r w:rsidR="004459AA" w:rsidRPr="0082014B">
        <w:t>mitigation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enhancement</w:t>
      </w:r>
      <w:r w:rsidR="003D7F5E" w:rsidRPr="0082014B">
        <w:t xml:space="preserve"> </w:t>
      </w:r>
      <w:r w:rsidR="004459AA" w:rsidRPr="0082014B">
        <w:t>scheme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Horsham</w:t>
      </w:r>
      <w:r w:rsidR="003D7F5E" w:rsidRPr="0082014B">
        <w:t xml:space="preserve"> </w:t>
      </w:r>
      <w:r w:rsidR="004459AA" w:rsidRPr="0082014B">
        <w:t>District</w:t>
      </w:r>
      <w:r w:rsidR="003D7F5E" w:rsidRPr="0082014B">
        <w:t xml:space="preserve"> </w:t>
      </w:r>
      <w:r w:rsidR="004459AA" w:rsidRPr="0082014B">
        <w:t>mitigation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enhancement</w:t>
      </w:r>
      <w:r w:rsidR="003D7F5E" w:rsidRPr="0082014B">
        <w:t xml:space="preserve"> </w:t>
      </w:r>
      <w:r w:rsidR="004459AA" w:rsidRPr="0082014B">
        <w:t>principles</w:t>
      </w:r>
      <w:r w:rsidR="003D7F5E" w:rsidRPr="0082014B">
        <w:t xml:space="preserve"> </w:t>
      </w:r>
      <w:r w:rsidR="004459AA" w:rsidRPr="0082014B">
        <w:t>document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Horsham</w:t>
      </w:r>
      <w:r w:rsidR="003D7F5E" w:rsidRPr="0082014B">
        <w:t xml:space="preserve"> </w:t>
      </w:r>
      <w:r w:rsidR="004459AA" w:rsidRPr="0082014B">
        <w:t>District</w:t>
      </w:r>
      <w:r w:rsidR="003D7F5E" w:rsidRPr="0082014B">
        <w:t xml:space="preserve"> </w:t>
      </w:r>
      <w:r w:rsidR="004459AA" w:rsidRPr="0082014B">
        <w:t>Council.</w:t>
      </w:r>
    </w:p>
    <w:p w14:paraId="3EFDD17F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Horsham</w:t>
      </w:r>
      <w:r w:rsidR="003D7F5E" w:rsidRPr="0082014B">
        <w:t xml:space="preserve"> </w:t>
      </w:r>
      <w:r w:rsidRPr="0082014B">
        <w:t>District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compensate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character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which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substation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located.</w:t>
      </w:r>
    </w:p>
    <w:p w14:paraId="2A5AC3BB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Horsham</w:t>
      </w:r>
      <w:r w:rsidR="003D7F5E" w:rsidRPr="0082014B">
        <w:t xml:space="preserve"> </w:t>
      </w:r>
      <w:r w:rsidRPr="0082014B">
        <w:t>District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771395E0" w14:textId="77777777" w:rsidR="004459AA" w:rsidRPr="0082014B" w:rsidRDefault="004459AA" w:rsidP="004459AA">
      <w:pPr>
        <w:pStyle w:val="N2"/>
      </w:pPr>
      <w:r w:rsidRPr="0082014B">
        <w:t>In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“Horsham</w:t>
      </w:r>
      <w:r w:rsidR="003D7F5E" w:rsidRPr="0082014B">
        <w:t xml:space="preserve"> </w:t>
      </w:r>
      <w:r w:rsidRPr="0082014B">
        <w:t>District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principles</w:t>
      </w:r>
      <w:r w:rsidR="003D7F5E" w:rsidRPr="0082014B">
        <w:t xml:space="preserve"> </w:t>
      </w:r>
      <w:r w:rsidRPr="0082014B">
        <w:t>document”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document</w:t>
      </w:r>
      <w:r w:rsidR="003D7F5E" w:rsidRPr="0082014B">
        <w:t xml:space="preserve"> </w:t>
      </w:r>
      <w:r w:rsidRPr="0082014B">
        <w:t>certified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article</w:t>
      </w:r>
      <w:r w:rsidR="003D7F5E" w:rsidRPr="0082014B">
        <w:t xml:space="preserve"> </w:t>
      </w:r>
      <w:r w:rsidRPr="0082014B">
        <w:t>51.</w:t>
      </w:r>
    </w:p>
    <w:p w14:paraId="4569B460" w14:textId="77777777" w:rsidR="004459AA" w:rsidRPr="0082014B" w:rsidRDefault="004459AA" w:rsidP="004459AA">
      <w:pPr>
        <w:pStyle w:val="H1"/>
      </w:pP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enhancement</w:t>
      </w:r>
    </w:p>
    <w:p w14:paraId="0339A66A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commenced,</w:t>
      </w:r>
      <w:r w:rsidR="003D7F5E" w:rsidRPr="0082014B">
        <w:t xml:space="preserve"> </w:t>
      </w:r>
      <w:r w:rsidR="004459AA" w:rsidRPr="0082014B">
        <w:t>save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respect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landscape</w:t>
      </w:r>
      <w:r w:rsidR="003D7F5E" w:rsidRPr="0082014B">
        <w:t xml:space="preserve"> </w:t>
      </w:r>
      <w:r w:rsidR="004459AA" w:rsidRPr="0082014B">
        <w:t>enhancement</w:t>
      </w:r>
      <w:r w:rsidR="003D7F5E" w:rsidRPr="0082014B">
        <w:t xml:space="preserve"> </w:t>
      </w:r>
      <w:r w:rsidR="004459AA" w:rsidRPr="0082014B">
        <w:t>scheme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public</w:t>
      </w:r>
      <w:r w:rsidR="003D7F5E" w:rsidRPr="0082014B">
        <w:t xml:space="preserve"> </w:t>
      </w:r>
      <w:r w:rsidR="004459AA" w:rsidRPr="0082014B">
        <w:t>rights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way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landscape</w:t>
      </w:r>
      <w:r w:rsidR="003D7F5E" w:rsidRPr="0082014B">
        <w:t xml:space="preserve"> </w:t>
      </w:r>
      <w:r w:rsidR="004459AA" w:rsidRPr="0082014B">
        <w:t>enhancement</w:t>
      </w:r>
      <w:r w:rsidR="003D7F5E" w:rsidRPr="0082014B">
        <w:t xml:space="preserve"> </w:t>
      </w:r>
      <w:r w:rsidR="004459AA" w:rsidRPr="0082014B">
        <w:t>principles</w:t>
      </w:r>
      <w:r w:rsidR="003D7F5E" w:rsidRPr="0082014B">
        <w:t xml:space="preserve"> </w:t>
      </w:r>
      <w:r w:rsidR="004459AA" w:rsidRPr="0082014B">
        <w:t>document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West</w:t>
      </w:r>
      <w:r w:rsidR="003D7F5E" w:rsidRPr="0082014B">
        <w:t xml:space="preserve"> </w:t>
      </w:r>
      <w:r w:rsidR="004459AA" w:rsidRPr="0082014B">
        <w:t>Sussex</w:t>
      </w:r>
      <w:r w:rsidR="003D7F5E" w:rsidRPr="0082014B">
        <w:t xml:space="preserve"> </w:t>
      </w:r>
      <w:r w:rsidR="004459AA" w:rsidRPr="0082014B">
        <w:t>County</w:t>
      </w:r>
      <w:r w:rsidR="003D7F5E" w:rsidRPr="0082014B">
        <w:t xml:space="preserve"> </w:t>
      </w:r>
      <w:r w:rsidR="004459AA" w:rsidRPr="0082014B">
        <w:t>Council.</w:t>
      </w:r>
    </w:p>
    <w:p w14:paraId="55B1D453" w14:textId="77777777" w:rsidR="004459AA" w:rsidRPr="0082014B" w:rsidRDefault="004459AA" w:rsidP="004459AA">
      <w:pPr>
        <w:pStyle w:val="N2"/>
      </w:pPr>
      <w:r w:rsidRPr="0082014B">
        <w:lastRenderedPageBreak/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compensate</w:t>
      </w:r>
      <w:r w:rsidR="003D7F5E" w:rsidRPr="0082014B">
        <w:t xml:space="preserve"> </w:t>
      </w:r>
      <w:r w:rsidRPr="0082014B">
        <w:t>for—</w:t>
      </w:r>
    </w:p>
    <w:p w14:paraId="222B4741" w14:textId="77777777" w:rsidR="004459AA" w:rsidRPr="0082014B" w:rsidRDefault="004459AA" w:rsidP="004459AA">
      <w:pPr>
        <w:pStyle w:val="N3"/>
      </w:pPr>
      <w:r w:rsidRPr="0082014B">
        <w:t>the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loss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hedgerows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trees</w:t>
      </w:r>
      <w:r w:rsidR="003D7F5E" w:rsidRPr="0082014B">
        <w:t xml:space="preserve"> </w:t>
      </w:r>
      <w:r w:rsidRPr="0082014B">
        <w:t>during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use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enjoyment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network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Sussex;</w:t>
      </w:r>
      <w:r w:rsidR="003D7F5E" w:rsidRPr="0082014B">
        <w:t xml:space="preserve"> </w:t>
      </w:r>
      <w:r w:rsidRPr="0082014B">
        <w:t>and</w:t>
      </w:r>
    </w:p>
    <w:p w14:paraId="71593D96" w14:textId="77777777" w:rsidR="004459AA" w:rsidRPr="0082014B" w:rsidRDefault="004459AA" w:rsidP="004459AA">
      <w:pPr>
        <w:pStyle w:val="N3"/>
      </w:pPr>
      <w:r w:rsidRPr="0082014B">
        <w:t>towards</w:t>
      </w:r>
      <w:r w:rsidR="003D7F5E" w:rsidRPr="0082014B">
        <w:t xml:space="preserve"> </w:t>
      </w:r>
      <w:r w:rsidRPr="0082014B">
        <w:t>improvements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network</w:t>
      </w:r>
      <w:r w:rsidR="003D7F5E" w:rsidRPr="0082014B">
        <w:t xml:space="preserve"> </w:t>
      </w:r>
      <w:r w:rsidRPr="0082014B">
        <w:t>affected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within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5km</w:t>
      </w:r>
      <w:r w:rsidR="003D7F5E" w:rsidRPr="0082014B">
        <w:t xml:space="preserve"> </w:t>
      </w:r>
      <w:r w:rsidRPr="0082014B">
        <w:t>buffer</w:t>
      </w:r>
      <w:r w:rsidR="003D7F5E" w:rsidRPr="0082014B">
        <w:t xml:space="preserve"> </w:t>
      </w:r>
      <w:r w:rsidRPr="0082014B">
        <w:t>zone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Order</w:t>
      </w:r>
      <w:r w:rsidR="003D7F5E" w:rsidRPr="0082014B">
        <w:t xml:space="preserve"> </w:t>
      </w:r>
      <w:r w:rsidRPr="0082014B">
        <w:t>limits.</w:t>
      </w:r>
    </w:p>
    <w:p w14:paraId="079C8D72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1BEAFBE6" w14:textId="77777777" w:rsidR="004459AA" w:rsidRPr="0082014B" w:rsidRDefault="004459AA" w:rsidP="004459AA">
      <w:pPr>
        <w:pStyle w:val="N2"/>
      </w:pPr>
      <w:r w:rsidRPr="0082014B">
        <w:t>In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“public</w:t>
      </w:r>
      <w:r w:rsidR="003D7F5E" w:rsidRPr="0082014B">
        <w:t xml:space="preserve"> </w:t>
      </w:r>
      <w:r w:rsidRPr="0082014B">
        <w:t>rights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way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landscape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principles</w:t>
      </w:r>
      <w:r w:rsidR="003D7F5E" w:rsidRPr="0082014B">
        <w:t xml:space="preserve"> </w:t>
      </w:r>
      <w:r w:rsidRPr="0082014B">
        <w:t>document”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document</w:t>
      </w:r>
      <w:r w:rsidR="003D7F5E" w:rsidRPr="0082014B">
        <w:t xml:space="preserve"> </w:t>
      </w:r>
      <w:r w:rsidRPr="0082014B">
        <w:t>certified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article</w:t>
      </w:r>
      <w:r w:rsidR="003D7F5E" w:rsidRPr="0082014B">
        <w:t xml:space="preserve"> </w:t>
      </w:r>
      <w:r w:rsidRPr="0082014B">
        <w:t>51.</w:t>
      </w:r>
    </w:p>
    <w:p w14:paraId="20CE63D9" w14:textId="77777777" w:rsidR="004459AA" w:rsidRPr="0082014B" w:rsidRDefault="004459AA" w:rsidP="004459AA">
      <w:pPr>
        <w:pStyle w:val="H1"/>
      </w:pP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furtherance</w:t>
      </w:r>
    </w:p>
    <w:p w14:paraId="28D945A3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project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commenced,</w:t>
      </w:r>
      <w:r w:rsidR="003D7F5E" w:rsidRPr="0082014B">
        <w:t xml:space="preserve"> </w:t>
      </w:r>
      <w:r w:rsidR="004459AA" w:rsidRPr="0082014B">
        <w:t>save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respect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site</w:t>
      </w:r>
      <w:r w:rsidR="003D7F5E" w:rsidRPr="0082014B">
        <w:t xml:space="preserve"> </w:t>
      </w:r>
      <w:r w:rsidR="004459AA" w:rsidRPr="0082014B">
        <w:t>preparation</w:t>
      </w:r>
      <w:r w:rsidR="003D7F5E" w:rsidRPr="0082014B">
        <w:t xml:space="preserve"> </w:t>
      </w:r>
      <w:r w:rsidR="004459AA" w:rsidRPr="0082014B">
        <w:t>works,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Park</w:t>
      </w:r>
      <w:r w:rsidR="003D7F5E" w:rsidRPr="0082014B">
        <w:t xml:space="preserve"> </w:t>
      </w:r>
      <w:r w:rsidR="004459AA" w:rsidRPr="0082014B">
        <w:t>enhancement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furtherance</w:t>
      </w:r>
      <w:r w:rsidR="003D7F5E" w:rsidRPr="0082014B">
        <w:t xml:space="preserve"> </w:t>
      </w:r>
      <w:r w:rsidR="004459AA" w:rsidRPr="0082014B">
        <w:t>scheme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accordance</w:t>
      </w:r>
      <w:r w:rsidR="003D7F5E" w:rsidRPr="0082014B">
        <w:t xml:space="preserve"> </w:t>
      </w:r>
      <w:r w:rsidR="004459AA" w:rsidRPr="0082014B">
        <w:t>with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Park</w:t>
      </w:r>
      <w:r w:rsidR="003D7F5E" w:rsidRPr="0082014B">
        <w:t xml:space="preserve"> </w:t>
      </w:r>
      <w:r w:rsidR="004459AA" w:rsidRPr="0082014B">
        <w:t>enhancement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furtherance</w:t>
      </w:r>
      <w:r w:rsidR="003D7F5E" w:rsidRPr="0082014B">
        <w:t xml:space="preserve"> </w:t>
      </w:r>
      <w:r w:rsidR="004459AA" w:rsidRPr="0082014B">
        <w:t>principles</w:t>
      </w:r>
      <w:r w:rsidR="003D7F5E" w:rsidRPr="0082014B">
        <w:t xml:space="preserve"> </w:t>
      </w:r>
      <w:r w:rsidR="004459AA" w:rsidRPr="0082014B">
        <w:t>document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South</w:t>
      </w:r>
      <w:r w:rsidR="003D7F5E" w:rsidRPr="0082014B">
        <w:t xml:space="preserve"> </w:t>
      </w:r>
      <w:r w:rsidR="004459AA" w:rsidRPr="0082014B">
        <w:t>Downs</w:t>
      </w:r>
      <w:r w:rsidR="003D7F5E" w:rsidRPr="0082014B">
        <w:t xml:space="preserve"> </w:t>
      </w:r>
      <w:r w:rsidR="004459AA" w:rsidRPr="0082014B">
        <w:t>National</w:t>
      </w:r>
      <w:r w:rsidR="003D7F5E" w:rsidRPr="0082014B">
        <w:t xml:space="preserve"> </w:t>
      </w:r>
      <w:r w:rsidR="004459AA" w:rsidRPr="0082014B">
        <w:t>Park</w:t>
      </w:r>
      <w:r w:rsidR="003D7F5E" w:rsidRPr="0082014B">
        <w:t xml:space="preserve"> </w:t>
      </w:r>
      <w:r w:rsidR="004459AA" w:rsidRPr="0082014B">
        <w:t>Authority.</w:t>
      </w:r>
    </w:p>
    <w:p w14:paraId="325154D5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furtherance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appropriate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compensate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impact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authorised</w:t>
      </w:r>
      <w:r w:rsidR="003D7F5E" w:rsidRPr="0082014B">
        <w:t xml:space="preserve"> </w:t>
      </w:r>
      <w:r w:rsidRPr="0082014B">
        <w:t>development</w:t>
      </w:r>
      <w:r w:rsidR="003D7F5E" w:rsidRPr="0082014B">
        <w:t xml:space="preserve"> </w:t>
      </w:r>
      <w:r w:rsidRPr="0082014B">
        <w:t>on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seek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further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statutory</w:t>
      </w:r>
      <w:r w:rsidR="003D7F5E" w:rsidRPr="0082014B">
        <w:t xml:space="preserve"> </w:t>
      </w:r>
      <w:r w:rsidRPr="0082014B">
        <w:t>purposes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South</w:t>
      </w:r>
      <w:r w:rsidR="003D7F5E" w:rsidRPr="0082014B">
        <w:t xml:space="preserve"> </w:t>
      </w:r>
      <w:r w:rsidRPr="0082014B">
        <w:t>Downs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set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section</w:t>
      </w:r>
      <w:r w:rsidR="003D7F5E" w:rsidRPr="0082014B">
        <w:t xml:space="preserve"> </w:t>
      </w:r>
      <w:r w:rsidRPr="0082014B">
        <w:t>5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Countryside</w:t>
      </w:r>
      <w:r w:rsidR="003D7F5E" w:rsidRPr="0082014B">
        <w:t xml:space="preserve"> </w:t>
      </w:r>
      <w:r w:rsidRPr="0082014B">
        <w:t>Act</w:t>
      </w:r>
      <w:r w:rsidR="003D7F5E" w:rsidRPr="0082014B">
        <w:t xml:space="preserve"> </w:t>
      </w:r>
      <w:r w:rsidRPr="0082014B">
        <w:t>1949.</w:t>
      </w:r>
    </w:p>
    <w:p w14:paraId="75304851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furtherance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implemented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approved.</w:t>
      </w:r>
    </w:p>
    <w:p w14:paraId="58533C91" w14:textId="77777777" w:rsidR="004459AA" w:rsidRPr="0082014B" w:rsidRDefault="004459AA" w:rsidP="004459AA">
      <w:pPr>
        <w:pStyle w:val="N2"/>
      </w:pPr>
      <w:r w:rsidRPr="0082014B">
        <w:t>In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“National</w:t>
      </w:r>
      <w:r w:rsidR="003D7F5E" w:rsidRPr="0082014B">
        <w:t xml:space="preserve"> </w:t>
      </w:r>
      <w:r w:rsidRPr="0082014B">
        <w:t>Park</w:t>
      </w:r>
      <w:r w:rsidR="003D7F5E" w:rsidRPr="0082014B">
        <w:t xml:space="preserve"> </w:t>
      </w:r>
      <w:r w:rsidRPr="0082014B">
        <w:t>enhancement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furtherance</w:t>
      </w:r>
      <w:r w:rsidR="003D7F5E" w:rsidRPr="0082014B">
        <w:t xml:space="preserve"> </w:t>
      </w:r>
      <w:r w:rsidRPr="0082014B">
        <w:t>principles</w:t>
      </w:r>
      <w:r w:rsidR="003D7F5E" w:rsidRPr="0082014B">
        <w:t xml:space="preserve"> </w:t>
      </w:r>
      <w:r w:rsidRPr="0082014B">
        <w:t>document”</w:t>
      </w:r>
      <w:r w:rsidR="003D7F5E" w:rsidRPr="0082014B">
        <w:t xml:space="preserve"> </w:t>
      </w:r>
      <w:r w:rsidRPr="0082014B">
        <w:t>means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document</w:t>
      </w:r>
      <w:r w:rsidR="003D7F5E" w:rsidRPr="0082014B">
        <w:t xml:space="preserve"> </w:t>
      </w:r>
      <w:r w:rsidRPr="0082014B">
        <w:t>certified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such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Secretary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State</w:t>
      </w:r>
      <w:r w:rsidR="003D7F5E" w:rsidRPr="0082014B">
        <w:t xml:space="preserve"> </w:t>
      </w:r>
      <w:r w:rsidRPr="0082014B">
        <w:t>under</w:t>
      </w:r>
      <w:r w:rsidR="003D7F5E" w:rsidRPr="0082014B">
        <w:t xml:space="preserve"> </w:t>
      </w:r>
      <w:r w:rsidRPr="0082014B">
        <w:t>article</w:t>
      </w:r>
      <w:r w:rsidR="003D7F5E" w:rsidRPr="0082014B">
        <w:t xml:space="preserve"> </w:t>
      </w:r>
      <w:r w:rsidRPr="0082014B">
        <w:t>51.</w:t>
      </w:r>
    </w:p>
    <w:p w14:paraId="0C476B4F" w14:textId="77777777" w:rsidR="004459AA" w:rsidRPr="0082014B" w:rsidRDefault="004459AA" w:rsidP="004459AA">
      <w:pPr>
        <w:pStyle w:val="H1"/>
      </w:pPr>
      <w:r w:rsidRPr="0082014B">
        <w:t>European</w:t>
      </w:r>
      <w:r w:rsidR="003D7F5E" w:rsidRPr="0082014B">
        <w:t xml:space="preserve"> </w:t>
      </w:r>
      <w:r w:rsidRPr="0082014B">
        <w:t>protected</w:t>
      </w:r>
      <w:r w:rsidR="003D7F5E" w:rsidRPr="0082014B">
        <w:t xml:space="preserve"> </w:t>
      </w:r>
      <w:r w:rsidRPr="0082014B">
        <w:t>species</w:t>
      </w:r>
      <w:r w:rsidR="003D7F5E" w:rsidRPr="0082014B">
        <w:t xml:space="preserve"> </w:t>
      </w:r>
      <w:r w:rsidRPr="0082014B">
        <w:t>licence</w:t>
      </w:r>
    </w:p>
    <w:p w14:paraId="2AEC6701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phase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may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final</w:t>
      </w:r>
      <w:r w:rsidR="003D7F5E" w:rsidRPr="0082014B">
        <w:t xml:space="preserve"> </w:t>
      </w:r>
      <w:r w:rsidR="004459AA" w:rsidRPr="0082014B">
        <w:t>pre-construction</w:t>
      </w:r>
      <w:r w:rsidR="003D7F5E" w:rsidRPr="0082014B">
        <w:t xml:space="preserve"> </w:t>
      </w:r>
      <w:r w:rsidR="004459AA" w:rsidRPr="0082014B">
        <w:t>survey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carried</w:t>
      </w:r>
      <w:r w:rsidR="003D7F5E" w:rsidRPr="0082014B">
        <w:t xml:space="preserve"> </w:t>
      </w:r>
      <w:r w:rsidR="004459AA" w:rsidRPr="0082014B">
        <w:t>out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establish</w:t>
      </w:r>
      <w:r w:rsidR="003D7F5E" w:rsidRPr="0082014B">
        <w:t xml:space="preserve"> </w:t>
      </w:r>
      <w:r w:rsidR="004459AA" w:rsidRPr="0082014B">
        <w:t>whether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European</w:t>
      </w:r>
      <w:r w:rsidR="003D7F5E" w:rsidRPr="0082014B">
        <w:t xml:space="preserve"> </w:t>
      </w:r>
      <w:r w:rsidR="004459AA" w:rsidRPr="0082014B">
        <w:t>protected</w:t>
      </w:r>
      <w:r w:rsidR="003D7F5E" w:rsidRPr="0082014B">
        <w:t xml:space="preserve"> </w:t>
      </w:r>
      <w:r w:rsidR="004459AA" w:rsidRPr="0082014B">
        <w:t>species</w:t>
      </w:r>
      <w:r w:rsidR="003D7F5E" w:rsidRPr="0082014B">
        <w:t xml:space="preserve"> </w:t>
      </w:r>
      <w:r w:rsidR="004459AA" w:rsidRPr="0082014B">
        <w:t>is</w:t>
      </w:r>
      <w:r w:rsidR="003D7F5E" w:rsidRPr="0082014B">
        <w:t xml:space="preserve"> </w:t>
      </w:r>
      <w:r w:rsidR="004459AA" w:rsidRPr="0082014B">
        <w:t>present</w:t>
      </w:r>
      <w:r w:rsidR="003D7F5E" w:rsidRPr="0082014B">
        <w:t xml:space="preserve"> </w:t>
      </w:r>
      <w:r w:rsidR="004459AA" w:rsidRPr="0082014B">
        <w:t>on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land</w:t>
      </w:r>
      <w:r w:rsidR="003D7F5E" w:rsidRPr="0082014B">
        <w:t xml:space="preserve"> </w:t>
      </w:r>
      <w:r w:rsidR="004459AA" w:rsidRPr="0082014B">
        <w:t>affected,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likely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affected,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phase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any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trees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be</w:t>
      </w:r>
      <w:r w:rsidR="003D7F5E" w:rsidRPr="0082014B">
        <w:t xml:space="preserve"> </w:t>
      </w:r>
      <w:r w:rsidR="004459AA" w:rsidRPr="0082014B">
        <w:t>lopped</w:t>
      </w:r>
      <w:r w:rsidR="003D7F5E" w:rsidRPr="0082014B">
        <w:t xml:space="preserve"> </w:t>
      </w:r>
      <w:r w:rsidR="004459AA" w:rsidRPr="0082014B">
        <w:t>or</w:t>
      </w:r>
      <w:r w:rsidR="003D7F5E" w:rsidRPr="0082014B">
        <w:t xml:space="preserve"> </w:t>
      </w:r>
      <w:r w:rsidR="004459AA" w:rsidRPr="0082014B">
        <w:t>felled</w:t>
      </w:r>
      <w:r w:rsidR="003D7F5E" w:rsidRPr="0082014B">
        <w:t xml:space="preserve"> </w:t>
      </w:r>
      <w:r w:rsidR="004459AA" w:rsidRPr="0082014B">
        <w:t>as</w:t>
      </w:r>
      <w:r w:rsidR="003D7F5E" w:rsidRPr="0082014B">
        <w:t xml:space="preserve"> </w:t>
      </w:r>
      <w:r w:rsidR="004459AA" w:rsidRPr="0082014B">
        <w:t>part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phase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onshore</w:t>
      </w:r>
      <w:r w:rsidR="003D7F5E" w:rsidRPr="0082014B">
        <w:t xml:space="preserve"> </w:t>
      </w:r>
      <w:r w:rsidR="004459AA" w:rsidRPr="0082014B">
        <w:t>works.</w:t>
      </w:r>
    </w:p>
    <w:p w14:paraId="4A3858C5" w14:textId="77777777" w:rsidR="004459AA" w:rsidRPr="0082014B" w:rsidRDefault="004459AA" w:rsidP="004459AA">
      <w:pPr>
        <w:pStyle w:val="N2"/>
      </w:pPr>
      <w:r w:rsidRPr="0082014B">
        <w:t>Where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European</w:t>
      </w:r>
      <w:r w:rsidR="003D7F5E" w:rsidRPr="0082014B">
        <w:t xml:space="preserve"> </w:t>
      </w:r>
      <w:r w:rsidRPr="0082014B">
        <w:t>protected</w:t>
      </w:r>
      <w:r w:rsidR="003D7F5E" w:rsidRPr="0082014B">
        <w:t xml:space="preserve"> </w:t>
      </w:r>
      <w:r w:rsidRPr="0082014B">
        <w:t>species</w:t>
      </w:r>
      <w:r w:rsidR="003D7F5E" w:rsidRPr="0082014B">
        <w:t xml:space="preserve"> </w:t>
      </w:r>
      <w:r w:rsidRPr="0082014B">
        <w:t>is</w:t>
      </w:r>
      <w:r w:rsidR="003D7F5E" w:rsidRPr="0082014B">
        <w:t xml:space="preserve"> </w:t>
      </w:r>
      <w:r w:rsidRPr="0082014B">
        <w:t>shown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present,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phase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commence</w:t>
      </w:r>
      <w:r w:rsidR="003D7F5E" w:rsidRPr="0082014B">
        <w:t xml:space="preserve"> </w:t>
      </w:r>
      <w:r w:rsidRPr="0082014B">
        <w:t>until,</w:t>
      </w:r>
      <w:r w:rsidR="003D7F5E" w:rsidRPr="0082014B">
        <w:t xml:space="preserve"> </w:t>
      </w:r>
      <w:r w:rsidRPr="0082014B">
        <w:t>after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Natural</w:t>
      </w:r>
      <w:r w:rsidR="003D7F5E" w:rsidRPr="0082014B">
        <w:t xml:space="preserve"> </w:t>
      </w:r>
      <w:r w:rsidRPr="0082014B">
        <w:t>England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authority,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scheme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protection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mitigation</w:t>
      </w:r>
      <w:r w:rsidR="003D7F5E" w:rsidRPr="0082014B">
        <w:t xml:space="preserve"> </w:t>
      </w:r>
      <w:r w:rsidRPr="0082014B">
        <w:t>measures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a</w:t>
      </w:r>
      <w:r w:rsidR="003D7F5E" w:rsidRPr="0082014B">
        <w:t xml:space="preserve"> </w:t>
      </w:r>
      <w:r w:rsidRPr="0082014B">
        <w:t>European</w:t>
      </w:r>
      <w:r w:rsidR="003D7F5E" w:rsidRPr="0082014B">
        <w:t xml:space="preserve"> </w:t>
      </w:r>
      <w:r w:rsidRPr="0082014B">
        <w:t>protected</w:t>
      </w:r>
      <w:r w:rsidR="003D7F5E" w:rsidRPr="0082014B">
        <w:t xml:space="preserve"> </w:t>
      </w:r>
      <w:r w:rsidRPr="0082014B">
        <w:t>species</w:t>
      </w:r>
      <w:r w:rsidR="003D7F5E" w:rsidRPr="0082014B">
        <w:t xml:space="preserve"> </w:t>
      </w:r>
      <w:r w:rsidRPr="0082014B">
        <w:t>licence</w:t>
      </w:r>
      <w:r w:rsidR="003D7F5E" w:rsidRPr="0082014B">
        <w:t xml:space="preserve"> </w:t>
      </w:r>
      <w:r w:rsidRPr="0082014B">
        <w:t>granted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Natural</w:t>
      </w:r>
      <w:r w:rsidR="003D7F5E" w:rsidRPr="0082014B">
        <w:t xml:space="preserve"> </w:t>
      </w:r>
      <w:r w:rsidRPr="0082014B">
        <w:t>England.</w:t>
      </w:r>
    </w:p>
    <w:p w14:paraId="6EB25B60" w14:textId="77777777" w:rsidR="004459AA" w:rsidRPr="0082014B" w:rsidRDefault="004459AA" w:rsidP="004459AA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onshore</w:t>
      </w:r>
      <w:r w:rsidR="003D7F5E" w:rsidRPr="0082014B">
        <w:t xml:space="preserve"> </w:t>
      </w:r>
      <w:r w:rsidRPr="0082014B">
        <w:t>works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carried</w:t>
      </w:r>
      <w:r w:rsidR="003D7F5E" w:rsidRPr="0082014B">
        <w:t xml:space="preserve"> </w:t>
      </w:r>
      <w:r w:rsidRPr="0082014B">
        <w:t>out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scheme.</w:t>
      </w:r>
    </w:p>
    <w:p w14:paraId="4B685B99" w14:textId="77777777" w:rsidR="004459AA" w:rsidRPr="0082014B" w:rsidRDefault="004459AA" w:rsidP="004F0230">
      <w:pPr>
        <w:pStyle w:val="N2"/>
      </w:pPr>
      <w:r w:rsidRPr="0082014B">
        <w:t>In</w:t>
      </w:r>
      <w:r w:rsidR="003D7F5E" w:rsidRPr="0082014B">
        <w:t xml:space="preserve"> </w:t>
      </w:r>
      <w:r w:rsidRPr="0082014B">
        <w:t>this</w:t>
      </w:r>
      <w:r w:rsidR="003D7F5E" w:rsidRPr="0082014B">
        <w:t xml:space="preserve"> </w:t>
      </w:r>
      <w:r w:rsidRPr="0082014B">
        <w:t>requirement</w:t>
      </w:r>
      <w:r w:rsidR="003D7F5E" w:rsidRPr="0082014B">
        <w:t xml:space="preserve"> </w:t>
      </w:r>
      <w:r w:rsidRPr="0082014B">
        <w:t>“European</w:t>
      </w:r>
      <w:r w:rsidR="003D7F5E" w:rsidRPr="0082014B">
        <w:t xml:space="preserve"> </w:t>
      </w:r>
      <w:r w:rsidRPr="0082014B">
        <w:t>protected</w:t>
      </w:r>
      <w:r w:rsidR="003D7F5E" w:rsidRPr="0082014B">
        <w:t xml:space="preserve"> </w:t>
      </w:r>
      <w:r w:rsidRPr="0082014B">
        <w:t>species”</w:t>
      </w:r>
      <w:r w:rsidR="003D7F5E" w:rsidRPr="0082014B">
        <w:t xml:space="preserve"> </w:t>
      </w:r>
      <w:r w:rsidRPr="0082014B">
        <w:t>has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same</w:t>
      </w:r>
      <w:r w:rsidR="003D7F5E" w:rsidRPr="0082014B">
        <w:t xml:space="preserve"> </w:t>
      </w:r>
      <w:r w:rsidRPr="0082014B">
        <w:t>meaning</w:t>
      </w:r>
      <w:r w:rsidR="003D7F5E" w:rsidRPr="0082014B">
        <w:t xml:space="preserve"> </w:t>
      </w:r>
      <w:r w:rsidRPr="0082014B">
        <w:t>as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regulations</w:t>
      </w:r>
      <w:r w:rsidR="003D7F5E" w:rsidRPr="0082014B">
        <w:t xml:space="preserve"> </w:t>
      </w:r>
      <w:r w:rsidRPr="0082014B">
        <w:t>42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46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2017</w:t>
      </w:r>
      <w:r w:rsidR="003D7F5E" w:rsidRPr="0082014B">
        <w:t xml:space="preserve"> </w:t>
      </w:r>
      <w:proofErr w:type="spellStart"/>
      <w:r w:rsidRPr="0082014B">
        <w:t>Regulations.Site</w:t>
      </w:r>
      <w:proofErr w:type="spellEnd"/>
      <w:r w:rsidRPr="0082014B">
        <w:t>-specific</w:t>
      </w:r>
      <w:r w:rsidR="003D7F5E" w:rsidRPr="0082014B">
        <w:t xml:space="preserve"> </w:t>
      </w:r>
      <w:r w:rsidRPr="0082014B">
        <w:t>plan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detailed</w:t>
      </w:r>
      <w:r w:rsidR="003D7F5E" w:rsidRPr="0082014B">
        <w:t xml:space="preserve"> </w:t>
      </w:r>
      <w:r w:rsidRPr="0082014B">
        <w:t>design</w:t>
      </w:r>
      <w:r w:rsidR="003D7F5E" w:rsidRPr="0082014B">
        <w:t xml:space="preserve"> </w:t>
      </w:r>
      <w:r w:rsidRPr="0082014B">
        <w:t>approval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compounds</w:t>
      </w:r>
      <w:r w:rsidR="003D7F5E" w:rsidRPr="0082014B">
        <w:t xml:space="preserve"> </w:t>
      </w:r>
      <w:r w:rsidRPr="0082014B">
        <w:t>at</w:t>
      </w:r>
      <w:r w:rsidR="003D7F5E" w:rsidRPr="0082014B">
        <w:t xml:space="preserve"> </w:t>
      </w:r>
      <w:r w:rsidRPr="0082014B">
        <w:t>Washington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proofErr w:type="spellStart"/>
      <w:r w:rsidRPr="0082014B">
        <w:t>Climping</w:t>
      </w:r>
      <w:proofErr w:type="spellEnd"/>
    </w:p>
    <w:p w14:paraId="7D8EE1CF" w14:textId="77777777" w:rsidR="004459AA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Works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provide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temporary</w:t>
      </w:r>
      <w:r w:rsidR="003D7F5E" w:rsidRPr="0082014B">
        <w:t xml:space="preserve"> </w:t>
      </w:r>
      <w:r w:rsidR="004459AA" w:rsidRPr="0082014B">
        <w:t>construction</w:t>
      </w:r>
      <w:r w:rsidR="003D7F5E" w:rsidRPr="0082014B">
        <w:t xml:space="preserve"> </w:t>
      </w:r>
      <w:r w:rsidR="004459AA" w:rsidRPr="0082014B">
        <w:t>compounds</w:t>
      </w:r>
      <w:r w:rsidR="003D7F5E" w:rsidRPr="0082014B">
        <w:t xml:space="preserve"> </w:t>
      </w:r>
      <w:r w:rsidR="004459AA" w:rsidRPr="0082014B">
        <w:t>comprising</w:t>
      </w:r>
      <w:r w:rsidR="003D7F5E" w:rsidRPr="0082014B">
        <w:t xml:space="preserve"> </w:t>
      </w:r>
      <w:r w:rsidR="004459AA" w:rsidRPr="0082014B">
        <w:t>Work</w:t>
      </w:r>
      <w:r w:rsidR="003D7F5E" w:rsidRPr="0082014B">
        <w:t xml:space="preserve"> </w:t>
      </w:r>
      <w:r w:rsidR="004459AA" w:rsidRPr="0082014B">
        <w:t>No.</w:t>
      </w:r>
      <w:r w:rsidR="003D7F5E" w:rsidRPr="0082014B">
        <w:t xml:space="preserve"> </w:t>
      </w:r>
      <w:r w:rsidR="004459AA" w:rsidRPr="0082014B">
        <w:t>10</w:t>
      </w:r>
      <w:r w:rsidR="003D7F5E" w:rsidRPr="0082014B">
        <w:t xml:space="preserve"> </w:t>
      </w:r>
      <w:r w:rsidR="004459AA" w:rsidRPr="0082014B">
        <w:t>must</w:t>
      </w:r>
      <w:r w:rsidR="003D7F5E" w:rsidRPr="0082014B">
        <w:t xml:space="preserve"> </w:t>
      </w:r>
      <w:r w:rsidR="004459AA" w:rsidRPr="0082014B">
        <w:t>not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details</w:t>
      </w:r>
      <w:r w:rsidR="003D7F5E" w:rsidRPr="0082014B">
        <w:t xml:space="preserve"> </w:t>
      </w:r>
      <w:r w:rsidR="004459AA" w:rsidRPr="0082014B">
        <w:t>of-</w:t>
      </w:r>
    </w:p>
    <w:p w14:paraId="6D79AB3F" w14:textId="77777777" w:rsidR="004459AA" w:rsidRPr="0082014B" w:rsidRDefault="004459AA" w:rsidP="004459AA">
      <w:pPr>
        <w:pStyle w:val="N3"/>
      </w:pPr>
      <w:r w:rsidRPr="0082014B">
        <w:t>siting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layout;</w:t>
      </w:r>
    </w:p>
    <w:p w14:paraId="6FAB8333" w14:textId="77777777" w:rsidR="004459AA" w:rsidRPr="0082014B" w:rsidRDefault="004459AA" w:rsidP="004459AA">
      <w:pPr>
        <w:pStyle w:val="N3"/>
      </w:pPr>
      <w:r w:rsidRPr="0082014B">
        <w:t>scale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quantum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uses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undertaken;</w:t>
      </w:r>
    </w:p>
    <w:p w14:paraId="21D52A59" w14:textId="77777777" w:rsidR="004459AA" w:rsidRPr="0082014B" w:rsidRDefault="004459AA" w:rsidP="004459AA">
      <w:pPr>
        <w:pStyle w:val="N3"/>
      </w:pPr>
      <w:r w:rsidRPr="0082014B">
        <w:t>existing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proposed</w:t>
      </w:r>
      <w:r w:rsidR="003D7F5E" w:rsidRPr="0082014B">
        <w:t xml:space="preserve"> </w:t>
      </w:r>
      <w:r w:rsidRPr="0082014B">
        <w:t>ground</w:t>
      </w:r>
      <w:r w:rsidR="003D7F5E" w:rsidRPr="0082014B">
        <w:t xml:space="preserve"> </w:t>
      </w:r>
      <w:r w:rsidRPr="0082014B">
        <w:t>levels</w:t>
      </w:r>
      <w:r w:rsidR="003D7F5E" w:rsidRPr="0082014B">
        <w:t xml:space="preserve"> </w:t>
      </w:r>
      <w:r w:rsidRPr="0082014B">
        <w:t>throughout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use</w:t>
      </w:r>
      <w:r w:rsidR="003D7F5E" w:rsidRPr="0082014B">
        <w:t xml:space="preserve"> </w:t>
      </w:r>
      <w:r w:rsidRPr="0082014B">
        <w:t>of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compound;</w:t>
      </w:r>
    </w:p>
    <w:p w14:paraId="09C664B0" w14:textId="77777777" w:rsidR="004459AA" w:rsidRPr="0082014B" w:rsidRDefault="004459AA" w:rsidP="004459AA">
      <w:pPr>
        <w:pStyle w:val="N3"/>
      </w:pPr>
      <w:r w:rsidRPr="0082014B">
        <w:t>access;</w:t>
      </w:r>
      <w:r w:rsidR="003D7F5E" w:rsidRPr="0082014B">
        <w:t xml:space="preserve"> </w:t>
      </w:r>
      <w:r w:rsidRPr="0082014B">
        <w:t>and</w:t>
      </w:r>
    </w:p>
    <w:p w14:paraId="1B116AF0" w14:textId="77777777" w:rsidR="003D7F5E" w:rsidRPr="0082014B" w:rsidRDefault="004459AA" w:rsidP="004459AA">
      <w:pPr>
        <w:pStyle w:val="N3"/>
      </w:pPr>
      <w:r w:rsidRPr="0082014B">
        <w:t>infrastructure</w:t>
      </w:r>
      <w:r w:rsidR="003D7F5E" w:rsidRPr="0082014B">
        <w:t xml:space="preserve"> </w:t>
      </w:r>
      <w:r w:rsidRPr="0082014B">
        <w:t>including</w:t>
      </w:r>
      <w:r w:rsidR="003D7F5E" w:rsidRPr="0082014B">
        <w:t xml:space="preserve"> </w:t>
      </w:r>
      <w:r w:rsidRPr="0082014B">
        <w:t>boundary</w:t>
      </w:r>
      <w:r w:rsidR="003D7F5E" w:rsidRPr="0082014B">
        <w:t xml:space="preserve"> </w:t>
      </w:r>
      <w:r w:rsidRPr="0082014B">
        <w:t>treatment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compounds;</w:t>
      </w:r>
    </w:p>
    <w:p w14:paraId="0640391B" w14:textId="77777777" w:rsidR="004459AA" w:rsidRPr="0082014B" w:rsidRDefault="004459AA" w:rsidP="004459AA">
      <w:pPr>
        <w:pStyle w:val="N3"/>
      </w:pPr>
      <w:r w:rsidRPr="0082014B">
        <w:t>have</w:t>
      </w:r>
      <w:r w:rsidR="003D7F5E" w:rsidRPr="0082014B">
        <w:t xml:space="preserve"> </w:t>
      </w:r>
      <w:r w:rsidRPr="0082014B">
        <w:t>been</w:t>
      </w:r>
      <w:r w:rsidR="003D7F5E" w:rsidRPr="0082014B">
        <w:t xml:space="preserve"> </w:t>
      </w:r>
      <w:r w:rsidRPr="0082014B">
        <w:t>submitted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by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planning</w:t>
      </w:r>
      <w:r w:rsidR="003D7F5E" w:rsidRPr="0082014B">
        <w:t xml:space="preserve"> </w:t>
      </w:r>
      <w:r w:rsidRPr="0082014B">
        <w:t>authority</w:t>
      </w:r>
      <w:r w:rsidR="003D7F5E" w:rsidRPr="0082014B">
        <w:t xml:space="preserve"> </w:t>
      </w:r>
      <w:r w:rsidRPr="0082014B">
        <w:t>following</w:t>
      </w:r>
      <w:r w:rsidR="003D7F5E" w:rsidRPr="0082014B">
        <w:t xml:space="preserve"> </w:t>
      </w:r>
      <w:r w:rsidRPr="0082014B">
        <w:t>consultation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West</w:t>
      </w:r>
      <w:r w:rsidR="003D7F5E" w:rsidRPr="0082014B">
        <w:t xml:space="preserve"> </w:t>
      </w:r>
      <w:r w:rsidRPr="0082014B">
        <w:t>Sussex</w:t>
      </w:r>
      <w:r w:rsidR="003D7F5E" w:rsidRPr="0082014B">
        <w:t xml:space="preserve"> </w:t>
      </w:r>
      <w:r w:rsidRPr="0082014B">
        <w:t>County</w:t>
      </w:r>
      <w:r w:rsidR="003D7F5E" w:rsidRPr="0082014B">
        <w:t xml:space="preserve"> </w:t>
      </w:r>
      <w:r w:rsidRPr="0082014B">
        <w:t>Council.</w:t>
      </w:r>
    </w:p>
    <w:p w14:paraId="68DB71F6" w14:textId="77777777" w:rsidR="004459AA" w:rsidRPr="0082014B" w:rsidRDefault="004459AA" w:rsidP="004459AA">
      <w:pPr>
        <w:pStyle w:val="N3"/>
      </w:pPr>
      <w:r w:rsidRPr="0082014B">
        <w:lastRenderedPageBreak/>
        <w:t>(2)</w:t>
      </w:r>
      <w:r w:rsidR="003D7F5E" w:rsidRPr="0082014B">
        <w:t xml:space="preserve"> </w:t>
      </w:r>
      <w:r w:rsidRPr="0082014B">
        <w:t>Where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are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sub-paragraph</w:t>
      </w:r>
      <w:r w:rsidR="003D7F5E" w:rsidRPr="0082014B">
        <w:t xml:space="preserve"> </w:t>
      </w:r>
      <w:r w:rsidRPr="0082014B">
        <w:t>(1)</w:t>
      </w:r>
      <w:r w:rsidR="003D7F5E" w:rsidRPr="0082014B">
        <w:t xml:space="preserve"> </w:t>
      </w:r>
      <w:r w:rsidRPr="0082014B">
        <w:t>then</w:t>
      </w:r>
      <w:r w:rsidR="003D7F5E" w:rsidRPr="0082014B">
        <w:t xml:space="preserve"> </w:t>
      </w:r>
      <w:r w:rsidRPr="0082014B">
        <w:t>details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access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egress</w:t>
      </w:r>
      <w:r w:rsidR="003D7F5E" w:rsidRPr="0082014B">
        <w:t xml:space="preserve"> </w:t>
      </w:r>
      <w:r w:rsidRPr="0082014B">
        <w:t>points</w:t>
      </w:r>
      <w:r w:rsidR="003D7F5E" w:rsidRPr="0082014B">
        <w:t xml:space="preserve"> </w:t>
      </w:r>
      <w:r w:rsidRPr="0082014B">
        <w:t>and</w:t>
      </w:r>
      <w:r w:rsidR="003D7F5E" w:rsidRPr="0082014B">
        <w:t xml:space="preserve"> </w:t>
      </w:r>
      <w:r w:rsidRPr="0082014B">
        <w:t>visibility</w:t>
      </w:r>
      <w:r w:rsidR="003D7F5E" w:rsidRPr="0082014B">
        <w:t xml:space="preserve"> </w:t>
      </w:r>
      <w:r w:rsidRPr="0082014B">
        <w:t>splays</w:t>
      </w:r>
      <w:r w:rsidR="003D7F5E" w:rsidRPr="0082014B">
        <w:t xml:space="preserve"> </w:t>
      </w:r>
      <w:r w:rsidRPr="0082014B">
        <w:t>for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compounds</w:t>
      </w:r>
      <w:r w:rsidR="003D7F5E" w:rsidRPr="0082014B">
        <w:t xml:space="preserve"> </w:t>
      </w:r>
      <w:r w:rsidRPr="0082014B">
        <w:t>will</w:t>
      </w:r>
      <w:r w:rsidR="003D7F5E" w:rsidRPr="0082014B">
        <w:t xml:space="preserve"> </w:t>
      </w:r>
      <w:r w:rsidRPr="0082014B">
        <w:t>not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required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pursuant</w:t>
      </w:r>
      <w:r w:rsidR="003D7F5E" w:rsidRPr="0082014B">
        <w:t xml:space="preserve"> </w:t>
      </w:r>
      <w:r w:rsidRPr="0082014B">
        <w:t>to</w:t>
      </w:r>
      <w:r w:rsidR="003D7F5E" w:rsidRPr="0082014B">
        <w:t xml:space="preserve"> </w:t>
      </w:r>
      <w:r w:rsidRPr="0082014B">
        <w:t>requirements</w:t>
      </w:r>
      <w:r w:rsidR="003D7F5E" w:rsidRPr="0082014B">
        <w:t xml:space="preserve"> </w:t>
      </w:r>
      <w:r w:rsidRPr="0082014B">
        <w:t>15</w:t>
      </w:r>
      <w:r w:rsidR="003D7F5E" w:rsidRPr="0082014B">
        <w:t xml:space="preserve"> </w:t>
      </w:r>
      <w:r w:rsidRPr="0082014B">
        <w:t>or</w:t>
      </w:r>
      <w:r w:rsidR="003D7F5E" w:rsidRPr="0082014B">
        <w:t xml:space="preserve"> </w:t>
      </w:r>
      <w:r w:rsidRPr="0082014B">
        <w:t>24.</w:t>
      </w:r>
    </w:p>
    <w:p w14:paraId="45AFCA33" w14:textId="77777777" w:rsidR="003D7F5E" w:rsidRPr="0082014B" w:rsidRDefault="004459AA" w:rsidP="004459AA">
      <w:pPr>
        <w:pStyle w:val="N3"/>
      </w:pPr>
      <w:r w:rsidRPr="0082014B">
        <w:t>(3)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temporary</w:t>
      </w:r>
      <w:r w:rsidR="003D7F5E" w:rsidRPr="0082014B">
        <w:t xml:space="preserve"> </w:t>
      </w:r>
      <w:r w:rsidRPr="0082014B">
        <w:t>construction</w:t>
      </w:r>
      <w:r w:rsidR="003D7F5E" w:rsidRPr="0082014B">
        <w:t xml:space="preserve"> </w:t>
      </w:r>
      <w:r w:rsidRPr="0082014B">
        <w:t>compounds</w:t>
      </w:r>
      <w:r w:rsidR="003D7F5E" w:rsidRPr="0082014B">
        <w:t xml:space="preserve"> </w:t>
      </w:r>
      <w:r w:rsidRPr="0082014B">
        <w:t>must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provided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details.</w:t>
      </w:r>
    </w:p>
    <w:p w14:paraId="03ECEC95" w14:textId="77777777" w:rsidR="004459AA" w:rsidRPr="0082014B" w:rsidRDefault="004459AA" w:rsidP="004459AA">
      <w:pPr>
        <w:pStyle w:val="H1"/>
      </w:pPr>
      <w:r w:rsidRPr="0082014B">
        <w:t>Crossing</w:t>
      </w:r>
      <w:r w:rsidR="003D7F5E" w:rsidRPr="0082014B">
        <w:t xml:space="preserve"> </w:t>
      </w:r>
      <w:r w:rsidRPr="0082014B">
        <w:t>Schedule</w:t>
      </w:r>
    </w:p>
    <w:p w14:paraId="333CD2BE" w14:textId="77777777" w:rsidR="003D7F5E" w:rsidRPr="0082014B" w:rsidRDefault="00A80F6A" w:rsidP="00A80F6A">
      <w:pPr>
        <w:pStyle w:val="N1"/>
      </w:pPr>
      <w:r w:rsidRPr="0082014B">
        <w:t>—</w:t>
      </w:r>
      <w:r w:rsidRPr="0082014B">
        <w:fldChar w:fldCharType="begin"/>
      </w:r>
      <w:r w:rsidRPr="0082014B">
        <w:instrText xml:space="preserve"> LISTNUM "SEQ1" \l 2 </w:instrText>
      </w:r>
      <w:r w:rsidRPr="0082014B">
        <w:fldChar w:fldCharType="end"/>
      </w:r>
      <w:r w:rsidRPr="0082014B">
        <w:t> </w:t>
      </w:r>
      <w:r w:rsidR="004459AA" w:rsidRPr="0082014B">
        <w:t>No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authorised</w:t>
      </w:r>
      <w:r w:rsidR="003D7F5E" w:rsidRPr="0082014B">
        <w:t xml:space="preserve"> </w:t>
      </w:r>
      <w:r w:rsidR="004459AA" w:rsidRPr="0082014B">
        <w:t>development</w:t>
      </w:r>
      <w:r w:rsidR="003D7F5E" w:rsidRPr="0082014B">
        <w:t xml:space="preserve"> </w:t>
      </w:r>
      <w:r w:rsidR="004459AA" w:rsidRPr="0082014B">
        <w:t>shall</w:t>
      </w:r>
      <w:r w:rsidR="003D7F5E" w:rsidRPr="0082014B">
        <w:t xml:space="preserve"> </w:t>
      </w:r>
      <w:r w:rsidR="004459AA" w:rsidRPr="0082014B">
        <w:t>commence</w:t>
      </w:r>
      <w:r w:rsidR="003D7F5E" w:rsidRPr="0082014B">
        <w:t xml:space="preserve"> </w:t>
      </w:r>
      <w:r w:rsidR="004459AA" w:rsidRPr="0082014B">
        <w:t>until</w:t>
      </w:r>
      <w:r w:rsidR="003D7F5E" w:rsidRPr="0082014B">
        <w:t xml:space="preserve"> </w:t>
      </w:r>
      <w:r w:rsidR="004459AA" w:rsidRPr="0082014B">
        <w:t>a</w:t>
      </w:r>
      <w:r w:rsidR="003D7F5E" w:rsidRPr="0082014B">
        <w:t xml:space="preserve"> </w:t>
      </w:r>
      <w:r w:rsidR="004459AA" w:rsidRPr="0082014B">
        <w:t>trenchless</w:t>
      </w:r>
      <w:r w:rsidR="003D7F5E" w:rsidRPr="0082014B">
        <w:t xml:space="preserve"> </w:t>
      </w:r>
      <w:r w:rsidR="004459AA" w:rsidRPr="0082014B">
        <w:t>crossing</w:t>
      </w:r>
      <w:r w:rsidR="003D7F5E" w:rsidRPr="0082014B">
        <w:t xml:space="preserve"> </w:t>
      </w:r>
      <w:r w:rsidR="004459AA" w:rsidRPr="0082014B">
        <w:t>plan</w:t>
      </w:r>
      <w:r w:rsidR="003D7F5E" w:rsidRPr="0082014B">
        <w:t xml:space="preserve"> </w:t>
      </w:r>
      <w:r w:rsidR="004459AA" w:rsidRPr="0082014B">
        <w:t>showing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final</w:t>
      </w:r>
      <w:r w:rsidR="003D7F5E" w:rsidRPr="0082014B">
        <w:t xml:space="preserve"> </w:t>
      </w:r>
      <w:r w:rsidR="004459AA" w:rsidRPr="0082014B">
        <w:t>locations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extent</w:t>
      </w:r>
      <w:r w:rsidR="003D7F5E" w:rsidRPr="0082014B">
        <w:t xml:space="preserve"> </w:t>
      </w:r>
      <w:r w:rsidR="004459AA" w:rsidRPr="0082014B">
        <w:t>of</w:t>
      </w:r>
      <w:r w:rsidR="003D7F5E" w:rsidRPr="0082014B">
        <w:t xml:space="preserve"> </w:t>
      </w:r>
      <w:r w:rsidR="004459AA" w:rsidRPr="0082014B">
        <w:t>each</w:t>
      </w:r>
      <w:r w:rsidR="003D7F5E" w:rsidRPr="0082014B">
        <w:t xml:space="preserve"> </w:t>
      </w:r>
      <w:r w:rsidR="004459AA" w:rsidRPr="0082014B">
        <w:t>trenchless</w:t>
      </w:r>
      <w:r w:rsidR="003D7F5E" w:rsidRPr="0082014B">
        <w:t xml:space="preserve"> </w:t>
      </w:r>
      <w:r w:rsidR="004459AA" w:rsidRPr="0082014B">
        <w:t>crossing</w:t>
      </w:r>
      <w:r w:rsidR="003D7F5E" w:rsidRPr="0082014B">
        <w:t xml:space="preserve"> </w:t>
      </w:r>
      <w:r w:rsidR="004459AA" w:rsidRPr="0082014B">
        <w:t>in</w:t>
      </w:r>
      <w:r w:rsidR="003D7F5E" w:rsidRPr="0082014B">
        <w:t xml:space="preserve"> </w:t>
      </w:r>
      <w:r w:rsidR="004459AA" w:rsidRPr="0082014B">
        <w:t>that</w:t>
      </w:r>
      <w:r w:rsidR="003D7F5E" w:rsidRPr="0082014B">
        <w:t xml:space="preserve"> </w:t>
      </w:r>
      <w:r w:rsidR="004459AA" w:rsidRPr="0082014B">
        <w:t>stage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its</w:t>
      </w:r>
      <w:r w:rsidR="003D7F5E" w:rsidRPr="0082014B">
        <w:t xml:space="preserve"> </w:t>
      </w:r>
      <w:r w:rsidR="004459AA" w:rsidRPr="0082014B">
        <w:t>compound</w:t>
      </w:r>
      <w:r w:rsidR="003D7F5E" w:rsidRPr="0082014B">
        <w:t xml:space="preserve"> </w:t>
      </w:r>
      <w:r w:rsidR="004459AA" w:rsidRPr="0082014B">
        <w:t>has</w:t>
      </w:r>
      <w:r w:rsidR="003D7F5E" w:rsidRPr="0082014B">
        <w:t xml:space="preserve"> </w:t>
      </w:r>
      <w:r w:rsidR="004459AA" w:rsidRPr="0082014B">
        <w:t>been</w:t>
      </w:r>
      <w:r w:rsidR="003D7F5E" w:rsidRPr="0082014B">
        <w:t xml:space="preserve"> </w:t>
      </w:r>
      <w:r w:rsidR="004459AA" w:rsidRPr="0082014B">
        <w:t>submitted</w:t>
      </w:r>
      <w:r w:rsidR="003D7F5E" w:rsidRPr="0082014B">
        <w:t xml:space="preserve"> </w:t>
      </w:r>
      <w:r w:rsidR="004459AA" w:rsidRPr="0082014B">
        <w:t>to</w:t>
      </w:r>
      <w:r w:rsidR="003D7F5E" w:rsidRPr="0082014B">
        <w:t xml:space="preserve"> </w:t>
      </w:r>
      <w:r w:rsidR="004459AA" w:rsidRPr="0082014B">
        <w:t>and</w:t>
      </w:r>
      <w:r w:rsidR="003D7F5E" w:rsidRPr="0082014B">
        <w:t xml:space="preserve"> </w:t>
      </w:r>
      <w:r w:rsidR="004459AA" w:rsidRPr="0082014B">
        <w:t>approved</w:t>
      </w:r>
      <w:r w:rsidR="003D7F5E" w:rsidRPr="0082014B">
        <w:t xml:space="preserve"> </w:t>
      </w:r>
      <w:r w:rsidR="004459AA" w:rsidRPr="0082014B">
        <w:t>by</w:t>
      </w:r>
      <w:r w:rsidR="003D7F5E" w:rsidRPr="0082014B">
        <w:t xml:space="preserve"> </w:t>
      </w:r>
      <w:r w:rsidR="004459AA" w:rsidRPr="0082014B">
        <w:t>the</w:t>
      </w:r>
      <w:r w:rsidR="003D7F5E" w:rsidRPr="0082014B">
        <w:t xml:space="preserve"> </w:t>
      </w:r>
      <w:r w:rsidR="004459AA" w:rsidRPr="0082014B">
        <w:t>relevant</w:t>
      </w:r>
      <w:r w:rsidR="003D7F5E" w:rsidRPr="0082014B">
        <w:t xml:space="preserve"> </w:t>
      </w:r>
      <w:r w:rsidR="004459AA" w:rsidRPr="0082014B">
        <w:t>planning</w:t>
      </w:r>
      <w:r w:rsidR="003D7F5E" w:rsidRPr="0082014B">
        <w:t xml:space="preserve"> </w:t>
      </w:r>
      <w:r w:rsidR="004459AA" w:rsidRPr="0082014B">
        <w:t>authority.</w:t>
      </w:r>
    </w:p>
    <w:p w14:paraId="2CF05CAB" w14:textId="293D5C77" w:rsidR="004459AA" w:rsidRPr="00565D69" w:rsidRDefault="004459AA" w:rsidP="00A750FE">
      <w:pPr>
        <w:pStyle w:val="N2"/>
      </w:pPr>
      <w:r w:rsidRPr="0082014B">
        <w:t>The</w:t>
      </w:r>
      <w:r w:rsidR="003D7F5E" w:rsidRPr="0082014B">
        <w:t xml:space="preserve"> </w:t>
      </w:r>
      <w:r w:rsidRPr="0082014B">
        <w:t>trenchless</w:t>
      </w:r>
      <w:r w:rsidR="003D7F5E" w:rsidRPr="0082014B">
        <w:t xml:space="preserve"> </w:t>
      </w:r>
      <w:r w:rsidRPr="0082014B">
        <w:t>crossings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relevant</w:t>
      </w:r>
      <w:r w:rsidR="003D7F5E" w:rsidRPr="0082014B">
        <w:t xml:space="preserve"> </w:t>
      </w:r>
      <w:r w:rsidRPr="0082014B">
        <w:t>stages</w:t>
      </w:r>
      <w:r w:rsidR="003D7F5E" w:rsidRPr="0082014B">
        <w:t xml:space="preserve"> </w:t>
      </w:r>
      <w:r w:rsidRPr="0082014B">
        <w:t>shall</w:t>
      </w:r>
      <w:r w:rsidR="003D7F5E" w:rsidRPr="0082014B">
        <w:t xml:space="preserve"> </w:t>
      </w:r>
      <w:r w:rsidRPr="0082014B">
        <w:t>be</w:t>
      </w:r>
      <w:r w:rsidR="003D7F5E" w:rsidRPr="0082014B">
        <w:t xml:space="preserve"> </w:t>
      </w:r>
      <w:r w:rsidRPr="0082014B">
        <w:t>undertaken</w:t>
      </w:r>
      <w:r w:rsidR="003D7F5E" w:rsidRPr="0082014B">
        <w:t xml:space="preserve"> </w:t>
      </w:r>
      <w:r w:rsidRPr="0082014B">
        <w:t>in</w:t>
      </w:r>
      <w:r w:rsidR="003D7F5E" w:rsidRPr="0082014B">
        <w:t xml:space="preserve"> </w:t>
      </w:r>
      <w:r w:rsidRPr="0082014B">
        <w:t>accordance</w:t>
      </w:r>
      <w:r w:rsidR="003D7F5E" w:rsidRPr="0082014B">
        <w:t xml:space="preserve"> </w:t>
      </w:r>
      <w:r w:rsidRPr="0082014B">
        <w:t>with</w:t>
      </w:r>
      <w:r w:rsidR="003D7F5E" w:rsidRPr="0082014B">
        <w:t xml:space="preserve"> </w:t>
      </w:r>
      <w:r w:rsidRPr="0082014B">
        <w:t>the</w:t>
      </w:r>
      <w:r w:rsidR="003D7F5E" w:rsidRPr="0082014B">
        <w:t xml:space="preserve"> </w:t>
      </w:r>
      <w:r w:rsidRPr="0082014B">
        <w:t>approved</w:t>
      </w:r>
      <w:r w:rsidR="003D7F5E" w:rsidRPr="0082014B">
        <w:t xml:space="preserve"> </w:t>
      </w:r>
      <w:r w:rsidRPr="0082014B">
        <w:t>details.</w:t>
      </w:r>
      <w:bookmarkStart w:id="203" w:name="TOC14_04_2021_22_46_26_909"/>
      <w:bookmarkStart w:id="204" w:name="TOC28_04_2021_15_16_32_940"/>
      <w:bookmarkStart w:id="205" w:name="TOC02_07_2021_17_26_17_977"/>
      <w:bookmarkStart w:id="206" w:name="TOC02_07_2021_17_32_36_976"/>
      <w:bookmarkStart w:id="207" w:name="TOC08_07_2021_13_04_47_990"/>
      <w:bookmarkStart w:id="208" w:name="TOC12_07_2021_20_54_06_1090"/>
      <w:bookmarkStart w:id="209" w:name="TOC12_07_2021_22_59_51_1085"/>
      <w:bookmarkStart w:id="210" w:name="TOC28_03_2023_10_44_03_1200"/>
      <w:bookmarkStart w:id="211" w:name="TOC28_03_2023_10_46_58_1200"/>
      <w:bookmarkStart w:id="212" w:name="TOC28_03_2023_18_02_35_1234"/>
      <w:bookmarkStart w:id="213" w:name="TOC10_05_2023_11_28_06_1247"/>
      <w:bookmarkStart w:id="214" w:name="TOC13_07_2023_10_36_15_1278"/>
      <w:bookmarkStart w:id="215" w:name="TOC13_07_2023_17_14_25_1263"/>
      <w:bookmarkStart w:id="216" w:name="TOC14_07_2023_13_01_36_1263"/>
      <w:bookmarkStart w:id="217" w:name="TOC27_07_2023_15_30_54_1260"/>
      <w:bookmarkStart w:id="218" w:name="TOC31_07_2023_17_34_59_1930"/>
      <w:bookmarkStart w:id="219" w:name="TOC01_08_2023_17_14_07_3184"/>
      <w:bookmarkStart w:id="220" w:name="TOC04_08_2023_17_18_27_3189"/>
      <w:bookmarkStart w:id="221" w:name="TOC07_08_2023_14_37_55_3411"/>
      <w:bookmarkStart w:id="222" w:name="TOC09_08_2023_09_45_55_3421"/>
      <w:bookmarkStart w:id="223" w:name="TOC12_03_2024_18_50_01_3429"/>
      <w:bookmarkStart w:id="224" w:name="TOC18_03_2024_16_33_11_3444"/>
      <w:bookmarkStart w:id="225" w:name="TOC19_03_2024_18_51_07_3445"/>
      <w:bookmarkStart w:id="226" w:name="TOC25_04_2024_11_51_53_3449"/>
      <w:bookmarkStart w:id="227" w:name="TOC25_04_2024_17_11_55_3450"/>
      <w:bookmarkStart w:id="228" w:name="TOC25_04_2024_17_16_30_3450"/>
      <w:bookmarkStart w:id="229" w:name="TOC03_06_2024_17_57_08_3480"/>
      <w:bookmarkStart w:id="230" w:name="TOC09_07_2024_17_58_06_3507"/>
      <w:bookmarkStart w:id="231" w:name="TOC31_07_2024_17_50_47_3511"/>
      <w:bookmarkStart w:id="232" w:name="TOC22_10_2024_16_45_16_3579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</w:p>
    <w:p w14:paraId="1C1FCBE3" w14:textId="77777777" w:rsidR="004459AA" w:rsidRPr="00565D69" w:rsidRDefault="004459AA" w:rsidP="006E3A88">
      <w:pPr>
        <w:pStyle w:val="linespace"/>
      </w:pPr>
    </w:p>
    <w:sectPr w:rsidR="004459AA" w:rsidRPr="00565D69" w:rsidSect="00E61B82">
      <w:footerReference w:type="even" r:id="rId11"/>
      <w:footerReference w:type="default" r:id="rId12"/>
      <w:footnotePr>
        <w:numFmt w:val="lowerLetter"/>
        <w:numRestart w:val="eachPage"/>
      </w:footnotePr>
      <w:pgSz w:w="11907" w:h="16840" w:code="9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FD6A6" w14:textId="77777777" w:rsidR="002F0D7E" w:rsidRDefault="002F0D7E">
      <w:r>
        <w:separator/>
      </w:r>
    </w:p>
  </w:endnote>
  <w:endnote w:type="continuationSeparator" w:id="0">
    <w:p w14:paraId="446ABC27" w14:textId="77777777" w:rsidR="002F0D7E" w:rsidRDefault="002F0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4BC6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055E68F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9093D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36446E5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3AC4" w14:textId="77777777" w:rsidR="002F0D7E" w:rsidRDefault="002F0D7E" w:rsidP="00FF5421">
      <w:r>
        <w:continuationSeparator/>
      </w:r>
    </w:p>
  </w:footnote>
  <w:footnote w:type="continuationSeparator" w:id="0">
    <w:p w14:paraId="6C715B73" w14:textId="77777777" w:rsidR="002F0D7E" w:rsidRDefault="002F0D7E">
      <w:r>
        <w:continuationSeparator/>
      </w:r>
    </w:p>
  </w:footnote>
  <w:footnote w:type="continuationNotice" w:id="1">
    <w:p w14:paraId="2BE8B350" w14:textId="77777777" w:rsidR="002F0D7E" w:rsidRDefault="002F0D7E"/>
  </w:footnote>
  <w:footnote w:id="2">
    <w:p w14:paraId="5820327C" w14:textId="77777777" w:rsidR="004459AA" w:rsidRDefault="004459AA" w:rsidP="004459AA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 xml:space="preserve">Section 105(2) was substituted by section 69(3) of the Energy Act 2008 (c. 32).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E42E1"/>
    <w:multiLevelType w:val="multilevel"/>
    <w:tmpl w:val="51EA154E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324967398">
    <w:abstractNumId w:val="0"/>
  </w:num>
  <w:num w:numId="2" w16cid:durableId="4354466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31808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72150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15740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875393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11132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5457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873443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7195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390130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101374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648859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142410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773761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66555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515647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725899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43611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6332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428514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48817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754944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1323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60472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0414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336921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numFmt w:val="lowerLetter"/>
    <w:numRestart w:val="eachPage"/>
    <w:footnote w:id="-1"/>
    <w:footnote w:id="0"/>
    <w:footnote w:id="1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documentMinorType" w:val="Order"/>
    <w:docVar w:name="documentType" w:val="Eng"/>
    <w:docVar w:name="Lang" w:val="Eng"/>
    <w:docVar w:name="list1Type1" w:val="Emdash"/>
    <w:docVar w:name="numberStylePart" w:val="Arabic"/>
    <w:docVar w:name="numberStyleSchedule" w:val="Arabic"/>
    <w:docVar w:name="numberStyleSection" w:val="Arabic"/>
    <w:docVar w:name="numberStyleSubpart" w:val="Arabic"/>
    <w:docVar w:name="numberStyleSubsection" w:val="Arabic"/>
    <w:docVar w:name="sublist1Type" w:val="Bullet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4459AA"/>
    <w:rsid w:val="000017D2"/>
    <w:rsid w:val="00003BFC"/>
    <w:rsid w:val="000053BF"/>
    <w:rsid w:val="00005DCF"/>
    <w:rsid w:val="000079E2"/>
    <w:rsid w:val="0001312F"/>
    <w:rsid w:val="000152C3"/>
    <w:rsid w:val="000229B8"/>
    <w:rsid w:val="00024417"/>
    <w:rsid w:val="00024CEE"/>
    <w:rsid w:val="00025FAD"/>
    <w:rsid w:val="00027110"/>
    <w:rsid w:val="0002747F"/>
    <w:rsid w:val="0002793B"/>
    <w:rsid w:val="000309C6"/>
    <w:rsid w:val="00031649"/>
    <w:rsid w:val="0003170C"/>
    <w:rsid w:val="00033947"/>
    <w:rsid w:val="000344B1"/>
    <w:rsid w:val="00040919"/>
    <w:rsid w:val="000417EA"/>
    <w:rsid w:val="0004223B"/>
    <w:rsid w:val="00043377"/>
    <w:rsid w:val="00043C12"/>
    <w:rsid w:val="0004497A"/>
    <w:rsid w:val="000458A2"/>
    <w:rsid w:val="000576EB"/>
    <w:rsid w:val="0006536E"/>
    <w:rsid w:val="00071EB6"/>
    <w:rsid w:val="000857B6"/>
    <w:rsid w:val="00087CDE"/>
    <w:rsid w:val="0009033B"/>
    <w:rsid w:val="000A52D7"/>
    <w:rsid w:val="000B217F"/>
    <w:rsid w:val="000B4769"/>
    <w:rsid w:val="000B7A59"/>
    <w:rsid w:val="000C2228"/>
    <w:rsid w:val="000E132F"/>
    <w:rsid w:val="000E4959"/>
    <w:rsid w:val="000E71E2"/>
    <w:rsid w:val="000F290E"/>
    <w:rsid w:val="000F312A"/>
    <w:rsid w:val="000F3EE9"/>
    <w:rsid w:val="000F4191"/>
    <w:rsid w:val="000F538A"/>
    <w:rsid w:val="000F6AA5"/>
    <w:rsid w:val="001021BC"/>
    <w:rsid w:val="00105064"/>
    <w:rsid w:val="001058F7"/>
    <w:rsid w:val="00107A95"/>
    <w:rsid w:val="001138FC"/>
    <w:rsid w:val="001149FE"/>
    <w:rsid w:val="00114DA8"/>
    <w:rsid w:val="001158A3"/>
    <w:rsid w:val="00116019"/>
    <w:rsid w:val="00116167"/>
    <w:rsid w:val="001162DB"/>
    <w:rsid w:val="001179D0"/>
    <w:rsid w:val="00117CF9"/>
    <w:rsid w:val="00122CC9"/>
    <w:rsid w:val="001259F5"/>
    <w:rsid w:val="001304EB"/>
    <w:rsid w:val="00132A2F"/>
    <w:rsid w:val="00132A37"/>
    <w:rsid w:val="00143169"/>
    <w:rsid w:val="00145FD7"/>
    <w:rsid w:val="001542BD"/>
    <w:rsid w:val="001545AD"/>
    <w:rsid w:val="00166EFB"/>
    <w:rsid w:val="0016704D"/>
    <w:rsid w:val="00167904"/>
    <w:rsid w:val="001832FE"/>
    <w:rsid w:val="0019503E"/>
    <w:rsid w:val="001A220A"/>
    <w:rsid w:val="001B0B00"/>
    <w:rsid w:val="001B39DB"/>
    <w:rsid w:val="001B4AAF"/>
    <w:rsid w:val="001C06F9"/>
    <w:rsid w:val="001C1DFD"/>
    <w:rsid w:val="001C4800"/>
    <w:rsid w:val="001D13CF"/>
    <w:rsid w:val="001E0FF6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96D8E"/>
    <w:rsid w:val="002B06DA"/>
    <w:rsid w:val="002B09A9"/>
    <w:rsid w:val="002B2AB3"/>
    <w:rsid w:val="002D2359"/>
    <w:rsid w:val="002D64BB"/>
    <w:rsid w:val="002D71E1"/>
    <w:rsid w:val="002E35DE"/>
    <w:rsid w:val="002F0D7E"/>
    <w:rsid w:val="002F3E74"/>
    <w:rsid w:val="0030031B"/>
    <w:rsid w:val="00302740"/>
    <w:rsid w:val="00303716"/>
    <w:rsid w:val="00324150"/>
    <w:rsid w:val="003243CA"/>
    <w:rsid w:val="003265DE"/>
    <w:rsid w:val="00332EFC"/>
    <w:rsid w:val="0033471C"/>
    <w:rsid w:val="00336808"/>
    <w:rsid w:val="00337C6E"/>
    <w:rsid w:val="00345D1C"/>
    <w:rsid w:val="0035076C"/>
    <w:rsid w:val="00350812"/>
    <w:rsid w:val="00350F3F"/>
    <w:rsid w:val="00354E7E"/>
    <w:rsid w:val="00355BF1"/>
    <w:rsid w:val="00364A56"/>
    <w:rsid w:val="00366CFF"/>
    <w:rsid w:val="00370B12"/>
    <w:rsid w:val="00375A1D"/>
    <w:rsid w:val="00377EA3"/>
    <w:rsid w:val="00380763"/>
    <w:rsid w:val="003856CE"/>
    <w:rsid w:val="00395061"/>
    <w:rsid w:val="003A711F"/>
    <w:rsid w:val="003B5101"/>
    <w:rsid w:val="003B522B"/>
    <w:rsid w:val="003B7CB9"/>
    <w:rsid w:val="003C6DD8"/>
    <w:rsid w:val="003D09D8"/>
    <w:rsid w:val="003D7F5E"/>
    <w:rsid w:val="003E01F1"/>
    <w:rsid w:val="003E3552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17CE"/>
    <w:rsid w:val="00425388"/>
    <w:rsid w:val="004266DE"/>
    <w:rsid w:val="00427240"/>
    <w:rsid w:val="004334AB"/>
    <w:rsid w:val="00434316"/>
    <w:rsid w:val="004374BE"/>
    <w:rsid w:val="00444DFD"/>
    <w:rsid w:val="004459AA"/>
    <w:rsid w:val="0044665F"/>
    <w:rsid w:val="00450D00"/>
    <w:rsid w:val="00451906"/>
    <w:rsid w:val="00455D7C"/>
    <w:rsid w:val="00456585"/>
    <w:rsid w:val="0046133F"/>
    <w:rsid w:val="00462FB7"/>
    <w:rsid w:val="004753E6"/>
    <w:rsid w:val="00483507"/>
    <w:rsid w:val="00484A79"/>
    <w:rsid w:val="0049065C"/>
    <w:rsid w:val="00496706"/>
    <w:rsid w:val="004A5981"/>
    <w:rsid w:val="004A5C7C"/>
    <w:rsid w:val="004B27F0"/>
    <w:rsid w:val="004B4FDD"/>
    <w:rsid w:val="004C4102"/>
    <w:rsid w:val="004C664F"/>
    <w:rsid w:val="004C7596"/>
    <w:rsid w:val="004D3553"/>
    <w:rsid w:val="004D6A75"/>
    <w:rsid w:val="004D6B89"/>
    <w:rsid w:val="004F0230"/>
    <w:rsid w:val="004F0B89"/>
    <w:rsid w:val="004F54E9"/>
    <w:rsid w:val="00501820"/>
    <w:rsid w:val="0050279A"/>
    <w:rsid w:val="00512E1E"/>
    <w:rsid w:val="00517305"/>
    <w:rsid w:val="00520C5D"/>
    <w:rsid w:val="00522224"/>
    <w:rsid w:val="00524A7A"/>
    <w:rsid w:val="00527CE3"/>
    <w:rsid w:val="00527F30"/>
    <w:rsid w:val="00542527"/>
    <w:rsid w:val="0054598B"/>
    <w:rsid w:val="00551C1E"/>
    <w:rsid w:val="0055386E"/>
    <w:rsid w:val="0055460F"/>
    <w:rsid w:val="00565D69"/>
    <w:rsid w:val="00571D4D"/>
    <w:rsid w:val="00584806"/>
    <w:rsid w:val="00586A38"/>
    <w:rsid w:val="00593489"/>
    <w:rsid w:val="00594579"/>
    <w:rsid w:val="005951C3"/>
    <w:rsid w:val="00595A92"/>
    <w:rsid w:val="005A366C"/>
    <w:rsid w:val="005A4DC3"/>
    <w:rsid w:val="005A5DA5"/>
    <w:rsid w:val="005C13CE"/>
    <w:rsid w:val="005C40A6"/>
    <w:rsid w:val="005D09CA"/>
    <w:rsid w:val="005D41B8"/>
    <w:rsid w:val="005D7E8B"/>
    <w:rsid w:val="005F0B16"/>
    <w:rsid w:val="005F36E7"/>
    <w:rsid w:val="005F3CB4"/>
    <w:rsid w:val="00601E12"/>
    <w:rsid w:val="00602E90"/>
    <w:rsid w:val="00610631"/>
    <w:rsid w:val="00613B50"/>
    <w:rsid w:val="00616761"/>
    <w:rsid w:val="00621479"/>
    <w:rsid w:val="00626BA9"/>
    <w:rsid w:val="0063239C"/>
    <w:rsid w:val="00632874"/>
    <w:rsid w:val="00634B89"/>
    <w:rsid w:val="00642C97"/>
    <w:rsid w:val="00645512"/>
    <w:rsid w:val="006462B5"/>
    <w:rsid w:val="00646576"/>
    <w:rsid w:val="006507EE"/>
    <w:rsid w:val="0066052C"/>
    <w:rsid w:val="00663B9E"/>
    <w:rsid w:val="006672E0"/>
    <w:rsid w:val="006672FB"/>
    <w:rsid w:val="006745CF"/>
    <w:rsid w:val="00683D94"/>
    <w:rsid w:val="006877B7"/>
    <w:rsid w:val="00690A3B"/>
    <w:rsid w:val="006918B5"/>
    <w:rsid w:val="0069207C"/>
    <w:rsid w:val="006A320F"/>
    <w:rsid w:val="006A37BA"/>
    <w:rsid w:val="006A42A9"/>
    <w:rsid w:val="006A595E"/>
    <w:rsid w:val="006A7DF8"/>
    <w:rsid w:val="006B185F"/>
    <w:rsid w:val="006B30CD"/>
    <w:rsid w:val="006B3B7C"/>
    <w:rsid w:val="006B4ADB"/>
    <w:rsid w:val="006B79E5"/>
    <w:rsid w:val="006C24BA"/>
    <w:rsid w:val="006C26FF"/>
    <w:rsid w:val="006C3089"/>
    <w:rsid w:val="006C3978"/>
    <w:rsid w:val="006C4FCA"/>
    <w:rsid w:val="006C55E5"/>
    <w:rsid w:val="006C6643"/>
    <w:rsid w:val="006D0D5B"/>
    <w:rsid w:val="006D5AB8"/>
    <w:rsid w:val="006D7810"/>
    <w:rsid w:val="006E3A88"/>
    <w:rsid w:val="006E65AD"/>
    <w:rsid w:val="006E7772"/>
    <w:rsid w:val="006F485E"/>
    <w:rsid w:val="007079BB"/>
    <w:rsid w:val="00711BE8"/>
    <w:rsid w:val="007163CF"/>
    <w:rsid w:val="00716ED4"/>
    <w:rsid w:val="0072275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55A91"/>
    <w:rsid w:val="00763228"/>
    <w:rsid w:val="0077386C"/>
    <w:rsid w:val="00773CD6"/>
    <w:rsid w:val="00786FAA"/>
    <w:rsid w:val="00795C1B"/>
    <w:rsid w:val="007A4CC8"/>
    <w:rsid w:val="007A5A2C"/>
    <w:rsid w:val="007A5DAA"/>
    <w:rsid w:val="007B03C1"/>
    <w:rsid w:val="007B03C4"/>
    <w:rsid w:val="007B22FE"/>
    <w:rsid w:val="007B254C"/>
    <w:rsid w:val="007B75E9"/>
    <w:rsid w:val="007B7D1E"/>
    <w:rsid w:val="007C1A6C"/>
    <w:rsid w:val="007C22A3"/>
    <w:rsid w:val="007C264A"/>
    <w:rsid w:val="007D3A1E"/>
    <w:rsid w:val="007F05F4"/>
    <w:rsid w:val="007F089E"/>
    <w:rsid w:val="007F69B9"/>
    <w:rsid w:val="007F7497"/>
    <w:rsid w:val="008003A3"/>
    <w:rsid w:val="00803635"/>
    <w:rsid w:val="00803AFD"/>
    <w:rsid w:val="0081761D"/>
    <w:rsid w:val="0082014B"/>
    <w:rsid w:val="00825449"/>
    <w:rsid w:val="00825E4C"/>
    <w:rsid w:val="008274B0"/>
    <w:rsid w:val="0083118A"/>
    <w:rsid w:val="00831EA1"/>
    <w:rsid w:val="00832653"/>
    <w:rsid w:val="008346F2"/>
    <w:rsid w:val="00834955"/>
    <w:rsid w:val="00846D13"/>
    <w:rsid w:val="00851966"/>
    <w:rsid w:val="0085377A"/>
    <w:rsid w:val="00857AF7"/>
    <w:rsid w:val="0086217C"/>
    <w:rsid w:val="00874730"/>
    <w:rsid w:val="00877A5B"/>
    <w:rsid w:val="0088528F"/>
    <w:rsid w:val="008900DD"/>
    <w:rsid w:val="00891686"/>
    <w:rsid w:val="00892A7D"/>
    <w:rsid w:val="008936D6"/>
    <w:rsid w:val="00897333"/>
    <w:rsid w:val="008A2652"/>
    <w:rsid w:val="008B1F2E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68A5"/>
    <w:rsid w:val="008E7526"/>
    <w:rsid w:val="008E7581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372E"/>
    <w:rsid w:val="00934923"/>
    <w:rsid w:val="00937BB0"/>
    <w:rsid w:val="00940392"/>
    <w:rsid w:val="00945377"/>
    <w:rsid w:val="00955042"/>
    <w:rsid w:val="0096610D"/>
    <w:rsid w:val="009677BC"/>
    <w:rsid w:val="00973418"/>
    <w:rsid w:val="00985908"/>
    <w:rsid w:val="00986ED9"/>
    <w:rsid w:val="00991335"/>
    <w:rsid w:val="009947C0"/>
    <w:rsid w:val="00996A8E"/>
    <w:rsid w:val="009A199F"/>
    <w:rsid w:val="009A70C1"/>
    <w:rsid w:val="009A7C67"/>
    <w:rsid w:val="009B5DDB"/>
    <w:rsid w:val="009C2BBD"/>
    <w:rsid w:val="009C3952"/>
    <w:rsid w:val="009E24C2"/>
    <w:rsid w:val="00A01907"/>
    <w:rsid w:val="00A04F80"/>
    <w:rsid w:val="00A06425"/>
    <w:rsid w:val="00A10430"/>
    <w:rsid w:val="00A127A4"/>
    <w:rsid w:val="00A156DC"/>
    <w:rsid w:val="00A16885"/>
    <w:rsid w:val="00A16F3B"/>
    <w:rsid w:val="00A26481"/>
    <w:rsid w:val="00A33157"/>
    <w:rsid w:val="00A35443"/>
    <w:rsid w:val="00A37FDD"/>
    <w:rsid w:val="00A42F2E"/>
    <w:rsid w:val="00A454AB"/>
    <w:rsid w:val="00A616A2"/>
    <w:rsid w:val="00A70016"/>
    <w:rsid w:val="00A750FE"/>
    <w:rsid w:val="00A80F6A"/>
    <w:rsid w:val="00A840A4"/>
    <w:rsid w:val="00A852E7"/>
    <w:rsid w:val="00A904C5"/>
    <w:rsid w:val="00A91C44"/>
    <w:rsid w:val="00A926E9"/>
    <w:rsid w:val="00A94825"/>
    <w:rsid w:val="00A968F9"/>
    <w:rsid w:val="00A9755E"/>
    <w:rsid w:val="00AA0B48"/>
    <w:rsid w:val="00AA2213"/>
    <w:rsid w:val="00AA3D6E"/>
    <w:rsid w:val="00AA448A"/>
    <w:rsid w:val="00AA4F50"/>
    <w:rsid w:val="00AA55A2"/>
    <w:rsid w:val="00AA66BB"/>
    <w:rsid w:val="00AB03C4"/>
    <w:rsid w:val="00AB5644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E95"/>
    <w:rsid w:val="00AF18B6"/>
    <w:rsid w:val="00AF4E21"/>
    <w:rsid w:val="00AF5B69"/>
    <w:rsid w:val="00AF5ECC"/>
    <w:rsid w:val="00AF6121"/>
    <w:rsid w:val="00B02D3D"/>
    <w:rsid w:val="00B04F73"/>
    <w:rsid w:val="00B0547A"/>
    <w:rsid w:val="00B11873"/>
    <w:rsid w:val="00B141E4"/>
    <w:rsid w:val="00B14268"/>
    <w:rsid w:val="00B23333"/>
    <w:rsid w:val="00B23DDC"/>
    <w:rsid w:val="00B31ACF"/>
    <w:rsid w:val="00B323C0"/>
    <w:rsid w:val="00B32F0A"/>
    <w:rsid w:val="00B357C2"/>
    <w:rsid w:val="00B36C79"/>
    <w:rsid w:val="00B36FE2"/>
    <w:rsid w:val="00B43C2E"/>
    <w:rsid w:val="00B519EB"/>
    <w:rsid w:val="00B52A74"/>
    <w:rsid w:val="00B5732E"/>
    <w:rsid w:val="00B62B5D"/>
    <w:rsid w:val="00B64551"/>
    <w:rsid w:val="00B64CFF"/>
    <w:rsid w:val="00B653FB"/>
    <w:rsid w:val="00B715AF"/>
    <w:rsid w:val="00B85AE7"/>
    <w:rsid w:val="00B86533"/>
    <w:rsid w:val="00B86B1C"/>
    <w:rsid w:val="00B90EA7"/>
    <w:rsid w:val="00B913A5"/>
    <w:rsid w:val="00B93009"/>
    <w:rsid w:val="00B976EC"/>
    <w:rsid w:val="00BA287D"/>
    <w:rsid w:val="00BA47C6"/>
    <w:rsid w:val="00BB1BD2"/>
    <w:rsid w:val="00BB635D"/>
    <w:rsid w:val="00BC218F"/>
    <w:rsid w:val="00BC2D7F"/>
    <w:rsid w:val="00BC378E"/>
    <w:rsid w:val="00BC3A4C"/>
    <w:rsid w:val="00BC7036"/>
    <w:rsid w:val="00BD5A83"/>
    <w:rsid w:val="00BE3434"/>
    <w:rsid w:val="00BF1A5B"/>
    <w:rsid w:val="00BF23E5"/>
    <w:rsid w:val="00BF632F"/>
    <w:rsid w:val="00C026C7"/>
    <w:rsid w:val="00C03ABD"/>
    <w:rsid w:val="00C04D0F"/>
    <w:rsid w:val="00C065ED"/>
    <w:rsid w:val="00C07DFB"/>
    <w:rsid w:val="00C128C4"/>
    <w:rsid w:val="00C13624"/>
    <w:rsid w:val="00C13726"/>
    <w:rsid w:val="00C13CA5"/>
    <w:rsid w:val="00C14123"/>
    <w:rsid w:val="00C2243D"/>
    <w:rsid w:val="00C37204"/>
    <w:rsid w:val="00C45A86"/>
    <w:rsid w:val="00C46554"/>
    <w:rsid w:val="00C50962"/>
    <w:rsid w:val="00C50ADC"/>
    <w:rsid w:val="00C52E11"/>
    <w:rsid w:val="00C5503E"/>
    <w:rsid w:val="00C64D2C"/>
    <w:rsid w:val="00C72B1F"/>
    <w:rsid w:val="00C774CB"/>
    <w:rsid w:val="00C779D4"/>
    <w:rsid w:val="00C832E5"/>
    <w:rsid w:val="00C868DF"/>
    <w:rsid w:val="00C87ACD"/>
    <w:rsid w:val="00C9028B"/>
    <w:rsid w:val="00C9152E"/>
    <w:rsid w:val="00C9359D"/>
    <w:rsid w:val="00C95799"/>
    <w:rsid w:val="00CA5736"/>
    <w:rsid w:val="00CA74D3"/>
    <w:rsid w:val="00CA767A"/>
    <w:rsid w:val="00CB13DE"/>
    <w:rsid w:val="00CB6441"/>
    <w:rsid w:val="00CD2CBA"/>
    <w:rsid w:val="00CE4E7D"/>
    <w:rsid w:val="00CE760E"/>
    <w:rsid w:val="00CF48B2"/>
    <w:rsid w:val="00CF72AE"/>
    <w:rsid w:val="00CF7585"/>
    <w:rsid w:val="00D0274C"/>
    <w:rsid w:val="00D12505"/>
    <w:rsid w:val="00D12DEF"/>
    <w:rsid w:val="00D163D9"/>
    <w:rsid w:val="00D20C09"/>
    <w:rsid w:val="00D232EA"/>
    <w:rsid w:val="00D246C4"/>
    <w:rsid w:val="00D27784"/>
    <w:rsid w:val="00D31480"/>
    <w:rsid w:val="00D31A84"/>
    <w:rsid w:val="00D35C5D"/>
    <w:rsid w:val="00D429F8"/>
    <w:rsid w:val="00D43B26"/>
    <w:rsid w:val="00D455F0"/>
    <w:rsid w:val="00D51A74"/>
    <w:rsid w:val="00D52454"/>
    <w:rsid w:val="00D5515D"/>
    <w:rsid w:val="00D559FA"/>
    <w:rsid w:val="00D60EE1"/>
    <w:rsid w:val="00D636E4"/>
    <w:rsid w:val="00D63769"/>
    <w:rsid w:val="00D6477E"/>
    <w:rsid w:val="00D658AF"/>
    <w:rsid w:val="00D71ACB"/>
    <w:rsid w:val="00D76454"/>
    <w:rsid w:val="00D76F47"/>
    <w:rsid w:val="00D77019"/>
    <w:rsid w:val="00D84B83"/>
    <w:rsid w:val="00D86CF2"/>
    <w:rsid w:val="00DA0356"/>
    <w:rsid w:val="00DA22E2"/>
    <w:rsid w:val="00DA3369"/>
    <w:rsid w:val="00DB2CD2"/>
    <w:rsid w:val="00DB5DDB"/>
    <w:rsid w:val="00DC10EA"/>
    <w:rsid w:val="00DC29A1"/>
    <w:rsid w:val="00DC427E"/>
    <w:rsid w:val="00DD7349"/>
    <w:rsid w:val="00DE337C"/>
    <w:rsid w:val="00DE4921"/>
    <w:rsid w:val="00DE5B3E"/>
    <w:rsid w:val="00DE674E"/>
    <w:rsid w:val="00E068E4"/>
    <w:rsid w:val="00E102F7"/>
    <w:rsid w:val="00E1318E"/>
    <w:rsid w:val="00E2036F"/>
    <w:rsid w:val="00E25D01"/>
    <w:rsid w:val="00E26A7C"/>
    <w:rsid w:val="00E327AE"/>
    <w:rsid w:val="00E33AF2"/>
    <w:rsid w:val="00E408A2"/>
    <w:rsid w:val="00E4175C"/>
    <w:rsid w:val="00E41EA0"/>
    <w:rsid w:val="00E45F92"/>
    <w:rsid w:val="00E47747"/>
    <w:rsid w:val="00E52999"/>
    <w:rsid w:val="00E566A1"/>
    <w:rsid w:val="00E61B82"/>
    <w:rsid w:val="00E6241D"/>
    <w:rsid w:val="00E75FD9"/>
    <w:rsid w:val="00E8404B"/>
    <w:rsid w:val="00E87867"/>
    <w:rsid w:val="00E943EE"/>
    <w:rsid w:val="00E958EF"/>
    <w:rsid w:val="00E96FA9"/>
    <w:rsid w:val="00E972EB"/>
    <w:rsid w:val="00EA00FE"/>
    <w:rsid w:val="00EA22B2"/>
    <w:rsid w:val="00EA4991"/>
    <w:rsid w:val="00EB166A"/>
    <w:rsid w:val="00EB603E"/>
    <w:rsid w:val="00EB690C"/>
    <w:rsid w:val="00EC196A"/>
    <w:rsid w:val="00EC296E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E2C5D"/>
    <w:rsid w:val="00EE4733"/>
    <w:rsid w:val="00EE7147"/>
    <w:rsid w:val="00EF08C9"/>
    <w:rsid w:val="00F13FCE"/>
    <w:rsid w:val="00F2106B"/>
    <w:rsid w:val="00F23681"/>
    <w:rsid w:val="00F27C1C"/>
    <w:rsid w:val="00F27E20"/>
    <w:rsid w:val="00F31A23"/>
    <w:rsid w:val="00F363EA"/>
    <w:rsid w:val="00F42CD0"/>
    <w:rsid w:val="00F45D1C"/>
    <w:rsid w:val="00F47030"/>
    <w:rsid w:val="00F50553"/>
    <w:rsid w:val="00F52907"/>
    <w:rsid w:val="00F533BB"/>
    <w:rsid w:val="00F54160"/>
    <w:rsid w:val="00F55C4F"/>
    <w:rsid w:val="00F61A8A"/>
    <w:rsid w:val="00F66188"/>
    <w:rsid w:val="00F72321"/>
    <w:rsid w:val="00F761C4"/>
    <w:rsid w:val="00F82829"/>
    <w:rsid w:val="00F85303"/>
    <w:rsid w:val="00F87DA1"/>
    <w:rsid w:val="00F95FBD"/>
    <w:rsid w:val="00F972DE"/>
    <w:rsid w:val="00FA518D"/>
    <w:rsid w:val="00FA7226"/>
    <w:rsid w:val="00FB1FA3"/>
    <w:rsid w:val="00FB563A"/>
    <w:rsid w:val="00FB5EDA"/>
    <w:rsid w:val="00FC33F4"/>
    <w:rsid w:val="00FE2FE4"/>
    <w:rsid w:val="00FE46C6"/>
    <w:rsid w:val="00FE5793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E4373"/>
  <w15:docId w15:val="{5EA23F84-6570-4624-850B-7AD5C990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link w:val="TitleChar"/>
    <w:uiPriority w:val="10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  <w:style w:type="paragraph" w:customStyle="1" w:styleId="EULQSubPartHead0">
    <w:name w:val="EULQSubPartHead"/>
    <w:basedOn w:val="LQsubPartHead"/>
    <w:next w:val="EULQT1"/>
    <w:qFormat/>
    <w:rsid w:val="004459AA"/>
  </w:style>
  <w:style w:type="paragraph" w:styleId="Revision">
    <w:name w:val="Revision"/>
    <w:hidden/>
    <w:uiPriority w:val="99"/>
    <w:semiHidden/>
    <w:rsid w:val="004459AA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4459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semiHidden/>
    <w:rsid w:val="004459AA"/>
    <w:rPr>
      <w:rFonts w:ascii="Segoe UI" w:hAnsi="Segoe UI" w:cs="Segoe UI"/>
      <w:sz w:val="18"/>
      <w:szCs w:val="18"/>
    </w:rPr>
  </w:style>
  <w:style w:type="paragraph" w:customStyle="1" w:styleId="Body">
    <w:name w:val="Body"/>
    <w:aliases w:val="WD Body,AFW Body,LHR Body No Nums,Body No Paranum,Normal Arial,Brad Body Nums,NuGen Body Numbered,AFW Mins,AMEC Body,Body (IACC),NG Body Numbered,AFW Memo Body,Infin Body Numbered,Vat Body Numbered,Body (34391),WD Memo,WD Mins,Block,First,Indent,bu"/>
    <w:basedOn w:val="Normal"/>
    <w:qFormat/>
    <w:rsid w:val="004459AA"/>
    <w:pPr>
      <w:tabs>
        <w:tab w:val="left" w:pos="851"/>
        <w:tab w:val="left" w:pos="1843"/>
        <w:tab w:val="left" w:pos="3119"/>
        <w:tab w:val="left" w:pos="4253"/>
      </w:tabs>
      <w:spacing w:after="240"/>
      <w:jc w:val="both"/>
    </w:pPr>
    <w:rPr>
      <w:rFonts w:ascii="Verdana" w:hAnsi="Verdana"/>
      <w:sz w:val="18"/>
      <w:szCs w:val="20"/>
    </w:rPr>
  </w:style>
  <w:style w:type="paragraph" w:customStyle="1" w:styleId="WDTable">
    <w:name w:val="WD Table"/>
    <w:aliases w:val="Table Content,AFW Table,Infin Table,NG Table,Vat Table,NuGen Table,Wood Table,Brad Table,WSP Table,MWF Table,MVV Table"/>
    <w:basedOn w:val="Normal"/>
    <w:link w:val="WDTableChar"/>
    <w:qFormat/>
    <w:rsid w:val="004459AA"/>
    <w:rPr>
      <w:rFonts w:ascii="Arial" w:eastAsia="Calibri" w:hAnsi="Arial" w:cs="Arial"/>
      <w:color w:val="000000"/>
      <w:szCs w:val="22"/>
      <w:lang w:eastAsia="en-US"/>
    </w:rPr>
  </w:style>
  <w:style w:type="paragraph" w:customStyle="1" w:styleId="WDCoverClient">
    <w:name w:val="WD Cover Client"/>
    <w:basedOn w:val="Body"/>
    <w:next w:val="WDCoverProject"/>
    <w:rsid w:val="004459AA"/>
    <w:pPr>
      <w:tabs>
        <w:tab w:val="clear" w:pos="851"/>
        <w:tab w:val="clear" w:pos="1843"/>
        <w:tab w:val="clear" w:pos="3119"/>
        <w:tab w:val="clear" w:pos="4253"/>
      </w:tabs>
      <w:jc w:val="left"/>
    </w:pPr>
    <w:rPr>
      <w:rFonts w:ascii="Arial" w:eastAsia="Calibri" w:hAnsi="Arial" w:cs="Arial"/>
      <w:color w:val="233845"/>
      <w:sz w:val="28"/>
      <w:szCs w:val="22"/>
      <w:lang w:eastAsia="en-US"/>
    </w:rPr>
  </w:style>
  <w:style w:type="paragraph" w:customStyle="1" w:styleId="WDCoverProject">
    <w:name w:val="WD Cover Project"/>
    <w:basedOn w:val="Body"/>
    <w:next w:val="Normal"/>
    <w:rsid w:val="004459AA"/>
    <w:pPr>
      <w:tabs>
        <w:tab w:val="clear" w:pos="851"/>
        <w:tab w:val="clear" w:pos="1843"/>
        <w:tab w:val="clear" w:pos="3119"/>
        <w:tab w:val="clear" w:pos="4253"/>
      </w:tabs>
      <w:jc w:val="left"/>
    </w:pPr>
    <w:rPr>
      <w:rFonts w:ascii="Arial" w:eastAsia="Calibri" w:hAnsi="Arial" w:cs="Arial"/>
      <w:b/>
      <w:color w:val="44546A"/>
      <w:sz w:val="40"/>
      <w:szCs w:val="40"/>
      <w:lang w:eastAsia="en-US"/>
    </w:rPr>
  </w:style>
  <w:style w:type="character" w:customStyle="1" w:styleId="WDTableChar">
    <w:name w:val="WD Table Char"/>
    <w:aliases w:val="Table Content Char,AFW Table Char,Vat Table Char,NG Table Char"/>
    <w:link w:val="WDTable"/>
    <w:rsid w:val="004459AA"/>
    <w:rPr>
      <w:rFonts w:ascii="Arial" w:eastAsia="Calibri" w:hAnsi="Arial" w:cs="Arial"/>
      <w:color w:val="000000"/>
      <w:sz w:val="24"/>
      <w:szCs w:val="22"/>
      <w:lang w:eastAsia="en-US"/>
    </w:rPr>
  </w:style>
  <w:style w:type="table" w:customStyle="1" w:styleId="WSPEISUKReportTable">
    <w:name w:val="WSP EIS UK Report Table"/>
    <w:basedOn w:val="TableNormal"/>
    <w:uiPriority w:val="99"/>
    <w:qFormat/>
    <w:rsid w:val="004459AA"/>
    <w:rPr>
      <w:rFonts w:ascii="Arial" w:eastAsia="Calibri" w:hAnsi="Arial" w:cs="Arial"/>
      <w:color w:val="000000"/>
      <w:szCs w:val="22"/>
      <w:lang w:eastAsia="en-US"/>
    </w:rPr>
    <w:tblPr>
      <w:tblStyleRowBandSize w:val="1"/>
      <w:tblStyleColBandSize w:val="1"/>
      <w:tblBorders>
        <w:bottom w:val="single" w:sz="4" w:space="0" w:color="4472C4"/>
      </w:tblBorders>
      <w:tblCellMar>
        <w:top w:w="113" w:type="dxa"/>
        <w:bottom w:w="113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262626"/>
        <w:sz w:val="20"/>
      </w:rPr>
      <w:tblPr/>
      <w:tcPr>
        <w:tcBorders>
          <w:top w:val="single" w:sz="4" w:space="0" w:color="4472C4"/>
          <w:bottom w:val="single" w:sz="4" w:space="0" w:color="4472C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2Vert">
      <w:tblPr/>
      <w:tcPr>
        <w:shd w:val="clear" w:color="auto" w:fill="FFFFFF"/>
      </w:tcPr>
    </w:tblStylePr>
    <w:tblStylePr w:type="band1Horz">
      <w:tblPr/>
      <w:tcPr>
        <w:shd w:val="clear" w:color="auto" w:fill="EFECEA"/>
      </w:tcPr>
    </w:tblStylePr>
    <w:tblStylePr w:type="band2Horz">
      <w:tblPr/>
      <w:tcPr>
        <w:shd w:val="clear" w:color="auto" w:fill="FFFFFF"/>
      </w:tcPr>
    </w:tblStylePr>
  </w:style>
  <w:style w:type="character" w:customStyle="1" w:styleId="TitleChar">
    <w:name w:val="Title Char"/>
    <w:link w:val="Title"/>
    <w:uiPriority w:val="10"/>
    <w:rsid w:val="004459AA"/>
    <w:rPr>
      <w:kern w:val="28"/>
      <w:sz w:val="32"/>
      <w:lang w:eastAsia="en-US"/>
    </w:rPr>
  </w:style>
  <w:style w:type="paragraph" w:styleId="ListParagraph">
    <w:name w:val="List Paragraph"/>
    <w:basedOn w:val="Normal"/>
    <w:uiPriority w:val="34"/>
    <w:qFormat/>
    <w:rsid w:val="004459AA"/>
    <w:pPr>
      <w:ind w:left="720"/>
      <w:contextualSpacing/>
    </w:pPr>
  </w:style>
  <w:style w:type="character" w:styleId="UnresolvedMention">
    <w:name w:val="Unresolved Mention"/>
    <w:uiPriority w:val="99"/>
    <w:semiHidden/>
    <w:unhideWhenUsed/>
    <w:rsid w:val="004459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NA Document" ma:contentTypeID="0x0101005D679CA3F8E696449A285DF9D1DAE83100D2DCCD13B58A4640B5578262E4F00FEC" ma:contentTypeVersion="111" ma:contentTypeDescription="" ma:contentTypeScope="" ma:versionID="32c998279188111385184852e308da35">
  <xsd:schema xmlns:xsd="http://www.w3.org/2001/XMLSchema" xmlns:xs="http://www.w3.org/2001/XMLSchema" xmlns:p="http://schemas.microsoft.com/office/2006/metadata/properties" xmlns:ns1="http://schemas.microsoft.com/sharepoint/v3" xmlns:ns2="b55421fe-d432-41c3-a616-7a047f898650" targetNamespace="http://schemas.microsoft.com/office/2006/metadata/properties" ma:root="true" ma:fieldsID="3eb5a965391ba20022924aece60192c5" ns1:_="" ns2:_="">
    <xsd:import namespace="http://schemas.microsoft.com/sharepoint/v3"/>
    <xsd:import namespace="b55421fe-d432-41c3-a616-7a047f898650"/>
    <xsd:element name="properties">
      <xsd:complexType>
        <xsd:sequence>
          <xsd:element name="documentManagement">
            <xsd:complexType>
              <xsd:all>
                <xsd:element ref="ns2:Objective_id" minOccurs="0"/>
                <xsd:element ref="ns2:Notes1" minOccurs="0"/>
                <xsd:element ref="ns2:Objective_filepath" minOccurs="0"/>
                <xsd:element ref="ns2:Objective_template" minOccurs="0"/>
                <xsd:element ref="ns2:Protective_x0020_Marking" minOccurs="0"/>
                <xsd:element ref="ns2:Objective_disposal_date" minOccurs="0"/>
                <xsd:element ref="ns2:Objective_date_sentenced" minOccurs="0"/>
                <xsd:element ref="ns2:Objective_disposal_schedule" minOccurs="0"/>
                <xsd:element ref="ns2:Objective_date_trigger" minOccurs="0"/>
                <xsd:element ref="ns2:Objective_manually_sentenced" minOccurs="0"/>
                <xsd:element ref="ns2:Objective_repository" minOccurs="0"/>
                <xsd:element ref="ns2:Objective_doc_extension" minOccurs="0"/>
                <xsd:element ref="ns2:Objective_created_by" minOccurs="0"/>
                <xsd:element ref="ns2:Objective_modified_by" minOccurs="0"/>
                <xsd:element ref="ns2:Reason_for_closire" minOccurs="0"/>
                <xsd:element ref="ns2:Closure_review_date" minOccurs="0"/>
                <xsd:element ref="ns2:Date_closed" minOccurs="0"/>
                <xsd:element ref="ns1:_dlc_Exemp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25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5421fe-d432-41c3-a616-7a047f898650" elementFormDefault="qualified">
    <xsd:import namespace="http://schemas.microsoft.com/office/2006/documentManagement/types"/>
    <xsd:import namespace="http://schemas.microsoft.com/office/infopath/2007/PartnerControls"/>
    <xsd:element name="Objective_id" ma:index="8" nillable="true" ma:displayName="Objective_id" ma:internalName="Objective_id" ma:readOnly="false">
      <xsd:simpleType>
        <xsd:restriction base="dms:Text">
          <xsd:maxLength value="255"/>
        </xsd:restriction>
      </xsd:simpleType>
    </xsd:element>
    <xsd:element name="Notes1" ma:index="9" nillable="true" ma:displayName="Notes" ma:internalName="Notes1">
      <xsd:simpleType>
        <xsd:restriction base="dms:Note">
          <xsd:maxLength value="255"/>
        </xsd:restriction>
      </xsd:simpleType>
    </xsd:element>
    <xsd:element name="Objective_filepath" ma:index="10" nillable="true" ma:displayName="Objective_filepath" ma:internalName="Objective_filepath" ma:readOnly="false">
      <xsd:simpleType>
        <xsd:restriction base="dms:Note">
          <xsd:maxLength value="255"/>
        </xsd:restriction>
      </xsd:simpleType>
    </xsd:element>
    <xsd:element name="Objective_template" ma:index="11" nillable="true" ma:displayName="Objective_template" ma:default="No" ma:format="Dropdown" ma:internalName="Objective_template" ma:readOnly="false">
      <xsd:simpleType>
        <xsd:restriction base="dms:Choice">
          <xsd:enumeration value="Yes"/>
          <xsd:enumeration value="No"/>
        </xsd:restriction>
      </xsd:simpleType>
    </xsd:element>
    <xsd:element name="Protective_x0020_Marking" ma:index="12" nillable="true" ma:displayName="Protective Marking" ma:format="Dropdown" ma:internalName="Protective_x0020_Marking">
      <xsd:simpleType>
        <xsd:restriction base="dms:Choice">
          <xsd:enumeration value="OFFICIAL-SENSITIVE"/>
          <xsd:enumeration value="OFFICIAL-SENSITIVE-COMMERCIAL"/>
          <xsd:enumeration value="OFFICIAL-SENSITIVE-PERSONAL"/>
        </xsd:restriction>
      </xsd:simpleType>
    </xsd:element>
    <xsd:element name="Objective_disposal_date" ma:index="13" nillable="true" ma:displayName="Objective_disposal_date" ma:format="DateTime" ma:hidden="true" ma:internalName="Objective_disposal_date" ma:readOnly="false">
      <xsd:simpleType>
        <xsd:restriction base="dms:DateTime"/>
      </xsd:simpleType>
    </xsd:element>
    <xsd:element name="Objective_date_sentenced" ma:index="14" nillable="true" ma:displayName="Objective_date_sentenced" ma:format="DateTime" ma:hidden="true" ma:internalName="Objective_date_sentenced" ma:readOnly="false">
      <xsd:simpleType>
        <xsd:restriction base="dms:DateTime"/>
      </xsd:simpleType>
    </xsd:element>
    <xsd:element name="Objective_disposal_schedule" ma:index="15" nillable="true" ma:displayName="Objective_disposal_schedule" ma:hidden="true" ma:internalName="Objective_disposal_schedule" ma:readOnly="false">
      <xsd:simpleType>
        <xsd:restriction base="dms:Text">
          <xsd:maxLength value="255"/>
        </xsd:restriction>
      </xsd:simpleType>
    </xsd:element>
    <xsd:element name="Objective_date_trigger" ma:index="16" nillable="true" ma:displayName="Objective_date_trigger" ma:format="DateTime" ma:hidden="true" ma:internalName="Objective_date_trigger" ma:readOnly="false">
      <xsd:simpleType>
        <xsd:restriction base="dms:DateTime"/>
      </xsd:simpleType>
    </xsd:element>
    <xsd:element name="Objective_manually_sentenced" ma:index="17" nillable="true" ma:displayName="Objective_manually_sentenced" ma:default="No" ma:format="Dropdown" ma:hidden="true" ma:internalName="Objective_manually_sentenced" ma:readOnly="false">
      <xsd:simpleType>
        <xsd:restriction base="dms:Choice">
          <xsd:enumeration value="Yes"/>
          <xsd:enumeration value="No"/>
        </xsd:restriction>
      </xsd:simpleType>
    </xsd:element>
    <xsd:element name="Objective_repository" ma:index="18" nillable="true" ma:displayName="Objective_repository" ma:hidden="true" ma:internalName="Objective_repository" ma:readOnly="false">
      <xsd:simpleType>
        <xsd:restriction base="dms:Text">
          <xsd:maxLength value="255"/>
        </xsd:restriction>
      </xsd:simpleType>
    </xsd:element>
    <xsd:element name="Objective_doc_extension" ma:index="19" nillable="true" ma:displayName="Objective_doc_extension" ma:internalName="Objective_doc_extension" ma:readOnly="false">
      <xsd:simpleType>
        <xsd:restriction base="dms:Text">
          <xsd:maxLength value="255"/>
        </xsd:restriction>
      </xsd:simpleType>
    </xsd:element>
    <xsd:element name="Objective_created_by" ma:index="20" nillable="true" ma:displayName="Objective_created_by" ma:internalName="Objective_created_by">
      <xsd:simpleType>
        <xsd:restriction base="dms:Text">
          <xsd:maxLength value="255"/>
        </xsd:restriction>
      </xsd:simpleType>
    </xsd:element>
    <xsd:element name="Objective_modified_by" ma:index="21" nillable="true" ma:displayName="Objective_modified_by" ma:internalName="Objective_modified_by">
      <xsd:simpleType>
        <xsd:restriction base="dms:Text">
          <xsd:maxLength value="255"/>
        </xsd:restriction>
      </xsd:simpleType>
    </xsd:element>
    <xsd:element name="Reason_for_closire" ma:index="22" nillable="true" ma:displayName="Closure_decision_reason" ma:hidden="true" ma:internalName="Reason_for_closire" ma:readOnly="false">
      <xsd:simpleType>
        <xsd:restriction base="dms:Text">
          <xsd:maxLength value="255"/>
        </xsd:restriction>
      </xsd:simpleType>
    </xsd:element>
    <xsd:element name="Closure_review_date" ma:index="23" nillable="true" ma:displayName="Closure_review_date" ma:format="DateOnly" ma:hidden="true" ma:internalName="Closure_review_date" ma:readOnly="false">
      <xsd:simpleType>
        <xsd:restriction base="dms:DateTime"/>
      </xsd:simpleType>
    </xsd:element>
    <xsd:element name="Date_closed" ma:index="24" nillable="true" ma:displayName="Date_closed" ma:format="DateTime" ma:hidden="true" ma:internalName="Date_closed" ma:readOnly="fals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bjective_manually_sentenced xmlns="b55421fe-d432-41c3-a616-7a047f898650">No</Objective_manually_sentenced>
    <Objective_doc_extension xmlns="b55421fe-d432-41c3-a616-7a047f898650" xsi:nil="true"/>
    <Objective_modified_by xmlns="b55421fe-d432-41c3-a616-7a047f898650" xsi:nil="true"/>
    <Closure_review_date xmlns="b55421fe-d432-41c3-a616-7a047f898650" xsi:nil="true"/>
    <Objective_date_sentenced xmlns="b55421fe-d432-41c3-a616-7a047f898650" xsi:nil="true"/>
    <Objective_filepath xmlns="b55421fe-d432-41c3-a616-7a047f898650" xsi:nil="true"/>
    <Objective_date_trigger xmlns="b55421fe-d432-41c3-a616-7a047f898650" xsi:nil="true"/>
    <Objective_created_by xmlns="b55421fe-d432-41c3-a616-7a047f898650" xsi:nil="true"/>
    <Protective_x0020_Marking xmlns="b55421fe-d432-41c3-a616-7a047f898650" xsi:nil="true"/>
    <Objective_template xmlns="b55421fe-d432-41c3-a616-7a047f898650">No</Objective_template>
    <Objective_disposal_date xmlns="b55421fe-d432-41c3-a616-7a047f898650" xsi:nil="true"/>
    <Date_closed xmlns="b55421fe-d432-41c3-a616-7a047f898650" xsi:nil="true"/>
    <Objective_repository xmlns="b55421fe-d432-41c3-a616-7a047f898650" xsi:nil="true"/>
    <Objective_disposal_schedule xmlns="b55421fe-d432-41c3-a616-7a047f898650" xsi:nil="true"/>
    <Objective_id xmlns="b55421fe-d432-41c3-a616-7a047f898650" xsi:nil="true"/>
    <Notes1 xmlns="b55421fe-d432-41c3-a616-7a047f898650" xsi:nil="true"/>
    <Reason_for_closire xmlns="b55421fe-d432-41c3-a616-7a047f898650" xsi:nil="true"/>
  </documentManagement>
</p:properties>
</file>

<file path=customXml/item5.xml><?xml version="1.0" encoding="utf-8"?>
<?mso-contentType ?>
<p:Policy xmlns:p="office.server.policy" id="" local="true">
  <p:Name>TNA Document</p:Name>
  <p:Description/>
  <p:Statement/>
  <p:PolicyItems>
    <p:PolicyItem featureId="Microsoft.Office.RecordsManagement.PolicyFeatures.PolicyAudit" staticId="0x0101005D679CA3F8E696449A285DF9D1DAE831|1757814118" UniqueId="a5bd7b12-cb9e-44fb-9885-02a962b52751">
      <p:Name>Auditing</p:Name>
      <p:Description>Audits user actions on documents and list items to the Audit Log.</p:Description>
      <p:CustomData>
        <Audit>
          <Update/>
          <CheckInOut/>
          <MoveCopy/>
          <DeleteRestore/>
        </Audit>
      </p:CustomData>
    </p:PolicyItem>
  </p:PolicyItems>
</p:Policy>
</file>

<file path=customXml/item6.xml><?xml version="1.0" encoding="utf-8"?>
<?mso-contentType ?>
<SharedContentType xmlns="Microsoft.SharePoint.Taxonomy.ContentTypeSync" SourceId="20c0fc91-5178-4f65-8d1d-944e60792c5e" ContentTypeId="0x0101005D679CA3F8E696449A285DF9D1DAE831" PreviousValue="false"/>
</file>

<file path=customXml/item7.xml><?xml version="1.0" encoding="utf-8"?>
<?mso-contentType ?>
<spe:Receivers xmlns:spe="http://schemas.microsoft.com/sharepoint/events">
  <Receiver>
    <Name>Policy Auditing</Name>
    <Synchronization>Synchronous</Synchronization>
    <Type>10001</Type>
    <SequenceNumber>1100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10002</Type>
    <SequenceNumber>1101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10004</Type>
    <SequenceNumber>1102</SequenceNumber>
    <Url/>
    <Assembly>Microsoft.Office.Policy, Version=16.0.0.0, Culture=neutral, PublicKeyToken=71e9bce111e9429c</Assembly>
    <Class>Microsoft.Office.RecordsManagement.Internal.AuditHandler</Class>
    <Data/>
    <Filter/>
  </Receiver>
  <Receiver>
    <Name>Policy Auditing</Name>
    <Synchronization>Synchronous</Synchronization>
    <Type>10006</Type>
    <SequenceNumber>1103</SequenceNumber>
    <Url/>
    <Assembly>Microsoft.Office.Policy, Version=16.0.0.0, Culture=neutral, PublicKeyToken=71e9bce111e9429c</Assembly>
    <Class>Microsoft.Office.RecordsManagement.Internal.AuditHandler</Class>
    <Data/>
    <Filter/>
  </Receiver>
</spe:Receivers>
</file>

<file path=customXml/itemProps1.xml><?xml version="1.0" encoding="utf-8"?>
<ds:datastoreItem xmlns:ds="http://schemas.openxmlformats.org/officeDocument/2006/customXml" ds:itemID="{606385FA-38F7-4CFD-8C5D-3FEA0E9CE19E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2AB12DA-F167-4314-A0C4-51EA4659BD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24DBF6-766E-4567-9965-25C20061E6CE}"/>
</file>

<file path=customXml/itemProps4.xml><?xml version="1.0" encoding="utf-8"?>
<ds:datastoreItem xmlns:ds="http://schemas.openxmlformats.org/officeDocument/2006/customXml" ds:itemID="{CFA0147E-A729-44A9-BD4A-F4D48DC35809}">
  <ds:schemaRefs>
    <ds:schemaRef ds:uri="http://schemas.microsoft.com/office/2006/metadata/properties"/>
    <ds:schemaRef ds:uri="http://schemas.microsoft.com/office/infopath/2007/PartnerControls"/>
    <ds:schemaRef ds:uri="a9843dbb-9eb2-499f-ac55-98e7962ea03b"/>
    <ds:schemaRef ds:uri="6709fba5-4740-497f-98d0-0b10588d525d"/>
  </ds:schemaRefs>
</ds:datastoreItem>
</file>

<file path=customXml/itemProps5.xml><?xml version="1.0" encoding="utf-8"?>
<ds:datastoreItem xmlns:ds="http://schemas.openxmlformats.org/officeDocument/2006/customXml" ds:itemID="{AE5A859E-F3C4-41C9-B2E7-2802577230B2}"/>
</file>

<file path=customXml/itemProps6.xml><?xml version="1.0" encoding="utf-8"?>
<ds:datastoreItem xmlns:ds="http://schemas.openxmlformats.org/officeDocument/2006/customXml" ds:itemID="{F4D7FE9A-9D44-441C-8F4E-82BC20C14DF9}"/>
</file>

<file path=customXml/itemProps7.xml><?xml version="1.0" encoding="utf-8"?>
<ds:datastoreItem xmlns:ds="http://schemas.openxmlformats.org/officeDocument/2006/customXml" ds:itemID="{93286ADA-C001-4504-9CE6-BB9A4476DD0E}"/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 V9.dotx</Template>
  <TotalTime>6</TotalTime>
  <Pages>29</Pages>
  <Words>13519</Words>
  <Characters>77061</Characters>
  <Application>Microsoft Office Word</Application>
  <DocSecurity>0</DocSecurity>
  <Lines>642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90400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FIX</dc:creator>
  <cp:keywords/>
  <dc:description>Version 9.2</dc:description>
  <cp:lastModifiedBy>Tamara Izzo</cp:lastModifiedBy>
  <cp:revision>2</cp:revision>
  <dcterms:created xsi:type="dcterms:W3CDTF">2026-08-26T09:38:00Z</dcterms:created>
  <dcterms:modified xsi:type="dcterms:W3CDTF">2026-08-26T09:38:00Z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9.3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  <property fmtid="{D5CDD505-2E9C-101B-9397-08002B2CF9AE}" pid="7" name="display_urn:schemas-microsoft-com:office:office#Editor">
    <vt:lpwstr>Tracey Clarke</vt:lpwstr>
  </property>
  <property fmtid="{D5CDD505-2E9C-101B-9397-08002B2CF9AE}" pid="8" name="display_urn:schemas-microsoft-com:office:office#Author">
    <vt:lpwstr>Tracey Clarke</vt:lpwstr>
  </property>
  <property fmtid="{D5CDD505-2E9C-101B-9397-08002B2CF9AE}" pid="9" name="_ExtendedDescription">
    <vt:lpwstr/>
  </property>
  <property fmtid="{D5CDD505-2E9C-101B-9397-08002B2CF9AE}" pid="10" name="MSIP_Label_61c22e59-6e76-40e7-9277-37c464fc6354_Enabled">
    <vt:lpwstr>true</vt:lpwstr>
  </property>
  <property fmtid="{D5CDD505-2E9C-101B-9397-08002B2CF9AE}" pid="11" name="MSIP_Label_61c22e59-6e76-40e7-9277-37c464fc6354_SetDate">
    <vt:lpwstr>2026-08-24T12:46:35Z</vt:lpwstr>
  </property>
  <property fmtid="{D5CDD505-2E9C-101B-9397-08002B2CF9AE}" pid="12" name="MSIP_Label_61c22e59-6e76-40e7-9277-37c464fc6354_Method">
    <vt:lpwstr>Standard</vt:lpwstr>
  </property>
  <property fmtid="{D5CDD505-2E9C-101B-9397-08002B2CF9AE}" pid="13" name="MSIP_Label_61c22e59-6e76-40e7-9277-37c464fc6354_Name">
    <vt:lpwstr>OFFICIAL</vt:lpwstr>
  </property>
  <property fmtid="{D5CDD505-2E9C-101B-9397-08002B2CF9AE}" pid="14" name="MSIP_Label_61c22e59-6e76-40e7-9277-37c464fc6354_SiteId">
    <vt:lpwstr>f99512c1-fd9f-4475-9896-9a0b3cdc50ec</vt:lpwstr>
  </property>
  <property fmtid="{D5CDD505-2E9C-101B-9397-08002B2CF9AE}" pid="15" name="MSIP_Label_61c22e59-6e76-40e7-9277-37c464fc6354_ActionId">
    <vt:lpwstr>600af9eb-03ba-4aa7-89e7-20397465e908</vt:lpwstr>
  </property>
  <property fmtid="{D5CDD505-2E9C-101B-9397-08002B2CF9AE}" pid="16" name="MSIP_Label_61c22e59-6e76-40e7-9277-37c464fc6354_ContentBits">
    <vt:lpwstr>0</vt:lpwstr>
  </property>
  <property fmtid="{D5CDD505-2E9C-101B-9397-08002B2CF9AE}" pid="17" name="ContentTypeId">
    <vt:lpwstr>0x0101005D679CA3F8E696449A285DF9D1DAE83100D2DCCD13B58A4640B5578262E4F00FEC</vt:lpwstr>
  </property>
</Properties>
</file>